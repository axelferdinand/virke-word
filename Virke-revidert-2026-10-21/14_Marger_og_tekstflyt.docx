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81000001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81000002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81000003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81000004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81000005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