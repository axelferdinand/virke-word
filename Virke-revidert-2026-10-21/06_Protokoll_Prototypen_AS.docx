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81000001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81000002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3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81000006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81000007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45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