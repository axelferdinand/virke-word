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7DD1E6E70DA34DB39785C48D52C86B98"/>
          </w:placeholder>
          <w:showingPlcHdr/>
          <w:temporary/>
          <w:id w:val="1900000230"/>
          <w:tag w:val="virke_19000002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E55055FC429742FE8C6AB46B3D1E2264"/>
          </w:placeholder>
          <w:showingPlcHdr/>
          <w:temporary/>
          <w:id w:val="1900000231"/>
          <w:tag w:val="virke_1900000224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900000232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233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234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2BEC0EF17BC74791A01B000FC9B8743E"/>
          </w:placeholder>
          <w:showingPlcHdr/>
          <w:temporary/>
          <w:id w:val="1900000235"/>
          <w:tag w:val="virke_19000002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763A03679FC4E7BBB352DB8B42E5F37"/>
          </w:placeholder>
          <w:showingPlcHdr/>
          <w:temporary/>
          <w:id w:val="1900000236"/>
          <w:tag w:val="virke_19000002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Normal"/>
        <w:spacing w:before="270" w:after="450"/>
      </w:pPr>
      <w:r>
        <w:t xml:space="preserve">Vennlig hilsen</w:t>
      </w:r>
    </w:p>
    <w:tbl>
      <w:tblPr>
        <w:tblW w:w="336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360"/>
      </w:tblGrid>
      <w:tr>
        <w:trPr>
          <w:cantSplit/>
        </w:trPr>
        <w:tc>
          <w:tcPr>
            <w:tcW w:w="336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0"/>
            </w:pPr>
            <w:r>
              <w:t xml:space="preserve">Styreleder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Prototypen 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Prototypen AS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