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900000347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34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34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900000350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351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352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Periode: </w:t>
            </w: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900000353"/>
                <w:tag w:val="virke_1900000337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  <w:jc w:val="right"/>
            </w:pPr>
            <w:r>
              <w:t xml:space="preserve">2026</w:t>
            </w:r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  <w:jc w:val="right"/>
            </w:pPr>
            <w: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354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355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90000035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90000035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900000358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900000359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900000360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900000361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900000362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900000363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900000364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900000365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900000366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900000367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900000368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900000369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900000370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Styreleder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Styremedlem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Styremedlem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