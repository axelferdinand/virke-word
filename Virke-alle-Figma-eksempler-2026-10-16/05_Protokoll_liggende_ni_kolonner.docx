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Fødselsdato eller org. nr.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Adresse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Antall aksjer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Aksjenr. (fra–til)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Aksjeklasse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Solgt dato</w:t>
            </w:r>
          </w:p>
        </w:tc>
        <w:tc>
          <w:tcPr>
            <w:tcW w:w="1716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4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4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4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4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4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4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4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4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4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5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5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5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5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5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5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5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5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5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5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6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6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6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6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6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6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6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6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6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6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7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7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7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7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7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7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7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7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7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7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8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8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8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8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8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8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8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8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8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8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9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9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9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9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9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9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9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9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9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9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0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0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0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0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20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20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20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20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20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0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1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1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1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21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21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21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21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21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1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1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2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2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