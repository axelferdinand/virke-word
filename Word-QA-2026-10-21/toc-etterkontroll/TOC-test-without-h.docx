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hAnsiTheme="minorHAnsi"/>
          <w:b w:val="0"/>
          <w:bCs w:val="0"/>
          <w:color w:val="616161"/>
          <w:kern w:val="2"/>
          <w:sz w:val="15"/>
          <w:szCs w:val="15"/>
          <w14:ligatures w14:val="standardContextual"/>
        </w:rPr>
        <w:id w:val="181000001"/>
        <w:docPartObj>
          <w:docPartGallery w:val="Table of Contents"/>
          <w:docPartUnique/>
        </w:docPartObj>
      </w:sdtPr>
      <w:sdtContent>
        <w:p w14:paraId="1B48E115" w14:textId="77777777" w:rsidR="00667B93" w:rsidRDefault="00000000">
          <w:pPr>
            <w:pStyle w:val="Overskriftforinnholdsfortegnelse"/>
          </w:pPr>
          <w:r>
            <w:t>Innhold</w:t>
          </w:r>
        </w:p>
        <w:p w14:paraId="36612250" w14:textId="63617F3A" w:rsidR="002D23DA" w:rsidRDefault="00000000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\z \u \* MERGEFORMAT </w:instrText>
          </w:r>
          <w:r>
            <w:fldChar w:fldCharType="separate"/>
          </w:r>
          <w:r w:rsidR="002D23DA">
            <w:rPr>
              <w:noProof/>
            </w:rPr>
            <w:t>A Vanlig Overskrift 1</w:t>
          </w:r>
          <w:r w:rsidR="002D23DA">
            <w:rPr>
              <w:noProof/>
              <w:webHidden/>
            </w:rPr>
            <w:tab/>
          </w:r>
          <w:r w:rsidR="002D23DA">
            <w:rPr>
              <w:noProof/>
              <w:webHidden/>
            </w:rPr>
            <w:fldChar w:fldCharType="begin"/>
          </w:r>
          <w:r w:rsidR="002D23DA">
            <w:rPr>
              <w:noProof/>
              <w:webHidden/>
            </w:rPr>
            <w:instrText xml:space="preserve"> PAGEREF _Toc243483660 \h </w:instrText>
          </w:r>
          <w:r w:rsidR="002D23DA">
            <w:rPr>
              <w:noProof/>
              <w:webHidden/>
            </w:rPr>
          </w:r>
          <w:r w:rsidR="002D23DA">
            <w:rPr>
              <w:noProof/>
              <w:webHidden/>
            </w:rPr>
            <w:fldChar w:fldCharType="separate"/>
          </w:r>
          <w:r w:rsidR="002D23DA">
            <w:rPr>
              <w:noProof/>
              <w:webHidden/>
            </w:rPr>
            <w:t>2</w:t>
          </w:r>
          <w:r w:rsidR="002D23DA">
            <w:rPr>
              <w:noProof/>
              <w:webHidden/>
            </w:rPr>
            <w:fldChar w:fldCharType="end"/>
          </w:r>
        </w:p>
        <w:p w14:paraId="476E15DA" w14:textId="571542F4" w:rsidR="002D23DA" w:rsidRDefault="002D23DA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Underkapittel 1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_Toc243483661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2</w:t>
          </w:r>
          <w:r>
            <w:rPr>
              <w:noProof/>
              <w:webHidden/>
            </w:rPr>
            <w:fldChar w:fldCharType="end"/>
          </w:r>
        </w:p>
        <w:p w14:paraId="65492E46" w14:textId="0740EEEE" w:rsidR="002D23DA" w:rsidRDefault="002D23DA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Detaljer 1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_Toc243483662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2</w:t>
          </w:r>
          <w:r>
            <w:rPr>
              <w:noProof/>
              <w:webHidden/>
            </w:rPr>
            <w:fldChar w:fldCharType="end"/>
          </w:r>
        </w:p>
        <w:p w14:paraId="43812AB7" w14:textId="5B75DF9D" w:rsidR="002D23DA" w:rsidRDefault="002D23DA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 w:rsidRPr="009B78AA">
            <w:rPr>
              <w:noProof/>
              <w:color w:val="000000"/>
            </w:rPr>
            <w:t>B Direkte svart 000000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_Toc243483663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2</w:t>
          </w:r>
          <w:r>
            <w:rPr>
              <w:noProof/>
              <w:webHidden/>
            </w:rPr>
            <w:fldChar w:fldCharType="end"/>
          </w:r>
        </w:p>
        <w:p w14:paraId="4D508EEA" w14:textId="50451B31" w:rsidR="002D23DA" w:rsidRDefault="002D23DA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Underkapittel 2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_Toc243483664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2</w:t>
          </w:r>
          <w:r>
            <w:rPr>
              <w:noProof/>
              <w:webHidden/>
            </w:rPr>
            <w:fldChar w:fldCharType="end"/>
          </w:r>
        </w:p>
        <w:p w14:paraId="26877815" w14:textId="273A0DCB" w:rsidR="002D23DA" w:rsidRDefault="002D23DA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Detaljer 2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_Toc243483665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2</w:t>
          </w:r>
          <w:r>
            <w:rPr>
              <w:noProof/>
              <w:webHidden/>
            </w:rPr>
            <w:fldChar w:fldCharType="end"/>
          </w:r>
        </w:p>
        <w:p w14:paraId="361685A3" w14:textId="5DB7564A" w:rsidR="002D23DA" w:rsidRDefault="002D23DA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 w:rsidRPr="009B78AA">
            <w:rPr>
              <w:noProof/>
              <w:color w:val="010101"/>
            </w:rPr>
            <w:t>C Direkte nesten svart 010101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_Toc243483666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2</w:t>
          </w:r>
          <w:r>
            <w:rPr>
              <w:noProof/>
              <w:webHidden/>
            </w:rPr>
            <w:fldChar w:fldCharType="end"/>
          </w:r>
        </w:p>
        <w:p w14:paraId="1911870C" w14:textId="3B7B9A5F" w:rsidR="002D23DA" w:rsidRDefault="002D23DA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Underkapittel 3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_Toc243483667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2</w:t>
          </w:r>
          <w:r>
            <w:rPr>
              <w:noProof/>
              <w:webHidden/>
            </w:rPr>
            <w:fldChar w:fldCharType="end"/>
          </w:r>
        </w:p>
        <w:p w14:paraId="5076A01D" w14:textId="49E1CEAB" w:rsidR="002D23DA" w:rsidRDefault="002D23DA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Detaljer 3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_Toc243483668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2</w:t>
          </w:r>
          <w:r>
            <w:rPr>
              <w:noProof/>
              <w:webHidden/>
            </w:rPr>
            <w:fldChar w:fldCharType="end"/>
          </w:r>
        </w:p>
        <w:p w14:paraId="71E960AF" w14:textId="198B53AE" w:rsidR="002D23DA" w:rsidRDefault="002D23DA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 w:rsidRPr="009B78AA">
            <w:rPr>
              <w:noProof/>
              <w:color w:val="000000"/>
            </w:rPr>
            <w:t>D Tegnstil svart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_Toc243483669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3</w:t>
          </w:r>
          <w:r>
            <w:rPr>
              <w:noProof/>
              <w:webHidden/>
            </w:rPr>
            <w:fldChar w:fldCharType="end"/>
          </w:r>
        </w:p>
        <w:p w14:paraId="212F05D9" w14:textId="01AA59BD" w:rsidR="002D23DA" w:rsidRDefault="002D23DA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Underkapittel 4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_Toc243483670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3</w:t>
          </w:r>
          <w:r>
            <w:rPr>
              <w:noProof/>
              <w:webHidden/>
            </w:rPr>
            <w:fldChar w:fldCharType="end"/>
          </w:r>
        </w:p>
        <w:p w14:paraId="24001B71" w14:textId="60091533" w:rsidR="002D23DA" w:rsidRDefault="002D23DA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Detaljer 4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_Toc243483671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3</w:t>
          </w:r>
          <w:r>
            <w:rPr>
              <w:noProof/>
              <w:webHidden/>
            </w:rPr>
            <w:fldChar w:fldCharType="end"/>
          </w:r>
        </w:p>
        <w:p w14:paraId="33298E13" w14:textId="6490B0BB" w:rsidR="002D23DA" w:rsidRDefault="002D23DA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E Direkte automatisk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_Toc243483672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3</w:t>
          </w:r>
          <w:r>
            <w:rPr>
              <w:noProof/>
              <w:webHidden/>
            </w:rPr>
            <w:fldChar w:fldCharType="end"/>
          </w:r>
        </w:p>
        <w:p w14:paraId="5C3C4871" w14:textId="3EE38987" w:rsidR="002D23DA" w:rsidRDefault="002D23DA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Underkapittel 5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_Toc243483673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3</w:t>
          </w:r>
          <w:r>
            <w:rPr>
              <w:noProof/>
              <w:webHidden/>
            </w:rPr>
            <w:fldChar w:fldCharType="end"/>
          </w:r>
        </w:p>
        <w:p w14:paraId="0FB3F337" w14:textId="4161F135" w:rsidR="002D23DA" w:rsidRDefault="002D23DA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Detaljer 5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_Toc243483674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3</w:t>
          </w:r>
          <w:r>
            <w:rPr>
              <w:noProof/>
              <w:webHidden/>
            </w:rPr>
            <w:fldChar w:fldCharType="end"/>
          </w:r>
        </w:p>
        <w:p w14:paraId="0586487F" w14:textId="1FBB721E" w:rsidR="002D23DA" w:rsidRDefault="002D23DA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F Ny vanlig Overskrift 1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_Toc243483675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3</w:t>
          </w:r>
          <w:r>
            <w:rPr>
              <w:noProof/>
              <w:webHidden/>
            </w:rPr>
            <w:fldChar w:fldCharType="end"/>
          </w:r>
        </w:p>
        <w:p w14:paraId="0B97D681" w14:textId="51ABE51F" w:rsidR="002D23DA" w:rsidRDefault="002D23DA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Underkapittel 6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_Toc243483676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3</w:t>
          </w:r>
          <w:r>
            <w:rPr>
              <w:noProof/>
              <w:webHidden/>
            </w:rPr>
            <w:fldChar w:fldCharType="end"/>
          </w:r>
        </w:p>
        <w:p w14:paraId="5B0CC656" w14:textId="074222A2" w:rsidR="002D23DA" w:rsidRDefault="002D23DA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noProof/>
            </w:rPr>
            <w:t>Detaljer 6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_Toc243483677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3</w:t>
          </w:r>
          <w:r>
            <w:rPr>
              <w:noProof/>
              <w:webHidden/>
            </w:rPr>
            <w:fldChar w:fldCharType="end"/>
          </w:r>
        </w:p>
        <w:p w14:paraId="0C824474" w14:textId="1421C948" w:rsidR="00667B93" w:rsidRDefault="00000000">
          <w:pPr>
            <w:pStyle w:val="INNH1"/>
            <w:spacing w:before="120" w:after="60"/>
          </w:pPr>
          <w:r>
            <w:fldChar w:fldCharType="end"/>
          </w:r>
        </w:p>
      </w:sdtContent>
    </w:sdt>
    <w:p w14:paraId="7C88C6FE" w14:textId="77777777" w:rsidR="00667B93" w:rsidRDefault="00000000">
      <w:pPr>
        <w:pStyle w:val="Overskrift1"/>
        <w:pageBreakBefore/>
      </w:pPr>
      <w:bookmarkStart w:id="0" w:name="_Toc243483660"/>
      <w:r>
        <w:lastRenderedPageBreak/>
        <w:t>A Vanlig Overskrift 1</w:t>
      </w:r>
      <w:bookmarkEnd w:id="0"/>
    </w:p>
    <w:p w14:paraId="2646E899" w14:textId="77777777" w:rsidR="00667B93" w:rsidRDefault="00000000">
      <w:pPr>
        <w:pStyle w:val="Overskrift2"/>
      </w:pPr>
      <w:bookmarkStart w:id="1" w:name="_Toc243483661"/>
      <w:r>
        <w:t>Underkapittel 1</w:t>
      </w:r>
      <w:bookmarkEnd w:id="1"/>
    </w:p>
    <w:p w14:paraId="095605D5" w14:textId="77777777" w:rsidR="00667B93" w:rsidRDefault="00000000">
      <w:pPr>
        <w:pStyle w:val="Overskrift3"/>
      </w:pPr>
      <w:bookmarkStart w:id="2" w:name="_Toc243483662"/>
      <w:r>
        <w:t>Detaljer 1</w:t>
      </w:r>
      <w:bookmarkEnd w:id="2"/>
    </w:p>
    <w:p w14:paraId="442A8476" w14:textId="77777777" w:rsidR="00667B93" w:rsidRDefault="00000000">
      <w:pPr>
        <w:pStyle w:val="Overskrift1"/>
      </w:pPr>
      <w:bookmarkStart w:id="3" w:name="_Toc243483663"/>
      <w:r>
        <w:rPr>
          <w:color w:val="000000"/>
        </w:rPr>
        <w:t>B Direkte svart 000000</w:t>
      </w:r>
      <w:bookmarkEnd w:id="3"/>
    </w:p>
    <w:p w14:paraId="2E2872AB" w14:textId="77777777" w:rsidR="00667B93" w:rsidRDefault="00000000">
      <w:pPr>
        <w:pStyle w:val="Overskrift2"/>
      </w:pPr>
      <w:bookmarkStart w:id="4" w:name="_Toc243483664"/>
      <w:r>
        <w:t>Underkapittel 2</w:t>
      </w:r>
      <w:bookmarkEnd w:id="4"/>
    </w:p>
    <w:p w14:paraId="60C3CEC1" w14:textId="77777777" w:rsidR="00667B93" w:rsidRDefault="00000000">
      <w:pPr>
        <w:pStyle w:val="Overskrift3"/>
      </w:pPr>
      <w:bookmarkStart w:id="5" w:name="_Toc243483665"/>
      <w:r>
        <w:t>Detaljer 2</w:t>
      </w:r>
      <w:bookmarkEnd w:id="5"/>
    </w:p>
    <w:p w14:paraId="52DFAAA3" w14:textId="77777777" w:rsidR="00667B93" w:rsidRDefault="00000000">
      <w:pPr>
        <w:pStyle w:val="Overskrift1"/>
      </w:pPr>
      <w:bookmarkStart w:id="6" w:name="_Toc243483666"/>
      <w:r>
        <w:rPr>
          <w:color w:val="010101"/>
        </w:rPr>
        <w:t>C Direkte nesten svart 010101</w:t>
      </w:r>
      <w:bookmarkEnd w:id="6"/>
    </w:p>
    <w:p w14:paraId="69A217F6" w14:textId="77777777" w:rsidR="00667B93" w:rsidRDefault="00000000">
      <w:pPr>
        <w:pStyle w:val="Overskrift2"/>
      </w:pPr>
      <w:bookmarkStart w:id="7" w:name="_Toc243483667"/>
      <w:r>
        <w:t>Underkapittel 3</w:t>
      </w:r>
      <w:bookmarkEnd w:id="7"/>
    </w:p>
    <w:p w14:paraId="0A7E3607" w14:textId="77777777" w:rsidR="00667B93" w:rsidRDefault="00000000">
      <w:pPr>
        <w:pStyle w:val="Overskrift3"/>
      </w:pPr>
      <w:bookmarkStart w:id="8" w:name="_Toc243483668"/>
      <w:r>
        <w:t>Detaljer 3</w:t>
      </w:r>
      <w:bookmarkEnd w:id="8"/>
    </w:p>
    <w:p w14:paraId="26EB4F1C" w14:textId="77777777" w:rsidR="00667B93" w:rsidRDefault="00000000">
      <w:pPr>
        <w:pStyle w:val="Overskrift1"/>
        <w:pageBreakBefore/>
      </w:pPr>
      <w:bookmarkStart w:id="9" w:name="_Toc243483669"/>
      <w:r>
        <w:rPr>
          <w:rStyle w:val="QAHeadingColor"/>
        </w:rPr>
        <w:lastRenderedPageBreak/>
        <w:t>D Tegnstil svart</w:t>
      </w:r>
      <w:bookmarkEnd w:id="9"/>
    </w:p>
    <w:p w14:paraId="2C46B13A" w14:textId="77777777" w:rsidR="00667B93" w:rsidRDefault="00000000">
      <w:pPr>
        <w:pStyle w:val="Overskrift2"/>
      </w:pPr>
      <w:bookmarkStart w:id="10" w:name="_Toc243483670"/>
      <w:r>
        <w:t>Underkapittel 4</w:t>
      </w:r>
      <w:bookmarkEnd w:id="10"/>
    </w:p>
    <w:p w14:paraId="2F09BF8F" w14:textId="77777777" w:rsidR="00667B93" w:rsidRDefault="00000000">
      <w:pPr>
        <w:pStyle w:val="Overskrift3"/>
      </w:pPr>
      <w:bookmarkStart w:id="11" w:name="_Toc243483671"/>
      <w:r>
        <w:t>Detaljer 4</w:t>
      </w:r>
      <w:bookmarkEnd w:id="11"/>
    </w:p>
    <w:p w14:paraId="2406A159" w14:textId="77777777" w:rsidR="00667B93" w:rsidRDefault="00000000">
      <w:pPr>
        <w:pStyle w:val="Overskrift1"/>
      </w:pPr>
      <w:bookmarkStart w:id="12" w:name="_Toc243483672"/>
      <w:r>
        <w:t>E Direkte automatisk</w:t>
      </w:r>
      <w:bookmarkEnd w:id="12"/>
    </w:p>
    <w:p w14:paraId="2D68A95A" w14:textId="77777777" w:rsidR="00667B93" w:rsidRDefault="00000000">
      <w:pPr>
        <w:pStyle w:val="Overskrift2"/>
      </w:pPr>
      <w:bookmarkStart w:id="13" w:name="_Toc243483673"/>
      <w:r>
        <w:t>Underkapittel 5</w:t>
      </w:r>
      <w:bookmarkEnd w:id="13"/>
    </w:p>
    <w:p w14:paraId="2335A941" w14:textId="77777777" w:rsidR="00667B93" w:rsidRDefault="00000000">
      <w:pPr>
        <w:pStyle w:val="Overskrift3"/>
      </w:pPr>
      <w:bookmarkStart w:id="14" w:name="_Toc243483674"/>
      <w:r>
        <w:t>Detaljer 5</w:t>
      </w:r>
      <w:bookmarkEnd w:id="14"/>
    </w:p>
    <w:p w14:paraId="5CAAE7FF" w14:textId="77777777" w:rsidR="00667B93" w:rsidRDefault="00000000">
      <w:pPr>
        <w:pStyle w:val="Overskrift1"/>
      </w:pPr>
      <w:bookmarkStart w:id="15" w:name="_Toc243483675"/>
      <w:r>
        <w:t>F Ny vanlig Overskrift 1</w:t>
      </w:r>
      <w:bookmarkEnd w:id="15"/>
    </w:p>
    <w:p w14:paraId="2393031F" w14:textId="77777777" w:rsidR="00667B93" w:rsidRDefault="00000000">
      <w:pPr>
        <w:pStyle w:val="Overskrift2"/>
      </w:pPr>
      <w:bookmarkStart w:id="16" w:name="_Toc243483676"/>
      <w:r>
        <w:t>Underkapittel 6</w:t>
      </w:r>
      <w:bookmarkEnd w:id="16"/>
    </w:p>
    <w:p w14:paraId="59EB7BCD" w14:textId="77777777" w:rsidR="00667B93" w:rsidRDefault="00000000">
      <w:pPr>
        <w:pStyle w:val="Overskrift3"/>
      </w:pPr>
      <w:bookmarkStart w:id="17" w:name="_Toc243483677"/>
      <w:r>
        <w:t>Detaljer 6</w:t>
      </w:r>
      <w:bookmarkEnd w:id="17"/>
    </w:p>
    <w:sectPr w:rsidR="00667B93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5477B2" w14:textId="77777777" w:rsidR="004E7968" w:rsidRDefault="004E7968" w:rsidP="00A834E2">
      <w:pPr>
        <w:spacing w:after="0" w:line="240" w:lineRule="auto"/>
      </w:pPr>
      <w:r>
        <w:separator/>
      </w:r>
    </w:p>
  </w:endnote>
  <w:endnote w:type="continuationSeparator" w:id="0">
    <w:p w14:paraId="249D82C3" w14:textId="77777777" w:rsidR="004E7968" w:rsidRDefault="004E7968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394C0D" w14:textId="77777777" w:rsidR="00667B93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Eksempel på innholdsfortegnelse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DE4498" w14:textId="77777777" w:rsidR="004E7968" w:rsidRDefault="004E7968" w:rsidP="00A834E2">
      <w:pPr>
        <w:spacing w:after="0" w:line="240" w:lineRule="auto"/>
      </w:pPr>
      <w:r>
        <w:separator/>
      </w:r>
    </w:p>
  </w:footnote>
  <w:footnote w:type="continuationSeparator" w:id="0">
    <w:p w14:paraId="27DF8C9E" w14:textId="77777777" w:rsidR="004E7968" w:rsidRDefault="004E7968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B4A7EA" w14:textId="77777777" w:rsidR="00667B93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4E56295"/>
    <w:multiLevelType w:val="multilevel"/>
    <w:tmpl w:val="53EE38C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4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0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29FE36AE"/>
    <w:multiLevelType w:val="multilevel"/>
    <w:tmpl w:val="DD129CDE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6A33E8D"/>
    <w:multiLevelType w:val="multilevel"/>
    <w:tmpl w:val="BF965864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C15442E"/>
    <w:multiLevelType w:val="multilevel"/>
    <w:tmpl w:val="CEEA8E24"/>
    <w:numStyleLink w:val="VirkeListe"/>
  </w:abstractNum>
  <w:abstractNum w:abstractNumId="27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1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3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AC25F4"/>
    <w:multiLevelType w:val="multilevel"/>
    <w:tmpl w:val="627EE1D2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3C0983"/>
    <w:multiLevelType w:val="multilevel"/>
    <w:tmpl w:val="2390D074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1"/>
  </w:num>
  <w:num w:numId="2" w16cid:durableId="645400299">
    <w:abstractNumId w:val="21"/>
  </w:num>
  <w:num w:numId="3" w16cid:durableId="1165437520">
    <w:abstractNumId w:val="35"/>
  </w:num>
  <w:num w:numId="4" w16cid:durableId="1136608941">
    <w:abstractNumId w:val="16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20"/>
  </w:num>
  <w:num w:numId="9" w16cid:durableId="1972712342">
    <w:abstractNumId w:val="22"/>
  </w:num>
  <w:num w:numId="10" w16cid:durableId="865022870">
    <w:abstractNumId w:val="22"/>
  </w:num>
  <w:num w:numId="11" w16cid:durableId="766772816">
    <w:abstractNumId w:val="22"/>
  </w:num>
  <w:num w:numId="12" w16cid:durableId="1785340853">
    <w:abstractNumId w:val="22"/>
  </w:num>
  <w:num w:numId="13" w16cid:durableId="284392130">
    <w:abstractNumId w:val="22"/>
  </w:num>
  <w:num w:numId="14" w16cid:durableId="1162116571">
    <w:abstractNumId w:val="22"/>
  </w:num>
  <w:num w:numId="15" w16cid:durableId="530458177">
    <w:abstractNumId w:val="22"/>
  </w:num>
  <w:num w:numId="16" w16cid:durableId="494224054">
    <w:abstractNumId w:val="37"/>
  </w:num>
  <w:num w:numId="17" w16cid:durableId="521747363">
    <w:abstractNumId w:val="19"/>
  </w:num>
  <w:num w:numId="18" w16cid:durableId="1648122134">
    <w:abstractNumId w:val="27"/>
  </w:num>
  <w:num w:numId="19" w16cid:durableId="1901864556">
    <w:abstractNumId w:val="33"/>
  </w:num>
  <w:num w:numId="20" w16cid:durableId="511650067">
    <w:abstractNumId w:val="11"/>
  </w:num>
  <w:num w:numId="21" w16cid:durableId="1727800628">
    <w:abstractNumId w:val="36"/>
  </w:num>
  <w:num w:numId="22" w16cid:durableId="1489056773">
    <w:abstractNumId w:val="30"/>
  </w:num>
  <w:num w:numId="23" w16cid:durableId="231278841">
    <w:abstractNumId w:val="32"/>
  </w:num>
  <w:num w:numId="24" w16cid:durableId="417604701">
    <w:abstractNumId w:val="28"/>
  </w:num>
  <w:num w:numId="25" w16cid:durableId="316567667">
    <w:abstractNumId w:val="26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5"/>
  </w:num>
  <w:num w:numId="27" w16cid:durableId="418675669">
    <w:abstractNumId w:val="15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7"/>
  </w:num>
  <w:num w:numId="29" w16cid:durableId="786580014">
    <w:abstractNumId w:val="14"/>
  </w:num>
  <w:num w:numId="30" w16cid:durableId="1138570016">
    <w:abstractNumId w:val="39"/>
  </w:num>
  <w:num w:numId="31" w16cid:durableId="953942447">
    <w:abstractNumId w:val="29"/>
  </w:num>
  <w:num w:numId="32" w16cid:durableId="201248725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5"/>
  </w:num>
  <w:num w:numId="35" w16cid:durableId="110054769">
    <w:abstractNumId w:val="18"/>
  </w:num>
  <w:num w:numId="36" w16cid:durableId="796753117">
    <w:abstractNumId w:val="12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3"/>
  </w:num>
  <w:num w:numId="46" w16cid:durableId="1040669312">
    <w:abstractNumId w:val="38"/>
  </w:num>
  <w:num w:numId="47" w16cid:durableId="260652388">
    <w:abstractNumId w:val="34"/>
  </w:num>
  <w:num w:numId="48" w16cid:durableId="1157116686">
    <w:abstractNumId w:val="23"/>
  </w:num>
  <w:num w:numId="49" w16cid:durableId="1478186346">
    <w:abstractNumId w:val="24"/>
  </w:num>
  <w:num w:numId="50" w16cid:durableId="11389591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B93"/>
    <w:rsid w:val="000A3D3D"/>
    <w:rsid w:val="002D23DA"/>
    <w:rsid w:val="004E7968"/>
    <w:rsid w:val="0066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39DB8A"/>
  <w15:chartTrackingRefBased/>
  <w15:docId w15:val="{E5128FB9-BF81-A141-927E-4B30D863D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color w:val="auto"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color w:val="616161"/>
      <w:sz w:val="15"/>
      <w:szCs w:val="15"/>
    </w:rPr>
  </w:style>
  <w:style w:type="paragraph" w:styleId="INNH2">
    <w:name w:val="toc 2"/>
    <w:basedOn w:val="Normal"/>
    <w:next w:val="Normal"/>
    <w:uiPriority w:val="39"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character" w:customStyle="1" w:styleId="QAHeadingColor">
    <w:name w:val="QA Heading Color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1911A4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1911A4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1911A4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1911A4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1911A4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1911A4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1911A4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1911A4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1911A4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1911A4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1911A4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1911A4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1911A4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1911A4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1911A4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1911A4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1911A4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1911A4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1911A4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1911A4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1911A4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1911A4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1911A4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1911A4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1911A4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1911A4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1911A4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1911A4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1911A4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1911A4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1911A4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1911A4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1911A4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1911A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1911A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1911A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1911A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1911A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1911A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1911A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1911A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1911A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1911A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1911A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1911A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1911A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1911A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1911A4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1911A4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1911A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1911A4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1911A4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5109F-1C12-547C-ADEE-5CFCB14F26AA}"/>
      </w:docPartPr>
      <w:docPartBody>
        <w:p w:rsidR="001911A4" w:rsidRDefault="00000000"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3981C-A85E-560E-8C67-1D16BEA01B74}"/>
      </w:docPartPr>
      <w:docPartBody>
        <w:p w:rsidR="001911A4" w:rsidRDefault="00000000"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A5756-AFD2-57EE-8C53-0B981B8B9AE4}"/>
      </w:docPartPr>
      <w:docPartBody>
        <w:p w:rsidR="001911A4" w:rsidRDefault="00000000"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D09A4-3E7C-5990-9E70-6910CDDBC111}"/>
      </w:docPartPr>
      <w:docPartBody>
        <w:p w:rsidR="001911A4" w:rsidRDefault="00000000"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7E6BB6-3892-5089-8AE2-3A08EAB260EB}"/>
      </w:docPartPr>
      <w:docPartBody>
        <w:p w:rsidR="001911A4" w:rsidRDefault="00000000">
          <w:r>
            <w:rPr>
              <w:color w:val="C9007F"/>
            </w:rPr>
            <w:t>[Skriv avtalens innhold]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0A3D3D"/>
    <w:rsid w:val="001911A4"/>
    <w:rsid w:val="001A1F86"/>
    <w:rsid w:val="004413BF"/>
    <w:rsid w:val="00442068"/>
    <w:rsid w:val="0048432C"/>
    <w:rsid w:val="00594E5F"/>
    <w:rsid w:val="006C2434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4</TotalTime>
  <Pages>3</Pages>
  <Words>194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innholdsfortegnelse</dc:title>
  <dc:subject/>
  <dc:creator>Prototypen</dc:creator>
  <cp:keywords/>
  <dc:description/>
  <cp:lastModifiedBy>Prototypen</cp:lastModifiedBy>
  <cp:revision>5</cp:revision>
  <dcterms:created xsi:type="dcterms:W3CDTF">2026-10-15T13:06:00Z</dcterms:created>
  <dcterms:modified xsi:type="dcterms:W3CDTF">2026-10-21T12:00:00Z</dcterms:modified>
</cp:coreProperties>
</file>