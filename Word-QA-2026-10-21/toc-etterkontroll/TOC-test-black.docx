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hAnsiTheme="minorHAnsi"/>
          <w:b w:val="0"/>
          <w:bCs w:val="0"/>
          <w:color w:val="616161"/>
          <w:kern w:val="2"/>
          <w:sz w:val="15"/>
          <w:szCs w:val="15"/>
          <w14:ligatures w14:val="standardContextual"/>
        </w:rPr>
        <w:id w:val="181000001"/>
        <w:docPartObj>
          <w:docPartGallery w:val="Table of Contents"/>
          <w:docPartUnique/>
        </w:docPartObj>
      </w:sdtPr>
      <w:sdtContent>
        <w:p w14:paraId="70DD6DFF" w14:textId="77777777" w:rsidR="003D068F" w:rsidRDefault="00000000">
          <w:pPr>
            <w:pStyle w:val="Overskriftforinnholdsfortegnelse"/>
          </w:pPr>
          <w:r>
            <w:t>Innhold</w:t>
          </w:r>
        </w:p>
        <w:p w14:paraId="4900B9D6" w14:textId="609BDCF5" w:rsidR="0019063F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\* MERGEFORMAT </w:instrText>
          </w:r>
          <w:r>
            <w:fldChar w:fldCharType="separate"/>
          </w:r>
          <w:hyperlink w:anchor="_Toc243483534" w:history="1">
            <w:r w:rsidR="0019063F" w:rsidRPr="002E3E88">
              <w:rPr>
                <w:rStyle w:val="Hyperkobling"/>
                <w:noProof/>
              </w:rPr>
              <w:t>A Vanlig Overskrift 1</w:t>
            </w:r>
            <w:r w:rsidR="0019063F">
              <w:rPr>
                <w:noProof/>
                <w:webHidden/>
              </w:rPr>
              <w:tab/>
            </w:r>
            <w:r w:rsidR="0019063F">
              <w:rPr>
                <w:noProof/>
                <w:webHidden/>
              </w:rPr>
              <w:fldChar w:fldCharType="begin"/>
            </w:r>
            <w:r w:rsidR="0019063F">
              <w:rPr>
                <w:noProof/>
                <w:webHidden/>
              </w:rPr>
              <w:instrText xml:space="preserve"> PAGEREF _Toc243483534 \h </w:instrText>
            </w:r>
            <w:r w:rsidR="0019063F">
              <w:rPr>
                <w:noProof/>
                <w:webHidden/>
              </w:rPr>
            </w:r>
            <w:r w:rsidR="0019063F">
              <w:rPr>
                <w:noProof/>
                <w:webHidden/>
              </w:rPr>
              <w:fldChar w:fldCharType="separate"/>
            </w:r>
            <w:r w:rsidR="0019063F">
              <w:rPr>
                <w:noProof/>
                <w:webHidden/>
              </w:rPr>
              <w:t>2</w:t>
            </w:r>
            <w:r w:rsidR="0019063F">
              <w:rPr>
                <w:noProof/>
                <w:webHidden/>
              </w:rPr>
              <w:fldChar w:fldCharType="end"/>
            </w:r>
          </w:hyperlink>
        </w:p>
        <w:p w14:paraId="3BE61E8F" w14:textId="4C390812" w:rsidR="0019063F" w:rsidRDefault="0019063F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535" w:history="1">
            <w:r w:rsidRPr="002E3E88">
              <w:rPr>
                <w:rStyle w:val="Hyperkobling"/>
                <w:noProof/>
              </w:rPr>
              <w:t>Underkapittel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F294C" w14:textId="3872D0F7" w:rsidR="0019063F" w:rsidRDefault="0019063F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536" w:history="1">
            <w:r w:rsidRPr="002E3E88">
              <w:rPr>
                <w:rStyle w:val="Hyperkobling"/>
                <w:noProof/>
              </w:rPr>
              <w:t>Detaljer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FF7D0" w14:textId="7D211410" w:rsidR="0019063F" w:rsidRDefault="0019063F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537" w:history="1">
            <w:r w:rsidRPr="002E3E88">
              <w:rPr>
                <w:rStyle w:val="Hyperkobling"/>
                <w:noProof/>
              </w:rPr>
              <w:t>B Direkte svart 000000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2D109" w14:textId="1F2734D9" w:rsidR="0019063F" w:rsidRDefault="0019063F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538" w:history="1">
            <w:r w:rsidRPr="002E3E88">
              <w:rPr>
                <w:rStyle w:val="Hyperkobling"/>
                <w:noProof/>
              </w:rPr>
              <w:t>Underkapittel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A2461" w14:textId="32F8DE85" w:rsidR="0019063F" w:rsidRDefault="0019063F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539" w:history="1">
            <w:r w:rsidRPr="002E3E88">
              <w:rPr>
                <w:rStyle w:val="Hyperkobling"/>
                <w:noProof/>
              </w:rPr>
              <w:t>Detaljer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27C79" w14:textId="70DCBC43" w:rsidR="0019063F" w:rsidRDefault="0019063F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540" w:history="1">
            <w:r w:rsidRPr="002E3E88">
              <w:rPr>
                <w:rStyle w:val="Hyperkobling"/>
                <w:noProof/>
              </w:rPr>
              <w:t>C Direkte nesten svart 010101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E02A1" w14:textId="2C2BF3F7" w:rsidR="0019063F" w:rsidRDefault="0019063F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541" w:history="1">
            <w:r w:rsidRPr="002E3E88">
              <w:rPr>
                <w:rStyle w:val="Hyperkobling"/>
                <w:noProof/>
              </w:rPr>
              <w:t>Underkapittel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797B5" w14:textId="3A6E1937" w:rsidR="0019063F" w:rsidRDefault="0019063F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542" w:history="1">
            <w:r w:rsidRPr="002E3E88">
              <w:rPr>
                <w:rStyle w:val="Hyperkobling"/>
                <w:noProof/>
              </w:rPr>
              <w:t>Detaljer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3BD98" w14:textId="155C3D4E" w:rsidR="0019063F" w:rsidRDefault="0019063F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543" w:history="1">
            <w:r w:rsidRPr="002E3E88">
              <w:rPr>
                <w:rStyle w:val="Hyperkobling"/>
                <w:noProof/>
              </w:rPr>
              <w:t>D Tegnstil svart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D2498" w14:textId="129DA2E1" w:rsidR="0019063F" w:rsidRDefault="0019063F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544" w:history="1">
            <w:r w:rsidRPr="002E3E88">
              <w:rPr>
                <w:rStyle w:val="Hyperkobling"/>
                <w:noProof/>
              </w:rPr>
              <w:t>Underkapittel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1B3C9" w14:textId="0F409E57" w:rsidR="0019063F" w:rsidRDefault="0019063F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545" w:history="1">
            <w:r w:rsidRPr="002E3E88">
              <w:rPr>
                <w:rStyle w:val="Hyperkobling"/>
                <w:noProof/>
              </w:rPr>
              <w:t>Detaljer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AF453" w14:textId="6DEBDBB7" w:rsidR="0019063F" w:rsidRDefault="0019063F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546" w:history="1">
            <w:r w:rsidRPr="002E3E88">
              <w:rPr>
                <w:rStyle w:val="Hyperkobling"/>
                <w:noProof/>
              </w:rPr>
              <w:t>E Direkte automatisk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BC084" w14:textId="52E032E3" w:rsidR="0019063F" w:rsidRDefault="0019063F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547" w:history="1">
            <w:r w:rsidRPr="002E3E88">
              <w:rPr>
                <w:rStyle w:val="Hyperkobling"/>
                <w:noProof/>
              </w:rPr>
              <w:t>Underkapittel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52972" w14:textId="580DF4D8" w:rsidR="0019063F" w:rsidRDefault="0019063F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548" w:history="1">
            <w:r w:rsidRPr="002E3E88">
              <w:rPr>
                <w:rStyle w:val="Hyperkobling"/>
                <w:noProof/>
              </w:rPr>
              <w:t>Detaljer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3DBAD" w14:textId="76C8AC74" w:rsidR="0019063F" w:rsidRDefault="0019063F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549" w:history="1">
            <w:r w:rsidRPr="002E3E88">
              <w:rPr>
                <w:rStyle w:val="Hyperkobling"/>
                <w:noProof/>
              </w:rPr>
              <w:t>F Ny vanlig Overskrift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F34DE" w14:textId="40286787" w:rsidR="0019063F" w:rsidRDefault="0019063F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550" w:history="1">
            <w:r w:rsidRPr="002E3E88">
              <w:rPr>
                <w:rStyle w:val="Hyperkobling"/>
                <w:noProof/>
              </w:rPr>
              <w:t>Underkapittel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C0B41" w14:textId="7EDB20BA" w:rsidR="0019063F" w:rsidRDefault="0019063F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551" w:history="1">
            <w:r w:rsidRPr="002E3E88">
              <w:rPr>
                <w:rStyle w:val="Hyperkobling"/>
                <w:noProof/>
              </w:rPr>
              <w:t>Detaljer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E83E8" w14:textId="003897F5" w:rsidR="003D068F" w:rsidRDefault="00000000">
          <w:pPr>
            <w:pStyle w:val="INNH1"/>
            <w:spacing w:before="120" w:after="60"/>
          </w:pPr>
          <w:r>
            <w:fldChar w:fldCharType="end"/>
          </w:r>
        </w:p>
      </w:sdtContent>
    </w:sdt>
    <w:p w14:paraId="15F6FFA0" w14:textId="77777777" w:rsidR="003D068F" w:rsidRDefault="00000000">
      <w:pPr>
        <w:pStyle w:val="Overskrift1"/>
        <w:pageBreakBefore/>
      </w:pPr>
      <w:bookmarkStart w:id="0" w:name="_Toc243483534"/>
      <w:r>
        <w:lastRenderedPageBreak/>
        <w:t>A Vanlig Overskrift 1</w:t>
      </w:r>
      <w:bookmarkEnd w:id="0"/>
    </w:p>
    <w:p w14:paraId="3FB95446" w14:textId="77777777" w:rsidR="003D068F" w:rsidRDefault="00000000">
      <w:pPr>
        <w:pStyle w:val="Overskrift2"/>
      </w:pPr>
      <w:bookmarkStart w:id="1" w:name="_Toc243483535"/>
      <w:r>
        <w:t>Underkapittel 1</w:t>
      </w:r>
      <w:bookmarkEnd w:id="1"/>
    </w:p>
    <w:p w14:paraId="43E2CF48" w14:textId="77777777" w:rsidR="003D068F" w:rsidRDefault="00000000">
      <w:pPr>
        <w:pStyle w:val="Overskrift3"/>
      </w:pPr>
      <w:bookmarkStart w:id="2" w:name="_Toc243483536"/>
      <w:r>
        <w:t>Detaljer 1</w:t>
      </w:r>
      <w:bookmarkEnd w:id="2"/>
    </w:p>
    <w:p w14:paraId="6F36CC6E" w14:textId="77777777" w:rsidR="003D068F" w:rsidRDefault="00000000">
      <w:pPr>
        <w:pStyle w:val="Overskrift1"/>
      </w:pPr>
      <w:bookmarkStart w:id="3" w:name="_Toc243483537"/>
      <w:r>
        <w:t>B Direkte svart 000000</w:t>
      </w:r>
      <w:bookmarkEnd w:id="3"/>
    </w:p>
    <w:p w14:paraId="244D788C" w14:textId="77777777" w:rsidR="003D068F" w:rsidRDefault="00000000">
      <w:pPr>
        <w:pStyle w:val="Overskrift2"/>
      </w:pPr>
      <w:bookmarkStart w:id="4" w:name="_Toc243483538"/>
      <w:r>
        <w:t>Underkapittel 2</w:t>
      </w:r>
      <w:bookmarkEnd w:id="4"/>
    </w:p>
    <w:p w14:paraId="4B164B94" w14:textId="77777777" w:rsidR="003D068F" w:rsidRDefault="00000000">
      <w:pPr>
        <w:pStyle w:val="Overskrift3"/>
      </w:pPr>
      <w:bookmarkStart w:id="5" w:name="_Toc243483539"/>
      <w:r>
        <w:t>Detaljer 2</w:t>
      </w:r>
      <w:bookmarkEnd w:id="5"/>
    </w:p>
    <w:p w14:paraId="315E59DD" w14:textId="77777777" w:rsidR="003D068F" w:rsidRDefault="00000000">
      <w:pPr>
        <w:pStyle w:val="Overskrift1"/>
      </w:pPr>
      <w:bookmarkStart w:id="6" w:name="_Toc243483540"/>
      <w:r>
        <w:rPr>
          <w:color w:val="010101"/>
        </w:rPr>
        <w:t>C Direkte nesten svart 010101</w:t>
      </w:r>
      <w:bookmarkEnd w:id="6"/>
    </w:p>
    <w:p w14:paraId="0BAA38BF" w14:textId="77777777" w:rsidR="003D068F" w:rsidRDefault="00000000">
      <w:pPr>
        <w:pStyle w:val="Overskrift2"/>
      </w:pPr>
      <w:bookmarkStart w:id="7" w:name="_Toc243483541"/>
      <w:r>
        <w:t>Underkapittel 3</w:t>
      </w:r>
      <w:bookmarkEnd w:id="7"/>
    </w:p>
    <w:p w14:paraId="1C4FB97A" w14:textId="77777777" w:rsidR="003D068F" w:rsidRDefault="00000000">
      <w:pPr>
        <w:pStyle w:val="Overskrift3"/>
      </w:pPr>
      <w:bookmarkStart w:id="8" w:name="_Toc243483542"/>
      <w:r>
        <w:t>Detaljer 3</w:t>
      </w:r>
      <w:bookmarkEnd w:id="8"/>
    </w:p>
    <w:p w14:paraId="398B38BD" w14:textId="77777777" w:rsidR="003D068F" w:rsidRDefault="00000000">
      <w:pPr>
        <w:pStyle w:val="Overskrift1"/>
        <w:pageBreakBefore/>
      </w:pPr>
      <w:bookmarkStart w:id="9" w:name="_Toc243483543"/>
      <w:r>
        <w:rPr>
          <w:rStyle w:val="QAHeadingColor"/>
        </w:rPr>
        <w:lastRenderedPageBreak/>
        <w:t>D Tegnstil svart</w:t>
      </w:r>
      <w:bookmarkEnd w:id="9"/>
    </w:p>
    <w:p w14:paraId="2D0C8613" w14:textId="77777777" w:rsidR="003D068F" w:rsidRDefault="00000000">
      <w:pPr>
        <w:pStyle w:val="Overskrift2"/>
      </w:pPr>
      <w:bookmarkStart w:id="10" w:name="_Toc243483544"/>
      <w:r>
        <w:t>Underkapittel 4</w:t>
      </w:r>
      <w:bookmarkEnd w:id="10"/>
    </w:p>
    <w:p w14:paraId="54805174" w14:textId="77777777" w:rsidR="003D068F" w:rsidRDefault="00000000">
      <w:pPr>
        <w:pStyle w:val="Overskrift3"/>
      </w:pPr>
      <w:bookmarkStart w:id="11" w:name="_Toc243483545"/>
      <w:r>
        <w:t>Detaljer 4</w:t>
      </w:r>
      <w:bookmarkEnd w:id="11"/>
    </w:p>
    <w:p w14:paraId="59C1C514" w14:textId="77777777" w:rsidR="003D068F" w:rsidRDefault="00000000">
      <w:pPr>
        <w:pStyle w:val="Overskrift1"/>
      </w:pPr>
      <w:bookmarkStart w:id="12" w:name="_Toc243483546"/>
      <w:r>
        <w:rPr>
          <w:color w:val="auto"/>
        </w:rPr>
        <w:t>E Direkte automatisk</w:t>
      </w:r>
      <w:bookmarkEnd w:id="12"/>
    </w:p>
    <w:p w14:paraId="79B2665B" w14:textId="77777777" w:rsidR="003D068F" w:rsidRDefault="00000000">
      <w:pPr>
        <w:pStyle w:val="Overskrift2"/>
      </w:pPr>
      <w:bookmarkStart w:id="13" w:name="_Toc243483547"/>
      <w:r>
        <w:t>Underkapittel 5</w:t>
      </w:r>
      <w:bookmarkEnd w:id="13"/>
    </w:p>
    <w:p w14:paraId="4C0DA5F2" w14:textId="77777777" w:rsidR="003D068F" w:rsidRDefault="00000000">
      <w:pPr>
        <w:pStyle w:val="Overskrift3"/>
      </w:pPr>
      <w:bookmarkStart w:id="14" w:name="_Toc243483548"/>
      <w:r>
        <w:t>Detaljer 5</w:t>
      </w:r>
      <w:bookmarkEnd w:id="14"/>
    </w:p>
    <w:p w14:paraId="42A41C8A" w14:textId="77777777" w:rsidR="003D068F" w:rsidRDefault="00000000">
      <w:pPr>
        <w:pStyle w:val="Overskrift1"/>
      </w:pPr>
      <w:bookmarkStart w:id="15" w:name="_Toc243483549"/>
      <w:r>
        <w:t>F Ny vanlig Overskrift 1</w:t>
      </w:r>
      <w:bookmarkEnd w:id="15"/>
    </w:p>
    <w:p w14:paraId="2CE7BBFE" w14:textId="77777777" w:rsidR="003D068F" w:rsidRDefault="00000000">
      <w:pPr>
        <w:pStyle w:val="Overskrift2"/>
      </w:pPr>
      <w:bookmarkStart w:id="16" w:name="_Toc243483550"/>
      <w:r>
        <w:t>Underkapittel 6</w:t>
      </w:r>
      <w:bookmarkEnd w:id="16"/>
    </w:p>
    <w:p w14:paraId="5123BB4A" w14:textId="77777777" w:rsidR="003D068F" w:rsidRDefault="00000000">
      <w:pPr>
        <w:pStyle w:val="Overskrift3"/>
      </w:pPr>
      <w:bookmarkStart w:id="17" w:name="_Toc243483551"/>
      <w:r>
        <w:t>Detaljer 6</w:t>
      </w:r>
      <w:bookmarkEnd w:id="17"/>
    </w:p>
    <w:sectPr w:rsidR="003D068F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8075C8" w14:textId="77777777" w:rsidR="00C91076" w:rsidRDefault="00C91076" w:rsidP="00A834E2">
      <w:pPr>
        <w:spacing w:after="0" w:line="240" w:lineRule="auto"/>
      </w:pPr>
      <w:r>
        <w:separator/>
      </w:r>
    </w:p>
  </w:endnote>
  <w:endnote w:type="continuationSeparator" w:id="0">
    <w:p w14:paraId="1F6576DF" w14:textId="77777777" w:rsidR="00C91076" w:rsidRDefault="00C91076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BD13A" w14:textId="77777777" w:rsidR="003D068F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Eksempel på innholdsfortegnelse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B6901C" w14:textId="77777777" w:rsidR="00C91076" w:rsidRDefault="00C91076" w:rsidP="00A834E2">
      <w:pPr>
        <w:spacing w:after="0" w:line="240" w:lineRule="auto"/>
      </w:pPr>
      <w:r>
        <w:separator/>
      </w:r>
    </w:p>
  </w:footnote>
  <w:footnote w:type="continuationSeparator" w:id="0">
    <w:p w14:paraId="1040A130" w14:textId="77777777" w:rsidR="00C91076" w:rsidRDefault="00C91076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D17E49" w14:textId="77777777" w:rsidR="003D068F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C6C126E"/>
    <w:multiLevelType w:val="multilevel"/>
    <w:tmpl w:val="737E280A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0" w15:restartNumberingAfterBreak="0">
    <w:nsid w:val="20336B88"/>
    <w:multiLevelType w:val="multilevel"/>
    <w:tmpl w:val="FA88F34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15F7B79"/>
    <w:multiLevelType w:val="multilevel"/>
    <w:tmpl w:val="60227DF6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C15442E"/>
    <w:multiLevelType w:val="multilevel"/>
    <w:tmpl w:val="CEEA8E24"/>
    <w:numStyleLink w:val="VirkeListe"/>
  </w:abstractNum>
  <w:abstractNum w:abstractNumId="27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DB261E4"/>
    <w:multiLevelType w:val="multilevel"/>
    <w:tmpl w:val="865CF7AC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F900DC8"/>
    <w:multiLevelType w:val="multilevel"/>
    <w:tmpl w:val="C08647C6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3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5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3"/>
  </w:num>
  <w:num w:numId="2" w16cid:durableId="645400299">
    <w:abstractNumId w:val="23"/>
  </w:num>
  <w:num w:numId="3" w16cid:durableId="1165437520">
    <w:abstractNumId w:val="36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2"/>
  </w:num>
  <w:num w:numId="9" w16cid:durableId="1972712342">
    <w:abstractNumId w:val="24"/>
  </w:num>
  <w:num w:numId="10" w16cid:durableId="865022870">
    <w:abstractNumId w:val="24"/>
  </w:num>
  <w:num w:numId="11" w16cid:durableId="766772816">
    <w:abstractNumId w:val="24"/>
  </w:num>
  <w:num w:numId="12" w16cid:durableId="1785340853">
    <w:abstractNumId w:val="24"/>
  </w:num>
  <w:num w:numId="13" w16cid:durableId="284392130">
    <w:abstractNumId w:val="24"/>
  </w:num>
  <w:num w:numId="14" w16cid:durableId="1162116571">
    <w:abstractNumId w:val="24"/>
  </w:num>
  <w:num w:numId="15" w16cid:durableId="530458177">
    <w:abstractNumId w:val="24"/>
  </w:num>
  <w:num w:numId="16" w16cid:durableId="494224054">
    <w:abstractNumId w:val="38"/>
  </w:num>
  <w:num w:numId="17" w16cid:durableId="521747363">
    <w:abstractNumId w:val="19"/>
  </w:num>
  <w:num w:numId="18" w16cid:durableId="1648122134">
    <w:abstractNumId w:val="27"/>
  </w:num>
  <w:num w:numId="19" w16cid:durableId="1901864556">
    <w:abstractNumId w:val="35"/>
  </w:num>
  <w:num w:numId="20" w16cid:durableId="511650067">
    <w:abstractNumId w:val="10"/>
  </w:num>
  <w:num w:numId="21" w16cid:durableId="1727800628">
    <w:abstractNumId w:val="37"/>
  </w:num>
  <w:num w:numId="22" w16cid:durableId="1489056773">
    <w:abstractNumId w:val="32"/>
  </w:num>
  <w:num w:numId="23" w16cid:durableId="231278841">
    <w:abstractNumId w:val="34"/>
  </w:num>
  <w:num w:numId="24" w16cid:durableId="417604701">
    <w:abstractNumId w:val="28"/>
  </w:num>
  <w:num w:numId="25" w16cid:durableId="316567667">
    <w:abstractNumId w:val="26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9"/>
  </w:num>
  <w:num w:numId="31" w16cid:durableId="953942447">
    <w:abstractNumId w:val="29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5"/>
  </w:num>
  <w:num w:numId="35" w16cid:durableId="110054769">
    <w:abstractNumId w:val="18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307903272">
    <w:abstractNumId w:val="21"/>
  </w:num>
  <w:num w:numId="47" w16cid:durableId="1816600928">
    <w:abstractNumId w:val="17"/>
  </w:num>
  <w:num w:numId="48" w16cid:durableId="504787890">
    <w:abstractNumId w:val="31"/>
  </w:num>
  <w:num w:numId="49" w16cid:durableId="483741287">
    <w:abstractNumId w:val="30"/>
  </w:num>
  <w:num w:numId="50" w16cid:durableId="16619560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8F"/>
    <w:rsid w:val="000A3D3D"/>
    <w:rsid w:val="0019063F"/>
    <w:rsid w:val="003D068F"/>
    <w:rsid w:val="00C9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F6F77"/>
  <w15:chartTrackingRefBased/>
  <w15:docId w15:val="{E5128FB9-BF81-A141-927E-4B30D863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color w:val="616161"/>
      <w:sz w:val="15"/>
      <w:szCs w:val="15"/>
    </w:rPr>
  </w:style>
  <w:style w:type="paragraph" w:styleId="INNH2">
    <w:name w:val="toc 2"/>
    <w:basedOn w:val="Normal"/>
    <w:next w:val="Normal"/>
    <w:uiPriority w:val="39"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character" w:customStyle="1" w:styleId="QAHeadingColor">
    <w:name w:val="QA Heading Color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22598E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22598E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22598E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22598E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22598E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22598E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22598E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22598E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22598E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22598E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22598E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22598E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22598E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22598E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22598E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22598E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22598E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22598E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22598E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22598E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22598E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22598E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22598E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22598E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22598E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22598E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22598E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22598E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22598E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22598E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22598E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22598E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22598E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22598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22598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22598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22598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22598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22598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22598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22598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22598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22598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22598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22598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22598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22598E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22598E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22598E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22598E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22598E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22598E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5109F-1C12-547C-ADEE-5CFCB14F26AA}"/>
      </w:docPartPr>
      <w:docPartBody>
        <w:p w:rsidR="0022598E" w:rsidRDefault="00000000"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3981C-A85E-560E-8C67-1D16BEA01B74}"/>
      </w:docPartPr>
      <w:docPartBody>
        <w:p w:rsidR="0022598E" w:rsidRDefault="00000000"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A5756-AFD2-57EE-8C53-0B981B8B9AE4}"/>
      </w:docPartPr>
      <w:docPartBody>
        <w:p w:rsidR="0022598E" w:rsidRDefault="00000000"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D09A4-3E7C-5990-9E70-6910CDDBC111}"/>
      </w:docPartPr>
      <w:docPartBody>
        <w:p w:rsidR="0022598E" w:rsidRDefault="00000000"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E6BB6-3892-5089-8AE2-3A08EAB260EB}"/>
      </w:docPartPr>
      <w:docPartBody>
        <w:p w:rsidR="0022598E" w:rsidRDefault="00000000">
          <w:r>
            <w:rPr>
              <w:color w:val="C9007F"/>
            </w:rPr>
            <w:t>[Skriv avtalens innhold]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0A3D3D"/>
    <w:rsid w:val="001A1F86"/>
    <w:rsid w:val="0022598E"/>
    <w:rsid w:val="004413BF"/>
    <w:rsid w:val="00442068"/>
    <w:rsid w:val="0048432C"/>
    <w:rsid w:val="00594E5F"/>
    <w:rsid w:val="005F4505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4</TotalTime>
  <Pages>3</Pages>
  <Words>292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innholdsfortegnelse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2026-10-21T11:58:00Z</dcterms:modified>
</cp:coreProperties>
</file>