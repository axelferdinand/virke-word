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hAnsiTheme="minorHAnsi"/>
          <w:b w:val="0"/>
          <w:bCs w:val="0"/>
          <w:color w:val="616161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1C450467" w14:textId="77777777" w:rsidR="001B3583" w:rsidRDefault="00000000">
          <w:pPr>
            <w:pStyle w:val="Overskriftforinnholdsfortegnelse"/>
          </w:pPr>
          <w:r>
            <w:t>Innhold</w:t>
          </w:r>
        </w:p>
        <w:p w14:paraId="7E2756CD" w14:textId="1714EB78" w:rsidR="00ED41B5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\* MERGEFORMAT </w:instrText>
          </w:r>
          <w:r>
            <w:fldChar w:fldCharType="separate"/>
          </w:r>
          <w:hyperlink w:anchor="_Toc243483696" w:history="1">
            <w:r w:rsidR="00ED41B5" w:rsidRPr="00D2468E">
              <w:rPr>
                <w:rStyle w:val="Hyperkobling"/>
                <w:noProof/>
              </w:rPr>
              <w:t>A Vanlig Overskrift 1</w:t>
            </w:r>
            <w:r w:rsidR="00ED41B5">
              <w:rPr>
                <w:noProof/>
                <w:webHidden/>
              </w:rPr>
              <w:tab/>
            </w:r>
            <w:r w:rsidR="00ED41B5">
              <w:rPr>
                <w:noProof/>
                <w:webHidden/>
              </w:rPr>
              <w:fldChar w:fldCharType="begin"/>
            </w:r>
            <w:r w:rsidR="00ED41B5">
              <w:rPr>
                <w:noProof/>
                <w:webHidden/>
              </w:rPr>
              <w:instrText xml:space="preserve"> PAGEREF _Toc243483696 \h </w:instrText>
            </w:r>
            <w:r w:rsidR="00ED41B5">
              <w:rPr>
                <w:noProof/>
                <w:webHidden/>
              </w:rPr>
            </w:r>
            <w:r w:rsidR="00ED41B5">
              <w:rPr>
                <w:noProof/>
                <w:webHidden/>
              </w:rPr>
              <w:fldChar w:fldCharType="separate"/>
            </w:r>
            <w:r w:rsidR="00ED41B5">
              <w:rPr>
                <w:noProof/>
                <w:webHidden/>
              </w:rPr>
              <w:t>2</w:t>
            </w:r>
            <w:r w:rsidR="00ED41B5">
              <w:rPr>
                <w:noProof/>
                <w:webHidden/>
              </w:rPr>
              <w:fldChar w:fldCharType="end"/>
            </w:r>
          </w:hyperlink>
        </w:p>
        <w:p w14:paraId="4639F2C7" w14:textId="095504BF" w:rsidR="00ED41B5" w:rsidRDefault="00ED41B5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697" w:history="1">
            <w:r w:rsidRPr="00D2468E">
              <w:rPr>
                <w:rStyle w:val="Hyperkobling"/>
                <w:noProof/>
              </w:rPr>
              <w:t>Underkapittel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A352" w14:textId="70206504" w:rsidR="00ED41B5" w:rsidRDefault="00ED41B5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698" w:history="1">
            <w:r w:rsidRPr="00D2468E">
              <w:rPr>
                <w:rStyle w:val="Hyperkobling"/>
                <w:noProof/>
              </w:rPr>
              <w:t>Detaljer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D5143" w14:textId="2B35CFDD" w:rsidR="00ED41B5" w:rsidRDefault="00ED41B5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699" w:history="1">
            <w:r w:rsidRPr="00D2468E">
              <w:rPr>
                <w:rStyle w:val="Hyperkobling"/>
                <w:noProof/>
              </w:rPr>
              <w:t>B Direkte svart 000000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5454" w14:textId="762E3553" w:rsidR="00ED41B5" w:rsidRDefault="00ED41B5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00" w:history="1">
            <w:r w:rsidRPr="00D2468E">
              <w:rPr>
                <w:rStyle w:val="Hyperkobling"/>
                <w:noProof/>
              </w:rPr>
              <w:t>Underkapittel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6DDF3" w14:textId="09C3DCFD" w:rsidR="00ED41B5" w:rsidRDefault="00ED41B5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01" w:history="1">
            <w:r w:rsidRPr="00D2468E">
              <w:rPr>
                <w:rStyle w:val="Hyperkobling"/>
                <w:noProof/>
              </w:rPr>
              <w:t>Detaljer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D9F66" w14:textId="133820E9" w:rsidR="00ED41B5" w:rsidRDefault="00ED41B5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02" w:history="1">
            <w:r w:rsidRPr="00D2468E">
              <w:rPr>
                <w:rStyle w:val="Hyperkobling"/>
                <w:noProof/>
              </w:rPr>
              <w:t>C Direkte nesten svart 010101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8EA03" w14:textId="047988D2" w:rsidR="00ED41B5" w:rsidRDefault="00ED41B5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03" w:history="1">
            <w:r w:rsidRPr="00D2468E">
              <w:rPr>
                <w:rStyle w:val="Hyperkobling"/>
                <w:noProof/>
              </w:rPr>
              <w:t>Underkapittel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66CC0" w14:textId="7CE44F05" w:rsidR="00ED41B5" w:rsidRDefault="00ED41B5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04" w:history="1">
            <w:r w:rsidRPr="00D2468E">
              <w:rPr>
                <w:rStyle w:val="Hyperkobling"/>
                <w:noProof/>
              </w:rPr>
              <w:t>Detaljer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6DEBD" w14:textId="22110E00" w:rsidR="00ED41B5" w:rsidRDefault="00ED41B5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05" w:history="1">
            <w:r w:rsidRPr="00D2468E">
              <w:rPr>
                <w:rStyle w:val="Hyperkobling"/>
                <w:noProof/>
              </w:rPr>
              <w:t>D Tegnstil svart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BC18" w14:textId="3875C8A4" w:rsidR="00ED41B5" w:rsidRDefault="00ED41B5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06" w:history="1">
            <w:r w:rsidRPr="00D2468E">
              <w:rPr>
                <w:rStyle w:val="Hyperkobling"/>
                <w:noProof/>
              </w:rPr>
              <w:t>Underkapittel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D0D6" w14:textId="1BD4891B" w:rsidR="00ED41B5" w:rsidRDefault="00ED41B5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07" w:history="1">
            <w:r w:rsidRPr="00D2468E">
              <w:rPr>
                <w:rStyle w:val="Hyperkobling"/>
                <w:noProof/>
              </w:rPr>
              <w:t>Detaljer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7A612" w14:textId="124AD741" w:rsidR="00ED41B5" w:rsidRDefault="00ED41B5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08" w:history="1">
            <w:r w:rsidRPr="00D2468E">
              <w:rPr>
                <w:rStyle w:val="Hyperkobling"/>
                <w:noProof/>
              </w:rPr>
              <w:t>E Direkte automatisk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AB79" w14:textId="7BA2B91E" w:rsidR="00ED41B5" w:rsidRDefault="00ED41B5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09" w:history="1">
            <w:r w:rsidRPr="00D2468E">
              <w:rPr>
                <w:rStyle w:val="Hyperkobling"/>
                <w:noProof/>
              </w:rPr>
              <w:t>Underkapittel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1DDF" w14:textId="5D640A2E" w:rsidR="00ED41B5" w:rsidRDefault="00ED41B5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10" w:history="1">
            <w:r w:rsidRPr="00D2468E">
              <w:rPr>
                <w:rStyle w:val="Hyperkobling"/>
                <w:noProof/>
              </w:rPr>
              <w:t>Detaljer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B07B" w14:textId="0BBCC5FF" w:rsidR="00ED41B5" w:rsidRDefault="00ED41B5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11" w:history="1">
            <w:r w:rsidRPr="00D2468E">
              <w:rPr>
                <w:rStyle w:val="Hyperkobling"/>
                <w:noProof/>
              </w:rPr>
              <w:t>F Ny vanlig Overskrift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6288F" w14:textId="6C3651A2" w:rsidR="00ED41B5" w:rsidRDefault="00ED41B5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12" w:history="1">
            <w:r w:rsidRPr="00D2468E">
              <w:rPr>
                <w:rStyle w:val="Hyperkobling"/>
                <w:noProof/>
              </w:rPr>
              <w:t>Underkapittel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EF9E6" w14:textId="0BBDEEAE" w:rsidR="00ED41B5" w:rsidRDefault="00ED41B5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13" w:history="1">
            <w:r w:rsidRPr="00D2468E">
              <w:rPr>
                <w:rStyle w:val="Hyperkobling"/>
                <w:noProof/>
              </w:rPr>
              <w:t>Detaljer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9AC8E" w14:textId="33D5C173" w:rsidR="001B3583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 w14:paraId="629DC85B" w14:textId="77777777" w:rsidR="001B3583" w:rsidRDefault="00000000">
      <w:pPr>
        <w:pStyle w:val="Overskrift1"/>
        <w:pageBreakBefore/>
      </w:pPr>
      <w:bookmarkStart w:id="0" w:name="_Toc243483696"/>
      <w:r>
        <w:lastRenderedPageBreak/>
        <w:t>A Vanlig Overskrift 1</w:t>
      </w:r>
      <w:bookmarkEnd w:id="0"/>
    </w:p>
    <w:p w14:paraId="5A1C462A" w14:textId="77777777" w:rsidR="001B3583" w:rsidRDefault="00000000">
      <w:pPr>
        <w:pStyle w:val="Overskrift2"/>
      </w:pPr>
      <w:bookmarkStart w:id="1" w:name="_Toc243483697"/>
      <w:r>
        <w:t>Underkapittel 1</w:t>
      </w:r>
      <w:bookmarkEnd w:id="1"/>
    </w:p>
    <w:p w14:paraId="09BCA3CF" w14:textId="77777777" w:rsidR="001B3583" w:rsidRDefault="00000000">
      <w:pPr>
        <w:pStyle w:val="Overskrift3"/>
      </w:pPr>
      <w:bookmarkStart w:id="2" w:name="_Toc243483698"/>
      <w:r>
        <w:t>Detaljer 1</w:t>
      </w:r>
      <w:bookmarkEnd w:id="2"/>
    </w:p>
    <w:p w14:paraId="24E4FAEB" w14:textId="77777777" w:rsidR="001B3583" w:rsidRDefault="00000000">
      <w:pPr>
        <w:pStyle w:val="Overskrift1"/>
      </w:pPr>
      <w:bookmarkStart w:id="3" w:name="_Toc243483699"/>
      <w:r>
        <w:rPr>
          <w:color w:val="000000"/>
        </w:rPr>
        <w:t>B Direkte svart 000000</w:t>
      </w:r>
      <w:bookmarkEnd w:id="3"/>
    </w:p>
    <w:p w14:paraId="7F7ABE1E" w14:textId="77777777" w:rsidR="001B3583" w:rsidRDefault="00000000">
      <w:pPr>
        <w:pStyle w:val="Overskrift2"/>
      </w:pPr>
      <w:bookmarkStart w:id="4" w:name="_Toc243483700"/>
      <w:r>
        <w:t>Underkapittel 2</w:t>
      </w:r>
      <w:bookmarkEnd w:id="4"/>
    </w:p>
    <w:p w14:paraId="22DC804F" w14:textId="77777777" w:rsidR="001B3583" w:rsidRDefault="00000000">
      <w:pPr>
        <w:pStyle w:val="Overskrift3"/>
      </w:pPr>
      <w:bookmarkStart w:id="5" w:name="_Toc243483701"/>
      <w:r>
        <w:t>Detaljer 2</w:t>
      </w:r>
      <w:bookmarkEnd w:id="5"/>
    </w:p>
    <w:p w14:paraId="00331079" w14:textId="77777777" w:rsidR="001B3583" w:rsidRDefault="00000000">
      <w:pPr>
        <w:pStyle w:val="Overskrift1"/>
      </w:pPr>
      <w:bookmarkStart w:id="6" w:name="_Toc243483702"/>
      <w:r>
        <w:rPr>
          <w:color w:val="010101"/>
        </w:rPr>
        <w:t>C Direkte nesten svart 010101</w:t>
      </w:r>
      <w:bookmarkEnd w:id="6"/>
    </w:p>
    <w:p w14:paraId="420BA728" w14:textId="77777777" w:rsidR="001B3583" w:rsidRDefault="00000000">
      <w:pPr>
        <w:pStyle w:val="Overskrift2"/>
      </w:pPr>
      <w:bookmarkStart w:id="7" w:name="_Toc243483703"/>
      <w:r>
        <w:t>Underkapittel 3</w:t>
      </w:r>
      <w:bookmarkEnd w:id="7"/>
    </w:p>
    <w:p w14:paraId="54188206" w14:textId="77777777" w:rsidR="001B3583" w:rsidRDefault="00000000">
      <w:pPr>
        <w:pStyle w:val="Overskrift3"/>
      </w:pPr>
      <w:bookmarkStart w:id="8" w:name="_Toc243483704"/>
      <w:r>
        <w:t>Detaljer 3</w:t>
      </w:r>
      <w:bookmarkEnd w:id="8"/>
    </w:p>
    <w:p w14:paraId="4B40F5E6" w14:textId="77777777" w:rsidR="001B3583" w:rsidRDefault="00000000">
      <w:pPr>
        <w:pStyle w:val="Overskrift1"/>
        <w:pageBreakBefore/>
      </w:pPr>
      <w:bookmarkStart w:id="9" w:name="_Toc243483705"/>
      <w:r>
        <w:rPr>
          <w:rStyle w:val="QAHeadingColor"/>
        </w:rPr>
        <w:lastRenderedPageBreak/>
        <w:t>D Tegnstil svart</w:t>
      </w:r>
      <w:bookmarkEnd w:id="9"/>
    </w:p>
    <w:p w14:paraId="16264A9B" w14:textId="77777777" w:rsidR="001B3583" w:rsidRDefault="00000000">
      <w:pPr>
        <w:pStyle w:val="Overskrift2"/>
      </w:pPr>
      <w:bookmarkStart w:id="10" w:name="_Toc243483706"/>
      <w:r>
        <w:t>Underkapittel 4</w:t>
      </w:r>
      <w:bookmarkEnd w:id="10"/>
    </w:p>
    <w:p w14:paraId="5608CBD0" w14:textId="77777777" w:rsidR="001B3583" w:rsidRDefault="00000000">
      <w:pPr>
        <w:pStyle w:val="Overskrift3"/>
      </w:pPr>
      <w:bookmarkStart w:id="11" w:name="_Toc243483707"/>
      <w:r>
        <w:t>Detaljer 4</w:t>
      </w:r>
      <w:bookmarkEnd w:id="11"/>
    </w:p>
    <w:p w14:paraId="2A7FCA8C" w14:textId="77777777" w:rsidR="001B3583" w:rsidRDefault="00000000">
      <w:pPr>
        <w:pStyle w:val="Overskrift1"/>
      </w:pPr>
      <w:bookmarkStart w:id="12" w:name="_Toc243483708"/>
      <w:r>
        <w:t>E Direkte automatisk</w:t>
      </w:r>
      <w:bookmarkEnd w:id="12"/>
    </w:p>
    <w:p w14:paraId="038A2A7D" w14:textId="77777777" w:rsidR="001B3583" w:rsidRDefault="00000000">
      <w:pPr>
        <w:pStyle w:val="Overskrift2"/>
      </w:pPr>
      <w:bookmarkStart w:id="13" w:name="_Toc243483709"/>
      <w:r>
        <w:t>Underkapittel 5</w:t>
      </w:r>
      <w:bookmarkEnd w:id="13"/>
    </w:p>
    <w:p w14:paraId="668CB7C7" w14:textId="77777777" w:rsidR="001B3583" w:rsidRDefault="00000000">
      <w:pPr>
        <w:pStyle w:val="Overskrift3"/>
      </w:pPr>
      <w:bookmarkStart w:id="14" w:name="_Toc243483710"/>
      <w:r>
        <w:t>Detaljer 5</w:t>
      </w:r>
      <w:bookmarkEnd w:id="14"/>
    </w:p>
    <w:p w14:paraId="3F733A3D" w14:textId="77777777" w:rsidR="001B3583" w:rsidRDefault="00000000">
      <w:pPr>
        <w:pStyle w:val="Overskrift1"/>
      </w:pPr>
      <w:bookmarkStart w:id="15" w:name="_Toc243483711"/>
      <w:r>
        <w:t>F Ny vanlig Overskrift 1</w:t>
      </w:r>
      <w:bookmarkEnd w:id="15"/>
    </w:p>
    <w:p w14:paraId="428E140C" w14:textId="77777777" w:rsidR="001B3583" w:rsidRDefault="00000000">
      <w:pPr>
        <w:pStyle w:val="Overskrift2"/>
      </w:pPr>
      <w:bookmarkStart w:id="16" w:name="_Toc243483712"/>
      <w:r>
        <w:t>Underkapittel 6</w:t>
      </w:r>
      <w:bookmarkEnd w:id="16"/>
    </w:p>
    <w:p w14:paraId="5FA3DAB0" w14:textId="77777777" w:rsidR="001B3583" w:rsidRDefault="00000000">
      <w:pPr>
        <w:pStyle w:val="Overskrift3"/>
      </w:pPr>
      <w:bookmarkStart w:id="17" w:name="_Toc243483713"/>
      <w:r>
        <w:t>Detaljer 6</w:t>
      </w:r>
      <w:bookmarkEnd w:id="17"/>
    </w:p>
    <w:sectPr w:rsidR="001B3583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FED021" w14:textId="77777777" w:rsidR="00C868E2" w:rsidRDefault="00C868E2" w:rsidP="00A834E2">
      <w:pPr>
        <w:spacing w:after="0" w:line="240" w:lineRule="auto"/>
      </w:pPr>
      <w:r>
        <w:separator/>
      </w:r>
    </w:p>
  </w:endnote>
  <w:endnote w:type="continuationSeparator" w:id="0">
    <w:p w14:paraId="5A496473" w14:textId="77777777" w:rsidR="00C868E2" w:rsidRDefault="00C868E2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375A65" w14:textId="77777777" w:rsidR="001B3583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68035" w14:textId="77777777" w:rsidR="00C868E2" w:rsidRDefault="00C868E2" w:rsidP="00A834E2">
      <w:pPr>
        <w:spacing w:after="0" w:line="240" w:lineRule="auto"/>
      </w:pPr>
      <w:r>
        <w:separator/>
      </w:r>
    </w:p>
  </w:footnote>
  <w:footnote w:type="continuationSeparator" w:id="0">
    <w:p w14:paraId="33CB6002" w14:textId="77777777" w:rsidR="00C868E2" w:rsidRDefault="00C868E2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35CCE" w14:textId="77777777" w:rsidR="001B3583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8E51DC"/>
    <w:multiLevelType w:val="multilevel"/>
    <w:tmpl w:val="61D80F8A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9B63C03"/>
    <w:multiLevelType w:val="multilevel"/>
    <w:tmpl w:val="DDFCAAC0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C15442E"/>
    <w:multiLevelType w:val="multilevel"/>
    <w:tmpl w:val="CEEA8E24"/>
    <w:numStyleLink w:val="VirkeListe"/>
  </w:abstractNum>
  <w:abstractNum w:abstractNumId="26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96434"/>
    <w:multiLevelType w:val="multilevel"/>
    <w:tmpl w:val="B774699C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A742AC"/>
    <w:multiLevelType w:val="multilevel"/>
    <w:tmpl w:val="2A8C8D7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A716D7"/>
    <w:multiLevelType w:val="multilevel"/>
    <w:tmpl w:val="CA166390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94576788">
    <w:abstractNumId w:val="30"/>
  </w:num>
  <w:num w:numId="2" w16cid:durableId="645400299">
    <w:abstractNumId w:val="21"/>
  </w:num>
  <w:num w:numId="3" w16cid:durableId="1165437520">
    <w:abstractNumId w:val="35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7"/>
  </w:num>
  <w:num w:numId="17" w16cid:durableId="521747363">
    <w:abstractNumId w:val="19"/>
  </w:num>
  <w:num w:numId="18" w16cid:durableId="1648122134">
    <w:abstractNumId w:val="26"/>
  </w:num>
  <w:num w:numId="19" w16cid:durableId="1901864556">
    <w:abstractNumId w:val="33"/>
  </w:num>
  <w:num w:numId="20" w16cid:durableId="511650067">
    <w:abstractNumId w:val="10"/>
  </w:num>
  <w:num w:numId="21" w16cid:durableId="1727800628">
    <w:abstractNumId w:val="36"/>
  </w:num>
  <w:num w:numId="22" w16cid:durableId="1489056773">
    <w:abstractNumId w:val="29"/>
  </w:num>
  <w:num w:numId="23" w16cid:durableId="231278841">
    <w:abstractNumId w:val="32"/>
  </w:num>
  <w:num w:numId="24" w16cid:durableId="417604701">
    <w:abstractNumId w:val="27"/>
  </w:num>
  <w:num w:numId="25" w16cid:durableId="316567667">
    <w:abstractNumId w:val="2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3"/>
  </w:num>
  <w:num w:numId="30" w16cid:durableId="1138570016">
    <w:abstractNumId w:val="38"/>
  </w:num>
  <w:num w:numId="31" w16cid:durableId="953942447">
    <w:abstractNumId w:val="28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3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602370900">
    <w:abstractNumId w:val="31"/>
  </w:num>
  <w:num w:numId="47" w16cid:durableId="1695645486">
    <w:abstractNumId w:val="39"/>
  </w:num>
  <w:num w:numId="48" w16cid:durableId="2131583477">
    <w:abstractNumId w:val="16"/>
  </w:num>
  <w:num w:numId="49" w16cid:durableId="1912350279">
    <w:abstractNumId w:val="24"/>
  </w:num>
  <w:num w:numId="50" w16cid:durableId="11410786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83"/>
    <w:rsid w:val="000A3D3D"/>
    <w:rsid w:val="001B3583"/>
    <w:rsid w:val="00C868E2"/>
    <w:rsid w:val="00ED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EC6290"/>
  <w15:chartTrackingRefBased/>
  <w15:docId w15:val="{E5128FB9-BF81-A141-927E-4B30D863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color w:val="auto"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nil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color w:val="616161"/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character" w:customStyle="1" w:styleId="QAHeadingColor">
    <w:name w:val="QA Heading Color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3B024F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3B024F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3B024F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3B024F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3B024F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3B024F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3B024F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3B024F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3B024F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3B024F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3B024F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3B024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3B024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3B024F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3B024F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3B024F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3B024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3B024F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3B024F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3B024F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3B024F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3B024F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3B024F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3B024F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3B024F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3B024F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3B024F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3B024F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3B024F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3B024F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3B024F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3B024F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3B024F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3B024F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3B024F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3B024F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3B024F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3B024F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3B024F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A3D3D"/>
    <w:rsid w:val="001A1F86"/>
    <w:rsid w:val="00336D62"/>
    <w:rsid w:val="003B024F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3</Pages>
  <Words>292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2026-10-21T12:01:00Z</dcterms:modified>
</cp:coreProperties>
</file>