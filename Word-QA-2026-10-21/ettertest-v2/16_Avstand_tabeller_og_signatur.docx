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1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2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3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4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5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6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Periode: </w:t>
            </w: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Måned"/>
                <w:placeholder>
                  <w:docPart w:val="VIRKE_PH_84512B5643DA48F4B80B17019C210D93"/>
                </w:placeholder>
                <w:showingPlcHdr/>
                <w:temporary/>
                <w:id w:val="181000007"/>
                <w:tag w:val="virke_1900000337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C9007F"/>
                  </w:rPr>
                  <w:t xml:space="preserve">[Måned]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2026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2027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Omsetning denne måneden</w:t>
            </w:r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Oppnådd av budsjett</w:t>
            </w:r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10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11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4A75E3DB1EC64473B3F2B5EA0B384615"/>
                </w:placeholder>
                <w:showingPlcHdr/>
                <w:temporary/>
                <w:id w:val="181000012"/>
                <w:tag w:val="virke_1900000339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399E1CD84724405086406C78BB8FA68C"/>
                </w:placeholder>
                <w:showingPlcHdr/>
                <w:temporary/>
                <w:id w:val="181000013"/>
                <w:tag w:val="virke_1900000341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87F169EF50C447BAB47A9DC7A84D9851"/>
                </w:placeholder>
                <w:showingPlcHdr/>
                <w:temporary/>
                <w:id w:val="181000014"/>
                <w:tag w:val="virke_1900000343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15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16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17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18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19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20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21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22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23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44F599782A31481F8AA82CE6596348CD"/>
                </w:placeholder>
                <w:showingPlcHdr/>
                <w:temporary/>
                <w:id w:val="181000024"/>
                <w:tag w:val="virke_190000034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3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44F599782A31481F8AA82CE6596348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4643F0-F08D-42B8-A60F-BA7D9CC73CCF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