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Balance scorecard</w:t>
      </w:r>
    </w:p>
    <w:p>
      <w:pPr>
        <w:pStyle w:val="Overskrift2"/>
      </w:pPr>
      <w:r>
        <w:t xml:space="preserve">Innledning</w:t>
      </w:r>
    </w:p>
    <w:p>
      <w:pPr>
        <w:pStyle w:val="Normal"/>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pPr>
        <w:pStyle w:val="Overskrift2"/>
      </w:pPr>
      <w:r>
        <w:t xml:space="preserve">Tabell med tall</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Periode: </w:t>
            </w:r>
            <w:sdt>
              <w:sdtPr>
                <w:rPr>
                  <w:rFonts w:asciiTheme="majorHAnsi" w:hAnsiTheme="majorHAnsi" w:cstheme="majorBidi"/>
                  <w:b w:val="1"/>
                  <w:bCs w:val="1"/>
                  <w:color w:val="000000"/>
                </w:rPr>
                <w:alias w:val="Måned"/>
                <w:placeholder>
                  <w:docPart w:val="VIRKE_PH_0CB8AE6B5CDF4B2BA1BEAE4978F91CBD"/>
                </w:placeholder>
                <w:showingPlcHdr/>
                <w:temporary/>
                <w:id w:val="181000001"/>
                <w:tag w:val="virke_1900000047"/>
              </w:sdtPr>
              <w:sdtContent>
                <w:r>
                  <w:rPr>
                    <w:rFonts w:asciiTheme="majorHAnsi" w:hAnsiTheme="majorHAnsi" w:cstheme="majorBidi"/>
                    <w:b w:val="1"/>
                    <w:bCs w:val="1"/>
                    <w:color w:val="C9007F"/>
                  </w:rPr>
                  <w:t xml:space="preserve">[Måned]</w:t>
                </w:r>
              </w:sdtContent>
            </w:sdt>
          </w:p>
        </w:tc>
        <w:tc>
          <w:tcPr>
            <w:tcW w:w="3110" w:type="dxa"/>
            <w:shd w:val="clear" w:fill="EDEDED"/>
            <w:tcMar>
              <w:top w:w="150" w:type="dxa"/>
              <w:bottom w:w="90" w:type="dxa"/>
            </w:tcMar>
            <w:vAlign w:val="top"/>
          </w:tcPr>
          <w:p>
            <w:pPr>
              <w:pStyle w:val="VirkeTabelloverskrift"/>
              <w:jc w:val="right"/>
              <w:rPr>
                <w:rFonts w:asciiTheme="majorHAnsi" w:hAnsiTheme="majorHAnsi" w:cstheme="majorBidi"/>
                <w:b w:val="1"/>
                <w:bCs w:val="1"/>
              </w:rPr>
            </w:pPr>
            <w:r>
              <w:rPr>
                <w:rFonts w:asciiTheme="majorHAnsi" w:hAnsiTheme="majorHAnsi" w:cstheme="majorBidi"/>
                <w:b w:val="1"/>
                <w:bCs w:val="1"/>
              </w:rPr>
              <w:t xml:space="preserve">2026</w:t>
            </w:r>
          </w:p>
        </w:tc>
        <w:tc>
          <w:tcPr>
            <w:tcW w:w="3110" w:type="dxa"/>
            <w:shd w:val="clear" w:fill="EDEDED"/>
            <w:tcMar>
              <w:top w:w="150" w:type="dxa"/>
              <w:bottom w:w="90" w:type="dxa"/>
            </w:tcMar>
            <w:vAlign w:val="top"/>
          </w:tcPr>
          <w:p>
            <w:pPr>
              <w:pStyle w:val="VirkeTabelloverskrift"/>
              <w:jc w:val="right"/>
              <w:rPr>
                <w:rFonts w:asciiTheme="majorHAnsi" w:hAnsiTheme="majorHAnsi" w:cstheme="majorBidi"/>
                <w:b w:val="1"/>
                <w:bCs w:val="1"/>
              </w:rPr>
            </w:pPr>
            <w:r>
              <w:rPr>
                <w:rFonts w:asciiTheme="majorHAnsi" w:hAnsiTheme="majorHAnsi" w:cstheme="majorBidi"/>
                <w:b w:val="1"/>
                <w:bCs w:val="1"/>
              </w:rPr>
              <w:t xml:space="preserve">2027</w:t>
            </w:r>
          </w:p>
        </w:tc>
      </w:tr>
      <w:tr>
        <w:trPr>
          <w:cantSplit/>
        </w:trPr>
        <w:tc>
          <w:tcPr>
            <w:tcW w:w="3110" w:type="dxa"/>
            <w:tcMar>
              <w:top w:w="150" w:type="dxa"/>
              <w:bottom w:w="90" w:type="dxa"/>
            </w:tcMar>
            <w:vAlign w:val="top"/>
          </w:tcPr>
          <w:p>
            <w:pPr>
              <w:pStyle w:val="VirkeTabelltekst"/>
            </w:pPr>
            <w:r>
              <w:t xml:space="preserve">Omsetning denne måneden</w:t>
            </w:r>
          </w:p>
        </w:tc>
        <w:tc>
          <w:tcPr>
            <w:tcW w:w="3110" w:type="dxa"/>
            <w:tcMar>
              <w:top w:w="150" w:type="dxa"/>
              <w:bottom w:w="90" w:type="dxa"/>
            </w:tcMar>
            <w:vAlign w:val="top"/>
          </w:tcPr>
          <w:p>
            <w:pPr>
              <w:pStyle w:val="VirkeTabelltekst"/>
              <w:jc w:val="right"/>
            </w:pPr>
            <w:sdt>
              <w:sdtPr>
                <w:rPr>
                  <w:color w:val="000000"/>
                </w:rPr>
                <w:alias w:val="Fyll ut"/>
                <w:placeholder>
                  <w:docPart w:val="VIRKE_PH_1E4FA5A4D2ED4A29ABE5088093CACFF3"/>
                </w:placeholder>
                <w:showingPlcHdr/>
                <w:temporary/>
                <w:id w:val="181000002"/>
                <w:tag w:val="virke_170000088"/>
              </w:sdtPr>
              <w:sdtContent>
                <w:r>
                  <w:rPr>
                    <w:color w:val="C9007F"/>
                  </w:rPr>
                  <w:t xml:space="preserve">[Fyll ut]</w:t>
                </w:r>
              </w:sdtContent>
            </w:sdt>
          </w:p>
        </w:tc>
        <w:tc>
          <w:tcPr>
            <w:tcW w:w="3110" w:type="dxa"/>
            <w:tcMar>
              <w:top w:w="150" w:type="dxa"/>
              <w:bottom w:w="90" w:type="dxa"/>
            </w:tcMar>
            <w:vAlign w:val="top"/>
          </w:tcPr>
          <w:p>
            <w:pPr>
              <w:pStyle w:val="VirkeTabelltekst"/>
              <w:jc w:val="right"/>
            </w:pPr>
            <w:sdt>
              <w:sdtPr>
                <w:rPr>
                  <w:color w:val="000000"/>
                </w:rPr>
                <w:alias w:val="Fyll ut"/>
                <w:placeholder>
                  <w:docPart w:val="VIRKE_PH_67EE2CEF01D04E6C9169B00682211EEF"/>
                </w:placeholder>
                <w:showingPlcHdr/>
                <w:temporary/>
                <w:id w:val="181000003"/>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r>
              <w:t xml:space="preserve">Oppnådd av budsjett</w:t>
            </w:r>
          </w:p>
        </w:tc>
        <w:tc>
          <w:tcPr>
            <w:tcW w:w="3110" w:type="dxa"/>
            <w:tcMar>
              <w:top w:w="150" w:type="dxa"/>
              <w:bottom w:w="90" w:type="dxa"/>
            </w:tcMar>
            <w:vAlign w:val="top"/>
          </w:tcPr>
          <w:p>
            <w:pPr>
              <w:pStyle w:val="VirkeTabelltekst"/>
              <w:jc w:val="right"/>
            </w:pPr>
            <w:sdt>
              <w:sdtPr>
                <w:rPr>
                  <w:color w:val="000000"/>
                </w:rPr>
                <w:alias w:val="Fyll ut"/>
                <w:placeholder>
                  <w:docPart w:val="VIRKE_PH_1E4FA5A4D2ED4A29ABE5088093CACFF3"/>
                </w:placeholder>
                <w:showingPlcHdr/>
                <w:temporary/>
                <w:id w:val="181000004"/>
                <w:tag w:val="virke_170000088"/>
              </w:sdtPr>
              <w:sdtContent>
                <w:r>
                  <w:rPr>
                    <w:color w:val="C9007F"/>
                  </w:rPr>
                  <w:t xml:space="preserve">[Fyll ut]</w:t>
                </w:r>
              </w:sdtContent>
            </w:sdt>
          </w:p>
        </w:tc>
        <w:tc>
          <w:tcPr>
            <w:tcW w:w="3110" w:type="dxa"/>
            <w:tcMar>
              <w:top w:w="150" w:type="dxa"/>
              <w:bottom w:w="90" w:type="dxa"/>
            </w:tcMar>
            <w:vAlign w:val="top"/>
          </w:tcPr>
          <w:p>
            <w:pPr>
              <w:pStyle w:val="VirkeTabelltekst"/>
              <w:jc w:val="right"/>
            </w:pPr>
            <w:sdt>
              <w:sdtPr>
                <w:rPr>
                  <w:color w:val="000000"/>
                </w:rPr>
                <w:alias w:val="Fyll ut"/>
                <w:placeholder>
                  <w:docPart w:val="VIRKE_PH_67EE2CEF01D04E6C9169B00682211EEF"/>
                </w:placeholder>
                <w:showingPlcHdr/>
                <w:temporary/>
                <w:id w:val="181000005"/>
                <w:tag w:val="virke_170000090"/>
              </w:sdtPr>
              <w:sdtContent>
                <w:r>
                  <w:rPr>
                    <w:color w:val="C9007F"/>
                  </w:rPr>
                  <w:t xml:space="preserve">[Fyll ut]</w:t>
                </w:r>
              </w:sdtContent>
            </w:sdt>
          </w:p>
        </w:tc>
      </w:tr>
    </w:tbl>
    <w:p>
      <w:pPr>
        <w:pStyle w:val="VirkeMellomrom"/>
        <w:spacing w:before="0" w:after="0" w:line="20" w:lineRule="exact"/>
      </w:pPr>
    </w:p>
    <w:p>
      <w:pPr>
        <w:pStyle w:val="Overskrift2"/>
      </w:pPr>
      <w:r>
        <w:t xml:space="preserve">Tabell med ord</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06"/>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07"/>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08"/>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09"/>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10"/>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11"/>
                <w:tag w:val="virke_170000090"/>
              </w:sdtPr>
              <w:sdtContent>
                <w:r>
                  <w:rPr>
                    <w:color w:val="C9007F"/>
                  </w:rPr>
                  <w:t xml:space="preserve">[Fyll ut]</w:t>
                </w:r>
              </w:sdtContent>
            </w:sdt>
          </w:p>
        </w:tc>
      </w:tr>
    </w:tbl>
    <w:p>
      <w:pPr>
        <w:pStyle w:val="VirkeMellomrom"/>
        <w:spacing w:before="0" w:after="0" w:line="20" w:lineRule="exact"/>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VirkeMaster"/>
  <w:defaultTabStop w:val="709"/>
  <w:hyphenationZone w:val="425"/>
  <w:defaultTableStyle w:val="Virke1"/>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Relationship Id="rIdVirkeMaster" Type="http://schemas.openxmlformats.org/officeDocument/2006/relationships/attachedTemplate" Target="Virke_master_tes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Mellomrom"/>
            <w:spacing w:before="0" w:after="0" w:line="20" w:lineRule="exact"/>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Mellomrom"/>
            <w:spacing w:before="0" w:after="0" w:line="20" w:lineRule="exact"/>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p>
          <w:pPr>
            <w:pStyle w:val="VirkeMellomrom"/>
            <w:spacing w:before="0" w:after="0" w:line="270" w:lineRule="exact"/>
          </w:pPr>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Mellomrom"/>
            <w:spacing w:before="0" w:after="0" w:line="270" w:lineRule="exact"/>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b w:val="1"/>
                        <w:bCs w:val="1"/>
                        <w:color w:val="C9007F"/>
                      </w:rPr>
                      <w:t xml:space="preserve">[Navn]</w:t>
                    </w:r>
                  </w:sdtContent>
                </w:sdt>
              </w:p>
            </w:tc>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b w:val="1"/>
                        <w:bCs w:val="1"/>
                        <w:color w:val="C9007F"/>
                      </w:rPr>
                      <w:t xml:space="preserve">[Navn]</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Mellomrom"/>
            <w:spacing w:before="0" w:after="0" w:line="20" w:lineRule="exact"/>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b w:val="1"/>
                        <w:bCs w:val="1"/>
                        <w:color w:val="C9007F"/>
                      </w:rPr>
                      <w:t xml:space="preserve">[Navn]</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Mellomrom"/>
            <w:spacing w:before="0" w:after="0" w:line="20" w:lineRule="exact"/>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b w:val="1"/>
                        <w:bCs w:val="1"/>
                        <w:color w:val="C9007F"/>
                      </w:rPr>
                      <w:t xml:space="preserve">[Navn]</w:t>
                    </w:r>
                  </w:sdtContent>
                </w:sdt>
              </w:p>
            </w:tc>
            <w:tc>
              <w:tcPr>
                <w:tcW w:w="2334"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b w:val="1"/>
                        <w:bCs w:val="1"/>
                        <w:color w:val="C9007F"/>
                      </w:rPr>
                      <w:t xml:space="preserve">[Navn]</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Mellomrom"/>
            <w:spacing w:before="0" w:after="0" w:line="20" w:lineRule="exact"/>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b w:val="1"/>
                        <w:bCs w:val="1"/>
                        <w:color w:val="C9007F"/>
                      </w:rPr>
                      <w:t xml:space="preserve">[Navn]</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Mellomrom"/>
            <w:spacing w:before="0" w:after="0" w:line="20" w:lineRule="exact"/>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Mellomrom"/>
            <w:spacing w:before="0" w:after="0" w:line="20" w:lineRule="exact"/>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Avstemninger</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OK</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I/A</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Oppfølgingsansvar</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Merknad</w:t>
                </w:r>
              </w:p>
            </w:tc>
          </w:tr>
          <w:tr>
            <w:trPr>
              <w:cantSplit/>
              <w:trHeight w:val="360" w:hRule="atLeast"/>
            </w:trPr>
            <w:tc>
              <w:tcPr>
                <w:tcW w:w="3300" w:type="dxa"/>
                <w:tcMar>
                  <w:top w:w="150" w:type="dxa"/>
                  <w:bottom w:w="90" w:type="dxa"/>
                </w:tcMar>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tcMar>
                  <w:top w:w="150" w:type="dxa"/>
                  <w:bottom w:w="9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50" w:type="dxa"/>
                  <w:bottom w:w="9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50" w:type="dxa"/>
                  <w:bottom w:w="9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50" w:type="dxa"/>
                  <w:bottom w:w="9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Mellomrom"/>
            <w:spacing w:before="0" w:after="0" w:line="20" w:lineRule="exact"/>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87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20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27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216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Mellomrom"/>
            <w:spacing w:before="0" w:after="0" w:line="20" w:lineRule="exact"/>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171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Mellomrom"/>
            <w:spacing w:before="0" w:after="0" w:line="20" w:lineRule="exact"/>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temporary/>
              <w:showingPlcHdr/>
              <w:text/>
              <w:id w:val="181000203"/>
            </w:sdtPr>
            <w:sdtContent>
              <w:r>
                <w:rPr>
                  <w:color w:val="C9007F"/>
                </w:rPr>
                <w:t>[Beskriv formålet med avtalen]</w:t>
              </w:r>
            </w:sdtContent>
          </w:sdt>
        </w:p>
        <w:p>
          <w:pPr>
            <w:pStyle w:val="Overskrift2"/>
          </w:pPr>
          <w:r>
            <w:t>2. Avtalens innhold</w:t>
          </w:r>
        </w:p>
        <w:p>
          <w:pPr>
            <w:pStyle w:val="Normal"/>
          </w:pPr>
          <w:sdt>
            <w:sdtPr>
              <w:rPr>
                <w:color w:val="000000"/>
              </w:rPr>
              <w:alias w:val="Skriv avtalens innhold"/>
              <w:placeholder>
                <w:docPart w:val="VIRKE_PH_0AB67A49C95C599186CA3371B157F11B"/>
              </w:placeholder>
              <w:temporary/>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Normal"/>
          </w:pP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