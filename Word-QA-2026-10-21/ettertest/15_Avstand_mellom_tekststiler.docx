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Tittel som flyter over på flere linjer fordi den består av veldig mange bokstaver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81F011DF6C6A4A5D84235AD28CC1DCEC"/>
          </w:placeholder>
          <w:showingPlcHdr/>
          <w:temporary/>
          <w:id w:val="181000001"/>
          <w:tag w:val="virke_1900000322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2"/>
      </w:pPr>
      <w:r>
        <w:t xml:space="preserve">Underoverskrift som er litt mindre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9BE911A740784D3393FECA98DFF29126"/>
          </w:placeholder>
          <w:showingPlcHdr/>
          <w:temporary/>
          <w:id w:val="181000002"/>
          <w:tag w:val="virke_1900000324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28FB55F61B844C4095BF7A37C4FCBED9"/>
          </w:placeholder>
          <w:showingPlcHdr/>
          <w:temporary/>
          <w:id w:val="181000003"/>
          <w:tag w:val="virke_1900000326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9CC2F13A3F7B4DEF88E5583809938E7E"/>
          </w:placeholder>
          <w:showingPlcHdr/>
          <w:temporary/>
          <w:id w:val="181000004"/>
          <w:tag w:val="virke_1900000328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C232ED28EFB848D8B0FBC6522392AA18"/>
          </w:placeholder>
          <w:showingPlcHdr/>
          <w:temporary/>
          <w:id w:val="181000005"/>
          <w:tag w:val="virke_1900000330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Avstand mellom tekststiler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80A545C043A749DBBA91C129A21FAE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E223AD-A888-4AFA-87F0-B42137F8DFFE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5A3BDED454124D1A8C302D170F2A42D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E25766-5E09-4A61-BF2A-769ACFE043D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F2B1C694AF34490B9414AB36FFD46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646665-5C3A-4616-857D-8B61795F59EA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412980D1C204BD3B453425FE66270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1DEC36A-AA28-4338-A3F7-C2EC256102A3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BBB47B9E0384B36A66502236810E7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ED97B1-D85A-41B3-BA65-E74AE54FE45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1F011DF6C6A4A5D84235AD28CC1DCE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6A8DE30-98B3-48C2-89B7-68BB79ABBD24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BE911A740784D3393FECA98DFF29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8DBAFFF-2A59-474C-BB43-F6124E5C6A4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8FB55F61B844C4095BF7A37C4FCBE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ACBFBC5-580C-48B7-AE2C-287C4B5E283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CC2F13A3F7B4DEF88E5583809938E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422E88-74AD-4543-86B3-00A6C780745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C232ED28EFB848D8B0FBC6522392AA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30C57C-A650-42DF-A984-3578203B480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Avstand mellom tekststiler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