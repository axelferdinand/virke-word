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Protokoll fra styremøte i </w:t>
      </w:r>
      <w:sdt>
        <w:sdtPr>
          <w:rPr>
            <w:color w:val="000000"/>
            <w:spacing w:val="0"/>
          </w:rPr>
          <w:alias w:val="foretaksnavn"/>
          <w:placeholder>
            <w:docPart w:val="VIRKE_PH_D5547625EFD64B38AEB194FE4B3F7F42"/>
          </w:placeholder>
          <w:showingPlcHdr/>
          <w:temporary/>
          <w:id w:val="181000001"/>
          <w:tag w:val="virke_1900000001"/>
        </w:sdtPr>
        <w:sdtContent>
          <w:r>
            <w:rPr>
              <w:color w:val="C9007F"/>
              <w:spacing w:val="0"/>
            </w:rPr>
            <w:t xml:space="preserve">[foretaksnavn]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Dato: </w:t>
      </w:r>
      <w:sdt>
        <w:sdtPr>
          <w:rPr>
            <w:color w:val="000000"/>
          </w:rPr>
          <w:alias w:val="Dato"/>
          <w:placeholder>
            <w:docPart w:val="VIRKE_PH_63EC835CB3264146B87AA86BE26779C8"/>
          </w:placeholder>
          <w:showingPlcHdr/>
          <w:temporary/>
          <w:id w:val="181000002"/>
          <w:tag w:val="virke_170000048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Sted: </w:t>
      </w:r>
      <w:sdt>
        <w:sdtPr>
          <w:rPr>
            <w:color w:val="000000"/>
          </w:rPr>
          <w:alias w:val="Sted"/>
          <w:placeholder>
            <w:docPart w:val="VIRKE_PH_3DC70F6F11044CF7983208CDDBF15931"/>
          </w:placeholder>
          <w:showingPlcHdr/>
          <w:temporary/>
          <w:id w:val="181000003"/>
          <w:tag w:val="virke_170000050"/>
        </w:sdtPr>
        <w:sdtContent>
          <w:r>
            <w:rPr>
              <w:color w:val="C9007F"/>
            </w:rPr>
            <w:t xml:space="preserve">[Sted]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sdt>
        <w:sdtPr>
          <w:rPr>
            <w:color w:val="000000"/>
          </w:rPr>
          <w:alias w:val="Tid"/>
          <w:placeholder>
            <w:docPart w:val="VIRKE_PH_9CFA9FF5F80B41248965B1DCA0A16A9A"/>
          </w:placeholder>
          <w:showingPlcHdr/>
          <w:temporary/>
          <w:id w:val="181000004"/>
          <w:tag w:val="virke_170000052"/>
        </w:sdtPr>
        <w:sdtContent>
          <w:r>
            <w:rPr>
              <w:color w:val="C9007F"/>
            </w:rPr>
            <w:t xml:space="preserve">[Tid]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sdt>
        <w:sdtPr>
          <w:rPr>
            <w:color w:val="000000"/>
          </w:rPr>
          <w:alias w:val="Tid"/>
          <w:placeholder>
            <w:docPart w:val="VIRKE_PH_78ADC74322D244BDA548A7F35DA5A040"/>
          </w:placeholder>
          <w:showingPlcHdr/>
          <w:temporary/>
          <w:id w:val="181000005"/>
          <w:tag w:val="virke_170000054"/>
        </w:sdtPr>
        <w:sdtContent>
          <w:r>
            <w:rPr>
              <w:color w:val="C9007F"/>
            </w:rPr>
            <w:t xml:space="preserve">[Tid]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Til stede: </w:t>
      </w:r>
      <w:sdt>
        <w:sdtPr>
          <w:rPr>
            <w:color w:val="000000"/>
          </w:rPr>
          <w:alias w:val="Navn og ev. stilling på tilstedeværende"/>
          <w:placeholder>
            <w:docPart w:val="VIRKE_PH_C0988A4FE3B14F88BEF46C9AB8ED3DB6"/>
          </w:placeholder>
          <w:showingPlcHdr/>
          <w:temporary/>
          <w:id w:val="181000006"/>
          <w:tag w:val="virke_170000056"/>
        </w:sdtPr>
        <w:sdtContent>
          <w:r>
            <w:rPr>
              <w:color w:val="C9007F"/>
            </w:rPr>
            <w:t xml:space="preserve">[Navn og ev. stilling på tilstedeværende]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Forfall: </w:t>
      </w:r>
      <w:sdt>
        <w:sdtPr>
          <w:rPr>
            <w:color w:val="000000"/>
          </w:rPr>
          <w:alias w:val="Navn på innkalte som hadde forfall"/>
          <w:placeholder>
            <w:docPart w:val="VIRKE_PH_BF4CCA4897B14EE1B798084174724AD2"/>
          </w:placeholder>
          <w:showingPlcHdr/>
          <w:temporary/>
          <w:id w:val="181000007"/>
          <w:tag w:val="virke_170000058"/>
        </w:sdtPr>
        <w:sdtContent>
          <w:r>
            <w:rPr>
              <w:color w:val="C9007F"/>
            </w:rPr>
            <w:t xml:space="preserve">[Navn på innkalte som hadde forfall]</w:t>
          </w:r>
        </w:sdtContent>
      </w:sdt>
    </w:p>
    <w:p>
      <w:pPr>
        <w:pStyle w:val="VirkeMetadata"/>
        <w:spacing w:after="450"/>
      </w:pPr>
      <w:r>
        <w:rPr>
          <w:rFonts w:asciiTheme="majorHAnsi" w:hAnsiTheme="majorHAnsi"/>
          <w:b/>
        </w:rPr>
        <w:t xml:space="preserve">Referent: </w:t>
      </w:r>
      <w:sdt>
        <w:sdtPr>
          <w:rPr>
            <w:color w:val="000000"/>
          </w:rPr>
          <w:alias w:val="Navn på referenten"/>
          <w:placeholder>
            <w:docPart w:val="VIRKE_PH_7A31F0E718E94822982166D5F632F56A"/>
          </w:placeholder>
          <w:showingPlcHdr/>
          <w:temporary/>
          <w:id w:val="181000008"/>
          <w:tag w:val="virke_170000060"/>
        </w:sdtPr>
        <w:sdtContent>
          <w:r>
            <w:rPr>
              <w:color w:val="C9007F"/>
            </w:rPr>
            <w:t xml:space="preserve">[Navn på referenten]</w:t>
          </w:r>
        </w:sdtContent>
      </w:sdt>
    </w:p>
    <w:p>
      <w:pPr>
        <w:pStyle w:val="Normal"/>
      </w:pPr>
      <w:r>
        <w:t xml:space="preserve">Styret var beslutningsdyktig. Styreleder ledet møtet. Det var ingen innvendinger til innkallingen eller dagsorden. Møtet ble erklært for lovlig satt. Følgende saker forelå til behandling:</w:t>
      </w:r>
    </w:p>
    <w:p>
      <w:pPr>
        <w:pStyle w:val="Overskrift3"/>
      </w:pPr>
      <w:r>
        <w:t xml:space="preserve">Sak 1 Årsregnskap</w:t>
      </w:r>
    </w:p>
    <w:p>
      <w:pPr>
        <w:pStyle w:val="Normal"/>
      </w:pPr>
      <w:r>
        <w:t xml:space="preserve">Det ble fremlagt forslag til årsregnskap for regnskapsåret </w:t>
      </w:r>
      <w:sdt>
        <w:sdtPr>
          <w:rPr>
            <w:color w:val="000000"/>
          </w:rPr>
          <w:alias w:val="årstall"/>
          <w:placeholder>
            <w:docPart w:val="VIRKE_PH_AEA59321859740A5A7F28458B2D5B67B"/>
          </w:placeholder>
          <w:showingPlcHdr/>
          <w:temporary/>
          <w:id w:val="181000009"/>
          <w:tag w:val="virke_1900000003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</w:pPr>
      <w:r>
        <w:t xml:space="preserve">Forslag til årsberetning, resultatregnskap, balanse og noter ble gjennomgått. Styret besluttet enstemmig å foreslå følgende disponering av årets overskudd på kr. </w:t>
      </w:r>
      <w:sdt>
        <w:sdtPr>
          <w:rPr>
            <w:color w:val="000000"/>
          </w:rPr>
          <w:alias w:val="1.500.000"/>
          <w:placeholder>
            <w:docPart w:val="VIRKE_PH_8B892E87ACE6476E9E9A3D88F9E3DBD7"/>
          </w:placeholder>
          <w:showingPlcHdr/>
          <w:temporary/>
          <w:id w:val="181000010"/>
          <w:tag w:val="virke_1900000005"/>
        </w:sdtPr>
        <w:sdtContent>
          <w:r>
            <w:rPr>
              <w:color w:val="C9007F"/>
            </w:rPr>
            <w:t xml:space="preserve">[1.500.000]</w:t>
          </w:r>
        </w:sdtContent>
      </w:sdt>
      <w:r>
        <w:t xml:space="preserve">,-</w:t>
      </w:r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1.000.000,-"/>
                <w:placeholder>
                  <w:docPart w:val="VIRKE_PH_8FE6CC6626024B58B21980FC9BA779A7"/>
                </w:placeholder>
                <w:showingPlcHdr/>
                <w:temporary/>
                <w:id w:val="181000011"/>
                <w:tag w:val="virke_1900000007"/>
              </w:sdtPr>
              <w:sdtContent>
                <w:r>
                  <w:rPr>
                    <w:color w:val="C9007F"/>
                  </w:rPr>
                  <w:t xml:space="preserve">[kr. 1.000.000,-]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500.000,-"/>
                <w:placeholder>
                  <w:docPart w:val="VIRKE_PH_874D6179F3974F21A8B9BF93EC947075"/>
                </w:placeholder>
                <w:showingPlcHdr/>
                <w:temporary/>
                <w:id w:val="181000012"/>
                <w:tag w:val="virke_1900000009"/>
              </w:sdtPr>
              <w:sdtContent>
                <w:r>
                  <w:rPr>
                    <w:color w:val="C9007F"/>
                  </w:rPr>
                  <w:t xml:space="preserve">[kr. 500.000,-]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/>
                  <w:color w:val="000000"/>
                </w:rPr>
                <w:alias w:val="kr. 1.500.000,-"/>
                <w:placeholder>
                  <w:docPart w:val="VIRKE_PH_FEB8CE7F248B4055B117783F2DA2DBBE"/>
                </w:placeholder>
                <w:showingPlcHdr/>
                <w:temporary/>
                <w:id w:val="181000013"/>
                <w:tag w:val="virke_1900000011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1.500.000,-]</w:t>
                </w:r>
              </w:sdtContent>
            </w:sdt>
          </w:p>
        </w:tc>
      </w:tr>
    </w:tbl>
    <w:p>
      <w:pPr>
        <w:pStyle w:val="VirkeMellomrom"/>
        <w:spacing w:before="0" w:after="0" w:line="270" w:lineRule="exact"/>
      </w:pPr>
    </w:p>
    <w:p>
      <w:pPr>
        <w:pStyle w:val="Normal"/>
      </w:pPr>
      <w:r>
        <w:t xml:space="preserve">Styret vedtok enstemmig forslaget til årsregnskap, den fremlagte årsberetningen, resultatregnskapets disponeringer, balanse og noter som selskapets regnskap for </w:t>
      </w:r>
      <w:sdt>
        <w:sdtPr>
          <w:rPr>
            <w:color w:val="000000"/>
          </w:rPr>
          <w:alias w:val="årstall"/>
          <w:placeholder>
            <w:docPart w:val="VIRKE_PH_3D32FF7CE9B54750BF1AB24D9CDFD10E"/>
          </w:placeholder>
          <w:showingPlcHdr/>
          <w:temporary/>
          <w:id w:val="181000014"/>
          <w:tag w:val="virke_1900000013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0D82DD49DB0F464FB6CB573EEE4BA8E1"/>
          </w:placeholder>
          <w:showingPlcHdr/>
          <w:temporary/>
          <w:id w:val="181000015"/>
          <w:tag w:val="virke_1900000015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Styret vedtok å fremlegge årsregnskapet m.v. for generalforsamlingen for godkjenning.</w:t>
      </w:r>
    </w:p>
    <w:p>
      <w:pPr>
        <w:pStyle w:val="Overskrift3"/>
      </w:pPr>
      <w:r>
        <w:t xml:space="preserve">Sak 2 Honorar til styret</w:t>
      </w:r>
    </w:p>
    <w:p>
      <w:pPr>
        <w:pStyle w:val="Normal"/>
      </w:pPr>
      <w:r>
        <w:t xml:space="preserve">Styret besluttet å foreslå for generalforsamlingen at styrehonoraret ble satt til </w:t>
      </w:r>
      <w:sdt>
        <w:sdtPr>
          <w:rPr>
            <w:color w:val="000000"/>
          </w:rPr>
          <w:alias w:val="innta"/>
          <w:placeholder>
            <w:docPart w:val="VIRKE_PH_F48B93191AD04CC79659876A93002511"/>
          </w:placeholder>
          <w:showingPlcHdr/>
          <w:temporary/>
          <w:id w:val="181000016"/>
          <w:tag w:val="virke_1900000017"/>
        </w:sdtPr>
        <w:sdtContent>
          <w:r>
            <w:rPr>
              <w:color w:val="C9007F"/>
            </w:rPr>
            <w:t xml:space="preserve">[innta]</w:t>
          </w:r>
        </w:sdtContent>
      </w:sdt>
    </w:p>
    <w:p>
      <w:pPr>
        <w:pStyle w:val="Overskrift3"/>
      </w:pPr>
      <w:r>
        <w:t xml:space="preserve">Sak 3 Innkalling til generalforsamling</w:t>
      </w:r>
    </w:p>
    <w:p>
      <w:pPr>
        <w:pStyle w:val="Normal"/>
      </w:pPr>
      <w:r>
        <w:t xml:space="preserve">Styret besluttet å innkalle til ordinær generalforsamling i selskapet for behandling av angitte saker.</w:t>
      </w:r>
    </w:p>
    <w:p>
      <w:pPr>
        <w:pStyle w:val="Normal"/>
        <w:keepNext w:val="1"/>
      </w:pPr>
      <w:r>
        <w:t xml:space="preserve">Generalforsamlingen innkalles til </w:t>
      </w:r>
      <w:sdt>
        <w:sdtPr>
          <w:rPr>
            <w:color w:val="000000"/>
          </w:rPr>
          <w:alias w:val="dato"/>
          <w:placeholder>
            <w:docPart w:val="VIRKE_PH_B1CD112DF9884F4B9FB088D8148357B6"/>
          </w:placeholder>
          <w:showingPlcHdr/>
          <w:temporary/>
          <w:id w:val="181000017"/>
          <w:tag w:val="virke_1900000019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 og avholdes </w:t>
      </w:r>
      <w:sdt>
        <w:sdtPr>
          <w:rPr>
            <w:color w:val="000000"/>
          </w:rPr>
          <w:alias w:val="enten møtested/møteform (digitalt)"/>
          <w:placeholder>
            <w:docPart w:val="VIRKE_PH_59C0300319494265A0AAFB0987135484"/>
          </w:placeholder>
          <w:showingPlcHdr/>
          <w:temporary/>
          <w:id w:val="181000018"/>
          <w:tag w:val="virke_1900000021"/>
        </w:sdtPr>
        <w:sdtContent>
          <w:r>
            <w:rPr>
              <w:color w:val="C9007F"/>
            </w:rPr>
            <w:t xml:space="preserve">[enten møtested/møteform (digitalt)]</w:t>
          </w:r>
        </w:sdtContent>
      </w:sdt>
    </w:p>
    <w:p>
      <w:pPr>
        <w:pStyle w:val="Normal"/>
        <w:keepNext w:val="1"/>
      </w:pPr>
      <w:r>
        <w:t xml:space="preserve">Alle beslutninger var enstemmige,</w:t>
      </w:r>
    </w:p>
    <w:p>
      <w:pPr>
        <w:pStyle w:val="Normal"/>
        <w:keepNext w:val="1"/>
      </w:pPr>
      <w:r>
        <w:t xml:space="preserve">Det var ingen flere saker til behandling. Møtet ble hevet.</w:t>
      </w:r>
    </w:p>
    <w:p>
      <w:pPr>
        <w:pStyle w:val="Normal"/>
        <w:keepNext w:val="0"/>
      </w:pPr>
      <w:r>
        <w:t xml:space="preserve">Neste styremøte er i henhold til styreplan: </w:t>
      </w:r>
      <w:sdt>
        <w:sdtPr>
          <w:rPr>
            <w:color w:val="000000"/>
          </w:rPr>
          <w:alias w:val="dato"/>
          <w:placeholder>
            <w:docPart w:val="VIRKE_PH_3BEA6ECA012D47E1A242C218C87DE126"/>
          </w:placeholder>
          <w:showingPlcHdr/>
          <w:temporary/>
          <w:id w:val="181000019"/>
          <w:tag w:val="virke_1900000023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.</w:t>
      </w:r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5ACACC3F12154B88A624CA90D82B3E4D"/>
                </w:placeholder>
                <w:showingPlcHdr/>
                <w:temporary/>
                <w:id w:val="181000020"/>
                <w:tag w:val="virke_1900000025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1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2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3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4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5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6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2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Protokoll fra styremøte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fra styremøte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