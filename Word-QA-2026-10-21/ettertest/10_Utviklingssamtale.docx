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42E2B9D708C048F4A2F13740F5DB850E"/>
          </w:placeholder>
          <w:showingPlcHdr/>
          <w:temporary/>
          <w:id w:val="181000001"/>
          <w:tag w:val="virke_1900000254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81000002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81000003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105CE22E93A645DDAE1502F537EBB466"/>
          </w:placeholder>
          <w:showingPlcHdr/>
          <w:temporary/>
          <w:id w:val="181000004"/>
          <w:tag w:val="virke_1900000260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81000005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81000006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DCB829721F6242A092E99FE6331E6F33"/>
          </w:placeholder>
          <w:showingPlcHdr/>
          <w:temporary/>
          <w:id w:val="181000007"/>
          <w:tag w:val="virke_1900000266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81000008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81000009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