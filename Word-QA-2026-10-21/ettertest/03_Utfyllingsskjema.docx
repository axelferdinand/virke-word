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Utfyllingsskjema</w:t>
      </w:r>
    </w:p>
    <w:tbl>
      <w:tblPr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665"/>
        <w:gridCol w:w="4665"/>
      </w:tblGrid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395DDE2299CB47C59E9945546BABC35B"/>
                </w:placeholder>
                <w:showingPlcHdr/>
                <w:id w:val="181000001"/>
                <w:tag w:val="virke_17000015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B947399D679E405BB8D8978DE05AE153"/>
                </w:placeholder>
                <w:showingPlcHdr/>
                <w:id w:val="181000002"/>
                <w:tag w:val="virke_17000015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E41D62FADD04BD9B9F96EB2136D59D2"/>
                </w:placeholder>
                <w:showingPlcHdr/>
                <w:id w:val="181000003"/>
                <w:tag w:val="virke_17000015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68E38E3CE357460BB5F060A81A7FD70C"/>
                </w:placeholder>
                <w:showingPlcHdr/>
                <w:id w:val="181000004"/>
                <w:tag w:val="virke_17000015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F035CD68729F4B23B3C80684A324F3CD"/>
                </w:placeholder>
                <w:showingPlcHdr/>
                <w:id w:val="181000005"/>
                <w:tag w:val="virke_170000160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  <w:tc>
          <w:tcPr>
            <w:tcW w:w="4665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51FF9D0BB06047FEA00314745862D9E4"/>
                </w:placeholder>
                <w:showingPlcHdr/>
                <w:id w:val="181000006"/>
                <w:tag w:val="virke_170000162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09794E6021CD4C4E8E55A3D80B9C1B58"/>
                </w:placeholder>
                <w:showingPlcHdr/>
                <w:id w:val="181000007"/>
                <w:tag w:val="virke_170000164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E7436CD6A2734DBBAE7F64C0909D2E45"/>
                </w:placeholder>
                <w:showingPlcHdr/>
                <w:id w:val="181000008"/>
                <w:tag w:val="virke_170000166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  <w:tr>
        <w:trPr>
          <w:cantSplit/>
        </w:trPr>
        <w:tc>
          <w:tcPr>
            <w:tcW w:w="9330" w:type="dxa"/>
            <w:gridSpan w:val="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>
            <w:pPr>
              <w:pStyle w:val="VirkeTabelltekst"/>
            </w:pPr>
            <w:r>
              <w:rPr>
                <w:rFonts w:asciiTheme="majorHAnsi" w:hAnsiTheme="majorHAnsi"/>
                <w:b/>
              </w:rPr>
              <w:t xml:space="preserve">Navn: </w:t>
            </w:r>
            <w:sdt>
              <w:sdtPr>
                <w:rPr>
                  <w:color w:val="000000"/>
                </w:rPr>
                <w:alias w:val="Fyll ut"/>
                <w:placeholder>
                  <w:docPart w:val="VIRKE_PH_8A95FB7A5B634769829B7F50592FFB96"/>
                </w:placeholder>
                <w:showingPlcHdr/>
                <w:id w:val="181000009"/>
                <w:tag w:val="virke_170000168"/>
                <w:text/>
              </w:sdtPr>
              <w:sdtContent>
                <w:r>
                  <w:rPr>
                    <w:color w:val="C9007F"/>
                  </w:rPr>
                  <w:t xml:space="preserve">[Fyll ut]</w:t>
                </w:r>
              </w:sdtContent>
            </w:sdt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Utfyllingsskjema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Utfyllingsskjema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