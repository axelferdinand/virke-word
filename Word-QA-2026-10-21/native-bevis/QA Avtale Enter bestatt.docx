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D5B155" w14:textId="77777777" w:rsidR="00950838" w:rsidRDefault="00950838">
      <w:pPr>
        <w:pStyle w:val="Overskrift1"/>
      </w:pPr>
      <w:sdt>
        <w:sdtPr>
          <w:alias w:val="Avtaletittel"/>
          <w:id w:val="181000200"/>
          <w:placeholder>
            <w:docPart w:val="5D05819110F1674CA186004745F365B6"/>
          </w:placeholder>
          <w:showingPlcHdr/>
          <w:text/>
        </w:sdtPr>
        <w:sdtContent>
          <w:r>
            <w:rPr>
              <w:color w:val="C9007F"/>
            </w:rPr>
            <w:t>[Avtaletittel]</w:t>
          </w:r>
        </w:sdtContent>
      </w:sdt>
    </w:p>
    <w:p w14:paraId="0800C35A" w14:textId="77777777" w:rsidR="00950838" w:rsidRDefault="00950838">
      <w:r>
        <w:t>Mellom</w:t>
      </w:r>
    </w:p>
    <w:p w14:paraId="20531363" w14:textId="77777777" w:rsidR="00950838" w:rsidRDefault="00950838">
      <w:sdt>
        <w:sdtPr>
          <w:alias w:val="Avtalepart 1"/>
          <w:id w:val="181000201"/>
          <w:placeholder>
            <w:docPart w:val="DEFB7BB7C69A3143BB11E455C8DB6029"/>
          </w:placeholder>
          <w:showingPlcHdr/>
          <w:text/>
        </w:sdtPr>
        <w:sdtContent>
          <w:r>
            <w:rPr>
              <w:color w:val="C9007F"/>
            </w:rPr>
            <w:t>[Avtalepart 1]</w:t>
          </w:r>
        </w:sdtContent>
      </w:sdt>
    </w:p>
    <w:p w14:paraId="2E1B7F94" w14:textId="77777777" w:rsidR="00950838" w:rsidRDefault="00950838">
      <w:r>
        <w:t>og</w:t>
      </w:r>
    </w:p>
    <w:p w14:paraId="6FFA1699" w14:textId="77777777" w:rsidR="00950838" w:rsidRDefault="00950838">
      <w:sdt>
        <w:sdtPr>
          <w:alias w:val="Avtalepart 2"/>
          <w:id w:val="181000202"/>
          <w:placeholder>
            <w:docPart w:val="A3C8C301F00549448A68496A671B802F"/>
          </w:placeholder>
          <w:showingPlcHdr/>
          <w:text/>
        </w:sdtPr>
        <w:sdtContent>
          <w:r>
            <w:rPr>
              <w:color w:val="C9007F"/>
            </w:rPr>
            <w:t>[Avtalepart 2]</w:t>
          </w:r>
        </w:sdtContent>
      </w:sdt>
    </w:p>
    <w:p w14:paraId="6841D082" w14:textId="77777777" w:rsidR="00950838" w:rsidRDefault="00950838">
      <w:pPr>
        <w:pStyle w:val="Overskrift2"/>
      </w:pPr>
      <w:r>
        <w:t>1. Avtalens formål</w:t>
      </w:r>
    </w:p>
    <w:p w14:paraId="3FE8FED7" w14:textId="4535F9B9" w:rsidR="00950838" w:rsidRDefault="00950838">
      <w:proofErr w:type="spellStart"/>
      <w:r>
        <w:t>QA</w:t>
      </w:r>
      <w:proofErr w:type="spellEnd"/>
      <w:r>
        <w:t xml:space="preserve"> Første avsnitt</w:t>
      </w:r>
    </w:p>
    <w:p w14:paraId="7718576A" w14:textId="20EFA028" w:rsidR="00950838" w:rsidRDefault="00950838">
      <w:proofErr w:type="spellStart"/>
      <w:r>
        <w:t>QA</w:t>
      </w:r>
      <w:proofErr w:type="spellEnd"/>
      <w:r>
        <w:t xml:space="preserve"> Andre avsnitt</w:t>
      </w:r>
    </w:p>
    <w:p w14:paraId="6885625B" w14:textId="77777777" w:rsidR="00950838" w:rsidRDefault="00950838">
      <w:pPr>
        <w:pStyle w:val="Overskrift2"/>
      </w:pPr>
      <w:r>
        <w:t>2. Avtalens innhold</w:t>
      </w:r>
    </w:p>
    <w:p w14:paraId="601B3E9C" w14:textId="77777777" w:rsidR="00950838" w:rsidRDefault="00950838">
      <w:sdt>
        <w:sdtPr>
          <w:alias w:val="Skriv avtalens innhold"/>
          <w:id w:val="181000204"/>
          <w:placeholder>
            <w:docPart w:val="19CD889F27727C4488102F039DB468B8"/>
          </w:placeholder>
          <w:temporary/>
          <w:showingPlcHdr/>
          <w:text/>
        </w:sdtPr>
        <w:sdtContent>
          <w:r>
            <w:rPr>
              <w:color w:val="C9007F"/>
            </w:rPr>
            <w:t>[Skriv avtalens innhold]</w:t>
          </w:r>
        </w:sdtContent>
      </w:sdt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 w:rsidR="00950838" w14:paraId="2C628F83" w14:textId="77777777"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</w:tcPr>
          <w:p w14:paraId="103DC2B0" w14:textId="77777777" w:rsidR="00950838" w:rsidRDefault="00950838">
            <w:pPr>
              <w:keepNext/>
              <w:spacing w:after="0"/>
            </w:pPr>
            <w:sdt>
              <w:sdtPr>
                <w:alias w:val="Sted"/>
                <w:tag w:val="virke_170000001"/>
                <w:id w:val="181000205"/>
                <w:placeholder>
                  <w:docPart w:val="EF8580AE6B67F64BB0AD04CAC76CD8E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[Sted]</w:t>
                </w:r>
              </w:sdtContent>
            </w:sdt>
            <w:r>
              <w:t xml:space="preserve"> / </w:t>
            </w:r>
            <w:sdt>
              <w:sdtPr>
                <w:alias w:val="dato"/>
                <w:tag w:val="virke_170000003"/>
                <w:id w:val="181000206"/>
                <w:placeholder>
                  <w:docPart w:val="E57EF74F2EF2BC47A8D3009F61C6C553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[dato]</w:t>
                </w:r>
              </w:sdtContent>
            </w:sdt>
          </w:p>
        </w:tc>
      </w:tr>
      <w:tr w:rsidR="00950838" w14:paraId="074CAEC0" w14:textId="77777777">
        <w:trPr>
          <w:cantSplit/>
        </w:trPr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5C28698F" w14:textId="77777777" w:rsidR="00950838" w:rsidRDefault="00950838">
            <w:pPr>
              <w:pStyle w:val="Virkesignaturtekst"/>
              <w:keepNext/>
            </w:pPr>
            <w:sdt>
              <w:sdtPr>
                <w:alias w:val="Fornavn og etternavn"/>
                <w:tag w:val="virke_170000005"/>
                <w:id w:val="181000207"/>
                <w:placeholder>
                  <w:docPart w:val="9C3B16F21CF98B4CAC4BE9E6882FD467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15666C0B" w14:textId="77777777" w:rsidR="00950838" w:rsidRDefault="00950838">
            <w:pPr>
              <w:pStyle w:val="Virkesignaturtekst"/>
              <w:keepNext/>
            </w:pPr>
            <w:sdt>
              <w:sdtPr>
                <w:alias w:val="Tittel"/>
                <w:tag w:val="virke_170000007"/>
                <w:id w:val="181000208"/>
                <w:placeholder>
                  <w:docPart w:val="6884FDB3FF5B9047980117236A7F575E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  <w:tc>
          <w:tcPr>
            <w:tcW w:w="300" w:type="dxa"/>
          </w:tcPr>
          <w:p w14:paraId="154B945A" w14:textId="77777777" w:rsidR="00950838" w:rsidRDefault="00950838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0F86F692" w14:textId="77777777" w:rsidR="00950838" w:rsidRDefault="00950838">
            <w:pPr>
              <w:pStyle w:val="Virkesignaturtekst"/>
              <w:keepNext/>
            </w:pPr>
            <w:sdt>
              <w:sdtPr>
                <w:alias w:val="Fornavn og etternavn"/>
                <w:tag w:val="virke_170000009"/>
                <w:id w:val="181000209"/>
                <w:placeholder>
                  <w:docPart w:val="B888ED99ADDAC745958967469719417B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47AE0985" w14:textId="77777777" w:rsidR="00950838" w:rsidRDefault="00950838">
            <w:pPr>
              <w:pStyle w:val="Virkesignaturtekst"/>
              <w:keepNext/>
            </w:pPr>
            <w:sdt>
              <w:sdtPr>
                <w:alias w:val="Tittel"/>
                <w:tag w:val="virke_170000011"/>
                <w:id w:val="181000210"/>
                <w:placeholder>
                  <w:docPart w:val="4966D7411D19DD4D9A7DB4C7B7355EA8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  <w:tc>
          <w:tcPr>
            <w:tcW w:w="300" w:type="dxa"/>
          </w:tcPr>
          <w:p w14:paraId="7AAFFBEB" w14:textId="77777777" w:rsidR="00950838" w:rsidRDefault="00950838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4C6066F3" w14:textId="77777777" w:rsidR="00950838" w:rsidRDefault="00950838">
            <w:pPr>
              <w:pStyle w:val="Virkesignaturtekst"/>
              <w:keepNext/>
            </w:pPr>
            <w:sdt>
              <w:sdtPr>
                <w:alias w:val="Fornavn og etternavn"/>
                <w:tag w:val="virke_170000013"/>
                <w:id w:val="181000211"/>
                <w:placeholder>
                  <w:docPart w:val="0969124415DEA6418A22CF3C331E519C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 w14:paraId="295A466E" w14:textId="77777777" w:rsidR="00950838" w:rsidRDefault="00950838">
            <w:pPr>
              <w:pStyle w:val="Virkesignaturtekst"/>
            </w:pPr>
            <w:sdt>
              <w:sdtPr>
                <w:alias w:val="Tittel"/>
                <w:tag w:val="virke_170000015"/>
                <w:id w:val="181000212"/>
                <w:placeholder>
                  <w:docPart w:val="E12B4CA88C65364DAD56B4B57910135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[Tittel]</w:t>
                </w:r>
              </w:sdtContent>
            </w:sdt>
          </w:p>
        </w:tc>
      </w:tr>
    </w:tbl>
    <w:p w14:paraId="5422B1F6" w14:textId="51086F8E" w:rsidR="00E652CC" w:rsidRPr="00950838" w:rsidRDefault="00E652CC" w:rsidP="00950838"/>
    <w:sectPr w:rsidR="00E652CC" w:rsidRPr="00950838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2B0FF0" w14:textId="77777777" w:rsidR="008E3B04" w:rsidRDefault="008E3B04" w:rsidP="00A834E2">
      <w:pPr>
        <w:spacing w:after="0" w:line="240" w:lineRule="auto"/>
      </w:pPr>
      <w:r>
        <w:separator/>
      </w:r>
    </w:p>
  </w:endnote>
  <w:endnote w:type="continuationSeparator" w:id="0">
    <w:p w14:paraId="500E3C1E" w14:textId="77777777" w:rsidR="008E3B04" w:rsidRDefault="008E3B04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91CA39" w14:textId="77777777" w:rsidR="00E652CC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170000719"/>
        <w:placeholder/>
        <w:temporary/>
        <w:showingPlcHdr/>
      </w:sdtPr>
      <w:sdtContent>
        <w:r>
          <w:rPr>
            <w:color w:val="C9007F"/>
          </w:rPr>
          <w:t>[Dokumentnavn]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2FE322" w14:textId="77777777" w:rsidR="008E3B04" w:rsidRDefault="008E3B04" w:rsidP="00A834E2">
      <w:pPr>
        <w:spacing w:after="0" w:line="240" w:lineRule="auto"/>
      </w:pPr>
      <w:r>
        <w:separator/>
      </w:r>
    </w:p>
  </w:footnote>
  <w:footnote w:type="continuationSeparator" w:id="0">
    <w:p w14:paraId="259E4F82" w14:textId="77777777" w:rsidR="008E3B04" w:rsidRDefault="008E3B04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8AC3D5" w14:textId="77777777" w:rsidR="00E652CC" w:rsidRDefault="00000000">
    <w:pPr>
      <w:pStyle w:val="Topptekst"/>
    </w:pPr>
    <w:sdt>
      <w:sdtPr>
        <w:alias w:val="Tema eller dokumentkategori"/>
        <w:tag w:val="virke_170000716"/>
        <w:id w:val="170000717"/>
        <w:placeholder/>
        <w:temporary/>
        <w:showingPlcHdr/>
      </w:sdtPr>
      <w:sdtContent>
        <w:r>
          <w:rPr>
            <w:color w:val="C9007F"/>
          </w:rPr>
          <w:t>[Tema eller dokumentkategori]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D450C7E"/>
    <w:multiLevelType w:val="hybridMultilevel"/>
    <w:tmpl w:val="9D02F89E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0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C15442E"/>
    <w:multiLevelType w:val="multilevel"/>
    <w:tmpl w:val="CEEA8E24"/>
    <w:numStyleLink w:val="VirkeListe"/>
  </w:abstractNum>
  <w:abstractNum w:abstractNumId="25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9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1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9"/>
  </w:num>
  <w:num w:numId="2" w16cid:durableId="645400299">
    <w:abstractNumId w:val="21"/>
  </w:num>
  <w:num w:numId="3" w16cid:durableId="1165437520">
    <w:abstractNumId w:val="32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20"/>
  </w:num>
  <w:num w:numId="9" w16cid:durableId="1972712342">
    <w:abstractNumId w:val="22"/>
  </w:num>
  <w:num w:numId="10" w16cid:durableId="865022870">
    <w:abstractNumId w:val="22"/>
  </w:num>
  <w:num w:numId="11" w16cid:durableId="766772816">
    <w:abstractNumId w:val="22"/>
  </w:num>
  <w:num w:numId="12" w16cid:durableId="1785340853">
    <w:abstractNumId w:val="22"/>
  </w:num>
  <w:num w:numId="13" w16cid:durableId="284392130">
    <w:abstractNumId w:val="22"/>
  </w:num>
  <w:num w:numId="14" w16cid:durableId="1162116571">
    <w:abstractNumId w:val="22"/>
  </w:num>
  <w:num w:numId="15" w16cid:durableId="530458177">
    <w:abstractNumId w:val="22"/>
  </w:num>
  <w:num w:numId="16" w16cid:durableId="494224054">
    <w:abstractNumId w:val="34"/>
  </w:num>
  <w:num w:numId="17" w16cid:durableId="521747363">
    <w:abstractNumId w:val="19"/>
  </w:num>
  <w:num w:numId="18" w16cid:durableId="1648122134">
    <w:abstractNumId w:val="25"/>
  </w:num>
  <w:num w:numId="19" w16cid:durableId="1901864556">
    <w:abstractNumId w:val="31"/>
  </w:num>
  <w:num w:numId="20" w16cid:durableId="511650067">
    <w:abstractNumId w:val="10"/>
  </w:num>
  <w:num w:numId="21" w16cid:durableId="1727800628">
    <w:abstractNumId w:val="33"/>
  </w:num>
  <w:num w:numId="22" w16cid:durableId="1489056773">
    <w:abstractNumId w:val="28"/>
  </w:num>
  <w:num w:numId="23" w16cid:durableId="231278841">
    <w:abstractNumId w:val="30"/>
  </w:num>
  <w:num w:numId="24" w16cid:durableId="417604701">
    <w:abstractNumId w:val="26"/>
  </w:num>
  <w:num w:numId="25" w16cid:durableId="316567667">
    <w:abstractNumId w:val="24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5"/>
  </w:num>
  <w:num w:numId="31" w16cid:durableId="953942447">
    <w:abstractNumId w:val="27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3"/>
  </w:num>
  <w:num w:numId="35" w16cid:durableId="110054769">
    <w:abstractNumId w:val="18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153704110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38"/>
    <w:rsid w:val="000A3D3D"/>
    <w:rsid w:val="008E3B04"/>
    <w:rsid w:val="00950838"/>
    <w:rsid w:val="00E65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E897D9"/>
  <w15:chartTrackingRefBased/>
  <w15:docId w15:val="{2A09C110-776C-B348-A7FA-876ADF693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50" w:type="dxa"/>
        <w:left w:w="120" w:type="dxa"/>
        <w:bottom w:w="90" w:type="dxa"/>
        <w:right w:w="120" w:type="dxa"/>
      </w:tblCellMar>
    </w:tblPr>
    <w:tblStylePr w:type="firstRow">
      <w:rPr>
        <w:rFonts w:asciiTheme="majorHAnsi" w:hAnsiTheme="majorHAnsi"/>
        <w:b/>
        <w:bCs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99"/>
    <w:semiHidden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99"/>
    <w:semiHidden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uiPriority w:val="99"/>
    <w:semiHidden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21/ettertest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D05819110F1674CA186004745F365B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AFDD0B4-4A4A-CA4F-B200-73A3381B41B7}"/>
      </w:docPartPr>
      <w:docPartBody>
        <w:p w:rsidR="00000000" w:rsidRDefault="00772C05" w:rsidP="00772C05">
          <w:pPr>
            <w:pStyle w:val="5D05819110F1674CA186004745F365B6"/>
          </w:pPr>
          <w:r>
            <w:rPr>
              <w:color w:val="C9007F"/>
            </w:rPr>
            <w:t>[Avtaletittel]</w:t>
          </w:r>
        </w:p>
      </w:docPartBody>
    </w:docPart>
    <w:docPart>
      <w:docPartPr>
        <w:name w:val="DEFB7BB7C69A3143BB11E455C8DB602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4470A2D-95E2-4948-8393-671FDD339E3A}"/>
      </w:docPartPr>
      <w:docPartBody>
        <w:p w:rsidR="00000000" w:rsidRDefault="00772C05" w:rsidP="00772C05">
          <w:pPr>
            <w:pStyle w:val="DEFB7BB7C69A3143BB11E455C8DB6029"/>
          </w:pPr>
          <w:r>
            <w:rPr>
              <w:color w:val="C9007F"/>
            </w:rPr>
            <w:t>[Avtalepart 1]</w:t>
          </w:r>
        </w:p>
      </w:docPartBody>
    </w:docPart>
    <w:docPart>
      <w:docPartPr>
        <w:name w:val="A3C8C301F00549448A68496A671B802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DBAA417-513B-2148-93A5-8A4D519D665E}"/>
      </w:docPartPr>
      <w:docPartBody>
        <w:p w:rsidR="00000000" w:rsidRDefault="00772C05" w:rsidP="00772C05">
          <w:pPr>
            <w:pStyle w:val="A3C8C301F00549448A68496A671B802F"/>
          </w:pPr>
          <w:r>
            <w:rPr>
              <w:color w:val="C9007F"/>
            </w:rPr>
            <w:t>[Avtalepart 2]</w:t>
          </w:r>
        </w:p>
      </w:docPartBody>
    </w:docPart>
    <w:docPart>
      <w:docPartPr>
        <w:name w:val="19CD889F27727C4488102F039DB468B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7C37576-9C23-3D41-8213-E74D1D8D3566}"/>
      </w:docPartPr>
      <w:docPartBody>
        <w:p w:rsidR="00000000" w:rsidRDefault="00772C05" w:rsidP="00772C05">
          <w:pPr>
            <w:pStyle w:val="19CD889F27727C4488102F039DB468B8"/>
          </w:pPr>
          <w:r>
            <w:rPr>
              <w:color w:val="C9007F"/>
            </w:rPr>
            <w:t>[Skriv avtalens innhold]</w:t>
          </w:r>
        </w:p>
      </w:docPartBody>
    </w:docPart>
    <w:docPart>
      <w:docPartPr>
        <w:name w:val="EF8580AE6B67F64BB0AD04CAC76CD8E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4F99BEA-908E-3349-8F05-E89788761029}"/>
      </w:docPartPr>
      <w:docPartBody>
        <w:p w:rsidR="00000000" w:rsidRDefault="00772C05" w:rsidP="00772C05">
          <w:pPr>
            <w:pStyle w:val="EF8580AE6B67F64BB0AD04CAC76CD8E3"/>
          </w:pPr>
          <w:r>
            <w:rPr>
              <w:color w:val="C9007F"/>
            </w:rPr>
            <w:t>[Sted]</w:t>
          </w:r>
        </w:p>
      </w:docPartBody>
    </w:docPart>
    <w:docPart>
      <w:docPartPr>
        <w:name w:val="E57EF74F2EF2BC47A8D3009F61C6C55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26A2C80-2DBF-0946-9BD2-BBD9A7E6C588}"/>
      </w:docPartPr>
      <w:docPartBody>
        <w:p w:rsidR="00000000" w:rsidRDefault="00772C05" w:rsidP="00772C05">
          <w:pPr>
            <w:pStyle w:val="E57EF74F2EF2BC47A8D3009F61C6C553"/>
          </w:pPr>
          <w:r>
            <w:rPr>
              <w:color w:val="C9007F"/>
            </w:rPr>
            <w:t>[dato]</w:t>
          </w:r>
        </w:p>
      </w:docPartBody>
    </w:docPart>
    <w:docPart>
      <w:docPartPr>
        <w:name w:val="9C3B16F21CF98B4CAC4BE9E6882FD46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496520A-4C67-DB4B-94DA-339BD37397C4}"/>
      </w:docPartPr>
      <w:docPartBody>
        <w:p w:rsidR="00000000" w:rsidRDefault="00772C05" w:rsidP="00772C05">
          <w:pPr>
            <w:pStyle w:val="9C3B16F21CF98B4CAC4BE9E6882FD467"/>
          </w:pPr>
          <w:r>
            <w:rPr>
              <w:color w:val="C9007F"/>
            </w:rPr>
            <w:t>[Fornavn og etternavn]</w:t>
          </w:r>
        </w:p>
      </w:docPartBody>
    </w:docPart>
    <w:docPart>
      <w:docPartPr>
        <w:name w:val="6884FDB3FF5B9047980117236A7F575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69C6D62-84E8-4641-823E-B5ECB6237577}"/>
      </w:docPartPr>
      <w:docPartBody>
        <w:p w:rsidR="00000000" w:rsidRDefault="00772C05" w:rsidP="00772C05">
          <w:pPr>
            <w:pStyle w:val="6884FDB3FF5B9047980117236A7F575E"/>
          </w:pPr>
          <w:r>
            <w:rPr>
              <w:color w:val="C9007F"/>
            </w:rPr>
            <w:t>[Tittel]</w:t>
          </w:r>
        </w:p>
      </w:docPartBody>
    </w:docPart>
    <w:docPart>
      <w:docPartPr>
        <w:name w:val="B888ED99ADDAC745958967469719417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7FDE695-2F45-2845-BE3F-70CD6CAB714B}"/>
      </w:docPartPr>
      <w:docPartBody>
        <w:p w:rsidR="00000000" w:rsidRDefault="00772C05" w:rsidP="00772C05">
          <w:pPr>
            <w:pStyle w:val="B888ED99ADDAC745958967469719417B"/>
          </w:pPr>
          <w:r>
            <w:rPr>
              <w:color w:val="C9007F"/>
            </w:rPr>
            <w:t>[Fornavn og etternavn]</w:t>
          </w:r>
        </w:p>
      </w:docPartBody>
    </w:docPart>
    <w:docPart>
      <w:docPartPr>
        <w:name w:val="4966D7411D19DD4D9A7DB4C7B7355EA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85C5317-8702-8B42-891E-47D312BBCAF5}"/>
      </w:docPartPr>
      <w:docPartBody>
        <w:p w:rsidR="00000000" w:rsidRDefault="00772C05" w:rsidP="00772C05">
          <w:pPr>
            <w:pStyle w:val="4966D7411D19DD4D9A7DB4C7B7355EA8"/>
          </w:pPr>
          <w:r>
            <w:rPr>
              <w:color w:val="C9007F"/>
            </w:rPr>
            <w:t>[Tittel]</w:t>
          </w:r>
        </w:p>
      </w:docPartBody>
    </w:docPart>
    <w:docPart>
      <w:docPartPr>
        <w:name w:val="0969124415DEA6418A22CF3C331E519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4AADAEC-1D3C-E044-A163-6EE0554B02E3}"/>
      </w:docPartPr>
      <w:docPartBody>
        <w:p w:rsidR="00000000" w:rsidRDefault="00772C05" w:rsidP="00772C05">
          <w:pPr>
            <w:pStyle w:val="0969124415DEA6418A22CF3C331E519C"/>
          </w:pPr>
          <w:r>
            <w:rPr>
              <w:color w:val="C9007F"/>
            </w:rPr>
            <w:t>[Fornavn og etternavn]</w:t>
          </w:r>
        </w:p>
      </w:docPartBody>
    </w:docPart>
    <w:docPart>
      <w:docPartPr>
        <w:name w:val="E12B4CA88C65364DAD56B4B57910135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B53A4D8-E0D6-9D4C-BC5A-70562BD7D48E}"/>
      </w:docPartPr>
      <w:docPartBody>
        <w:p w:rsidR="00000000" w:rsidRDefault="00772C05" w:rsidP="00772C05">
          <w:pPr>
            <w:pStyle w:val="E12B4CA88C65364DAD56B4B579101356"/>
          </w:pPr>
          <w:r>
            <w:rPr>
              <w:color w:val="C9007F"/>
            </w:rPr>
            <w:t>[Tittel]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C05"/>
    <w:rsid w:val="000A3D3D"/>
    <w:rsid w:val="00772C05"/>
    <w:rsid w:val="00CE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b-NO" w:eastAsia="nb-N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0A521DD3ECBCA14DBEE5F406A40606E4">
    <w:name w:val="0A521DD3ECBCA14DBEE5F406A40606E4"/>
  </w:style>
  <w:style w:type="paragraph" w:customStyle="1" w:styleId="E2C8FBB7D3478744843DDCE723395588">
    <w:name w:val="E2C8FBB7D3478744843DDCE723395588"/>
  </w:style>
  <w:style w:type="paragraph" w:customStyle="1" w:styleId="7F41AAE678DABB40B7B92CA017F6B507">
    <w:name w:val="7F41AAE678DABB40B7B92CA017F6B507"/>
  </w:style>
  <w:style w:type="paragraph" w:customStyle="1" w:styleId="7D12425F081D9246B5E2D7FE7E83DFCB">
    <w:name w:val="7D12425F081D9246B5E2D7FE7E83DFCB"/>
    <w:rsid w:val="00772C05"/>
  </w:style>
  <w:style w:type="paragraph" w:customStyle="1" w:styleId="0764C2D6AA3DC941A1A06D6ACE05DC36">
    <w:name w:val="0764C2D6AA3DC941A1A06D6ACE05DC36"/>
    <w:rsid w:val="00772C05"/>
  </w:style>
  <w:style w:type="paragraph" w:customStyle="1" w:styleId="A1073DE65C85154190A7D755EF633582">
    <w:name w:val="A1073DE65C85154190A7D755EF633582"/>
    <w:rsid w:val="00772C05"/>
  </w:style>
  <w:style w:type="paragraph" w:customStyle="1" w:styleId="8D0307A5CFD6D94CB2807C99155FCEA5">
    <w:name w:val="8D0307A5CFD6D94CB2807C99155FCEA5"/>
    <w:rsid w:val="00772C05"/>
  </w:style>
  <w:style w:type="paragraph" w:customStyle="1" w:styleId="75B4387A861E554FAEA10FA49B9331BB">
    <w:name w:val="75B4387A861E554FAEA10FA49B9331BB"/>
    <w:rsid w:val="00772C05"/>
  </w:style>
  <w:style w:type="paragraph" w:customStyle="1" w:styleId="8EFE7A627645E347B0262159A36D780D">
    <w:name w:val="8EFE7A627645E347B0262159A36D780D"/>
    <w:rsid w:val="00772C05"/>
  </w:style>
  <w:style w:type="paragraph" w:customStyle="1" w:styleId="F02CBF2AF7BAA44ABD3C00F460E0A4D9">
    <w:name w:val="F02CBF2AF7BAA44ABD3C00F460E0A4D9"/>
    <w:rsid w:val="00772C05"/>
  </w:style>
  <w:style w:type="paragraph" w:customStyle="1" w:styleId="4F2AF8E0A199A24DB2E956E201E1D254">
    <w:name w:val="4F2AF8E0A199A24DB2E956E201E1D254"/>
    <w:rsid w:val="00772C05"/>
  </w:style>
  <w:style w:type="paragraph" w:customStyle="1" w:styleId="2863D8347E66A342A14594515E6A6502">
    <w:name w:val="2863D8347E66A342A14594515E6A6502"/>
    <w:rsid w:val="00772C05"/>
  </w:style>
  <w:style w:type="paragraph" w:customStyle="1" w:styleId="404E9DA40973764EA57D22619D9B0971">
    <w:name w:val="404E9DA40973764EA57D22619D9B0971"/>
    <w:rsid w:val="00772C05"/>
  </w:style>
  <w:style w:type="paragraph" w:customStyle="1" w:styleId="1AD7209040F1AC4389C1A75E464392EA">
    <w:name w:val="1AD7209040F1AC4389C1A75E464392EA"/>
    <w:rsid w:val="00772C05"/>
  </w:style>
  <w:style w:type="paragraph" w:customStyle="1" w:styleId="A1D09EEBEA268146A728CD9F4BE97EC3">
    <w:name w:val="A1D09EEBEA268146A728CD9F4BE97EC3"/>
    <w:rsid w:val="00772C05"/>
  </w:style>
  <w:style w:type="paragraph" w:customStyle="1" w:styleId="39218C4AD251654691FD70FE3B244DE3">
    <w:name w:val="39218C4AD251654691FD70FE3B244DE3"/>
    <w:rsid w:val="00772C05"/>
  </w:style>
  <w:style w:type="paragraph" w:customStyle="1" w:styleId="5D05819110F1674CA186004745F365B6">
    <w:name w:val="5D05819110F1674CA186004745F365B6"/>
    <w:rsid w:val="00772C05"/>
  </w:style>
  <w:style w:type="paragraph" w:customStyle="1" w:styleId="DEFB7BB7C69A3143BB11E455C8DB6029">
    <w:name w:val="DEFB7BB7C69A3143BB11E455C8DB6029"/>
    <w:rsid w:val="00772C05"/>
  </w:style>
  <w:style w:type="paragraph" w:customStyle="1" w:styleId="A3C8C301F00549448A68496A671B802F">
    <w:name w:val="A3C8C301F00549448A68496A671B802F"/>
    <w:rsid w:val="00772C05"/>
  </w:style>
  <w:style w:type="paragraph" w:customStyle="1" w:styleId="BCAC714C3BEF6A48822D728C32B31718">
    <w:name w:val="BCAC714C3BEF6A48822D728C32B31718"/>
    <w:rsid w:val="00772C05"/>
  </w:style>
  <w:style w:type="paragraph" w:customStyle="1" w:styleId="19CD889F27727C4488102F039DB468B8">
    <w:name w:val="19CD889F27727C4488102F039DB468B8"/>
    <w:rsid w:val="00772C05"/>
  </w:style>
  <w:style w:type="paragraph" w:customStyle="1" w:styleId="EF8580AE6B67F64BB0AD04CAC76CD8E3">
    <w:name w:val="EF8580AE6B67F64BB0AD04CAC76CD8E3"/>
    <w:rsid w:val="00772C05"/>
  </w:style>
  <w:style w:type="paragraph" w:customStyle="1" w:styleId="E57EF74F2EF2BC47A8D3009F61C6C553">
    <w:name w:val="E57EF74F2EF2BC47A8D3009F61C6C553"/>
    <w:rsid w:val="00772C05"/>
  </w:style>
  <w:style w:type="paragraph" w:customStyle="1" w:styleId="9C3B16F21CF98B4CAC4BE9E6882FD467">
    <w:name w:val="9C3B16F21CF98B4CAC4BE9E6882FD467"/>
    <w:rsid w:val="00772C05"/>
  </w:style>
  <w:style w:type="paragraph" w:customStyle="1" w:styleId="6884FDB3FF5B9047980117236A7F575E">
    <w:name w:val="6884FDB3FF5B9047980117236A7F575E"/>
    <w:rsid w:val="00772C05"/>
  </w:style>
  <w:style w:type="paragraph" w:customStyle="1" w:styleId="B888ED99ADDAC745958967469719417B">
    <w:name w:val="B888ED99ADDAC745958967469719417B"/>
    <w:rsid w:val="00772C05"/>
  </w:style>
  <w:style w:type="paragraph" w:customStyle="1" w:styleId="4966D7411D19DD4D9A7DB4C7B7355EA8">
    <w:name w:val="4966D7411D19DD4D9A7DB4C7B7355EA8"/>
    <w:rsid w:val="00772C05"/>
  </w:style>
  <w:style w:type="paragraph" w:customStyle="1" w:styleId="0969124415DEA6418A22CF3C331E519C">
    <w:name w:val="0969124415DEA6418A22CF3C331E519C"/>
    <w:rsid w:val="00772C05"/>
  </w:style>
  <w:style w:type="paragraph" w:customStyle="1" w:styleId="E12B4CA88C65364DAD56B4B579101356">
    <w:name w:val="E12B4CA88C65364DAD56B4B579101356"/>
    <w:rsid w:val="00772C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1</TotalTime>
  <Pages>1</Pages>
  <Words>46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Prototypen</cp:lastModifiedBy>
  <cp:revision>1</cp:revision>
  <dcterms:created xsi:type="dcterms:W3CDTF">2026-10-21T10:47:00Z</dcterms:created>
  <dcterms:modified xsi:type="dcterms:W3CDTF">2026-10-21T10:48:00Z</dcterms:modified>
</cp:coreProperties>
</file>