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xlsx" ContentType="application/vnd.openxmlformats-officedocument.spreadsheetml.sheet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glossary/charts/chart1.xml" ContentType="application/vnd.openxmlformats-officedocument.drawingml.chart+xml"/>
  <Override PartName="/word/glossary/charts/chart2.xml" ContentType="application/vnd.openxmlformats-officedocument.drawingml.chart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tel"/>
        <w:spacing w:after="120"/>
      </w:pPr>
      <w:r>
        <w:t xml:space="preserve">Eksempel på 2 diagrammer</w:t>
      </w:r>
    </w:p>
    <w:p w14:paraId="6A43B21B" w14:textId="465A148D">
      <w:r>
        <w:rPr>
          <w:noProof/>
        </w:rPr>
        <w:drawing>
          <wp:inline distT="0" distB="0" distL="0" distR="0" wp14:anchorId="08D34090" wp14:editId="440B80BF">
            <wp:extent cx="5924550" cy="3048000"/>
            <wp:effectExtent l="0" t="0" r="0" b="0"/>
            <wp:docPr id="1900000281" name="Diagram 6" descr="Eksempeldiagram i Virkes farger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VirkeChart1"/>
              </a:graphicData>
            </a:graphic>
          </wp:inline>
        </w:drawing>
      </w:r>
      <w:pPr>
        <w:pStyle w:val="Normal"/>
        <w:spacing w:before="0" w:after="0"/>
      </w:pPr>
    </w:p>
    <w:p>
      <w:pPr>
        <w:pStyle w:val="VirkeMellomrom"/>
        <w:spacing w:before="0" w:after="0" w:line="210" w:lineRule="exact"/>
      </w:pPr>
    </w:p>
    <w:p w14:paraId="093CD36C" w14:textId="19A471E5">
      <w:r>
        <w:rPr>
          <w:noProof/>
        </w:rPr>
        <w:drawing>
          <wp:inline distT="0" distB="0" distL="0" distR="0" wp14:anchorId="54B22958" wp14:editId="075AD906">
            <wp:extent cx="5924550" cy="3048000"/>
            <wp:effectExtent l="0" t="0" r="0" b="0"/>
            <wp:docPr id="1900000282" name="Diagram 7" descr="Eksempeldiagram i Virkes farger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VirkeChart2"/>
              </a:graphicData>
            </a:graphic>
          </wp:inline>
        </w:drawing>
      </w:r>
      <w:pPr>
        <w:pStyle w:val="Normal"/>
        <w:spacing w:before="0" w:after="0"/>
      </w:pPr>
    </w:p>
    <w:p>
      <w:pPr>
        <w:pStyle w:val="VirkeMellomrom"/>
        <w:spacing w:before="0" w:after="0" w:line="300" w:lineRule="exact"/>
      </w:pPr>
    </w:p>
    <w:tbl>
      <w:tblPr>
        <w:tblW w:w="9330" w:type="dxa"/>
        <w:tblInd w:w="0" w:type="dxa"/>
        <w:tblBorders>
          <w:top w:val="nil" w:sz="6" w:color="CACACA"/>
          <w:left w:val="nil" w:sz="6" w:color="CACACA"/>
          <w:bottom w:val="nil" w:sz="6" w:color="CACACA"/>
          <w:right w:val="nil" w:sz="6" w:color="CACACA"/>
          <w:insideH w:val="nil" w:sz="6" w:color="CACACA"/>
          <w:insideV w:val="nil" w:sz="6" w:color="CACA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1500"/>
        <w:gridCol w:w="390"/>
        <w:gridCol w:w="1500"/>
        <w:gridCol w:w="390"/>
        <w:gridCol w:w="1500"/>
        <w:gridCol w:w="390"/>
        <w:gridCol w:w="1500"/>
        <w:gridCol w:w="390"/>
        <w:gridCol w:w="1770"/>
      </w:tblGrid>
      <w:tr>
        <w:trPr>
          <w:cantSplit/>
        </w:trPr>
        <w:tc>
          <w:tcPr>
            <w:tcW w:w="1500" w:type="dxa"/>
            <w:shd w:val="clear" w:fill="C9007F"/>
            <w:vAlign w:val="top"/>
          </w:tcPr>
          <w:p>
            <w:pPr>
              <w:pStyle w:val="VirkeMellomrom"/>
              <w:spacing w:before="0" w:after="0" w:line="900" w:lineRule="exact"/>
            </w:pPr>
          </w:p>
        </w:tc>
        <w:tc>
          <w:tcPr>
            <w:tcW w:w="390" w:type="dxa"/>
            <w:vAlign w:val="top"/>
          </w:tcPr>
          <w:p>
            <w:pPr>
              <w:pStyle w:val="VirkeMellomrom"/>
            </w:pPr>
          </w:p>
        </w:tc>
        <w:tc>
          <w:tcPr>
            <w:tcW w:w="1500" w:type="dxa"/>
            <w:shd w:val="clear" w:fill="F9CFE3"/>
            <w:vAlign w:val="top"/>
          </w:tcPr>
          <w:p>
            <w:pPr>
              <w:pStyle w:val="VirkeMellomrom"/>
              <w:spacing w:before="0" w:after="0" w:line="900" w:lineRule="exact"/>
            </w:pPr>
          </w:p>
        </w:tc>
        <w:tc>
          <w:tcPr>
            <w:tcW w:w="390" w:type="dxa"/>
            <w:vAlign w:val="top"/>
          </w:tcPr>
          <w:p>
            <w:pPr>
              <w:pStyle w:val="VirkeMellomrom"/>
            </w:pPr>
          </w:p>
        </w:tc>
        <w:tc>
          <w:tcPr>
            <w:tcW w:w="1500" w:type="dxa"/>
            <w:shd w:val="clear" w:fill="851E59"/>
            <w:vAlign w:val="top"/>
          </w:tcPr>
          <w:p>
            <w:pPr>
              <w:pStyle w:val="VirkeMellomrom"/>
              <w:spacing w:before="0" w:after="0" w:line="900" w:lineRule="exact"/>
            </w:pPr>
          </w:p>
        </w:tc>
        <w:tc>
          <w:tcPr>
            <w:tcW w:w="390" w:type="dxa"/>
            <w:vAlign w:val="top"/>
          </w:tcPr>
          <w:p>
            <w:pPr>
              <w:pStyle w:val="VirkeMellomrom"/>
            </w:pPr>
          </w:p>
        </w:tc>
        <w:tc>
          <w:tcPr>
            <w:tcW w:w="1500" w:type="dxa"/>
            <w:shd w:val="clear" w:fill="F57F00"/>
            <w:vAlign w:val="top"/>
          </w:tcPr>
          <w:p>
            <w:pPr>
              <w:pStyle w:val="VirkeMellomrom"/>
              <w:spacing w:before="0" w:after="0" w:line="900" w:lineRule="exact"/>
            </w:pPr>
          </w:p>
        </w:tc>
        <w:tc>
          <w:tcPr>
            <w:tcW w:w="390" w:type="dxa"/>
            <w:vAlign w:val="top"/>
          </w:tcPr>
          <w:p>
            <w:pPr>
              <w:pStyle w:val="VirkeMellomrom"/>
            </w:pPr>
          </w:p>
        </w:tc>
        <w:tc>
          <w:tcPr>
            <w:tcW w:w="1770" w:type="dxa"/>
            <w:shd w:val="clear" w:fill="FDE0BF"/>
            <w:vAlign w:val="top"/>
          </w:tcPr>
          <w:p>
            <w:pPr>
              <w:pStyle w:val="VirkeMellomrom"/>
              <w:spacing w:before="0" w:after="0" w:line="900" w:lineRule="exact"/>
            </w:pPr>
          </w:p>
        </w:tc>
      </w:tr>
      <w:tr>
        <w:trPr>
          <w:cantSplit/>
        </w:trPr>
        <w:tc>
          <w:tcPr>
            <w:tcW w:w="1500" w:type="dxa"/>
            <w:vAlign w:val="top"/>
          </w:tcPr>
          <w:p>
            <w:pPr>
              <w:pStyle w:val="VirkeTabelltekst"/>
              <w:spacing w:before="60"/>
            </w:pPr>
            <w:r>
              <w:rPr>
                <w:rFonts w:asciiTheme="majorHAnsi" w:hAnsiTheme="majorHAnsi"/>
                <w:b/>
              </w:rPr>
              <w:t xml:space="preserve">Signatur Rosa</w:t>
            </w:r>
            <w:r/>
          </w:p>
          <w:p>
            <w:pPr>
              <w:pStyle w:val="VirkeTabelltekst"/>
            </w:pPr>
            <w:r>
              <w:t xml:space="preserve">#C9007F</w:t>
            </w:r>
          </w:p>
        </w:tc>
        <w:tc>
          <w:tcPr>
            <w:tcW w:w="390" w:type="dxa"/>
            <w:vAlign w:val="top"/>
          </w:tcPr>
          <w:p>
            <w:pPr>
              <w:pStyle w:val="VirkeMellomrom"/>
            </w:pPr>
          </w:p>
        </w:tc>
        <w:tc>
          <w:tcPr>
            <w:tcW w:w="1500" w:type="dxa"/>
            <w:vAlign w:val="top"/>
          </w:tcPr>
          <w:p>
            <w:pPr>
              <w:pStyle w:val="VirkeTabelltekst"/>
              <w:spacing w:before="60"/>
            </w:pPr>
            <w:r>
              <w:rPr>
                <w:rFonts w:asciiTheme="majorHAnsi" w:hAnsiTheme="majorHAnsi"/>
                <w:b/>
              </w:rPr>
              <w:t xml:space="preserve">Base rosa</w:t>
            </w:r>
            <w:r/>
          </w:p>
          <w:p>
            <w:pPr>
              <w:pStyle w:val="VirkeTabelltekst"/>
            </w:pPr>
            <w:r>
              <w:t xml:space="preserve">#F9CFE3</w:t>
            </w:r>
          </w:p>
        </w:tc>
        <w:tc>
          <w:tcPr>
            <w:tcW w:w="390" w:type="dxa"/>
            <w:vAlign w:val="top"/>
          </w:tcPr>
          <w:p>
            <w:pPr>
              <w:pStyle w:val="VirkeMellomrom"/>
            </w:pPr>
          </w:p>
        </w:tc>
        <w:tc>
          <w:tcPr>
            <w:tcW w:w="1500" w:type="dxa"/>
            <w:vAlign w:val="top"/>
          </w:tcPr>
          <w:p>
            <w:pPr>
              <w:pStyle w:val="VirkeTabelltekst"/>
              <w:spacing w:before="60"/>
            </w:pPr>
            <w:r>
              <w:rPr>
                <w:rFonts w:asciiTheme="majorHAnsi" w:hAnsiTheme="majorHAnsi"/>
                <w:b/>
              </w:rPr>
              <w:t xml:space="preserve">Rosa 400</w:t>
            </w:r>
            <w:r/>
          </w:p>
          <w:p>
            <w:pPr>
              <w:pStyle w:val="VirkeTabelltekst"/>
            </w:pPr>
            <w:r>
              <w:t xml:space="preserve">#851E59</w:t>
            </w:r>
          </w:p>
        </w:tc>
        <w:tc>
          <w:tcPr>
            <w:tcW w:w="390" w:type="dxa"/>
            <w:vAlign w:val="top"/>
          </w:tcPr>
          <w:p>
            <w:pPr>
              <w:pStyle w:val="VirkeMellomrom"/>
            </w:pPr>
          </w:p>
        </w:tc>
        <w:tc>
          <w:tcPr>
            <w:tcW w:w="1500" w:type="dxa"/>
            <w:vAlign w:val="top"/>
          </w:tcPr>
          <w:p>
            <w:pPr>
              <w:pStyle w:val="VirkeTabelltekst"/>
              <w:spacing w:before="60"/>
            </w:pPr>
            <w:r>
              <w:rPr>
                <w:rFonts w:asciiTheme="majorHAnsi" w:hAnsiTheme="majorHAnsi"/>
                <w:b/>
              </w:rPr>
              <w:t xml:space="preserve">Signatur Orange</w:t>
            </w:r>
            <w:r/>
          </w:p>
          <w:p>
            <w:pPr>
              <w:pStyle w:val="VirkeTabelltekst"/>
            </w:pPr>
            <w:r>
              <w:t xml:space="preserve">#F57F00</w:t>
            </w:r>
          </w:p>
        </w:tc>
        <w:tc>
          <w:tcPr>
            <w:tcW w:w="390" w:type="dxa"/>
            <w:vAlign w:val="top"/>
          </w:tcPr>
          <w:p>
            <w:pPr>
              <w:pStyle w:val="VirkeMellomrom"/>
            </w:pPr>
          </w:p>
        </w:tc>
        <w:tc>
          <w:tcPr>
            <w:tcW w:w="1770" w:type="dxa"/>
            <w:vAlign w:val="top"/>
          </w:tcPr>
          <w:p>
            <w:pPr>
              <w:pStyle w:val="VirkeTabelltekst"/>
              <w:spacing w:before="60"/>
            </w:pPr>
            <w:r>
              <w:rPr>
                <w:rFonts w:asciiTheme="majorHAnsi" w:hAnsiTheme="majorHAnsi"/>
                <w:b/>
              </w:rPr>
              <w:t xml:space="preserve">Base orange</w:t>
            </w:r>
            <w:r/>
          </w:p>
          <w:p>
            <w:pPr>
              <w:pStyle w:val="VirkeTabelltekst"/>
            </w:pPr>
            <w:r>
              <w:t xml:space="preserve">#FDE0BF</w:t>
            </w:r>
          </w:p>
        </w:tc>
      </w:tr>
    </w:tbl>
    <w:p>
      <w:pPr>
        <w:pStyle w:val="VirkeMellomrom"/>
        <w:spacing w:before="0" w:after="0" w:line="20" w:lineRule="exact"/>
      </w:pPr>
    </w:p>
    <w:sectPr>
      <w:headerReference w:type="default" r:id="rId8"/>
      <w:footerReference w:type="default" r:id="rId9"/>
      <w:pgSz w:w="11906" w:h="16838"/>
      <w:pgMar w:top="1995" w:right="1288" w:bottom="1410" w:left="1288" w:header="705" w:footer="7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DCC51" w14:textId="77777777" w:rsidR="002C28BE" w:rsidRDefault="002C28BE" w:rsidP="00A834E2">
      <w:pPr>
        <w:spacing w:before="0" w:after="0" w:line="240" w:lineRule="auto"/>
      </w:pPr>
      <w:r>
        <w:separator/>
      </w:r>
    </w:p>
  </w:endnote>
  <w:endnote w:type="continuationSeparator" w:id="0">
    <w:p w14:paraId="0D129C09" w14:textId="77777777" w:rsidR="002C28BE" w:rsidRDefault="002C28BE" w:rsidP="00A834E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Bunntekst"/>
      <w:tabs>
        <w:tab w:val="right" w:pos="9330"/>
      </w:tabs>
    </w:pPr>
    <w:r>
      <w:rPr>
        <w:color w:val="616161"/>
      </w:rPr>
      <w:t xml:space="preserve">Side </w:t>
    </w:r>
    <w:r>
      <w:rPr>
        <w:color w:val="616161"/>
      </w:rPr>
      <w:fldChar w:fldCharType="begin"/>
    </w:r>
    <w:r>
      <w:rPr>
        <w:color w:val="616161"/>
      </w:rPr>
      <w:instrText xml:space="preserve"> PAGE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rPr>
        <w:color w:val="616161"/>
      </w:rPr>
      <w:t xml:space="preserve"> av </w:t>
    </w:r>
    <w:r>
      <w:rPr>
        <w:color w:val="616161"/>
      </w:rPr>
      <w:fldChar w:fldCharType="begin"/>
    </w:r>
    <w:r>
      <w:rPr>
        <w:color w:val="616161"/>
      </w:rPr>
      <w:instrText xml:space="preserve"> NUMPAGES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tab/>
    </w:r>
    <w:r>
      <w:rPr>
        <w:color w:val="616161"/>
      </w:rPr>
      <w:t xml:space="preserve">Diagrammer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3D910" w14:textId="77777777" w:rsidR="002C28BE" w:rsidRDefault="002C28BE" w:rsidP="00A834E2">
      <w:pPr>
        <w:spacing w:before="0" w:after="0" w:line="240" w:lineRule="auto"/>
      </w:pPr>
      <w:r>
        <w:separator/>
      </w:r>
    </w:p>
  </w:footnote>
  <w:footnote w:type="continuationSeparator" w:id="0">
    <w:p w14:paraId="4B8AEB8B" w14:textId="77777777" w:rsidR="002C28BE" w:rsidRDefault="002C28BE" w:rsidP="00A834E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Style w:val="Topptekst"/>
    </w:pPr>
    <w:r>
      <w:rPr>
        <w:color w:val="616161"/>
      </w:rPr>
      <w:t xml:space="preserve">Arbeidsmiljø, HMS og likestilling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multiLevelType w:val="multilevel"/>
    <w:lvl w:ilvl="0">
      <w:start w:val="1"/>
      <w:numFmt w:val="bullet"/>
      <w:suff w:val="tab"/>
      <w:lvlText w:val="•"/>
      <w:lvlJc w:val="left"/>
      <w:pPr>
        <w:tabs>
          <w:tab w:val="num" w:pos="210"/>
        </w:tabs>
        <w:ind w:left="210" w:hanging="210"/>
      </w:pPr>
      <w:rPr>
        <w:rFonts w:ascii="Arial" w:hAnsi="Arial"/>
        <w:color w:val="C9007F"/>
      </w:rPr>
    </w:lvl>
  </w:abstractNum>
  <w:abstractNum w:abstractNumId="36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270"/>
        </w:tabs>
        <w:ind w:left="270" w:hanging="270"/>
      </w:pPr>
      <w:rPr>
        <w:color w:val="000000"/>
      </w:rPr>
    </w:lvl>
  </w:abstractNum>
  <w:abstractNum w:abstractNumId="37">
    <w:multiLevelType w:val="multilevel"/>
    <w:lvl w:ilvl="0">
      <w:start w:val="1"/>
      <w:numFmt w:val="decimal"/>
      <w:suff w:val="tab"/>
      <w:lvlText w:val="%1"/>
      <w:lvlJc w:val="left"/>
      <w:pPr>
        <w:tabs>
          <w:tab w:val="num" w:pos="0"/>
        </w:tabs>
        <w:ind w:left="0" w:hanging="0"/>
      </w:pPr>
      <w:rPr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1005"/>
        </w:tabs>
        <w:ind w:left="1005" w:hanging="645"/>
      </w:pPr>
      <w:rPr>
        <w:color w:val="000000"/>
      </w:rPr>
    </w:lvl>
    <w:lvl w:ilvl="2">
      <w:start w:val="1"/>
      <w:numFmt w:val="decimal"/>
      <w:suff w:val="tab"/>
      <w:lvlText w:val="%1.%2.%3"/>
      <w:lvlJc w:val="left"/>
      <w:pPr>
        <w:tabs>
          <w:tab w:val="num" w:pos="1815"/>
        </w:tabs>
        <w:ind w:left="1815" w:hanging="810"/>
      </w:pPr>
      <w:rPr>
        <w:color w:val="000000"/>
      </w:rPr>
    </w:lvl>
  </w:abstractNum>
  <w:abstractNum w:abstractNumId="38">
    <w:multiLevelType w:val="multilevel"/>
    <w:lvl w:ilvl="0">
      <w:start w:val="1"/>
      <w:numFmt w:val="decimal"/>
      <w:suff w:val="tab"/>
      <w:lvlText w:val="Sak %1"/>
      <w:lvlJc w:val="left"/>
      <w:pPr>
        <w:tabs>
          <w:tab w:val="num" w:pos="1005"/>
        </w:tabs>
        <w:ind w:left="1005" w:hanging="1005"/>
      </w:pPr>
      <w:rPr>
        <w:rFonts w:asciiTheme="minorHAnsi" w:hAnsiTheme="minorHAnsi"/>
        <w:b w:val="0"/>
        <w:color w:val="616161"/>
        <w:sz w:val="18"/>
      </w:rPr>
    </w:lvl>
  </w:abstractNum>
  <w:abstractNum w:abstractNumId="39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  <w:num w:numId="46">
    <w:abstractNumId w:val="35"/>
  </w:num>
  <w:num w:numId="47">
    <w:abstractNumId w:val="36"/>
  </w:num>
  <w:num w:numId="48">
    <w:abstractNumId w:val="37"/>
  </w:num>
  <w:num w:numId="49">
    <w:abstractNumId w:val="38"/>
  </w:num>
  <w:num w:numId="50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VirkeMaster"/>
  <w:stylePaneFormatFilter w:allStyles="0" w:customStyles="0" w:latentStyles="0" w:stylesInUse="0" w:headingStyles="0" w:numberingStyles="0" w:tableStyles="0" w:directFormattingOnRuns="0" w:directFormattingOnParagraphs="0" w:directFormattingOnNumbering="0" w:directFormattingOnTables="0" w:alternateStyleNames="0" w:visibleStyles="1" w:clearFormatting="1" w:top3HeadingStyles="1"/>
  <w:defaultTabStop w:val="709"/>
  <w:hyphenationZone w:val="425"/>
  <w:defaultTableStyle w:val="Virke1"/>
  <w:characterSpacingControl w:val="doNotCompress"/>
  <w:updateFields w:val="true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FFBA3E"/>
  <w15:chartTrackingRefBased/>
  <w:stylePaneSortMethod w:val="000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0" w:after="45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45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semiHidden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50" w:type="dxa"/>
        <w:left w:w="120" w:type="dxa"/>
        <w:bottom w:w="90" w:type="dxa"/>
        <w:right w:w="120" w:type="dxa"/>
      </w:tblCellMar>
    </w:tblPr>
    <w:tcPr>
      <w:vAlign w:val="top"/>
    </w:tcPr>
    <w:tblStylePr w:type="firstRow">
      <w:rPr>
        <w:rFonts w:asciiTheme="majorHAnsi" w:hAnsiTheme="majorHAnsi"/>
        <w:b w:val="1"/>
        <w:bCs w:val="1"/>
        <w:color w:val="000000"/>
        <w:sz w:val="15"/>
      </w:rPr>
      <w:tcPr>
        <w:shd w:val="clear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50" w:type="dxa"/>
        <w:bottom w:w="90" w:type="dxa"/>
      </w:tblCellMar>
    </w:tblPr>
    <w:tcPr>
      <w:shd w:val="clear" w:color="auto" w:fill="auto"/>
      <w:vAlign w:val="top"/>
    </w:tcPr>
    <w:tblStylePr w:type="lastRow">
      <w:tcPr>
        <w:vAlign w:val="top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b w:val="1"/>
      <w:bCs w:val="1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_rels/settings.xml.rels><?xml version='1.0' encoding='UTF-8' standalone='yes'?>
<Relationships xmlns="http://schemas.openxmlformats.org/package/2006/relationships"><Relationship Id="rIdVirkeMaster" Type="http://schemas.openxmlformats.org/officeDocument/2006/relationships/attachedTemplate" Target="Virke_master_test.dotx" TargetMode="Externa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-regneark.xlsx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-regneark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r>
              <a:rPr lang="nb-NO" sz="1050" b="1">
                <a:solidFill>
                  <a:srgbClr val="000000"/>
                </a:solidFill>
                <a:latin typeface="Clan Offc Bold"/>
              </a:rPr>
              <a:t>Stolpediagram (satt i H3)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Caption</c:v>
                </c:pt>
              </c:strCache>
            </c:strRef>
          </c:tx>
          <c:spPr>
            <a:solidFill>
              <a:srgbClr val="C9007F"/>
            </a:solidFill>
            <a:ln>
              <a:noFill/>
            </a:ln>
          </c:spPr>
          <c:invertIfNegative val="0"/>
          <c:cat>
            <c:strRef>
              <c:f>'Ark1'!$A$2</c:f>
              <c:strCache>
                <c:ptCount val="1"/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Caption</c:v>
                </c:pt>
              </c:strCache>
            </c:strRef>
          </c:tx>
          <c:spPr>
            <a:solidFill>
              <a:srgbClr val="F9CFE3"/>
            </a:solidFill>
            <a:ln>
              <a:noFill/>
            </a:ln>
          </c:spPr>
          <c:invertIfNegative val="0"/>
          <c:cat>
            <c:strRef>
              <c:f>'Ark1'!$A$2</c:f>
              <c:strCache>
                <c:ptCount val="1"/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Caption</c:v>
                </c:pt>
              </c:strCache>
            </c:strRef>
          </c:tx>
          <c:spPr>
            <a:solidFill>
              <a:srgbClr val="851E59"/>
            </a:solidFill>
            <a:ln>
              <a:noFill/>
            </a:ln>
          </c:spPr>
          <c:invertIfNegative val="0"/>
          <c:cat>
            <c:strRef>
              <c:f>'Ark1'!$A$2</c:f>
              <c:strCache>
                <c:ptCount val="1"/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Caption</c:v>
                </c:pt>
              </c:strCache>
            </c:strRef>
          </c:tx>
          <c:spPr>
            <a:solidFill>
              <a:srgbClr val="F57F00"/>
            </a:solidFill>
            <a:ln>
              <a:noFill/>
            </a:ln>
          </c:spPr>
          <c:invertIfNegative val="0"/>
          <c:cat>
            <c:strRef>
              <c:f>'Ark1'!$A$2</c:f>
              <c:strCache>
                <c:ptCount val="1"/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Caption</c:v>
                </c:pt>
              </c:strCache>
            </c:strRef>
          </c:tx>
          <c:spPr>
            <a:solidFill>
              <a:srgbClr val="E9CCAC"/>
            </a:solidFill>
            <a:ln>
              <a:noFill/>
            </a:ln>
          </c:spPr>
          <c:invertIfNegative val="0"/>
          <c:cat>
            <c:strRef>
              <c:f>'Ark1'!$A$2</c:f>
              <c:strCache>
                <c:ptCount val="1"/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one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75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Clan Offc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  <c:max val="7"/>
          <c:min val="1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75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Clan Offc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  <c:majorUnit val="1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75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Clan Offc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sz="750"/>
      </a:pPr>
      <a:endParaRPr lang="nb-NO"/>
    </a:p>
  </c:tx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r>
              <a:rPr lang="nb-NO" sz="1050" b="1">
                <a:solidFill>
                  <a:srgbClr val="000000"/>
                </a:solidFill>
                <a:latin typeface="Clan Offc Bold"/>
              </a:rPr>
              <a:t>Kakediagram (satt i H3)</a:t>
            </a:r>
          </a:p>
        </c:rich>
      </c:tx>
      <c:overlay val="0"/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Caption</c:v>
                </c:pt>
              </c:strCache>
            </c:strRef>
          </c:tx>
          <c:dPt>
            <c:idx val="0"/>
            <c:bubble3D val="0"/>
            <c:spPr>
              <a:solidFill>
                <a:srgbClr val="C9007F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rgbClr val="F9CFE3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rgbClr val="851E59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rgbClr val="F57F00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rgbClr val="E9CCAC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Caption</c:v>
                </c:pt>
                <c:pt idx="1">
                  <c:v>Caption</c:v>
                </c:pt>
                <c:pt idx="2">
                  <c:v>Caption</c:v>
                </c:pt>
                <c:pt idx="3">
                  <c:v>Caption</c:v>
                </c:pt>
                <c:pt idx="4">
                  <c:v>Caption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35</c:v>
                </c:pt>
                <c:pt idx="1">
                  <c:v>25</c:v>
                </c:pt>
                <c:pt idx="2">
                  <c:v>15</c:v>
                </c:pt>
                <c:pt idx="3">
                  <c:v>17</c:v>
                </c:pt>
                <c:pt idx="4">
                  <c:v>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234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75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Clan Offc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sz="750"/>
      </a:pPr>
      <a:endParaRPr lang="nb-NO"/>
    </a:p>
  </c:txPr>
  <c:externalData r:id="rId1">
    <c:autoUpdate val="0"/>
  </c:externalData>
</c:chartSpace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glossary/charts/_rels/chart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-regneark.xlsx"/></Relationships>
</file>

<file path=word/glossary/charts/_rels/chart2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-regneark1.xlsx"/></Relationships>
</file>

<file path=word/glossary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r>
              <a:rPr lang="nb-NO" sz="1050" b="1">
                <a:solidFill>
                  <a:srgbClr val="000000"/>
                </a:solidFill>
                <a:latin typeface="Clan Offc Bold"/>
              </a:rPr>
              <a:t>Stolpediagram (satt i H3)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Caption</c:v>
                </c:pt>
              </c:strCache>
            </c:strRef>
          </c:tx>
          <c:spPr>
            <a:solidFill>
              <a:srgbClr val="C9007F"/>
            </a:solidFill>
            <a:ln>
              <a:noFill/>
            </a:ln>
          </c:spPr>
          <c:invertIfNegative val="0"/>
          <c:cat>
            <c:strRef>
              <c:f>'Ark1'!$A$2</c:f>
              <c:strCache>
                <c:ptCount val="1"/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Caption</c:v>
                </c:pt>
              </c:strCache>
            </c:strRef>
          </c:tx>
          <c:spPr>
            <a:solidFill>
              <a:srgbClr val="F9CFE3"/>
            </a:solidFill>
            <a:ln>
              <a:noFill/>
            </a:ln>
          </c:spPr>
          <c:invertIfNegative val="0"/>
          <c:cat>
            <c:strRef>
              <c:f>'Ark1'!$A$2</c:f>
              <c:strCache>
                <c:ptCount val="1"/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Caption</c:v>
                </c:pt>
              </c:strCache>
            </c:strRef>
          </c:tx>
          <c:spPr>
            <a:solidFill>
              <a:srgbClr val="851E59"/>
            </a:solidFill>
            <a:ln>
              <a:noFill/>
            </a:ln>
          </c:spPr>
          <c:invertIfNegative val="0"/>
          <c:cat>
            <c:strRef>
              <c:f>'Ark1'!$A$2</c:f>
              <c:strCache>
                <c:ptCount val="1"/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Caption</c:v>
                </c:pt>
              </c:strCache>
            </c:strRef>
          </c:tx>
          <c:spPr>
            <a:solidFill>
              <a:srgbClr val="F57F00"/>
            </a:solidFill>
            <a:ln>
              <a:noFill/>
            </a:ln>
          </c:spPr>
          <c:invertIfNegative val="0"/>
          <c:cat>
            <c:strRef>
              <c:f>'Ark1'!$A$2</c:f>
              <c:strCache>
                <c:ptCount val="1"/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Caption</c:v>
                </c:pt>
              </c:strCache>
            </c:strRef>
          </c:tx>
          <c:spPr>
            <a:solidFill>
              <a:srgbClr val="E9CCAC"/>
            </a:solidFill>
            <a:ln>
              <a:noFill/>
            </a:ln>
          </c:spPr>
          <c:invertIfNegative val="0"/>
          <c:cat>
            <c:strRef>
              <c:f>'Ark1'!$A$2</c:f>
              <c:strCache>
                <c:ptCount val="1"/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one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75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Clan Offc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  <c:max val="7"/>
          <c:min val="1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75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Clan Offc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  <c:majorUnit val="1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75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Clan Offc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sz="750"/>
      </a:pPr>
      <a:endParaRPr lang="nb-NO"/>
    </a:p>
  </c:txPr>
  <c:externalData r:id="rId1">
    <c:autoUpdate val="0"/>
  </c:externalData>
</c:chartSpace>
</file>

<file path=word/glossary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r>
              <a:rPr lang="nb-NO" sz="1050" b="1">
                <a:solidFill>
                  <a:srgbClr val="000000"/>
                </a:solidFill>
                <a:latin typeface="Clan Offc Bold"/>
              </a:rPr>
              <a:t>Kakediagram (satt i H3)</a:t>
            </a:r>
          </a:p>
        </c:rich>
      </c:tx>
      <c:overlay val="0"/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Caption</c:v>
                </c:pt>
              </c:strCache>
            </c:strRef>
          </c:tx>
          <c:dPt>
            <c:idx val="0"/>
            <c:bubble3D val="0"/>
            <c:spPr>
              <a:solidFill>
                <a:srgbClr val="C9007F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rgbClr val="F9CFE3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rgbClr val="851E59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rgbClr val="F57F00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rgbClr val="E9CCAC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Caption</c:v>
                </c:pt>
                <c:pt idx="1">
                  <c:v>Caption</c:v>
                </c:pt>
                <c:pt idx="2">
                  <c:v>Caption</c:v>
                </c:pt>
                <c:pt idx="3">
                  <c:v>Caption</c:v>
                </c:pt>
                <c:pt idx="4">
                  <c:v>Caption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35</c:v>
                </c:pt>
                <c:pt idx="1">
                  <c:v>25</c:v>
                </c:pt>
                <c:pt idx="2">
                  <c:v>15</c:v>
                </c:pt>
                <c:pt idx="3">
                  <c:v>17</c:v>
                </c:pt>
                <c:pt idx="4">
                  <c:v>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234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75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Clan Offc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sz="750"/>
      </a:pPr>
      <a:endParaRPr lang="nb-NO"/>
    </a:p>
  </c:txPr>
  <c:externalData r:id="rId1">
    <c:autoUpdate val="0"/>
  </c:externalData>
</c:chartSpace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VIRKE_PH_7CD0AF0204E546568739EE7BB4B1356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903299-A611-43CC-B6DA-462EA71FEABD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56D3930166764413B4C27CD5F481D6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7FF98D-3CF1-436A-B337-3C0FBDE21D35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1C86930DC124A66A31C4FCDB4E1486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708C87-7829-4464-8809-4692CDB4568B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5ED069C4A3844867B639F1E5D32179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DD16BCE-C13D-453F-A85E-CF546EF57BA8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C24B073FBE354E5F8CE3549F099A91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19B08D-CE46-44E9-A24C-B0494B6D6036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3BDB187108CE42D796A16F25DA6151B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C150CC-9832-4821-BD92-83C83C192B0A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FFFA761D6C374F65B8AA7B1960F5B5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AFD1B91-FD6A-408A-919A-3E7BAC06E69D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161D73AB57AF4C768D10CDE6F473031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BC0457C-5BEF-4B47-8CCC-32E9D09AB407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BEE848E949BD4638ADCFBAEE9D6C08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ADBE58-67C2-410E-A95C-5B4783E18E79}"/>
      </w:docPartPr>
      <w:docPartBody>
        <w:p>
          <w:pPr>
            <w:pStyle w:val="Normal"/>
          </w:pPr>
          <w:r>
            <w:rPr>
              <w:color w:val="C9007F"/>
            </w:rPr>
            <w:t xml:space="preserve">[Paragraftittel]</w:t>
          </w:r>
        </w:p>
      </w:docPartBody>
    </w:docPart>
    <w:docPart>
      <w:docPartPr>
        <w:name w:val="VIRKE_PH_31D8F33A2AC54708A74F776D9E53B15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E4FF0E3-B446-44C4-8127-9E6CB3C1AA30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1]</w:t>
          </w:r>
        </w:p>
      </w:docPartBody>
    </w:docPart>
    <w:docPart>
      <w:docPartPr>
        <w:name w:val="VIRKE_PH_797BC98EA88B4C0C89C0896211A320E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1D85F93-A550-4904-ACE9-CF9E5BC8DB25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2]</w:t>
          </w:r>
        </w:p>
      </w:docPartBody>
    </w:docPart>
    <w:docPart>
      <w:docPartPr>
        <w:name w:val="VIRKE_PH_C3558BE61386491DBA06CC3F462B341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C35DE-E955-48C1-8143-CAF3B11532EC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A389DFE5BC8B437CBF60FA567AA42F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84A9F50-B223-45FB-8CFA-5B71F7D0E3C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74793F0FF4874879AB2A7B1DA5D9EA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BA72C3-9F68-4C6D-923B-D7E6B187DF2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9BD49A3A80D48CDB7B89BB001E435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0CE3B39-BF1B-41FF-A2C5-4E9F348D817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210F8573CBE84910A78F873C30FD3B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87B9604-C1AD-4C7D-83B0-B2A5649057D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B4CB142985E2442B893ED0BA72066B9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51955A0-466F-4BFE-9C8A-C35DF015C57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029A70D36E1A4011944632429DF80E3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A1ECD6-B443-4489-AB61-34540291B53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6E180E7E7F64B02B74F14A0CB16C5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EF71BA-B2D8-4E5D-9B53-4F5CDC0B4B2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154634D226534946BE75AE0962E4FDE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92FB60-ECD1-4C23-A06E-F57614CB15D1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73BCD5A306944D68D489CC46B4445A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B65615B-C09C-4263-B1EF-7665C7751AD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5899C2B1AECB49D8B093C8EADDB13F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C0C983-5B58-4F60-88E9-D8E063CA97B4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97DFBAA050524AE4A7265325895743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BC135E9-49E8-43DD-8649-0084001CB8D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3EC835CB3264146B87AA86BE26779C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658768-E169-4749-9790-822907CFCED4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3DC70F6F11044CF7983208CDDBF159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E0E71D-6972-4383-A980-651F5996D658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CFA9FF5F80B41248965B1DCA0A16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DE5CA8-DDE6-49C2-AE35-43D134A5FEEB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78ADC74322D244BDA548A7F35DA5A04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563E3B-B9EB-490A-BA6E-BD28782208F1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C0988A4FE3B14F88BEF46C9AB8ED3D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717A1F1-42E7-40C9-87D0-B4CECC1D9459}"/>
      </w:docPartPr>
      <w:docPartBody>
        <w:p>
          <w:pPr>
            <w:pStyle w:val="Normal"/>
          </w:pPr>
          <w:r>
            <w:rPr>
              <w:color w:val="C9007F"/>
            </w:rPr>
            <w:t xml:space="preserve">[Navn og ev. stilling på tilstedeværende]</w:t>
          </w:r>
        </w:p>
      </w:docPartBody>
    </w:docPart>
    <w:docPart>
      <w:docPartPr>
        <w:name w:val="VIRKE_PH_BF4CCA4897B14EE1B798084174724A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4ED48B5-B722-4181-9986-7CB84F06D96E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innkalte som hadde forfall]</w:t>
          </w:r>
        </w:p>
      </w:docPartBody>
    </w:docPart>
    <w:docPart>
      <w:docPartPr>
        <w:name w:val="VIRKE_PH_7A31F0E718E94822982166D5F632F56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4A63DD-1847-4E47-8258-05DF975914BF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referenten]</w:t>
          </w:r>
        </w:p>
      </w:docPartBody>
    </w:docPart>
    <w:docPart>
      <w:docPartPr>
        <w:name w:val="VIRKE_PH_1FD3BF6BE34C4D4CB782477D48AF923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B3B4A-DD8F-43F2-9584-CF151076EC3D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F6192EB30844DB984A0081B6936CA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E3E8E8-5D3C-4829-B18A-63F838789922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4F2841A4054847348F3D8FDFC61B9B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F608BBC-65E3-48E5-9DB5-39F80E9018FB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87F0612041E415A89CA84BB42209E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B8FF1F2-D575-46D9-8344-CAFC5DD20A8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CC851A481614D78839802C9A7BAB89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5555C5E-5876-4BD6-8826-6323D60D6082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31D9042AEA849B6BB8109D4B9490C4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3680F26-1A95-4E2A-ABA2-39C6030432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38DB35EBF446908959D285F41AF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8A698E-2002-40CE-B4EA-180F7FEED1E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D4CDD42A53497BBCFBAB730AE127E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39F6F0-2617-496F-A826-3BFE55B8A71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1F49239F1F54257B70124AF211C11E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6DED1F-39D3-4610-AA3B-D2D2DD65917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DEE765BFEAD4393814D5B2C6CA2F16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874A075-D184-4F38-AE73-B8797B10EA23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86C5648CB9A84D4F9FC8C59ECEF6F53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4C516F5-E89C-4671-8925-137533BC675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C0B56EFCB47143F4841D21F472157B0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6650FA1-C5BF-4733-AB34-A87203091E8F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F5BA861B1C849EB82C67584680FAEC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DA427D5-1CE2-4302-BDC2-685F46344D8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E4FA5A4D2ED4A29ABE5088093CACF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AA45BE4-0147-4DA4-BD85-EA257E6A97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7EE2CEF01D04E6C9169B00682211EE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3835F0-FD7B-4514-B807-557D0EED4A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F62A25EC1146D19A75E3B8F118DF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06E982-0416-4801-BF5A-8E3E56A34A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2509D203CA4EF2A3A88192B41909F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55BB7A-4918-4A31-88A1-DE336EF9A4F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0E67BE72994CF2BEB2C3F1A51FD6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0D44FD-5BCE-4342-9C03-1B22F7E1AF5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4096CC5DD49467CB613EE29DEAD55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30F5B-D347-474A-8C9F-3B98C89B11C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DE018E0FC9B435AADBAF7358F3988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A111034-8894-45BF-B59F-589B2705129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B914F044275D44388C3674FB7C78EC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560313-EF05-4DE5-9BDE-A85FC0CEFEE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39C1509D052648919F6EB43F5185D0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C96CB7-A78D-449F-BE68-3A7B6701382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6689CCD23A364C9F862CF67B84CF3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77DC5A4-2E58-4D0C-B9FF-88242010D96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D4E7748ABF8436CAC3E28AC9E4528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BD5AC83-EAA6-48D9-9272-4DA98EAC5D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E7D208D7C64074954C0B5A19D142B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7A6494-5EEA-4E28-BC65-EDBCE87B541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90307053C714D55880C54C2C9122D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5DE0AF-00CC-43E9-9346-BF8024E5AB7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E5D03E390F64771B4E052EFE900B1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0CB6F-37BF-4AC8-9EB9-6DE3737608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3DB36FE727A410EB119DF8336AC51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E9E0B-B084-41AB-8200-11423D78BC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0F9977DF2044EBB5513FB20B3791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0AF893F-244A-44BE-A588-5559BC52A1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226C8582E8C4D1FA9441BD19BFD8B1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1FB9FE2-AFD2-4748-BA13-ADC14CEDB15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0044120D6E7489AA0DAC42E3FF9C4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9DEC1F-7FED-48D8-AFFF-A7A38ACA8D7B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A4ACA330A0B04D31BAA15B5E8EE29B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89A111B-0676-47EA-BCF3-3DBA11A8066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E241F3AD20AC46C18E777A9D4100BA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BDF96D-37C2-49AA-BC54-397EA598E30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12412032DA6D4B04BBEA23FD2EE00E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85E1CC-BDF5-4F20-8737-5A977E050BA8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4E669CBF2CC448EBADA64873A75EE3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C611C68-9B29-42F3-A396-796207F6A2A0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E5DACE9661140EF8F83A7F1967D70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5697663-AB71-4048-AC4A-6706183D50F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F606C4C734FEBA69A20AA1EEF18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56E640-ED17-4FA8-B049-72F799F706D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6F14DE5FBEA411CA5738EDE0ABD3B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53C93D-111F-4B75-BF17-C799A4B219E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12E3B95A7D43E99C9E78C26171EF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9F589C7-6B40-44EE-A2CD-31FE3FDF85D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908B07330734BDCBD37357047F3380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18A7DA0-B137-4243-8834-1B138FDC5C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09DE7C4C124C72BBA268529EC83E2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D92D56F-9C48-41EE-8849-1DBD738C66A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EBC9E3F5F3E48B78B4EEE0C5407A5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F8CB60-4393-4DF2-9816-51B6905148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8B09C0866294C17992C1F12DFCEC00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0F0AD9-D8CA-4ABE-8B87-1F18FFF5D1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F18560EA604B2E9C83A5135ABF04C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37F2772-256B-48EA-B86F-EDC077901E8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B4E2CD964F149C2BF736C745AEE00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017AC-0B22-4030-8593-F1A4EA898A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DDE2299CB47C59E9945546BABC35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7713A46-1FFE-4DB7-B86A-931D92DDE1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47399D679E405BB8D8978DE05AE15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3F2AA6-29A9-489A-9B23-83EE1CDDD4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E41D62FADD04BD9B9F96EB2136D59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9E98BE2-2A06-4936-BD2D-1C53A9ACE02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8E38E3CE357460BB5F060A81A7FD70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28EBF-C18B-4126-B402-4494E0CC53A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035CD68729F4B23B3C80684A324F3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1C1585-72AB-461F-A606-DDA2B7F3FA3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1FF9D0BB06047FEA00314745862D9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132C82-0462-466E-A8A0-013BB6350C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9794E6021CD4C4E8E55A3D80B9C1B5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FA1A505-FF11-4800-AADE-770B68DBD71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7436CD6A2734DBBAE7F64C0909D2E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C85F42-663D-459D-BAA6-DCC52EFBEB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95FB7A5B634769829B7F50592FFB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5C73CBE-3A8D-4642-9770-342C002607A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26B1484C5B4151ACD75E697025CCD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82EF916-A251-4723-95B1-0E2B45671F0B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A2D08F3B04564A3CBC74C9B29807B3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1637CF-5F18-4DE9-80F8-375231CD70F4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DBDC2881689548FF8B16AB9052F32C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55ED6A-3777-4481-951D-6AC4D484B5B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73DA1257B74F9A983FC5F18E8E9D9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B8837C6-D08D-444F-B8AD-B77FFEDBBE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F1F008988A148959B605ED28744B7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6A2B7D-8B84-4FFF-9A3F-B87FCB0F3C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31F35E5BAF49598B07740A807DD28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B2EF5-A95E-4B76-B0D5-9A9EF4B5A1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265A403D34946288A7B94AA720C01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52B5B63-E3A0-41C2-A0EA-F99188A065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C7AC938BA1440BAEBF52408120D32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C3599F-0E2F-4C53-A4E5-0B5AB01110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232E03C1174911A3747AE0F3635CB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9DB73DD-224B-4D9E-A3DC-04655E0672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7A20B8FC49A47E695A1DFA7083B5F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E0F6828-F9CD-4FDE-8945-0E334F7C275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F576214768749159C6CDEC196092F8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A4DA799-0B4F-4D02-94B5-CF76B40435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C1897D7F7DE4122B65C27EBDED13B2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A41D4-F05A-4E40-A105-899ACBE65B2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7B017AF67554FDDA6EC3E22AD210E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014550-75F1-4CC8-B05A-2E44F400B36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2A54D4CDA3349C1BC1FDE3E39E90C0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2B4F34A-B4BD-4200-9BA6-7C8558A44A9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B060814B6CA4B96855487BCAD472D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2177BF8-A58E-4906-8396-6BB61D6523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7176CE8E124E7F831BC0611D5495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A6A5CEA-2671-44C4-86B5-BD09259FD08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FD6023640C347608F52A0FB94F7A3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97F1C7-F1B8-4045-9EEF-D5A16857BA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185B501F8A4AAB9C7BAFE32E6F5B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C3F108-323C-4BA5-BB0B-B4AF422D88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56E479C422A4878B2D07C3421230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842ACBA-BF48-4411-BAAE-72069F3099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1F2A3C12C8F499ABEAE92DF9D1AF87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346C2C6-50C0-42E4-BF3B-A8BE01DBABA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563657D501D47888BE4DDCDCBE88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27A0169-E461-4116-B610-DA28D05C75F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C0946BC789B458F919202D2F748286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08DFB7E-9BBB-4B75-91DF-13E430C319B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E3CAE5C72B14C7CA379512A7A76B4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5B7B33-952C-45BB-805A-CC9CD26AD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ADE15DC39C44048B7F2D16DAB584CF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348237-4C92-4AF7-80ED-8591BBAC8B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CB28FE97B442C886500126284525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EEB9C05-8294-44BB-952C-61728C66E3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8572A86197D431AAC197F0293B9CC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212BF0-7DEF-41DE-9600-851B5E0749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67292AFE1408C9C33C65ABE2936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4CEB050-1F16-4A90-AC83-32EC0FE86FB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BA36F07C67F4C7EBC14F3BC2875CBF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CEFF93F-9BD6-4F25-B25E-1DECA386D96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7F106521E84AF28770AE32BD8DDB9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BB5302-0C65-4657-82A5-73D5D1F6C8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C4BD82B9A34785B3C6797765F49F4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EA880E-7679-4BA4-8688-F955BD68D9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54B9D971E412EB8F2AB1ACB6FAB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456A5F4-D9DF-4ED4-88DC-B0E5E7E0BB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5786961D1904AF499BA3CBFB25047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76507D-FAFE-4A47-BBA7-772D07BF88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D39B4BF8EE54F06A91762D95C9AB9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F17712-9472-495D-BAAF-82248E3E3D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3401307461644E5AFD0549B3B1D2B0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43D638A-28AA-43BF-BED4-19C8144D61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54AC5B57D384AE786FFCFBEA9FC84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1A8E4E-1BDE-411F-9E5D-6768062EAA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D1836A37B845899252CB7D280A6F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20F9F1-E1B0-457A-97CA-B55F3523238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4FC54A995134A1C91D318F18B31F1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DDC6E8-5505-41AF-851D-EF29B226B9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BDC61E2408B4A1F838828DB4E648A5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BDE52D-B764-44C7-B93D-8D097E094AB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EC1ECBC6824F8E984C24E80886A2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CD096C-11DD-4FA2-B1BD-5B096C4C855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7C7BB31BD54DFBB36FA2FC79B57D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078F24-F4AA-4BB9-8BB9-56709816B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481696DC042D1891D7164FD6784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624732B-2778-4A87-A6B3-AB85B818AFB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04AFE03AD6A452385F83EA179E7D2F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728BC59-F9BA-49E4-908F-CD8574041A5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812343AD4840AF8054BFB472C625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4C40A72-B50C-45CB-A73A-A6B18EB656E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018BDBAD9164A34AC2C522D6DFC4C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E26977A-C0B4-48BF-B17F-DB052CDE722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61DD18664004378A7A8F8C8025A746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B108CA-C2E6-4059-B1CF-4EA18C6F632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A2EF317D8354D2F86DCA58BEC6091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D675A9-87A0-4162-BE05-F858DFF62B5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CF465BC6EBB40DFA9BB0ED9D03DBB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55AEC5C-6F9E-4D9E-B3A9-324DFD41AF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A799A7A657C456291F94E77C435D2A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196BE9-6978-4D18-9305-C442757B6F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C74117F82A431DA7B3AE20F872F7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60BDB09-9E87-4035-838F-101E3C3EFDE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42CD8562D4403CB99752F0562D2F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6DE047-8FF5-49DF-A74D-872A5E992D7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B8947B73234F618ED7338FC2020D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F83095-3D4F-424E-BDA4-DE0EFA6B464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639E4FB9544AF4A13425435B584F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89A6CBB-3AB4-45CB-8322-B2286B511F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9122783AAB46D1BDF3D7F89ADB3A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64D149-1362-4CBC-AE25-566C8CF852D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FD25D56627C47958D76CE7ACCC5AF5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9184C75-F47A-4BED-BB83-8337A342B43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2C47B9E14666B38CDB3344101A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0D5FA8-7A88-41A5-BC9F-59CA04E80F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3FDAAE756B44BEB860770D175252B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C094C0-4131-4501-ABA4-80D2813971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4BE4CF0AAE0430F9A6D31278207A5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783C03-840C-4B71-82C3-3BF9CF86404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72CA6A68B34430EA8DB19915B7F33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18C8AD-811C-46C8-B69D-294BE7941B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0F02C673B4456B97084DC80C0E56B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196AE6-7FF3-4986-9B9B-CBA24B732C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52046C1B2304740B3545D2EB80A01E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DB893B5-18E1-4051-9891-DA1D27D66B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6BEBA32F4EB4DCCAE669D1021A13C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F100DC-A222-4E73-87D4-14DAA9372EF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7C0A161F20648E8B1745FAEF64B8F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22B9250-AD46-4011-B5BF-B73B6CF5A2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689C0BE694B4002AF84EDA5063A0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7DAFE7-37C4-474F-A1DA-0C58FDFF7C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54B52F074F24222A96D19BF1C0623B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92BB-3156-4526-AAE4-EEFF474510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BEC3DD0309470B9CF92DCD296CC7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CEF1E0-5875-4699-813B-B68699F55B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68B0F6D093543B58B07E42A7DD3D8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E7D50F3-C937-47B8-91BC-F0BA52EF78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9A029DFA6BA47DBB53BF29068B9ABF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25E413-67DC-4D85-8A29-7803AB47480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6100EB346E84C20AB6D7F07B92DCB9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DB974E-2BE5-45DF-A594-F7A8930903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6C0727CE8114B689B54DFB48D93E1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8F5D90-2326-4B06-BE1E-318278A1C8E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C5CB3E652D049A6BDFE05418E3487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A110A8-9507-4CD9-AE6D-50F067A474B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27C51266835406EB5DB9CE72E34B4C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AE592BF-89EA-4CF9-A557-0B0D8F8CE5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17F78892EF493EB3E575D54A99FD1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B6CE4-5213-4665-9300-E1F31EA3F36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744106B297B433EB35623FB1BC65F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0E18F43-4A23-469C-A236-5EFFFE812BC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9B4A23681D54561BA7FA703928E3CC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7A55B92-DF6B-4667-92F8-7D7E519AB1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3A4E0BE6B2141479C61085D03A418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E7219B0-ED9E-4A15-ABA2-5EA83B732E0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07EBF677C04F5DA1AC5387F1DBC62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FD871BC-98F2-43EA-82CF-E2477F7F67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E945B3167A4745AF29E8846393F7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0DDC5C-7734-4B85-8308-B389615E001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6C2943696C546A0BE1982423E356BD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976FB52-60BC-4F8B-94C0-69C4B12CC8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1E88631B14A0BB50BAE7C8D39CF3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55C6EEF-D295-4909-B0CF-C5D5C7E2244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ED63B2E283488682BB9B53AF7F301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776ACA-C1AB-49B4-8512-9AFE6D10FA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570333E5C54B4C97B1426A6F517A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A1104FF-FDB1-4A43-B4D3-5A2C0B11C2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A7AF0A3700B491AA3AC334FE8AC7C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2ECA4F-1583-4866-B39C-9C7511150E4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65ECB5DA26646BC93C96E5397DFFA9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E9A877-A835-4110-9CF5-83D7C8126B3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C6147446A741A09DBF677139B025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64A14AE-04D0-442F-B1CD-90D3C7EBDF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52B5FD832E4629AD64BA0C7FC0E6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5E9B2-E6B9-4D95-95A0-EC4AB50F7F5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1B3331350E141F6AB290E771400099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C79C74-09B6-499E-86EE-088605BA89B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2AE3964B39844FF813DF929DDCA73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238027-D359-4516-965A-066C7031B4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130AA1BA3646E6B695B7293F6247D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03928B8-1DB9-41FD-AB90-119E2CD8A9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8E6B28DAF7446FC901A047CDAD9BF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0B0B9A-389D-4069-8213-2D3211DD9F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2DF35E5F71B4545956007FF684BD21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D47C6FD-5AD9-4171-A851-24CF37DDAB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488E02FBED4DF5AA22A68349B4070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334C0F-3E12-46FA-8491-D3A244ECDA0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84EABEEFF745798A9FF0C9FA8E051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04F0C73-E7A0-47F0-85CD-74021079F91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DDD44B8FE7F454C99ABE3FE02A3987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48CD0CF-E1F3-4A93-B730-F5C68DF7182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CF8FCAF85E422A96B2A797F7DC08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CFF4B9-9860-49A5-B607-DA41100083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E379A4D81F3424CBEB00AE5E0555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F8C94F8-E887-4BE4-A624-7667DD539E3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68676633334470585A8628BB69DE15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7DEA-2625-4C35-87FF-9AED807350D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DADA903D14746C086DCAD2EF36F6C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6355C78-1127-472D-AC31-C1D31ED65D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D421D7185348E3A323E7A731EB45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99234F-EF23-442C-8501-D223DCB319D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6122F3957A45A79DC6F09D18880B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08A9CB-AC5B-4EB8-8942-A141C4117DC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9AFDE81C4A149929DBC7E3CC499979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6ED31F-D518-4426-BE93-A69F3317CD0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BF424D0B149413E8376A04B21A9E9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DB2E235-E506-472B-8141-A919409597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61169D656C48399EC4077341A6064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052A06-A8E2-4EF9-B90B-1CA8E39FF1C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012881A9F074E5094FD2AB1AAC701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E40CD21-0F55-4B65-BADD-F9192D30EA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3CF8E5D4454719A705E45D902E85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99DDD96-146A-4116-B63E-A65BCCDB714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049FDE0DAD8453D9E294F837C860A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2819214-16A5-4B1F-B88A-5CCE01FF64A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31359F2D34848BBB5195B8D3E885C3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D20931-0D9D-4D13-A95E-6BDF24FA6E0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14757E22D0443B88B54EB3DCED221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05BB24-C808-4645-BCFB-93D525960E4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08468E064446BFDBC989055095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4088D-8EA6-4519-8D62-BE0641F40B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FBA395B82034D1FA8AD869590FBC9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8FAAFF-79E4-4E8C-BF7D-2A567B4F36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20A87DD86B4899BBD69B5887616F8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B05F4D6-E8C3-4509-AC52-A8674E52083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731EC3DD52484E9BA39A34F619A7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A3C39-4AA4-4904-B159-CFB21C88A67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D53D2E310BE443EA399457C4C81A21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30370CB-4851-43D4-B69C-8DC03807949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BE83D512625423F88AAC7BCDD44700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C3BDB09-EA62-45F5-865D-B75F2074D06F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A6784EBD2068418CBA32BEFCDDF5DD0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288390-272B-454F-89E8-8096BD125974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DFE9511C5A14B84A8A6F742818A45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055874D-5053-4AB6-8BE9-FCF5B6FDE68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[Dokumenttittel]</w:t>
          </w:r>
        </w:p>
      </w:docPartBody>
    </w:docPart>
    <w:docPart>
      <w:docPartPr>
        <w:name w:val="VIRKE_PH_420CAD7D37314732AAE08D2936CF9A4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2CB6ADD-2D9C-464C-99E9-573353AD505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[Overskrift]</w:t>
          </w:r>
        </w:p>
      </w:docPartBody>
    </w:docPart>
    <w:docPart>
      <w:docPartPr>
        <w:name w:val="VIRKE_PH_FA04B4276FFA4EBD8F3DAF7B6B9CB3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2CF05A-784B-4DD3-B8EF-61494A3DB0C1}"/>
      </w:docPartPr>
      <w:docPartBody>
        <w:p>
          <w:pPr>
            <w:pStyle w:val="Normal"/>
          </w:pPr>
          <w:r>
            <w:rPr>
              <w:color w:val="C9007F"/>
            </w:rPr>
            <w:t xml:space="preserve">[Skriv dokumentteksten her]</w:t>
          </w:r>
        </w:p>
      </w:docPartBody>
    </w:docPart>
    <w:docPart>
      <w:docPartPr>
        <w:name w:val="Signatu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AE6C958-5D23-42C3-B60F-1F0B3791176C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001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002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003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004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005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006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007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008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Innholdsfortegnelse"/>
        <w:style w:val="Overskrift for innholdsfortegnels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4668400F-FA00-4AD0-93DD-74A658F53EF9}"/>
      </w:docPartPr>
      <w:docPartBody>
        <w:sdt>
          <w:sdtPr>
            <w:id w:val="181000009"/>
            <w:docPartObj>
              <w:docPartGallery w:val="Table of Contents"/>
              <w:docPartUnique/>
            </w:docPartObj>
          </w:sdtPr>
          <w:sdtContent>
            <w:p>
              <w:pPr>
                <w:pStyle w:val="Overskriftforinnholdsfortegnelse"/>
              </w:pPr>
              <w:r>
                <w:t xml:space="preserve">Innhold</w:t>
              </w:r>
            </w:p>
            <w:p>
              <w:pPr>
                <w:pStyle w:val="INNH1"/>
              </w:pPr>
              <w:r>
                <w:rPr>
                  <w:color w:val="000000"/>
                </w:rPr>
                <w:fldChar w:fldCharType="begin"/>
              </w:r>
              <w:r>
                <w:rPr>
                  <w:color w:val="000000"/>
                </w:rPr>
                <w:instrText xml:space="preserve"> TOC \o "1-3" \h \z \u \* MERGEFORMAT </w:instrText>
              </w:r>
              <w:r>
                <w:rPr>
                  <w:color w:val="000000"/>
                </w:rPr>
                <w:fldChar w:fldCharType="separate"/>
              </w:r>
              <w:r>
                <w:rPr>
                  <w:color w:val="000000"/>
                </w:rPr>
                <w:t xml:space="preserve">Overskrift på nivå 1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2"/>
              </w:pPr>
              <w:r>
                <w:rPr>
                  <w:color w:val="616161"/>
                </w:rPr>
                <w:t xml:space="preserve">Overskrift på nivå 2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3"/>
              </w:pPr>
              <w:r>
                <w:rPr>
                  <w:color w:val="616161"/>
                </w:rPr>
                <w:t xml:space="preserve">Overskrift på nivå 3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  <w:r>
                <w:rPr>
                  <w:color w:val="000000"/>
                </w:rPr>
                <w:fldChar w:fldCharType="end"/>
              </w:r>
            </w:p>
          </w:sdtContent>
        </w:sdt>
      </w:docPartBody>
    </w:docPart>
    <w:docPart>
      <w:docPartPr>
        <w:name w:val="Lovtekst"/>
        <w:style w:val="Overskrift 4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43741AD-A5E0-4A11-8F3E-606E35A54227}"/>
      </w:docPartPr>
      <w:docPartBody>
        <w:p>
          <w:pPr>
            <w:pStyle w:val="Overskrift4"/>
          </w:pPr>
          <w:sdt>
            <w:sdtPr>
              <w:rPr>
                <w:color w:val="000000"/>
              </w:rPr>
              <w:alias w:val="Paragraftittel"/>
              <w:placeholder>
                <w:docPart w:val="VIRKE_PH_BEE848E949BD4638ADCFBAEE9D6C086F"/>
              </w:placeholder>
              <w:showingPlcHdr/>
              <w:temporary/>
              <w:id w:val="181000010"/>
              <w:tag w:val="virke_170000018"/>
            </w:sdtPr>
            <w:sdtContent>
              <w:r>
                <w:rPr>
                  <w:color w:val="C9007F"/>
                </w:rPr>
                <w:t xml:space="preserve">[Paragraftittel]</w:t>
              </w:r>
            </w:sdtContent>
          </w:sdt>
        </w:p>
        <w:p>
          <w:pPr>
            <w:pStyle w:val="Overskrift5"/>
          </w:pPr>
          <w:sdt>
            <w:sdtPr>
              <w:rPr>
                <w:color w:val="000000"/>
              </w:rPr>
              <w:alias w:val="Lovtekst på nivå 1"/>
              <w:placeholder>
                <w:docPart w:val="VIRKE_PH_31D8F33A2AC54708A74F776D9E53B154"/>
              </w:placeholder>
              <w:showingPlcHdr/>
              <w:temporary/>
              <w:id w:val="181000011"/>
              <w:tag w:val="virke_170000020"/>
            </w:sdtPr>
            <w:sdtContent>
              <w:r>
                <w:rPr>
                  <w:color w:val="C9007F"/>
                </w:rPr>
                <w:t xml:space="preserve">[Lovtekst på nivå 1]</w:t>
              </w:r>
            </w:sdtContent>
          </w:sdt>
        </w:p>
        <w:p>
          <w:pPr>
            <w:pStyle w:val="Overskrift6"/>
          </w:pPr>
          <w:sdt>
            <w:sdtPr>
              <w:rPr>
                <w:color w:val="000000"/>
              </w:rPr>
              <w:alias w:val="Lovtekst på nivå 2"/>
              <w:placeholder>
                <w:docPart w:val="VIRKE_PH_797BC98EA88B4C0C89C0896211A320E6"/>
              </w:placeholder>
              <w:showingPlcHdr/>
              <w:temporary/>
              <w:id w:val="181000012"/>
              <w:tag w:val="virke_170000022"/>
            </w:sdtPr>
            <w:sdtContent>
              <w:r>
                <w:rPr>
                  <w:color w:val="C9007F"/>
                </w:rPr>
                <w:t xml:space="preserve">[Lovtekst på nivå 2]</w:t>
              </w:r>
            </w:sdtContent>
          </w:sdt>
        </w:p>
      </w:docPartBody>
    </w:docPart>
    <w:docPart>
      <w:docPartPr>
        <w:name w:val="Tabel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FADC4FE-A6D6-4ECC-A687-91DCEB2A4AAF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C3558BE61386491DBA06CC3F462B341D"/>
                    </w:placeholder>
                    <w:showingPlcHdr/>
                    <w:temporary/>
                    <w:id w:val="181000013"/>
                    <w:tag w:val="virke_17000002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A389DFE5BC8B437CBF60FA567AA42F97"/>
                    </w:placeholder>
                    <w:showingPlcHdr/>
                    <w:temporary/>
                    <w:id w:val="181000014"/>
                    <w:tag w:val="virke_170000026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74793F0FF4874879AB2A7B1DA5D9EAA7"/>
                    </w:placeholder>
                    <w:showingPlcHdr/>
                    <w:temporary/>
                    <w:id w:val="181000015"/>
                    <w:tag w:val="virke_17000002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aksliste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5829E93-79AF-4094-86F4-F93BE38E8C46}"/>
      </w:docPartPr>
      <w:docPartBody>
        <w:p>
          <w:pPr>
            <w:pStyle w:val="Overskrift3"/>
          </w:pPr>
          <w:r>
            <w:t xml:space="preserve">Sak 1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69BD49A3A80D48CDB7B89BB001E43566"/>
              </w:placeholder>
              <w:showingPlcHdr/>
              <w:temporary/>
              <w:id w:val="181000016"/>
              <w:tag w:val="virke_170000030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210F8573CBE84910A78F873C30FD3B5E"/>
              </w:placeholder>
              <w:showingPlcHdr/>
              <w:temporary/>
              <w:id w:val="181000017"/>
              <w:tag w:val="virke_170000032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2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B4CB142985E2442B893ED0BA72066B99"/>
              </w:placeholder>
              <w:showingPlcHdr/>
              <w:temporary/>
              <w:id w:val="181000018"/>
              <w:tag w:val="virke_170000034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029A70D36E1A4011944632429DF80E35"/>
              </w:placeholder>
              <w:showingPlcHdr/>
              <w:temporary/>
              <w:id w:val="181000019"/>
              <w:tag w:val="virke_170000036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3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16E180E7E7F64B02B74F14A0CB16C598"/>
              </w:placeholder>
              <w:showingPlcHdr/>
              <w:temporary/>
              <w:id w:val="181000020"/>
              <w:tag w:val="virke_170000038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154634D226534946BE75AE0962E4FDED"/>
              </w:placeholder>
              <w:showingPlcHdr/>
              <w:temporary/>
              <w:id w:val="181000021"/>
              <w:tag w:val="virke_170000040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VirkeMellomrom"/>
            <w:spacing w:before="0" w:after="0" w:line="270" w:lineRule="exact"/>
          </w:pPr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173BCD5A306944D68D489CC46B4445A5"/>
                    </w:placeholder>
                    <w:showingPlcHdr/>
                    <w:temporary/>
                    <w:id w:val="181000022"/>
                    <w:tag w:val="virke_170000042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5899C2B1AECB49D8B093C8EADDB13FE1"/>
                    </w:placeholder>
                    <w:showingPlcHdr/>
                    <w:temporary/>
                    <w:id w:val="181000023"/>
                    <w:tag w:val="virke_17000004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97DFBAA050524AE4A726532589574381"/>
                    </w:placeholder>
                    <w:showingPlcHdr/>
                    <w:temporary/>
                    <w:id w:val="181000024"/>
                    <w:tag w:val="virke_170000046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70" w:lineRule="exact"/>
          </w:pPr>
        </w:p>
      </w:docPartBody>
    </w:docPart>
    <w:docPart>
      <w:docPartPr>
        <w:name w:val="Møteinformasjon – enke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E630FE6-7CEA-4B3E-A7D8-6261F39EA6EA}"/>
      </w:docPartPr>
      <w:docPartBody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63EC835CB3264146B87AA86BE26779C8"/>
              </w:placeholder>
              <w:showingPlcHdr/>
              <w:temporary/>
              <w:id w:val="181000025"/>
              <w:tag w:val="virke_170000048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3DC70F6F11044CF7983208CDDBF15931"/>
              </w:placeholder>
              <w:showingPlcHdr/>
              <w:temporary/>
              <w:id w:val="181000026"/>
              <w:tag w:val="virke_170000050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Møtestart: </w:t>
          </w:r>
          <w:sdt>
            <w:sdtPr>
              <w:rPr>
                <w:color w:val="000000"/>
              </w:rPr>
              <w:alias w:val="Tid"/>
              <w:placeholder>
                <w:docPart w:val="VIRKE_PH_9CFA9FF5F80B41248965B1DCA0A16A9A"/>
              </w:placeholder>
              <w:showingPlcHdr/>
              <w:temporary/>
              <w:id w:val="181000027"/>
              <w:tag w:val="virke_170000052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Møteslutt: </w:t>
          </w:r>
          <w:sdt>
            <w:sdtPr>
              <w:rPr>
                <w:color w:val="000000"/>
              </w:rPr>
              <w:alias w:val="Tid"/>
              <w:placeholder>
                <w:docPart w:val="VIRKE_PH_78ADC74322D244BDA548A7F35DA5A040"/>
              </w:placeholder>
              <w:showingPlcHdr/>
              <w:temporary/>
              <w:id w:val="181000028"/>
              <w:tag w:val="virke_17000005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Til stede: </w:t>
          </w:r>
          <w:sdt>
            <w:sdtPr>
              <w:rPr>
                <w:color w:val="000000"/>
              </w:rPr>
              <w:alias w:val="Navn og ev. stilling på tilstedeværende"/>
              <w:placeholder>
                <w:docPart w:val="VIRKE_PH_C0988A4FE3B14F88BEF46C9AB8ED3DB6"/>
              </w:placeholder>
              <w:showingPlcHdr/>
              <w:temporary/>
              <w:id w:val="181000029"/>
              <w:tag w:val="virke_170000056"/>
            </w:sdtPr>
            <w:sdtContent>
              <w:r>
                <w:rPr>
                  <w:color w:val="C9007F"/>
                </w:rPr>
                <w:t xml:space="preserve">[Navn og ev. stilling på tilstedeværende]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Forfall: </w:t>
          </w:r>
          <w:sdt>
            <w:sdtPr>
              <w:rPr>
                <w:color w:val="000000"/>
              </w:rPr>
              <w:alias w:val="Navn på innkalte som hadde forfall"/>
              <w:placeholder>
                <w:docPart w:val="VIRKE_PH_BF4CCA4897B14EE1B798084174724AD2"/>
              </w:placeholder>
              <w:showingPlcHdr/>
              <w:temporary/>
              <w:id w:val="181000030"/>
              <w:tag w:val="virke_170000058"/>
            </w:sdtPr>
            <w:sdtContent>
              <w:r>
                <w:rPr>
                  <w:color w:val="C9007F"/>
                </w:rPr>
                <w:t xml:space="preserve">[Navn på innkalte som hadde forfall]</w:t>
              </w:r>
            </w:sdtContent>
          </w:sdt>
        </w:p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Referent: </w:t>
          </w:r>
          <w:sdt>
            <w:sdtPr>
              <w:rPr>
                <w:color w:val="000000"/>
              </w:rPr>
              <w:alias w:val="Navn på referenten"/>
              <w:placeholder>
                <w:docPart w:val="VIRKE_PH_7A31F0E718E94822982166D5F632F56A"/>
              </w:placeholder>
              <w:showingPlcHdr/>
              <w:temporary/>
              <w:id w:val="181000031"/>
              <w:tag w:val="virke_170000060"/>
            </w:sdtPr>
            <w:sdtContent>
              <w:r>
                <w:rPr>
                  <w:color w:val="C9007F"/>
                </w:rPr>
                <w:t xml:space="preserve">[Navn på referenten]</w:t>
              </w:r>
            </w:sdtContent>
          </w:sdt>
        </w:p>
      </w:docPartBody>
    </w:docPart>
    <w:docPart>
      <w:docPartPr>
        <w:name w:val="Møteinformasjon – detaljert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5F987AA-D4FD-4042-AA01-1D2197BC3F77}"/>
      </w:docPartPr>
      <w:docPartBody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1FD3BF6BE34C4D4CB782477D48AF9234"/>
              </w:placeholder>
              <w:showingPlcHdr/>
              <w:temporary/>
              <w:id w:val="181000032"/>
              <w:tag w:val="virke_170000062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Tid: </w:t>
          </w:r>
          <w:sdt>
            <w:sdtPr>
              <w:rPr>
                <w:color w:val="000000"/>
              </w:rPr>
              <w:alias w:val="Tid"/>
              <w:placeholder>
                <w:docPart w:val="VIRKE_PH_AF6192EB30844DB984A0081B6936CA49"/>
              </w:placeholder>
              <w:showingPlcHdr/>
              <w:temporary/>
              <w:id w:val="181000033"/>
              <w:tag w:val="virke_17000006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4F2841A4054847348F3D8FDFC61B9B46"/>
              </w:placeholder>
              <w:showingPlcHdr/>
              <w:temporary/>
              <w:id w:val="181000034"/>
              <w:tag w:val="virke_170000066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</w:p>
      </w:docPartBody>
    </w:docPart>
    <w:docPart>
      <w:docPartPr>
        <w:name w:val="Tabell med 2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8B61762B-BA16-48ED-AF6C-A991C8402B41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  <w:tblHeader/>
            </w:trPr>
            <w:tc>
              <w:tcPr>
                <w:tcW w:w="466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987F0612041E415A89CA84BB42209E42"/>
                    </w:placeholder>
                    <w:showingPlcHdr/>
                    <w:temporary/>
                    <w:id w:val="181000035"/>
                    <w:tag w:val="virke_17000006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466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4CC851A481614D78839802C9A7BAB89E"/>
                    </w:placeholder>
                    <w:showingPlcHdr/>
                    <w:temporary/>
                    <w:id w:val="181000036"/>
                    <w:tag w:val="virke_17000007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D9042AEA849B6BB8109D4B9490C4B"/>
                    </w:placeholder>
                    <w:showingPlcHdr/>
                    <w:temporary/>
                    <w:id w:val="181000037"/>
                    <w:tag w:val="virke_1700000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38DB35EBF446908959D285F41AFA9A"/>
                    </w:placeholder>
                    <w:showingPlcHdr/>
                    <w:temporary/>
                    <w:id w:val="181000038"/>
                    <w:tag w:val="virke_1700000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D4CDD42A53497BBCFBAB730AE127E8"/>
                    </w:placeholder>
                    <w:showingPlcHdr/>
                    <w:temporary/>
                    <w:id w:val="181000039"/>
                    <w:tag w:val="virke_1700000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1F49239F1F54257B70124AF211C11EA"/>
                    </w:placeholder>
                    <w:showingPlcHdr/>
                    <w:temporary/>
                    <w:id w:val="181000040"/>
                    <w:tag w:val="virke_1700000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3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94137DA7-9BA0-471A-8D1C-5EEDAEFF2BD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110"/>
            <w:gridCol w:w="3110"/>
            <w:gridCol w:w="3110"/>
          </w:tblGrid>
          <w:tr>
            <w:trPr>
              <w:cantSplit/>
              <w:tblHeader/>
            </w:trPr>
            <w:tc>
              <w:tcPr>
                <w:tcW w:w="311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9DEE765BFEAD4393814D5B2C6CA2F160"/>
                    </w:placeholder>
                    <w:showingPlcHdr/>
                    <w:temporary/>
                    <w:id w:val="181000041"/>
                    <w:tag w:val="virke_17000008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86C5648CB9A84D4F9FC8C59ECEF6F532"/>
                    </w:placeholder>
                    <w:showingPlcHdr/>
                    <w:temporary/>
                    <w:id w:val="181000042"/>
                    <w:tag w:val="virke_17000008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C0B56EFCB47143F4841D21F472157B0D"/>
                    </w:placeholder>
                    <w:showingPlcHdr/>
                    <w:temporary/>
                    <w:id w:val="181000043"/>
                    <w:tag w:val="virke_17000008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F5BA861B1C849EB82C67584680FAECB"/>
                    </w:placeholder>
                    <w:showingPlcHdr/>
                    <w:temporary/>
                    <w:id w:val="181000044"/>
                    <w:tag w:val="virke_1700000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E4FA5A4D2ED4A29ABE5088093CACFF3"/>
                    </w:placeholder>
                    <w:showingPlcHdr/>
                    <w:temporary/>
                    <w:id w:val="181000045"/>
                    <w:tag w:val="virke_1700000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7EE2CEF01D04E6C9169B00682211EEF"/>
                    </w:placeholder>
                    <w:showingPlcHdr/>
                    <w:temporary/>
                    <w:id w:val="181000046"/>
                    <w:tag w:val="virke_1700000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F62A25EC1146D19A75E3B8F118DFC4"/>
                    </w:placeholder>
                    <w:showingPlcHdr/>
                    <w:temporary/>
                    <w:id w:val="181000047"/>
                    <w:tag w:val="virke_1700000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2509D203CA4EF2A3A88192B41909FB"/>
                    </w:placeholder>
                    <w:showingPlcHdr/>
                    <w:temporary/>
                    <w:id w:val="181000048"/>
                    <w:tag w:val="virke_1700000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0E67BE72994CF2BEB2C3F1A51FD630"/>
                    </w:placeholder>
                    <w:showingPlcHdr/>
                    <w:temporary/>
                    <w:id w:val="181000049"/>
                    <w:tag w:val="virke_1700000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4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637284D-FA25-4161-9D28-975543AC9062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32"/>
            <w:gridCol w:w="2332"/>
            <w:gridCol w:w="2332"/>
            <w:gridCol w:w="2334"/>
          </w:tblGrid>
          <w:tr>
            <w:trPr>
              <w:cantSplit/>
              <w:tblHeader/>
            </w:trPr>
            <w:tc>
              <w:tcPr>
                <w:tcW w:w="233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84096CC5DD49467CB613EE29DEAD55CD"/>
                    </w:placeholder>
                    <w:showingPlcHdr/>
                    <w:temporary/>
                    <w:id w:val="181000050"/>
                    <w:tag w:val="virke_17000009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5DE018E0FC9B435AADBAF7358F39883D"/>
                    </w:placeholder>
                    <w:showingPlcHdr/>
                    <w:temporary/>
                    <w:id w:val="181000051"/>
                    <w:tag w:val="virke_17000010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B914F044275D44388C3674FB7C78EC27"/>
                    </w:placeholder>
                    <w:showingPlcHdr/>
                    <w:temporary/>
                    <w:id w:val="181000052"/>
                    <w:tag w:val="virke_17000010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4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39C1509D052648919F6EB43F5185D0BD"/>
                    </w:placeholder>
                    <w:showingPlcHdr/>
                    <w:temporary/>
                    <w:id w:val="181000053"/>
                    <w:tag w:val="virke_17000010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89CCD23A364C9F862CF67B84CF327B"/>
                    </w:placeholder>
                    <w:showingPlcHdr/>
                    <w:temporary/>
                    <w:id w:val="181000054"/>
                    <w:tag w:val="virke_1700001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D4E7748ABF8436CAC3E28AC9E4528D3"/>
                    </w:placeholder>
                    <w:showingPlcHdr/>
                    <w:temporary/>
                    <w:id w:val="181000055"/>
                    <w:tag w:val="virke_1700001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E7D208D7C64074954C0B5A19D142B4"/>
                    </w:placeholder>
                    <w:showingPlcHdr/>
                    <w:temporary/>
                    <w:id w:val="181000056"/>
                    <w:tag w:val="virke_1700001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90307053C714D55880C54C2C9122DE2"/>
                    </w:placeholder>
                    <w:showingPlcHdr/>
                    <w:temporary/>
                    <w:id w:val="181000057"/>
                    <w:tag w:val="virke_1700001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E5D03E390F64771B4E052EFE900B130"/>
                    </w:placeholder>
                    <w:showingPlcHdr/>
                    <w:temporary/>
                    <w:id w:val="181000058"/>
                    <w:tag w:val="virke_1700001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3DB36FE727A410EB119DF8336AC5175"/>
                    </w:placeholder>
                    <w:showingPlcHdr/>
                    <w:temporary/>
                    <w:id w:val="181000059"/>
                    <w:tag w:val="virke_1700001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0F9977DF2044EBB5513FB20B379147"/>
                    </w:placeholder>
                    <w:showingPlcHdr/>
                    <w:temporary/>
                    <w:id w:val="181000060"/>
                    <w:tag w:val="virke_1700001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226C8582E8C4D1FA9441BD19BFD8B1A"/>
                    </w:placeholder>
                    <w:showingPlcHdr/>
                    <w:temporary/>
                    <w:id w:val="181000061"/>
                    <w:tag w:val="virke_1700001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5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48C496E-4932-44B5-98FA-58F951B9292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866"/>
            <w:gridCol w:w="1866"/>
            <w:gridCol w:w="1866"/>
            <w:gridCol w:w="1866"/>
            <w:gridCol w:w="1866"/>
          </w:tblGrid>
          <w:tr>
            <w:trPr>
              <w:cantSplit/>
              <w:tblHeader/>
            </w:trPr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30044120D6E7489AA0DAC42E3FF9C4DF"/>
                    </w:placeholder>
                    <w:showingPlcHdr/>
                    <w:temporary/>
                    <w:id w:val="181000062"/>
                    <w:tag w:val="virke_17000012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A4ACA330A0B04D31BAA15B5E8EE29BEB"/>
                    </w:placeholder>
                    <w:showingPlcHdr/>
                    <w:temporary/>
                    <w:id w:val="181000063"/>
                    <w:tag w:val="virke_17000012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E241F3AD20AC46C18E777A9D4100BAAA"/>
                    </w:placeholder>
                    <w:showingPlcHdr/>
                    <w:temporary/>
                    <w:id w:val="181000064"/>
                    <w:tag w:val="virke_170000126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12412032DA6D4B04BBEA23FD2EE00EB1"/>
                    </w:placeholder>
                    <w:showingPlcHdr/>
                    <w:temporary/>
                    <w:id w:val="181000065"/>
                    <w:tag w:val="virke_17000012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24E669CBF2CC448EBADA64873A75EE38"/>
                    </w:placeholder>
                    <w:showingPlcHdr/>
                    <w:temporary/>
                    <w:id w:val="181000066"/>
                    <w:tag w:val="virke_17000013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E5DACE9661140EF8F83A7F1967D706C"/>
                    </w:placeholder>
                    <w:showingPlcHdr/>
                    <w:temporary/>
                    <w:id w:val="181000067"/>
                    <w:tag w:val="virke_1700001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F606C4C734FEBA69A20AA1EEF1833"/>
                    </w:placeholder>
                    <w:showingPlcHdr/>
                    <w:temporary/>
                    <w:id w:val="181000068"/>
                    <w:tag w:val="virke_1700001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6F14DE5FBEA411CA5738EDE0ABD3BCD"/>
                    </w:placeholder>
                    <w:showingPlcHdr/>
                    <w:temporary/>
                    <w:id w:val="181000069"/>
                    <w:tag w:val="virke_1700001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12E3B95A7D43E99C9E78C26171EFFF"/>
                    </w:placeholder>
                    <w:showingPlcHdr/>
                    <w:temporary/>
                    <w:id w:val="181000070"/>
                    <w:tag w:val="virke_1700001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908B07330734BDCBD37357047F33802"/>
                    </w:placeholder>
                    <w:showingPlcHdr/>
                    <w:temporary/>
                    <w:id w:val="181000071"/>
                    <w:tag w:val="virke_1700001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09DE7C4C124C72BBA268529EC83E29"/>
                    </w:placeholder>
                    <w:showingPlcHdr/>
                    <w:temporary/>
                    <w:id w:val="181000072"/>
                    <w:tag w:val="virke_1700001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EBC9E3F5F3E48B78B4EEE0C5407A516"/>
                    </w:placeholder>
                    <w:showingPlcHdr/>
                    <w:temporary/>
                    <w:id w:val="181000073"/>
                    <w:tag w:val="virke_1700001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8B09C0866294C17992C1F12DFCEC006"/>
                    </w:placeholder>
                    <w:showingPlcHdr/>
                    <w:temporary/>
                    <w:id w:val="181000074"/>
                    <w:tag w:val="virke_1700001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F18560EA604B2E9C83A5135ABF04CA"/>
                    </w:placeholder>
                    <w:showingPlcHdr/>
                    <w:temporary/>
                    <w:id w:val="181000075"/>
                    <w:tag w:val="virke_1700001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B4E2CD964F149C2BF736C745AEE0047"/>
                    </w:placeholder>
                    <w:showingPlcHdr/>
                    <w:temporary/>
                    <w:id w:val="181000076"/>
                    <w:tag w:val="virke_1700001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Utfyllings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544B7D04-8A83-435C-B5F0-07E5407AEC99}"/>
      </w:docPartPr>
      <w:docPartBody>
        <w:tbl>
          <w:tblPr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DDE2299CB47C59E9945546BABC35B"/>
                    </w:placeholder>
                    <w:showingPlcHdr/>
                    <w:id w:val="181000077"/>
                    <w:tag w:val="virke_17000015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947399D679E405BB8D8978DE05AE153"/>
                    </w:placeholder>
                    <w:showingPlcHdr/>
                    <w:id w:val="181000078"/>
                    <w:tag w:val="virke_17000015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E41D62FADD04BD9B9F96EB2136D59D2"/>
                    </w:placeholder>
                    <w:showingPlcHdr/>
                    <w:id w:val="181000079"/>
                    <w:tag w:val="virke_17000015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8E38E3CE357460BB5F060A81A7FD70C"/>
                    </w:placeholder>
                    <w:showingPlcHdr/>
                    <w:id w:val="181000080"/>
                    <w:tag w:val="virke_17000015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035CD68729F4B23B3C80684A324F3CD"/>
                    </w:placeholder>
                    <w:showingPlcHdr/>
                    <w:id w:val="181000081"/>
                    <w:tag w:val="virke_170000160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1FF9D0BB06047FEA00314745862D9E4"/>
                    </w:placeholder>
                    <w:showingPlcHdr/>
                    <w:id w:val="181000082"/>
                    <w:tag w:val="virke_17000016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9794E6021CD4C4E8E55A3D80B9C1B58"/>
                    </w:placeholder>
                    <w:showingPlcHdr/>
                    <w:id w:val="181000083"/>
                    <w:tag w:val="virke_17000016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7436CD6A2734DBBAE7F64C0909D2E45"/>
                    </w:placeholder>
                    <w:showingPlcHdr/>
                    <w:id w:val="181000084"/>
                    <w:tag w:val="virke_17000016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95FB7A5B634769829B7F50592FFB96"/>
                    </w:placeholder>
                    <w:showingPlcHdr/>
                    <w:id w:val="181000085"/>
                    <w:tag w:val="virke_17000016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Hjelpe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CC548183-A4AB-4529-A92B-C648B7D55474}"/>
      </w:docPartPr>
      <w:docPartBody>
        <w:tbl>
          <w:tblPr>
            <w:tblW w:w="9330" w:type="dxa"/>
            <w:tblInd w:w="0" w:type="dxa"/>
            <w:tblBorders>
              <w:top w:val="single" w:sz="6" w:color="C9007F"/>
              <w:left w:val="single" w:sz="6" w:color="C9007F"/>
              <w:bottom w:val="single" w:sz="6" w:color="C9007F"/>
              <w:right w:val="single" w:sz="6" w:color="C9007F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9330"/>
          </w:tblGrid>
          <w:tr>
            <w:trPr>
              <w:cantSplit/>
            </w:trPr>
            <w:tc>
              <w:tcPr>
                <w:tcW w:w="9330" w:type="dxa"/>
                <w:tcMar>
                  <w:top w:w="150" w:type="dxa"/>
                  <w:left w:w="150" w:type="dxa"/>
                  <w:bottom w:w="150" w:type="dxa"/>
                  <w:right w:w="150" w:type="dxa"/>
                </w:tcMar>
                <w:vAlign w:val="top"/>
              </w:tcPr>
              <w:p>
                <w:pPr>
                  <w:pStyle w:val="VirkeHjelpetekst"/>
                </w:pPr>
                <w:r>
                  <w:t xml:space="preserve">Hjelpetekst: Gi en beskrivelse av hvilke typer personopplysninger som samles inn.</w:t>
                </w:r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tore celle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E050636-E795-4617-8978-3181C9BB445D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300"/>
            <w:gridCol w:w="600"/>
            <w:gridCol w:w="600"/>
            <w:gridCol w:w="2415"/>
            <w:gridCol w:w="2415"/>
          </w:tblGrid>
          <w:tr>
            <w:trPr>
              <w:cantSplit/>
              <w:tblHeader/>
            </w:trPr>
            <w:tc>
              <w:tcPr>
                <w:tcW w:w="330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Avstemninger</w:t>
                </w:r>
              </w:p>
            </w:tc>
            <w:tc>
              <w:tcPr>
                <w:tcW w:w="60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OK</w:t>
                </w:r>
              </w:p>
            </w:tc>
            <w:tc>
              <w:tcPr>
                <w:tcW w:w="60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I/A</w:t>
                </w:r>
              </w:p>
            </w:tc>
            <w:tc>
              <w:tcPr>
                <w:tcW w:w="241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Oppfølgingsansvar</w:t>
                </w:r>
              </w:p>
            </w:tc>
            <w:tc>
              <w:tcPr>
                <w:tcW w:w="241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Merknad</w:t>
                </w:r>
              </w:p>
            </w:tc>
          </w:tr>
          <w:tr>
            <w:trPr>
              <w:cantSplit/>
              <w:trHeight w:val="360" w:hRule="atLeast"/>
            </w:trPr>
            <w:tc>
              <w:tcPr>
                <w:tcW w:w="330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r>
                  <w:t xml:space="preserve">Er det foretatt avstemminger og tilfredsstillende dokumentert:</w:t>
                </w:r>
              </w:p>
              <w:p>
                <w:pPr>
                  <w:pStyle w:val="VirkeTabelltekst"/>
                </w:pPr>
                <w:r>
                  <w:t xml:space="preserve">Kassetelling</w:t>
                </w:r>
              </w:p>
              <w:p>
                <w:pPr>
                  <w:pStyle w:val="VirkeTabelltekst"/>
                </w:pPr>
                <w:r>
                  <w:t xml:space="preserve">Bank – åpne poster</w:t>
                </w:r>
              </w:p>
            </w:tc>
            <w:tc>
              <w:tcPr>
                <w:tcW w:w="60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B926B1484C5B4151ACD75E697025CCDB"/>
                    </w:placeholder>
                    <w:showingPlcHdr/>
                    <w:temporary/>
                    <w:id w:val="181000086"/>
                    <w:tag w:val="virke_170000170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60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A2D08F3B04564A3CBC74C9B29807B35E"/>
                    </w:placeholder>
                    <w:showingPlcHdr/>
                    <w:temporary/>
                    <w:id w:val="181000087"/>
                    <w:tag w:val="virke_170000172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BDC2881689548FF8B16AB9052F32C84"/>
                    </w:placeholder>
                    <w:showingPlcHdr/>
                    <w:temporary/>
                    <w:id w:val="181000088"/>
                    <w:tag w:val="virke_1700001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73DA1257B74F9A983FC5F18E8E9D91"/>
                    </w:placeholder>
                    <w:showingPlcHdr/>
                    <w:temporary/>
                    <w:id w:val="181000089"/>
                    <w:tag w:val="virke_1700001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9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FEC06560-B9A4-4F5A-A0D2-0BDBC50DA6E8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72"/>
            <w:gridCol w:w="2177"/>
            <w:gridCol w:w="2177"/>
            <w:gridCol w:w="871"/>
            <w:gridCol w:w="1201"/>
            <w:gridCol w:w="1276"/>
            <w:gridCol w:w="1592"/>
            <w:gridCol w:w="1592"/>
            <w:gridCol w:w="2162"/>
          </w:tblGrid>
          <w:tr>
            <w:trPr>
              <w:cantSplit/>
              <w:tblHeader/>
            </w:trPr>
            <w:tc>
              <w:tcPr>
                <w:tcW w:w="237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Navn</w:t>
                </w:r>
              </w:p>
            </w:tc>
            <w:tc>
              <w:tcPr>
                <w:tcW w:w="2177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Fødselsdato eller org. nr.</w:t>
                </w:r>
              </w:p>
            </w:tc>
            <w:tc>
              <w:tcPr>
                <w:tcW w:w="2177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Adresse</w:t>
                </w:r>
              </w:p>
            </w:tc>
            <w:tc>
              <w:tcPr>
                <w:tcW w:w="871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Antall aksjer</w:t>
                </w:r>
              </w:p>
            </w:tc>
            <w:tc>
              <w:tcPr>
                <w:tcW w:w="1201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Aksjenr. (fra–til)</w:t>
                </w:r>
              </w:p>
            </w:tc>
            <w:tc>
              <w:tcPr>
                <w:tcW w:w="127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Aksjeklasse</w:t>
                </w:r>
              </w:p>
            </w:tc>
            <w:tc>
              <w:tcPr>
                <w:tcW w:w="159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Dato for innføring i aksjeeierboken</w:t>
                </w:r>
              </w:p>
            </w:tc>
            <w:tc>
              <w:tcPr>
                <w:tcW w:w="159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Solgt dato</w:t>
                </w:r>
              </w:p>
            </w:tc>
            <w:tc>
              <w:tcPr>
                <w:tcW w:w="216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F1F008988A148959B605ED28744B76F"/>
                    </w:placeholder>
                    <w:showingPlcHdr/>
                    <w:temporary/>
                    <w:id w:val="181000090"/>
                    <w:tag w:val="virke_1700001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31F35E5BAF49598B07740A807DD28E"/>
                    </w:placeholder>
                    <w:showingPlcHdr/>
                    <w:temporary/>
                    <w:id w:val="181000091"/>
                    <w:tag w:val="virke_1700001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265A403D34946288A7B94AA720C01EB"/>
                    </w:placeholder>
                    <w:showingPlcHdr/>
                    <w:temporary/>
                    <w:id w:val="181000092"/>
                    <w:tag w:val="virke_1700001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C7AC938BA1440BAEBF52408120D325"/>
                    </w:placeholder>
                    <w:showingPlcHdr/>
                    <w:temporary/>
                    <w:id w:val="181000093"/>
                    <w:tag w:val="virke_1700001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232E03C1174911A3747AE0F3635CB7"/>
                    </w:placeholder>
                    <w:showingPlcHdr/>
                    <w:temporary/>
                    <w:id w:val="181000094"/>
                    <w:tag w:val="virke_1700001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7A20B8FC49A47E695A1DFA7083B5FE5"/>
                    </w:placeholder>
                    <w:showingPlcHdr/>
                    <w:temporary/>
                    <w:id w:val="181000095"/>
                    <w:tag w:val="virke_1700001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F576214768749159C6CDEC196092F80"/>
                    </w:placeholder>
                    <w:showingPlcHdr/>
                    <w:temporary/>
                    <w:id w:val="181000096"/>
                    <w:tag w:val="virke_1700001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C1897D7F7DE4122B65C27EBDED13B20"/>
                    </w:placeholder>
                    <w:showingPlcHdr/>
                    <w:temporary/>
                    <w:id w:val="181000097"/>
                    <w:tag w:val="virke_1700001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7B017AF67554FDDA6EC3E22AD210EE5"/>
                    </w:placeholder>
                    <w:showingPlcHdr/>
                    <w:temporary/>
                    <w:id w:val="181000098"/>
                    <w:tag w:val="virke_1700001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2A54D4CDA3349C1BC1FDE3E39E90C0B"/>
                    </w:placeholder>
                    <w:showingPlcHdr/>
                    <w:temporary/>
                    <w:id w:val="181000099"/>
                    <w:tag w:val="virke_1700001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B060814B6CA4B96855487BCAD472D31"/>
                    </w:placeholder>
                    <w:showingPlcHdr/>
                    <w:temporary/>
                    <w:id w:val="181000100"/>
                    <w:tag w:val="virke_1700001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7176CE8E124E7F831BC0611D5495C4"/>
                    </w:placeholder>
                    <w:showingPlcHdr/>
                    <w:temporary/>
                    <w:id w:val="181000101"/>
                    <w:tag w:val="virke_1700002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FD6023640C347608F52A0FB94F7A398"/>
                    </w:placeholder>
                    <w:showingPlcHdr/>
                    <w:temporary/>
                    <w:id w:val="181000102"/>
                    <w:tag w:val="virke_1700002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185B501F8A4AAB9C7BAFE32E6F5B74"/>
                    </w:placeholder>
                    <w:showingPlcHdr/>
                    <w:temporary/>
                    <w:id w:val="181000103"/>
                    <w:tag w:val="virke_1700002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56E479C422A4878B2D07C342123027B"/>
                    </w:placeholder>
                    <w:showingPlcHdr/>
                    <w:temporary/>
                    <w:id w:val="181000104"/>
                    <w:tag w:val="virke_1700002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1F2A3C12C8F499ABEAE92DF9D1AF87D"/>
                    </w:placeholder>
                    <w:showingPlcHdr/>
                    <w:temporary/>
                    <w:id w:val="181000105"/>
                    <w:tag w:val="virke_1700002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563657D501D47888BE4DDCDCBE88075"/>
                    </w:placeholder>
                    <w:showingPlcHdr/>
                    <w:temporary/>
                    <w:id w:val="181000106"/>
                    <w:tag w:val="virke_1700002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C0946BC789B458F919202D2F7482862"/>
                    </w:placeholder>
                    <w:showingPlcHdr/>
                    <w:temporary/>
                    <w:id w:val="181000107"/>
                    <w:tag w:val="virke_1700002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E3CAE5C72B14C7CA379512A7A76B401"/>
                    </w:placeholder>
                    <w:showingPlcHdr/>
                    <w:temporary/>
                    <w:id w:val="181000108"/>
                    <w:tag w:val="virke_1700002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ADE15DC39C44048B7F2D16DAB584CF6"/>
                    </w:placeholder>
                    <w:showingPlcHdr/>
                    <w:temporary/>
                    <w:id w:val="181000109"/>
                    <w:tag w:val="virke_1700002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CB28FE97B442C8865001262845255E"/>
                    </w:placeholder>
                    <w:showingPlcHdr/>
                    <w:temporary/>
                    <w:id w:val="181000110"/>
                    <w:tag w:val="virke_1700002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8572A86197D431AAC197F0293B9CCB3"/>
                    </w:placeholder>
                    <w:showingPlcHdr/>
                    <w:temporary/>
                    <w:id w:val="181000111"/>
                    <w:tag w:val="virke_1700002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67292AFE1408C9C33C65ABE29364E"/>
                    </w:placeholder>
                    <w:showingPlcHdr/>
                    <w:temporary/>
                    <w:id w:val="181000112"/>
                    <w:tag w:val="virke_1700002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BA36F07C67F4C7EBC14F3BC2875CBF4"/>
                    </w:placeholder>
                    <w:showingPlcHdr/>
                    <w:temporary/>
                    <w:id w:val="181000113"/>
                    <w:tag w:val="virke_1700002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7F106521E84AF28770AE32BD8DDB95"/>
                    </w:placeholder>
                    <w:showingPlcHdr/>
                    <w:temporary/>
                    <w:id w:val="181000114"/>
                    <w:tag w:val="virke_1700002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C4BD82B9A34785B3C6797765F49F4F"/>
                    </w:placeholder>
                    <w:showingPlcHdr/>
                    <w:temporary/>
                    <w:id w:val="181000115"/>
                    <w:tag w:val="virke_1700002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54B9D971E412EB8F2AB1ACB6FAB0E"/>
                    </w:placeholder>
                    <w:showingPlcHdr/>
                    <w:temporary/>
                    <w:id w:val="181000116"/>
                    <w:tag w:val="virke_1700002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5786961D1904AF499BA3CBFB250473B"/>
                    </w:placeholder>
                    <w:showingPlcHdr/>
                    <w:temporary/>
                    <w:id w:val="181000117"/>
                    <w:tag w:val="virke_1700002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D39B4BF8EE54F06A91762D95C9AB974"/>
                    </w:placeholder>
                    <w:showingPlcHdr/>
                    <w:temporary/>
                    <w:id w:val="181000118"/>
                    <w:tag w:val="virke_1700002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3401307461644E5AFD0549B3B1D2B03"/>
                    </w:placeholder>
                    <w:showingPlcHdr/>
                    <w:temporary/>
                    <w:id w:val="181000119"/>
                    <w:tag w:val="virke_1700002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54AC5B57D384AE786FFCFBEA9FC847B"/>
                    </w:placeholder>
                    <w:showingPlcHdr/>
                    <w:temporary/>
                    <w:id w:val="181000120"/>
                    <w:tag w:val="virke_1700002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D1836A37B845899252CB7D280A6FF0"/>
                    </w:placeholder>
                    <w:showingPlcHdr/>
                    <w:temporary/>
                    <w:id w:val="181000121"/>
                    <w:tag w:val="virke_1700002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4FC54A995134A1C91D318F18B31F100"/>
                    </w:placeholder>
                    <w:showingPlcHdr/>
                    <w:temporary/>
                    <w:id w:val="181000122"/>
                    <w:tag w:val="virke_1700002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BDC61E2408B4A1F838828DB4E648A5A"/>
                    </w:placeholder>
                    <w:showingPlcHdr/>
                    <w:temporary/>
                    <w:id w:val="181000123"/>
                    <w:tag w:val="virke_1700002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EC1ECBC6824F8E984C24E80886A2FA"/>
                    </w:placeholder>
                    <w:showingPlcHdr/>
                    <w:temporary/>
                    <w:id w:val="181000124"/>
                    <w:tag w:val="virke_1700002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7C7BB31BD54DFBB36FA2FC79B57D4D"/>
                    </w:placeholder>
                    <w:showingPlcHdr/>
                    <w:temporary/>
                    <w:id w:val="181000125"/>
                    <w:tag w:val="virke_1700002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481696DC042D1891D7164FD6784D3"/>
                    </w:placeholder>
                    <w:showingPlcHdr/>
                    <w:temporary/>
                    <w:id w:val="181000126"/>
                    <w:tag w:val="virke_1700002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04AFE03AD6A452385F83EA179E7D2F9"/>
                    </w:placeholder>
                    <w:showingPlcHdr/>
                    <w:temporary/>
                    <w:id w:val="181000127"/>
                    <w:tag w:val="virke_1700002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812343AD4840AF8054BFB472C625F0"/>
                    </w:placeholder>
                    <w:showingPlcHdr/>
                    <w:temporary/>
                    <w:id w:val="181000128"/>
                    <w:tag w:val="virke_1700002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018BDBAD9164A34AC2C522D6DFC4C16"/>
                    </w:placeholder>
                    <w:showingPlcHdr/>
                    <w:temporary/>
                    <w:id w:val="181000129"/>
                    <w:tag w:val="virke_1700002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61DD18664004378A7A8F8C8025A7468"/>
                    </w:placeholder>
                    <w:showingPlcHdr/>
                    <w:temporary/>
                    <w:id w:val="181000130"/>
                    <w:tag w:val="virke_1700002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A2EF317D8354D2F86DCA58BEC609145"/>
                    </w:placeholder>
                    <w:showingPlcHdr/>
                    <w:temporary/>
                    <w:id w:val="181000131"/>
                    <w:tag w:val="virke_1700002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CF465BC6EBB40DFA9BB0ED9D03DBBDF"/>
                    </w:placeholder>
                    <w:showingPlcHdr/>
                    <w:temporary/>
                    <w:id w:val="181000132"/>
                    <w:tag w:val="virke_1700002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A799A7A657C456291F94E77C435D2A9"/>
                    </w:placeholder>
                    <w:showingPlcHdr/>
                    <w:temporary/>
                    <w:id w:val="181000133"/>
                    <w:tag w:val="virke_1700002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C74117F82A431DA7B3AE20F872F779"/>
                    </w:placeholder>
                    <w:showingPlcHdr/>
                    <w:temporary/>
                    <w:id w:val="181000134"/>
                    <w:tag w:val="virke_1700002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42CD8562D4403CB99752F0562D2F83"/>
                    </w:placeholder>
                    <w:showingPlcHdr/>
                    <w:temporary/>
                    <w:id w:val="181000135"/>
                    <w:tag w:val="virke_1700002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B8947B73234F618ED7338FC2020D46"/>
                    </w:placeholder>
                    <w:showingPlcHdr/>
                    <w:temporary/>
                    <w:id w:val="181000136"/>
                    <w:tag w:val="virke_1700002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639E4FB9544AF4A13425435B584FE4"/>
                    </w:placeholder>
                    <w:showingPlcHdr/>
                    <w:temporary/>
                    <w:id w:val="181000137"/>
                    <w:tag w:val="virke_1700002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9122783AAB46D1BDF3D7F89ADB3AD9"/>
                    </w:placeholder>
                    <w:showingPlcHdr/>
                    <w:temporary/>
                    <w:id w:val="181000138"/>
                    <w:tag w:val="virke_1700002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FD25D56627C47958D76CE7ACCC5AF51"/>
                    </w:placeholder>
                    <w:showingPlcHdr/>
                    <w:temporary/>
                    <w:id w:val="181000139"/>
                    <w:tag w:val="virke_1700002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2C47B9E14666B38CDB3344101A01"/>
                    </w:placeholder>
                    <w:showingPlcHdr/>
                    <w:temporary/>
                    <w:id w:val="181000140"/>
                    <w:tag w:val="virke_1700002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3FDAAE756B44BEB860770D175252BAA"/>
                    </w:placeholder>
                    <w:showingPlcHdr/>
                    <w:temporary/>
                    <w:id w:val="181000141"/>
                    <w:tag w:val="virke_1700002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4BE4CF0AAE0430F9A6D31278207A570"/>
                    </w:placeholder>
                    <w:showingPlcHdr/>
                    <w:temporary/>
                    <w:id w:val="181000142"/>
                    <w:tag w:val="virke_1700002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72CA6A68B34430EA8DB19915B7F33D9"/>
                    </w:placeholder>
                    <w:showingPlcHdr/>
                    <w:temporary/>
                    <w:id w:val="181000143"/>
                    <w:tag w:val="virke_1700002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9 like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B1971070-7072-4B35-B781-775F1428C649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6"/>
          </w:tblGrid>
          <w:tr>
            <w:trPr>
              <w:cantSplit/>
              <w:tblHeader/>
            </w:trPr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Navn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Fødselsdato eller org. nr.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Adresse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Antall aksjer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Aksjenr. (fra–til)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Aksjeklasse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Dato for innføring i aksjeeierboken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Solgt dato</w:t>
                </w:r>
              </w:p>
            </w:tc>
            <w:tc>
              <w:tcPr>
                <w:tcW w:w="171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0F02C673B4456B97084DC80C0E56BC"/>
                    </w:placeholder>
                    <w:showingPlcHdr/>
                    <w:temporary/>
                    <w:id w:val="181000144"/>
                    <w:tag w:val="virke_1700002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52046C1B2304740B3545D2EB80A01E3"/>
                    </w:placeholder>
                    <w:showingPlcHdr/>
                    <w:temporary/>
                    <w:id w:val="181000145"/>
                    <w:tag w:val="virke_1700002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6BEBA32F4EB4DCCAE669D1021A13C98"/>
                    </w:placeholder>
                    <w:showingPlcHdr/>
                    <w:temporary/>
                    <w:id w:val="181000146"/>
                    <w:tag w:val="virke_1700002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7C0A161F20648E8B1745FAEF64B8F3D"/>
                    </w:placeholder>
                    <w:showingPlcHdr/>
                    <w:temporary/>
                    <w:id w:val="181000147"/>
                    <w:tag w:val="virke_1700002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689C0BE694B4002AF84EDA5063A07F0"/>
                    </w:placeholder>
                    <w:showingPlcHdr/>
                    <w:temporary/>
                    <w:id w:val="181000148"/>
                    <w:tag w:val="virke_1700002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54B52F074F24222A96D19BF1C0623B9"/>
                    </w:placeholder>
                    <w:showingPlcHdr/>
                    <w:temporary/>
                    <w:id w:val="181000149"/>
                    <w:tag w:val="virke_1700002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BEC3DD0309470B9CF92DCD296CC7FA"/>
                    </w:placeholder>
                    <w:showingPlcHdr/>
                    <w:temporary/>
                    <w:id w:val="181000150"/>
                    <w:tag w:val="virke_1700002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68B0F6D093543B58B07E42A7DD3D827"/>
                    </w:placeholder>
                    <w:showingPlcHdr/>
                    <w:temporary/>
                    <w:id w:val="181000151"/>
                    <w:tag w:val="virke_1700003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9A029DFA6BA47DBB53BF29068B9ABF5"/>
                    </w:placeholder>
                    <w:showingPlcHdr/>
                    <w:temporary/>
                    <w:id w:val="181000152"/>
                    <w:tag w:val="virke_1700003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6100EB346E84C20AB6D7F07B92DCB9F"/>
                    </w:placeholder>
                    <w:showingPlcHdr/>
                    <w:temporary/>
                    <w:id w:val="181000153"/>
                    <w:tag w:val="virke_1700003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6C0727CE8114B689B54DFB48D93E181"/>
                    </w:placeholder>
                    <w:showingPlcHdr/>
                    <w:temporary/>
                    <w:id w:val="181000154"/>
                    <w:tag w:val="virke_1700003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C5CB3E652D049A6BDFE05418E34872F"/>
                    </w:placeholder>
                    <w:showingPlcHdr/>
                    <w:temporary/>
                    <w:id w:val="181000155"/>
                    <w:tag w:val="virke_1700003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27C51266835406EB5DB9CE72E34B4C1"/>
                    </w:placeholder>
                    <w:showingPlcHdr/>
                    <w:temporary/>
                    <w:id w:val="181000156"/>
                    <w:tag w:val="virke_1700003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17F78892EF493EB3E575D54A99FD18"/>
                    </w:placeholder>
                    <w:showingPlcHdr/>
                    <w:temporary/>
                    <w:id w:val="181000157"/>
                    <w:tag w:val="virke_1700003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744106B297B433EB35623FB1BC65F2C"/>
                    </w:placeholder>
                    <w:showingPlcHdr/>
                    <w:temporary/>
                    <w:id w:val="181000158"/>
                    <w:tag w:val="virke_1700003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9B4A23681D54561BA7FA703928E3CC6"/>
                    </w:placeholder>
                    <w:showingPlcHdr/>
                    <w:temporary/>
                    <w:id w:val="181000159"/>
                    <w:tag w:val="virke_1700003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3A4E0BE6B2141479C61085D03A4182C"/>
                    </w:placeholder>
                    <w:showingPlcHdr/>
                    <w:temporary/>
                    <w:id w:val="181000160"/>
                    <w:tag w:val="virke_1700003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07EBF677C04F5DA1AC5387F1DBC624"/>
                    </w:placeholder>
                    <w:showingPlcHdr/>
                    <w:temporary/>
                    <w:id w:val="181000161"/>
                    <w:tag w:val="virke_1700003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E945B3167A4745AF29E8846393F733"/>
                    </w:placeholder>
                    <w:showingPlcHdr/>
                    <w:temporary/>
                    <w:id w:val="181000162"/>
                    <w:tag w:val="virke_1700003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C2943696C546A0BE1982423E356BDD"/>
                    </w:placeholder>
                    <w:showingPlcHdr/>
                    <w:temporary/>
                    <w:id w:val="181000163"/>
                    <w:tag w:val="virke_1700003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1E88631B14A0BB50BAE7C8D39CF36"/>
                    </w:placeholder>
                    <w:showingPlcHdr/>
                    <w:temporary/>
                    <w:id w:val="181000164"/>
                    <w:tag w:val="virke_1700003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ED63B2E283488682BB9B53AF7F301E"/>
                    </w:placeholder>
                    <w:showingPlcHdr/>
                    <w:temporary/>
                    <w:id w:val="181000165"/>
                    <w:tag w:val="virke_1700003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570333E5C54B4C97B1426A6F517A2C"/>
                    </w:placeholder>
                    <w:showingPlcHdr/>
                    <w:temporary/>
                    <w:id w:val="181000166"/>
                    <w:tag w:val="virke_1700003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A7AF0A3700B491AA3AC334FE8AC7C49"/>
                    </w:placeholder>
                    <w:showingPlcHdr/>
                    <w:temporary/>
                    <w:id w:val="181000167"/>
                    <w:tag w:val="virke_1700003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65ECB5DA26646BC93C96E5397DFFA90"/>
                    </w:placeholder>
                    <w:showingPlcHdr/>
                    <w:temporary/>
                    <w:id w:val="181000168"/>
                    <w:tag w:val="virke_1700003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C6147446A741A09DBF677139B025B3"/>
                    </w:placeholder>
                    <w:showingPlcHdr/>
                    <w:temporary/>
                    <w:id w:val="181000169"/>
                    <w:tag w:val="virke_1700003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52B5FD832E4629AD64BA0C7FC0E6FF"/>
                    </w:placeholder>
                    <w:showingPlcHdr/>
                    <w:temporary/>
                    <w:id w:val="181000170"/>
                    <w:tag w:val="virke_1700003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1B3331350E141F6AB290E771400099B"/>
                    </w:placeholder>
                    <w:showingPlcHdr/>
                    <w:temporary/>
                    <w:id w:val="181000171"/>
                    <w:tag w:val="virke_1700003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2AE3964B39844FF813DF929DDCA7337"/>
                    </w:placeholder>
                    <w:showingPlcHdr/>
                    <w:temporary/>
                    <w:id w:val="181000172"/>
                    <w:tag w:val="virke_1700003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130AA1BA3646E6B695B7293F6247DE"/>
                    </w:placeholder>
                    <w:showingPlcHdr/>
                    <w:temporary/>
                    <w:id w:val="181000173"/>
                    <w:tag w:val="virke_1700003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8E6B28DAF7446FC901A047CDAD9BF56"/>
                    </w:placeholder>
                    <w:showingPlcHdr/>
                    <w:temporary/>
                    <w:id w:val="181000174"/>
                    <w:tag w:val="virke_1700003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2DF35E5F71B4545956007FF684BD213"/>
                    </w:placeholder>
                    <w:showingPlcHdr/>
                    <w:temporary/>
                    <w:id w:val="181000175"/>
                    <w:tag w:val="virke_1700003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488E02FBED4DF5AA22A68349B40708"/>
                    </w:placeholder>
                    <w:showingPlcHdr/>
                    <w:temporary/>
                    <w:id w:val="181000176"/>
                    <w:tag w:val="virke_1700003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84EABEEFF745798A9FF0C9FA8E0514"/>
                    </w:placeholder>
                    <w:showingPlcHdr/>
                    <w:temporary/>
                    <w:id w:val="181000177"/>
                    <w:tag w:val="virke_1700003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DDD44B8FE7F454C99ABE3FE02A3987E"/>
                    </w:placeholder>
                    <w:showingPlcHdr/>
                    <w:temporary/>
                    <w:id w:val="181000178"/>
                    <w:tag w:val="virke_1700003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CF8FCAF85E422A96B2A797F7DC084E"/>
                    </w:placeholder>
                    <w:showingPlcHdr/>
                    <w:temporary/>
                    <w:id w:val="181000179"/>
                    <w:tag w:val="virke_1700003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E379A4D81F3424CBEB00AE5E0555FD3"/>
                    </w:placeholder>
                    <w:showingPlcHdr/>
                    <w:temporary/>
                    <w:id w:val="181000180"/>
                    <w:tag w:val="virke_1700003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68676633334470585A8628BB69DE15C"/>
                    </w:placeholder>
                    <w:showingPlcHdr/>
                    <w:temporary/>
                    <w:id w:val="181000181"/>
                    <w:tag w:val="virke_1700003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DADA903D14746C086DCAD2EF36F6C96"/>
                    </w:placeholder>
                    <w:showingPlcHdr/>
                    <w:temporary/>
                    <w:id w:val="181000182"/>
                    <w:tag w:val="virke_1700003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D421D7185348E3A323E7A731EB45E2"/>
                    </w:placeholder>
                    <w:showingPlcHdr/>
                    <w:temporary/>
                    <w:id w:val="181000183"/>
                    <w:tag w:val="virke_1700003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6122F3957A45A79DC6F09D18880BB1"/>
                    </w:placeholder>
                    <w:showingPlcHdr/>
                    <w:temporary/>
                    <w:id w:val="181000184"/>
                    <w:tag w:val="virke_1700003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9AFDE81C4A149929DBC7E3CC4999793"/>
                    </w:placeholder>
                    <w:showingPlcHdr/>
                    <w:temporary/>
                    <w:id w:val="181000185"/>
                    <w:tag w:val="virke_1700003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BF424D0B149413E8376A04B21A9E900"/>
                    </w:placeholder>
                    <w:showingPlcHdr/>
                    <w:temporary/>
                    <w:id w:val="181000186"/>
                    <w:tag w:val="virke_1700003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61169D656C48399EC4077341A60648"/>
                    </w:placeholder>
                    <w:showingPlcHdr/>
                    <w:temporary/>
                    <w:id w:val="181000187"/>
                    <w:tag w:val="virke_1700003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012881A9F074E5094FD2AB1AAC701A8"/>
                    </w:placeholder>
                    <w:showingPlcHdr/>
                    <w:temporary/>
                    <w:id w:val="181000188"/>
                    <w:tag w:val="virke_1700003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3CF8E5D4454719A705E45D902E853B"/>
                    </w:placeholder>
                    <w:showingPlcHdr/>
                    <w:temporary/>
                    <w:id w:val="181000189"/>
                    <w:tag w:val="virke_1700003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049FDE0DAD8453D9E294F837C860AE1"/>
                    </w:placeholder>
                    <w:showingPlcHdr/>
                    <w:temporary/>
                    <w:id w:val="181000190"/>
                    <w:tag w:val="virke_1700003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359F2D34848BBB5195B8D3E885C3F"/>
                    </w:placeholder>
                    <w:showingPlcHdr/>
                    <w:temporary/>
                    <w:id w:val="181000191"/>
                    <w:tag w:val="virke_1700003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14757E22D0443B88B54EB3DCED2210"/>
                    </w:placeholder>
                    <w:showingPlcHdr/>
                    <w:temporary/>
                    <w:id w:val="181000192"/>
                    <w:tag w:val="virke_1700003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08468E064446BFDBC98905509597"/>
                    </w:placeholder>
                    <w:showingPlcHdr/>
                    <w:temporary/>
                    <w:id w:val="181000193"/>
                    <w:tag w:val="virke_1700003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FBA395B82034D1FA8AD869590FBC942"/>
                    </w:placeholder>
                    <w:showingPlcHdr/>
                    <w:temporary/>
                    <w:id w:val="181000194"/>
                    <w:tag w:val="virke_1700003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20A87DD86B4899BBD69B5887616F8A"/>
                    </w:placeholder>
                    <w:showingPlcHdr/>
                    <w:temporary/>
                    <w:id w:val="181000195"/>
                    <w:tag w:val="virke_1700003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731EC3DD52484E9BA39A34F619A746"/>
                    </w:placeholder>
                    <w:showingPlcHdr/>
                    <w:temporary/>
                    <w:id w:val="181000196"/>
                    <w:tag w:val="virke_1700003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D53D2E310BE443EA399457C4C81A21C"/>
                    </w:placeholder>
                    <w:showingPlcHdr/>
                    <w:temporary/>
                    <w:id w:val="181000197"/>
                    <w:tag w:val="virke_1700003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Virke topp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7F6ABF45-723C-46E5-A661-FC5C98C35A80}"/>
      </w:docPartPr>
      <w:docPartBody>
        <w:p>
          <w:pPr>
            <w:pStyle w:val="Topptekst"/>
          </w:pPr>
          <w:sdt>
            <w:sdtPr>
              <w:rPr>
                <w:color w:val="616161"/>
              </w:rPr>
              <w:alias w:val="Tema eller dokumentkategori"/>
              <w:placeholder>
                <w:docPart w:val="VIRKE_PH_DBE83D512625423F88AAC7BCDD447007"/>
              </w:placeholder>
              <w:showingPlcHdr/>
              <w:temporary/>
              <w:id w:val="181000198"/>
              <w:tag w:val="virke_170000394"/>
            </w:sdtPr>
            <w:sdtContent>
              <w:r>
                <w:rPr>
                  <w:color w:val="C9007F"/>
                </w:rPr>
                <w:t xml:space="preserve">[Tema eller dokumentkategori]</w:t>
              </w:r>
            </w:sdtContent>
          </w:sdt>
        </w:p>
      </w:docPartBody>
    </w:docPart>
    <w:docPart>
      <w:docPartPr>
        <w:name w:val="Virke bunn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739E445-0503-4D07-9555-EA3FA2585756}"/>
      </w:docPartPr>
      <w:docPartBody>
        <w:p>
          <w:pPr>
            <w:pStyle w:val="Bunntekst"/>
            <w:tabs>
              <w:tab w:val="right" w:pos="9330"/>
            </w:tabs>
          </w:pPr>
          <w:r>
            <w:rPr>
              <w:color w:val="616161"/>
            </w:rPr>
            <w:t xml:space="preserve">Side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PAGE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rPr>
              <w:color w:val="616161"/>
            </w:rPr>
            <w:t xml:space="preserve"> av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NUMPAGES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tab/>
          </w:r>
          <w:sdt>
            <w:sdtPr>
              <w:rPr>
                <w:color w:val="616161"/>
              </w:rPr>
              <w:alias w:val="Dokumentnavn"/>
              <w:placeholder>
                <w:docPart w:val="VIRKE_PH_A6784EBD2068418CBA32BEFCDDF5DD09"/>
              </w:placeholder>
              <w:showingPlcHdr/>
              <w:temporary/>
              <w:id w:val="181000199"/>
              <w:tag w:val="virke_170000396"/>
            </w:sdtPr>
            <w:sdtContent>
              <w:r>
                <w:rPr>
                  <w:color w:val="C9007F"/>
                </w:rPr>
                <w:t xml:space="preserve">[Dokumentnavn]</w:t>
              </w:r>
            </w:sdtContent>
          </w:sdt>
        </w:p>
      </w:docPartBody>
    </w:docPart>
    <w:docPart>
      <w:docPartPr>
        <w:name w:val="Diagram søyl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F5E5695-D05C-45F9-B9D9-824EE788D7D5}"/>
      </w:docPartPr>
      <w:docPartBody>
        <w:p w14:paraId="6A43B21B" w14:textId="465A148D">
          <w:r>
            <w:rPr>
              <w:noProof/>
            </w:rPr>
            <w:drawing>
              <wp:inline distT="0" distB="0" distL="0" distR="0" wp14:anchorId="08D34090" wp14:editId="440B80BF">
                <wp:extent cx="5924550" cy="2667000"/>
                <wp:effectExtent l="0" t="0" r="0" b="0"/>
                <wp:docPr id="170000919" name="Diagram 6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1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Diagram sekto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6672FED-82A4-4D65-9E18-91C65D53FAB8}"/>
      </w:docPartPr>
      <w:docPartBody>
        <w:p w14:paraId="093CD36C" w14:textId="19A471E5">
          <w:r>
            <w:rPr>
              <w:noProof/>
            </w:rPr>
            <w:drawing>
              <wp:inline distT="0" distB="0" distL="0" distR="0" wp14:anchorId="54B22958" wp14:editId="075AD906">
                <wp:extent cx="5924550" cy="2667000"/>
                <wp:effectExtent l="0" t="0" r="0" b="0"/>
                <wp:docPr id="170000920" name="Diagram 7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2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VIRKE_PH_AE3927D0EE9D48AA922A50F36854A33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747EC2-07B6-4973-92FE-C8FF5DFC775B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B934AC83C7FF4C2EA70908EFA2D5637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2A2FB6D-9146-4920-9FBF-C734510E5F8A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5547625EFD64B38AEB194FE4B3F7F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133D8B-E340-419C-9597-4555875BE273}"/>
      </w:docPartPr>
      <w:docPartBody>
        <w:p>
          <w:pPr>
            <w:pStyle w:val="Normal"/>
          </w:pPr>
          <w:r>
            <w:rPr>
              <w:color w:val="C9007F"/>
            </w:rPr>
            <w:t xml:space="preserve">[foretaksnavn]</w:t>
          </w:r>
        </w:p>
      </w:docPartBody>
    </w:docPart>
    <w:docPart>
      <w:docPartPr>
        <w:name w:val="VIRKE_PH_AEA59321859740A5A7F28458B2D5B6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27011E6-D114-4D68-A9D5-F5CD7CB9FFF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8B892E87ACE6476E9E9A3D88F9E3DBD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64E5286-2D46-40EF-8C08-383F15908F3E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8FE6CC6626024B58B21980FC9BA779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3B588C-E7DA-4860-83C6-59D6E52AB0CA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1.000.000,-]</w:t>
          </w:r>
        </w:p>
      </w:docPartBody>
    </w:docPart>
    <w:docPart>
      <w:docPartPr>
        <w:name w:val="VIRKE_PH_874D6179F3974F21A8B9BF93EC947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F2ACD1-A283-4D7B-8A01-9FCF154646F6}"/>
      </w:docPartPr>
      <w:docPartBody>
        <w:p>
          <w:pPr>
            <w:pStyle w:val="Normal"/>
          </w:pPr>
          <w:r>
            <w:rPr>
              <w:color w:val="C9007F"/>
            </w:rPr>
            <w:t xml:space="preserve">[kr. 500.000,-]</w:t>
          </w:r>
        </w:p>
      </w:docPartBody>
    </w:docPart>
    <w:docPart>
      <w:docPartPr>
        <w:name w:val="VIRKE_PH_FEB8CE7F248B4055B117783F2DA2DBB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B1D5313-5FAE-4B9A-8DA8-F02627835E66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1.500.000,-]</w:t>
          </w:r>
        </w:p>
      </w:docPartBody>
    </w:docPart>
    <w:docPart>
      <w:docPartPr>
        <w:name w:val="VIRKE_PH_3D32FF7CE9B54750BF1AB24D9CDFD1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69CCB-1DB3-423C-BBB4-413B1A510EB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D82DD49DB0F464FB6CB573EEE4BA8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B6BD80-0BE6-4DB9-AA2B-BB4DE53FFDA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48B93191AD04CC79659876A9300251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E874FB2-D9F7-44CC-83C7-881A73EA0F3B}"/>
      </w:docPartPr>
      <w:docPartBody>
        <w:p>
          <w:pPr>
            <w:pStyle w:val="Normal"/>
          </w:pPr>
          <w:r>
            <w:rPr>
              <w:color w:val="C9007F"/>
            </w:rPr>
            <w:t xml:space="preserve">[innta]</w:t>
          </w:r>
        </w:p>
      </w:docPartBody>
    </w:docPart>
    <w:docPart>
      <w:docPartPr>
        <w:name w:val="VIRKE_PH_B1CD112DF9884F4B9FB088D8148357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49ECA2-0F26-4507-BD00-05A0CDC347F8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9C0300319494265A0AAFB09871354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C5394CF-9568-41D8-B360-3CC0AB222368}"/>
      </w:docPartPr>
      <w:docPartBody>
        <w:p>
          <w:pPr>
            <w:pStyle w:val="Normal"/>
          </w:pPr>
          <w:r>
            <w:rPr>
              <w:color w:val="C9007F"/>
            </w:rPr>
            <w:t xml:space="preserve">[enten møtested/møteform (digitalt)]</w:t>
          </w:r>
        </w:p>
      </w:docPartBody>
    </w:docPart>
    <w:docPart>
      <w:docPartPr>
        <w:name w:val="VIRKE_PH_3BEA6ECA012D47E1A242C218C87DE12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C12FDE-C5F7-4766-ADF2-33FFC485BA8B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ACACC3F12154B88A624CA90D82B3E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1E18583-E7D2-45C8-A75F-8A574A67E48E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0CB8AE6B5CDF4B2BA1BEAE4978F91C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998668-409F-418C-8AC1-ADD27338FBE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[Måned]</w:t>
          </w:r>
        </w:p>
      </w:docPartBody>
    </w:docPart>
    <w:docPart>
      <w:docPartPr>
        <w:name w:val="VIRKE_PH_7DD1E6E70DA34DB39785C48D52C86B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18CC6BB-0467-4FD4-BC03-70C63ADFF10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E55055FC429742FE8C6AB46B3D1E226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524159-9619-496A-A199-E5DD4FA4EF66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2BEC0EF17BC74791A01B000FC9B8743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1D5466-E7F0-4F59-AA19-A0C6F021D70F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763A03679FC4E7BBB352DB8B42E5F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CF411A-3E2D-4156-B008-3349B772CE72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E33DD91DB8E411392E590C80D52C16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AA43B1-AEB3-4F12-AAD1-D68783700C56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92933B4FEAA24E9BAC10C972FE6435D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CF95CA1-052A-479A-B4B9-B82804372F68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193B70C4E1D946E5BF66D9C3CF6298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AE1D50E-636E-418B-9A37-08A87A8D2B1F}"/>
      </w:docPartPr>
      <w:docPartBody>
        <w:p>
          <w:pPr>
            <w:pStyle w:val="Normal"/>
          </w:pPr>
          <w:r>
            <w:rPr>
              <w:color w:val="C9007F"/>
            </w:rPr>
            <w:t xml:space="preserve">[xx.xx.xxxx]</w:t>
          </w:r>
        </w:p>
      </w:docPartBody>
    </w:docPart>
    <w:docPart>
      <w:docPartPr>
        <w:name w:val="VIRKE_PH_69B18C7D9A7B473883DD0219AC9C6DA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14DD23C-6E1F-4D57-A0BF-9623052AFFB0}"/>
      </w:docPartPr>
      <w:docPartBody>
        <w:p>
          <w:pPr>
            <w:pStyle w:val="Normal"/>
          </w:pPr>
          <w:r>
            <w:rPr>
              <w:color w:val="C9007F"/>
            </w:rPr>
            <w:t xml:space="preserve">[xx:xx]</w:t>
          </w:r>
        </w:p>
      </w:docPartBody>
    </w:docPart>
    <w:docPart>
      <w:docPartPr>
        <w:name w:val="VIRKE_PH_8DB1158CB1F24225881B9F20993B1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DF71B6-23B1-4F96-B366-76B25ECDFCA4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42E2B9D708C048F4A2F13740F5DB85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C60B4F-AD62-4F8D-A371-24FD11E6612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[Arbeidsoppgave]</w:t>
          </w:r>
        </w:p>
      </w:docPartBody>
    </w:docPart>
    <w:docPart>
      <w:docPartPr>
        <w:name w:val="VIRKE_PH_76EA9C46A6294CEF80E3FCD0E9D665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809627-4A33-4A37-89AB-BC1944106F1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9E86D1436C7493C9054358CDF7F09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7A8103-EA72-4468-B2FC-CB50D6AF3A3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5CE22E93A645DDAE1502F537EBB4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108017-BFAA-4147-B7F5-70C035382650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[Arbeidsoppgave]</w:t>
          </w:r>
        </w:p>
      </w:docPartBody>
    </w:docPart>
    <w:docPart>
      <w:docPartPr>
        <w:name w:val="VIRKE_PH_FB5E2B1ACAC744708A6022132F170E7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FD3F37-DAE2-4F54-B229-4911E8915F6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8A4DF9C76A44BD8BA8963E0AB3BFA6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BB70A2-E5F4-4D78-8F50-156A65FC7CD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CB829721F6242A092E99FE6331E6F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A64D5A6-1CF1-4B42-9628-AC617BC4F7E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[Arbeidsoppgave]</w:t>
          </w:r>
        </w:p>
      </w:docPartBody>
    </w:docPart>
    <w:docPart>
      <w:docPartPr>
        <w:name w:val="VIRKE_PH_DF58A133E270447FA4D85820C02E7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A21BB2-C3A0-40E6-AA10-D634CB0A47E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9651FDB9B3E47BF8A163B3FB9DA17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2550F98-0B92-4A47-A9C0-9E7F6166FCA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6688BC5898857F78FB18111B2DA4553"/>
        <w:category>
          <w:name w:val="General"/>
          <w:gallery w:val="placeholder"/>
        </w:category>
        <w:types>
          <w:type w:val="bbPlcHdr"/>
        </w:types>
        <w:guid w:val="{C225109F-1C12-547C-ADEE-5CFCB14F26AA}"/>
      </w:docPartPr>
      <w:docPartBody>
        <w:p>
          <w:r>
            <w:rPr>
              <w:color w:val="C9007F"/>
            </w:rPr>
            <w:t>[Avtaletittel]</w:t>
          </w:r>
        </w:p>
      </w:docPartBody>
    </w:docPart>
    <w:docPart>
      <w:docPartPr>
        <w:name w:val="VIRKE_PH_FD46877046BC508B900755B8AF10C352"/>
        <w:category>
          <w:name w:val="General"/>
          <w:gallery w:val="placeholder"/>
        </w:category>
        <w:types>
          <w:type w:val="bbPlcHdr"/>
        </w:types>
        <w:guid w:val="{3A33981C-A85E-560E-8C67-1D16BEA01B74}"/>
      </w:docPartPr>
      <w:docPartBody>
        <w:p>
          <w:r>
            <w:rPr>
              <w:color w:val="C9007F"/>
            </w:rPr>
            <w:t>[Avtalepart 1]</w:t>
          </w:r>
        </w:p>
      </w:docPartBody>
    </w:docPart>
    <w:docPart>
      <w:docPartPr>
        <w:name w:val="VIRKE_PH_49A4B47BA70157DB805119E44A73F2BA"/>
        <w:category>
          <w:name w:val="General"/>
          <w:gallery w:val="placeholder"/>
        </w:category>
        <w:types>
          <w:type w:val="bbPlcHdr"/>
        </w:types>
        <w:guid w:val="{4E7A5756-AFD2-57EE-8C53-0B981B8B9AE4}"/>
      </w:docPartPr>
      <w:docPartBody>
        <w:p>
          <w:r>
            <w:rPr>
              <w:color w:val="C9007F"/>
            </w:rPr>
            <w:t>[Avtalepart 2]</w:t>
          </w:r>
        </w:p>
      </w:docPartBody>
    </w:docPart>
    <w:docPart>
      <w:docPartPr>
        <w:name w:val="VIRKE_PH_832DDA06037C540F84AAE6884BA2F474"/>
        <w:category>
          <w:name w:val="General"/>
          <w:gallery w:val="placeholder"/>
        </w:category>
        <w:types>
          <w:type w:val="bbPlcHdr"/>
        </w:types>
        <w:guid w:val="{161D09A4-3E7C-5990-9E70-6910CDDBC111}"/>
      </w:docPartPr>
      <w:docPartBody>
        <w:p>
          <w:r>
            <w:rPr>
              <w:color w:val="C9007F"/>
            </w:rPr>
            <w:t>[Beskriv formålet med avtalen]</w:t>
          </w:r>
        </w:p>
      </w:docPartBody>
    </w:docPart>
    <w:docPart>
      <w:docPartPr>
        <w:name w:val="VIRKE_PH_0AB67A49C95C599186CA3371B157F11B"/>
        <w:category>
          <w:name w:val="General"/>
          <w:gallery w:val="placeholder"/>
        </w:category>
        <w:types>
          <w:type w:val="bbPlcHdr"/>
        </w:types>
        <w:guid w:val="{CE7E6BB6-3892-5089-8AE2-3A08EAB260EB}"/>
      </w:docPartPr>
      <w:docPartBody>
        <w:p>
          <w:r>
            <w:rPr>
              <w:color w:val="C9007F"/>
            </w:rPr>
            <w:t>[Skriv avtalens innhold]</w:t>
          </w:r>
        </w:p>
      </w:docPartBody>
    </w:docPart>
    <w:docPart>
      <w:docPartPr>
        <w:name w:val="Avtale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FBDDD5A-62C4-5206-A7A9-85C66375D5F3}"/>
        <w:description w:val="Redigerbart utgangspunkt med avtalepartene, overskrifter og signaturfelt."/>
      </w:docPartPr>
      <w:docPartBody>
        <w:p>
          <w:pPr>
            <w:pStyle w:val="Overskrift1"/>
          </w:pPr>
          <w:sdt>
            <w:sdtPr>
              <w:rPr>
                <w:color w:val="000000"/>
                <w:spacing w:val="0"/>
              </w:rPr>
              <w:alias w:val="Avtaletittel"/>
              <w:placeholder>
                <w:docPart w:val="VIRKE_PH_16688BC5898857F78FB18111B2DA4553"/>
              </w:placeholder>
              <w:showingPlcHdr/>
              <w:text/>
              <w:id w:val="181000200"/>
            </w:sdtPr>
            <w:sdtContent>
              <w:r>
                <w:rPr>
                  <w:color w:val="C9007F"/>
                  <w:spacing w:val="0"/>
                </w:rPr>
                <w:t>[Avtaletittel]</w:t>
              </w:r>
            </w:sdtContent>
          </w:sdt>
        </w:p>
        <w:p>
          <w:pPr>
            <w:pStyle w:val="Normal"/>
          </w:pPr>
          <w:r>
            <w:t>Mellom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1"/>
              <w:placeholder>
                <w:docPart w:val="VIRKE_PH_FD46877046BC508B900755B8AF10C352"/>
              </w:placeholder>
              <w:showingPlcHdr/>
              <w:text/>
              <w:id w:val="181000201"/>
            </w:sdtPr>
            <w:sdtContent>
              <w:r>
                <w:rPr>
                  <w:color w:val="C9007F"/>
                </w:rPr>
                <w:t>[Avtalepart 1]</w:t>
              </w:r>
            </w:sdtContent>
          </w:sdt>
        </w:p>
        <w:p>
          <w:pPr>
            <w:pStyle w:val="Normal"/>
          </w:pPr>
          <w:r>
            <w:t>og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2"/>
              <w:placeholder>
                <w:docPart w:val="VIRKE_PH_49A4B47BA70157DB805119E44A73F2BA"/>
              </w:placeholder>
              <w:showingPlcHdr/>
              <w:text/>
              <w:id w:val="181000202"/>
            </w:sdtPr>
            <w:sdtContent>
              <w:r>
                <w:rPr>
                  <w:color w:val="C9007F"/>
                </w:rPr>
                <w:t>[Avtalepart 2]</w:t>
              </w:r>
            </w:sdtContent>
          </w:sdt>
        </w:p>
        <w:p>
          <w:pPr>
            <w:pStyle w:val="Overskrift2"/>
          </w:pPr>
          <w:r>
            <w:t>1. Avtalens formål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Beskriv formålet med avtalen"/>
              <w:placeholder>
                <w:docPart w:val="VIRKE_PH_832DDA06037C540F84AAE6884BA2F474"/>
              </w:placeholder>
              <w:showingPlcHdr/>
              <w:text/>
              <w:id w:val="181000203"/>
            </w:sdtPr>
            <w:sdtContent>
              <w:r>
                <w:rPr>
                  <w:color w:val="C9007F"/>
                </w:rPr>
                <w:t>[Beskriv formålet med avtalen]</w:t>
              </w:r>
            </w:sdtContent>
          </w:sdt>
        </w:p>
        <w:p>
          <w:pPr>
            <w:pStyle w:val="Overskrift2"/>
          </w:pPr>
          <w:r>
            <w:t>2. Avtalens innhold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Skriv avtalens innhold"/>
              <w:placeholder>
                <w:docPart w:val="VIRKE_PH_0AB67A49C95C599186CA3371B157F11B"/>
              </w:placeholder>
              <w:showingPlcHdr/>
              <w:text/>
              <w:id w:val="181000204"/>
            </w:sdtPr>
            <w:sdtContent>
              <w:r>
                <w:rPr>
                  <w:color w:val="C9007F"/>
                </w:rPr>
                <w:t>[Skriv avtalens innhold]</w:t>
              </w:r>
            </w:sdtContent>
          </w:sdt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205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206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207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208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209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210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211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212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Normal"/>
          </w:pP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E5F"/>
    <w:rsid w:val="001A1F86"/>
    <w:rsid w:val="004413BF"/>
    <w:rsid w:val="00442068"/>
    <w:rsid w:val="0048432C"/>
    <w:rsid w:val="00594E5F"/>
    <w:rsid w:val="00860CD1"/>
    <w:rsid w:val="008D690F"/>
    <w:rsid w:val="009704E1"/>
    <w:rsid w:val="00AB437D"/>
    <w:rsid w:val="00AE00E6"/>
    <w:rsid w:val="00B07A5B"/>
    <w:rsid w:val="00C22387"/>
    <w:rsid w:val="00D21CD2"/>
    <w:rsid w:val="00D7223D"/>
    <w:rsid w:val="00EE54A8"/>
    <w:rsid w:val="00FA5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:stylePaneFormatFilter w:allStyles="0" w:customStyles="0" w:latentStyles="0" w:stylesInUse="0" w:headingStyles="0" w:numberingStyles="0" w:tableStyles="0" w:directFormattingOnRuns="0" w:directFormattingOnParagraphs="0" w:directFormattingOnNumbering="0" w:directFormattingOnTables="0" w:alternateStyleNames="0" w:visibleStyles="1" w:clearFormatting="1" w:top3HeadingStyles="1"/>
  <w:stylePaneSortMethod w:val="0001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0" w:after="45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45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semiHidden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50" w:type="dxa"/>
        <w:left w:w="120" w:type="dxa"/>
        <w:bottom w:w="90" w:type="dxa"/>
        <w:right w:w="120" w:type="dxa"/>
      </w:tblCellMar>
    </w:tblPr>
    <w:tcPr>
      <w:vAlign w:val="top"/>
    </w:tcPr>
    <w:tblStylePr w:type="firstRow">
      <w:rPr>
        <w:rFonts w:asciiTheme="majorHAnsi" w:hAnsiTheme="majorHAnsi"/>
        <w:b w:val="1"/>
        <w:bCs w:val="1"/>
        <w:color w:val="000000"/>
        <w:sz w:val="15"/>
      </w:rPr>
      <w:tcPr>
        <w:shd w:val="clear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50" w:type="dxa"/>
        <w:bottom w:w="90" w:type="dxa"/>
      </w:tblCellMar>
    </w:tblPr>
    <w:tcPr>
      <w:shd w:val="clear" w:color="auto" w:fill="auto"/>
      <w:vAlign w:val="top"/>
    </w:tcPr>
    <w:tblStylePr w:type="lastRow">
      <w:tcPr>
        <w:vAlign w:val="top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b w:val="1"/>
      <w:bCs w:val="1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Virke">
      <a:dk1>
        <a:srgbClr val="000000"/>
      </a:dk1>
      <a:lt1>
        <a:sysClr val="window" lastClr="FFFFFF"/>
      </a:lt1>
      <a:dk2>
        <a:srgbClr val="000000"/>
      </a:dk2>
      <a:lt2>
        <a:srgbClr val="CACACA"/>
      </a:lt2>
      <a:accent1>
        <a:srgbClr val="C9007F"/>
      </a:accent1>
      <a:accent2>
        <a:srgbClr val="F9CFE3"/>
      </a:accent2>
      <a:accent3>
        <a:srgbClr val="851E59"/>
      </a:accent3>
      <a:accent4>
        <a:srgbClr val="F57F00"/>
      </a:accent4>
      <a:accent5>
        <a:srgbClr val="FDDFBF"/>
      </a:accent5>
      <a:accent6>
        <a:srgbClr val="E58DBF"/>
      </a:accent6>
      <a:hlink>
        <a:srgbClr val="C9007F"/>
      </a:hlink>
      <a:folHlink>
        <a:srgbClr val="FFFFFF"/>
      </a:folHlink>
    </a:clrScheme>
    <a:fontScheme name="Virke">
      <a:majorFont>
        <a:latin typeface="Clan Offc"/>
        <a:ea typeface=""/>
        <a:cs typeface="Arial"/>
      </a:majorFont>
      <a:minorFont>
        <a:latin typeface="Clan Offc"/>
        <a:ea typeface="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8C08CF-3A74-4061-ADE4-ADF3B1086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Virke_02.dotx</Template>
  <TotalTime>4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Diagrammer</dc:title>
  <dc:subject/>
  <dc:creator>Prototypen</dc:creator>
  <cp:keywords/>
  <dc:description/>
  <cp:lastModifiedBy>Prototypen</cp:lastModifiedBy>
  <cp:revision>4</cp:revision>
  <dcterms:created xsi:type="dcterms:W3CDTF">2026-10-15T13:06:00Z</dcterms:created>
  <dcterms:modified xsi:type="dcterms:W3CDTF">2026-10-15T14:05:00Z</dcterms:modified>
</cp:coreProperties>
</file>