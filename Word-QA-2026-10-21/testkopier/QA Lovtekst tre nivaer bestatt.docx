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C300A9" w14:textId="77777777" w:rsidR="00AC511B" w:rsidRDefault="00AC511B">
      <w:pPr>
        <w:pStyle w:val="Overskrift4"/>
      </w:pPr>
      <w:sdt>
        <w:sdtPr>
          <w:alias w:val="Paragraftittel"/>
          <w:tag w:val="virke_170000018"/>
          <w:id w:val="181000010"/>
          <w:placeholder>
            <w:docPart w:val="AC9A3311F3E2F246816FE2283BE4C851"/>
          </w:placeholder>
          <w:temporary/>
          <w:showingPlcHdr/>
        </w:sdtPr>
        <w:sdtContent>
          <w:r>
            <w:rPr>
              <w:color w:val="C9007F"/>
            </w:rPr>
            <w:t>[Paragraftittel]</w:t>
          </w:r>
        </w:sdtContent>
      </w:sdt>
    </w:p>
    <w:p w14:paraId="62FD4DAD" w14:textId="77777777" w:rsidR="00AC511B" w:rsidRDefault="00AC511B">
      <w:pPr>
        <w:pStyle w:val="Overskrift5"/>
      </w:pPr>
      <w:sdt>
        <w:sdtPr>
          <w:alias w:val="Lovtekst på nivå 1"/>
          <w:tag w:val="virke_170000020"/>
          <w:id w:val="181000011"/>
          <w:placeholder>
            <w:docPart w:val="237585A7C0043E4F977EF2CF2062D211"/>
          </w:placeholder>
          <w:temporary/>
          <w:showingPlcHdr/>
        </w:sdtPr>
        <w:sdtContent>
          <w:r>
            <w:rPr>
              <w:color w:val="C9007F"/>
            </w:rPr>
            <w:t>[Lovtekst på nivå 1]</w:t>
          </w:r>
        </w:sdtContent>
      </w:sdt>
    </w:p>
    <w:p w14:paraId="2A99D079" w14:textId="77777777" w:rsidR="00AC511B" w:rsidRDefault="00AC511B">
      <w:pPr>
        <w:pStyle w:val="Overskrift6"/>
      </w:pPr>
      <w:sdt>
        <w:sdtPr>
          <w:alias w:val="Lovtekst på nivå 2"/>
          <w:tag w:val="virke_170000022"/>
          <w:id w:val="181000012"/>
          <w:placeholder>
            <w:docPart w:val="02471FA78D1B1640BAAE915FAFAF146D"/>
          </w:placeholder>
          <w:temporary/>
          <w:showingPlcHdr/>
        </w:sdtPr>
        <w:sdtContent>
          <w:r>
            <w:rPr>
              <w:color w:val="C9007F"/>
            </w:rPr>
            <w:t>[Lovtekst på nivå 2]</w:t>
          </w:r>
        </w:sdtContent>
      </w:sdt>
    </w:p>
    <w:p w14:paraId="0991EA97" w14:textId="14C50AA9" w:rsidR="003E33B6" w:rsidRDefault="003E33B6" w:rsidP="00AC511B"/>
    <w:sectPr w:rsidR="003E33B6"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425872" w14:textId="77777777" w:rsidR="00B36CDF" w:rsidRDefault="00B36CDF" w:rsidP="00A834E2">
      <w:pPr>
        <w:spacing w:after="0" w:line="240" w:lineRule="auto"/>
      </w:pPr>
      <w:r>
        <w:separator/>
      </w:r>
    </w:p>
  </w:endnote>
  <w:endnote w:type="continuationSeparator" w:id="0">
    <w:p w14:paraId="6BBCB11E" w14:textId="77777777" w:rsidR="00B36CDF" w:rsidRDefault="00B36CDF" w:rsidP="00A8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BA9DEE" w14:textId="77777777" w:rsidR="003E33B6" w:rsidRDefault="00000000">
    <w:pPr>
      <w:pStyle w:val="Bunntekst"/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</w:r>
    <w:sdt>
      <w:sdtPr>
        <w:alias w:val="Dokumentnavn"/>
        <w:tag w:val="virke_170000718"/>
        <w:id w:val="170000719"/>
        <w:placeholder/>
        <w:temporary/>
        <w:showingPlcHdr/>
      </w:sdtPr>
      <w:sdtContent>
        <w:r>
          <w:rPr>
            <w:color w:val="C9007F"/>
          </w:rPr>
          <w:t>[Dokumentnavn]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E94028" w14:textId="77777777" w:rsidR="00B36CDF" w:rsidRDefault="00B36CDF" w:rsidP="00A834E2">
      <w:pPr>
        <w:spacing w:after="0" w:line="240" w:lineRule="auto"/>
      </w:pPr>
      <w:r>
        <w:separator/>
      </w:r>
    </w:p>
  </w:footnote>
  <w:footnote w:type="continuationSeparator" w:id="0">
    <w:p w14:paraId="12C82AC5" w14:textId="77777777" w:rsidR="00B36CDF" w:rsidRDefault="00B36CDF" w:rsidP="00A83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9B6DE2" w14:textId="77777777" w:rsidR="003E33B6" w:rsidRDefault="00000000">
    <w:pPr>
      <w:pStyle w:val="Topptekst"/>
    </w:pPr>
    <w:sdt>
      <w:sdtPr>
        <w:alias w:val="Tema eller dokumentkategori"/>
        <w:tag w:val="virke_170000716"/>
        <w:id w:val="170000717"/>
        <w:placeholder/>
        <w:temporary/>
        <w:showingPlcHdr/>
      </w:sdtPr>
      <w:sdtContent>
        <w:r>
          <w:rPr>
            <w:color w:val="C9007F"/>
          </w:rPr>
          <w:t>[Tema eller dokumentkategori]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11B"/>
    <w:rsid w:val="000A3D3D"/>
    <w:rsid w:val="003E33B6"/>
    <w:rsid w:val="00AC511B"/>
    <w:rsid w:val="00B3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D2559"/>
  <w15:chartTrackingRefBased/>
  <w15:docId w15:val="{8FF837F7-CF30-534F-A4C9-65C295B50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semiHidden="1" w:uiPriority="0"/>
    <w:lsdException w:name="heading 1" w:semiHidden="1" w:uiPriority="9"/>
    <w:lsdException w:name="heading 2" w:semiHidden="1" w:uiPriority="9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semiHidden="1" w:uiPriority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uiPriority w:val="1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2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3"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4"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/>
      <w:bCs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/>
      <w:bCs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5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50" w:type="dxa"/>
        <w:left w:w="120" w:type="dxa"/>
        <w:bottom w:w="90" w:type="dxa"/>
        <w:right w:w="120" w:type="dxa"/>
      </w:tblCellMar>
    </w:tblPr>
    <w:tblStylePr w:type="firstRow">
      <w:rPr>
        <w:rFonts w:asciiTheme="majorHAnsi" w:hAnsiTheme="majorHAnsi"/>
        <w:color w:val="000000"/>
        <w:sz w:val="15"/>
      </w:rPr>
      <w:tblPr/>
      <w:tcPr>
        <w:shd w:val="clear" w:color="auto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  <w:tblPr/>
      <w:tcPr>
        <w:vAlign w:val="top"/>
      </w:tc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99"/>
    <w:semiHidden/>
    <w:rsid w:val="0072700A"/>
    <w:pPr>
      <w:numPr>
        <w:numId w:val="30"/>
      </w:numPr>
      <w:tabs>
        <w:tab w:val="right" w:pos="9330"/>
      </w:tabs>
      <w:spacing w:after="90" w:line="240" w:lineRule="atLeast"/>
      <w:ind w:left="600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99"/>
    <w:semiHidden/>
    <w:rsid w:val="0072700A"/>
    <w:pPr>
      <w:numPr>
        <w:numId w:val="31"/>
      </w:numPr>
      <w:tabs>
        <w:tab w:val="right" w:pos="9330"/>
      </w:tabs>
      <w:spacing w:after="90" w:line="240" w:lineRule="atLeast"/>
      <w:ind w:left="960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spacing w:after="0"/>
    </w:pPr>
  </w:style>
  <w:style w:type="paragraph" w:customStyle="1" w:styleId="Virkemteinformasjon">
    <w:name w:val="Virke møteinformasjon"/>
    <w:basedOn w:val="Normal"/>
    <w:next w:val="Normal"/>
    <w:uiPriority w:val="99"/>
    <w:semiHidden/>
  </w:style>
  <w:style w:type="paragraph" w:customStyle="1" w:styleId="Virkehjelpetekst">
    <w:name w:val="Virke hjelpetekst"/>
    <w:basedOn w:val="Normal"/>
    <w:next w:val="Normal"/>
    <w:uiPriority w:val="7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uiPriority w:val="99"/>
    <w:semiHidden/>
    <w:pPr>
      <w:spacing w:after="0" w:line="240" w:lineRule="auto"/>
    </w:pPr>
    <w:rPr>
      <w:sz w:val="2"/>
      <w:szCs w:val="2"/>
    </w:rPr>
  </w:style>
  <w:style w:type="paragraph" w:customStyle="1" w:styleId="Virkeoversiktstittel">
    <w:name w:val="Virke oversiktstittel"/>
    <w:basedOn w:val="Normal"/>
    <w:next w:val="Normal"/>
    <w:uiPriority w:val="99"/>
    <w:semiHidden/>
    <w:pPr>
      <w:keepNext/>
      <w:keepLines/>
      <w:spacing w:line="324" w:lineRule="auto"/>
    </w:pPr>
    <w:rPr>
      <w:rFonts w:asciiTheme="majorHAnsi" w:hAnsiTheme="majorHAnsi"/>
      <w:b/>
      <w:bCs/>
      <w:sz w:val="27"/>
      <w:szCs w:val="27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fg/Nettsteder/virke-word/Word-QA-2026-10-21/ettertest-v3/Virke_master_te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AC9A3311F3E2F246816FE2283BE4C85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1E6FA83-C4E1-3F4E-95F5-46F7E36F8425}"/>
      </w:docPartPr>
      <w:docPartBody>
        <w:p w:rsidR="00000000" w:rsidRDefault="006B37F1" w:rsidP="006B37F1">
          <w:pPr>
            <w:pStyle w:val="AC9A3311F3E2F246816FE2283BE4C851"/>
          </w:pPr>
          <w:r>
            <w:rPr>
              <w:color w:val="C9007F"/>
            </w:rPr>
            <w:t>[Paragraftittel]</w:t>
          </w:r>
        </w:p>
      </w:docPartBody>
    </w:docPart>
    <w:docPart>
      <w:docPartPr>
        <w:name w:val="237585A7C0043E4F977EF2CF2062D21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EF97C5B-171A-4140-BDEB-341FAE01B7D2}"/>
      </w:docPartPr>
      <w:docPartBody>
        <w:p w:rsidR="00000000" w:rsidRDefault="006B37F1" w:rsidP="006B37F1">
          <w:pPr>
            <w:pStyle w:val="237585A7C0043E4F977EF2CF2062D211"/>
          </w:pPr>
          <w:r>
            <w:rPr>
              <w:color w:val="C9007F"/>
            </w:rPr>
            <w:t>[Lovtekst på nivå 1]</w:t>
          </w:r>
        </w:p>
      </w:docPartBody>
    </w:docPart>
    <w:docPart>
      <w:docPartPr>
        <w:name w:val="02471FA78D1B1640BAAE915FAFAF146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BE78FCE-6AE6-AF4C-89D9-329D1EAD7839}"/>
      </w:docPartPr>
      <w:docPartBody>
        <w:p w:rsidR="00000000" w:rsidRDefault="006B37F1" w:rsidP="006B37F1">
          <w:pPr>
            <w:pStyle w:val="02471FA78D1B1640BAAE915FAFAF146D"/>
          </w:pPr>
          <w:r>
            <w:rPr>
              <w:color w:val="C9007F"/>
            </w:rPr>
            <w:t>[Lovtekst på nivå 2]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7F1"/>
    <w:rsid w:val="000A3D3D"/>
    <w:rsid w:val="006B37F1"/>
    <w:rsid w:val="006C3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b-NO" w:eastAsia="nb-N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customStyle="1" w:styleId="A569569B9A251449B67CCFB3CDB295F0">
    <w:name w:val="A569569B9A251449B67CCFB3CDB295F0"/>
  </w:style>
  <w:style w:type="paragraph" w:customStyle="1" w:styleId="5172B225DEADEB49B58C43897EE96FBE">
    <w:name w:val="5172B225DEADEB49B58C43897EE96FBE"/>
  </w:style>
  <w:style w:type="paragraph" w:customStyle="1" w:styleId="7BE0CC42168B9E4186013475994DE0D2">
    <w:name w:val="7BE0CC42168B9E4186013475994DE0D2"/>
  </w:style>
  <w:style w:type="paragraph" w:customStyle="1" w:styleId="AC9A3311F3E2F246816FE2283BE4C851">
    <w:name w:val="AC9A3311F3E2F246816FE2283BE4C851"/>
    <w:rsid w:val="006B37F1"/>
  </w:style>
  <w:style w:type="paragraph" w:customStyle="1" w:styleId="237585A7C0043E4F977EF2CF2062D211">
    <w:name w:val="237585A7C0043E4F977EF2CF2062D211"/>
    <w:rsid w:val="006B37F1"/>
  </w:style>
  <w:style w:type="paragraph" w:customStyle="1" w:styleId="02471FA78D1B1640BAAE915FAFAF146D">
    <w:name w:val="02471FA78D1B1640BAAE915FAFAF146D"/>
    <w:rsid w:val="006B37F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Virke_master_test.dotx</Template>
  <TotalTime>1</TotalTime>
  <Pages>1</Pages>
  <Words>10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Prototypen</cp:lastModifiedBy>
  <cp:revision>1</cp:revision>
  <dcterms:created xsi:type="dcterms:W3CDTF">2026-10-21T11:06:00Z</dcterms:created>
  <dcterms:modified xsi:type="dcterms:W3CDTF">2026-10-21T11:07:00Z</dcterms:modified>
</cp:coreProperties>
</file>