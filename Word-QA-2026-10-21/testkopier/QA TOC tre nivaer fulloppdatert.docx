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hAnsiTheme="minorHAnsi"/>
          <w:b w:val="0"/>
          <w:bCs w:val="0"/>
          <w:color w:val="616161"/>
          <w:kern w:val="2"/>
          <w:sz w:val="15"/>
          <w:szCs w:val="15"/>
          <w14:ligatures w14:val="standardContextual"/>
        </w:rPr>
        <w:id w:val="181000009"/>
        <w:docPartObj>
          <w:docPartGallery w:val="Table of Contents"/>
          <w:docPartUnique/>
        </w:docPartObj>
      </w:sdtPr>
      <w:sdtEndPr>
        <w:rPr>
          <w:color w:val="000000"/>
          <w:sz w:val="18"/>
          <w:szCs w:val="18"/>
        </w:rPr>
      </w:sdtEndPr>
      <w:sdtContent>
        <w:p w14:paraId="5CD09BBC" w14:textId="77777777" w:rsidR="00A05CB6" w:rsidRDefault="00A05CB6">
          <w:pPr>
            <w:pStyle w:val="Overskriftforinnholdsfortegnelse"/>
          </w:pPr>
          <w:r>
            <w:t>Innhold</w:t>
          </w:r>
        </w:p>
        <w:p w14:paraId="1DE716E8" w14:textId="60A11479" w:rsidR="00A05CB6" w:rsidRDefault="00A05CB6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\* MERGEFORMAT </w:instrText>
          </w:r>
          <w:r>
            <w:fldChar w:fldCharType="separate"/>
          </w:r>
          <w:hyperlink w:anchor="_Toc243480301" w:history="1">
            <w:r w:rsidRPr="005071BB">
              <w:rPr>
                <w:rStyle w:val="Hyperkobling"/>
                <w:noProof/>
              </w:rPr>
              <w:t>QA Hovedkapittel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6729C" w14:textId="3D806C28" w:rsidR="00A05CB6" w:rsidRDefault="00A05CB6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0302" w:history="1">
            <w:r w:rsidRPr="005071BB">
              <w:rPr>
                <w:rStyle w:val="Hyperkobling"/>
                <w:noProof/>
              </w:rPr>
              <w:t>QA Underkapittel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7AA95" w14:textId="3D8E4DE3" w:rsidR="00A05CB6" w:rsidRDefault="00A05CB6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0303" w:history="1">
            <w:r w:rsidRPr="005071BB">
              <w:rPr>
                <w:rStyle w:val="Hyperkobling"/>
                <w:noProof/>
              </w:rPr>
              <w:t>QA Detalj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7DCCA" w14:textId="7AD02B9A" w:rsidR="00A05CB6" w:rsidRDefault="00A05CB6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0304" w:history="1">
            <w:r w:rsidRPr="005071BB">
              <w:rPr>
                <w:rStyle w:val="Hyperkobling"/>
                <w:noProof/>
              </w:rPr>
              <w:t>QA Neste kapittel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DEFDF" w14:textId="173E2CF3" w:rsidR="00A05CB6" w:rsidRDefault="00A05CB6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0305" w:history="1">
            <w:r w:rsidRPr="005071BB">
              <w:rPr>
                <w:rStyle w:val="Hyperkobling"/>
                <w:noProof/>
              </w:rPr>
              <w:t>QA Nytt underkapittel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C4AAB" w14:textId="35382A95" w:rsidR="004C7090" w:rsidRDefault="00A05CB6" w:rsidP="00A05CB6">
          <w:r>
            <w:fldChar w:fldCharType="end"/>
          </w:r>
        </w:p>
      </w:sdtContent>
    </w:sdt>
    <w:p w14:paraId="5C06A0AD" w14:textId="2E7D16ED" w:rsidR="00A05CB6" w:rsidRDefault="00A05CB6" w:rsidP="00A05CB6">
      <w:pPr>
        <w:pStyle w:val="Overskrift1"/>
      </w:pPr>
      <w:bookmarkStart w:id="0" w:name="_Toc243480301"/>
      <w:proofErr w:type="spellStart"/>
      <w:r>
        <w:t>QA</w:t>
      </w:r>
      <w:proofErr w:type="spellEnd"/>
      <w:r>
        <w:t xml:space="preserve"> Hovedkapittel</w:t>
      </w:r>
      <w:bookmarkEnd w:id="0"/>
    </w:p>
    <w:p w14:paraId="6941E32E" w14:textId="59CF186B" w:rsidR="00A05CB6" w:rsidRDefault="00A05CB6" w:rsidP="00A05CB6">
      <w:proofErr w:type="spellStart"/>
      <w:r>
        <w:t>QA</w:t>
      </w:r>
      <w:proofErr w:type="spellEnd"/>
      <w:r>
        <w:t xml:space="preserve"> Innledning</w:t>
      </w:r>
    </w:p>
    <w:p w14:paraId="124F9E14" w14:textId="3EA8D31B" w:rsidR="00A05CB6" w:rsidRDefault="00A05CB6" w:rsidP="00A05CB6">
      <w:pPr>
        <w:pStyle w:val="Overskrift2"/>
      </w:pPr>
      <w:bookmarkStart w:id="1" w:name="_Toc243480302"/>
      <w:proofErr w:type="spellStart"/>
      <w:r>
        <w:t>QA</w:t>
      </w:r>
      <w:proofErr w:type="spellEnd"/>
      <w:r>
        <w:t xml:space="preserve"> Underkapittel</w:t>
      </w:r>
      <w:bookmarkEnd w:id="1"/>
    </w:p>
    <w:p w14:paraId="330C4278" w14:textId="27B39319" w:rsidR="00A05CB6" w:rsidRDefault="00A05CB6" w:rsidP="00A05CB6">
      <w:pPr>
        <w:pStyle w:val="Overskrift3"/>
      </w:pPr>
      <w:bookmarkStart w:id="2" w:name="_Toc243480303"/>
      <w:proofErr w:type="spellStart"/>
      <w:r>
        <w:t>QA</w:t>
      </w:r>
      <w:proofErr w:type="spellEnd"/>
      <w:r>
        <w:t xml:space="preserve"> Detalj</w:t>
      </w:r>
      <w:bookmarkEnd w:id="2"/>
    </w:p>
    <w:p w14:paraId="50F40D6F" w14:textId="3DB44606" w:rsidR="00A05CB6" w:rsidRDefault="00A05CB6">
      <w:pPr>
        <w:spacing w:after="0" w:line="276" w:lineRule="auto"/>
      </w:pPr>
      <w:r>
        <w:br w:type="page"/>
      </w:r>
    </w:p>
    <w:p w14:paraId="47EF20D5" w14:textId="34955B52" w:rsidR="00A05CB6" w:rsidRDefault="00A05CB6" w:rsidP="00A05CB6">
      <w:pPr>
        <w:pStyle w:val="Overskrift1"/>
      </w:pPr>
      <w:bookmarkStart w:id="3" w:name="_Toc243480304"/>
      <w:proofErr w:type="spellStart"/>
      <w:r>
        <w:lastRenderedPageBreak/>
        <w:t>QA</w:t>
      </w:r>
      <w:proofErr w:type="spellEnd"/>
      <w:r>
        <w:t xml:space="preserve"> Neste kapittel</w:t>
      </w:r>
      <w:bookmarkEnd w:id="3"/>
    </w:p>
    <w:p w14:paraId="1EE6B371" w14:textId="138679AF" w:rsidR="00A05CB6" w:rsidRDefault="00A05CB6">
      <w:pPr>
        <w:spacing w:after="0" w:line="276" w:lineRule="auto"/>
      </w:pPr>
      <w:r>
        <w:br w:type="page"/>
      </w:r>
    </w:p>
    <w:p w14:paraId="28F6F6E2" w14:textId="655F7875" w:rsidR="00A05CB6" w:rsidRDefault="00A05CB6" w:rsidP="00A05CB6">
      <w:pPr>
        <w:pStyle w:val="Overskrift2"/>
      </w:pPr>
      <w:bookmarkStart w:id="4" w:name="_Toc243480305"/>
      <w:proofErr w:type="spellStart"/>
      <w:r>
        <w:lastRenderedPageBreak/>
        <w:t>QA</w:t>
      </w:r>
      <w:proofErr w:type="spellEnd"/>
      <w:r>
        <w:t xml:space="preserve"> Nytt underkapittel</w:t>
      </w:r>
      <w:bookmarkEnd w:id="4"/>
    </w:p>
    <w:p w14:paraId="13DAEC88" w14:textId="77777777" w:rsidR="00A05CB6" w:rsidRPr="00A05CB6" w:rsidRDefault="00A05CB6" w:rsidP="00A05CB6"/>
    <w:sectPr w:rsidR="00A05CB6" w:rsidRPr="00A05CB6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712943" w14:textId="77777777" w:rsidR="007C7B08" w:rsidRDefault="007C7B08" w:rsidP="00A834E2">
      <w:pPr>
        <w:spacing w:after="0" w:line="240" w:lineRule="auto"/>
      </w:pPr>
      <w:r>
        <w:separator/>
      </w:r>
    </w:p>
  </w:endnote>
  <w:endnote w:type="continuationSeparator" w:id="0">
    <w:p w14:paraId="00D1C6A8" w14:textId="77777777" w:rsidR="007C7B08" w:rsidRDefault="007C7B08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6D783A" w14:textId="2DDE27F5" w:rsidR="004C7090" w:rsidRDefault="00A05CB6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proofErr w:type="spellStart"/>
    <w:r>
      <w:t>QA</w:t>
    </w:r>
    <w:proofErr w:type="spellEnd"/>
    <w:r>
      <w:t xml:space="preserve"> Dokumentnavn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14531C" w14:textId="77777777" w:rsidR="007C7B08" w:rsidRDefault="007C7B08" w:rsidP="00A834E2">
      <w:pPr>
        <w:spacing w:after="0" w:line="240" w:lineRule="auto"/>
      </w:pPr>
      <w:r>
        <w:separator/>
      </w:r>
    </w:p>
  </w:footnote>
  <w:footnote w:type="continuationSeparator" w:id="0">
    <w:p w14:paraId="21323A94" w14:textId="77777777" w:rsidR="007C7B08" w:rsidRDefault="007C7B08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75D40" w14:textId="4D6D83C4" w:rsidR="004C7090" w:rsidRDefault="00A05CB6">
    <w:pPr>
      <w:pStyle w:val="Topptekst"/>
    </w:pPr>
    <w:proofErr w:type="spellStart"/>
    <w:r>
      <w:t>QA</w:t>
    </w:r>
    <w:proofErr w:type="spellEnd"/>
    <w:r>
      <w:t xml:space="preserve"> Dokumentkategori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A3"/>
    <w:rsid w:val="000A3D3D"/>
    <w:rsid w:val="001B4F78"/>
    <w:rsid w:val="004C7090"/>
    <w:rsid w:val="005506A3"/>
    <w:rsid w:val="007C7B08"/>
    <w:rsid w:val="00A05CB6"/>
    <w:rsid w:val="00BE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F02B52"/>
  <w15:chartTrackingRefBased/>
  <w15:docId w15:val="{22045CF5-F9BB-594C-84BA-F3FAE4E78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21/ettertest-v2/Virke_master_test.dotx" TargetMode="External"/></Relationship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1</TotalTime>
  <Pages>3</Pages>
  <Words>90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Prototypen</cp:lastModifiedBy>
  <cp:revision>2</cp:revision>
  <dcterms:created xsi:type="dcterms:W3CDTF">2026-10-21T11:04:00Z</dcterms:created>
  <dcterms:modified xsi:type="dcterms:W3CDTF">2026-10-21T11:04:00Z</dcterms:modified>
</cp:coreProperties>
</file>