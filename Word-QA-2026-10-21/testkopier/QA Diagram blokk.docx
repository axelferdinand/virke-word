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DA37E" w14:textId="25903AA4" w:rsidR="004C7090" w:rsidRPr="001B4F78" w:rsidRDefault="001B4F78" w:rsidP="001B4F78">
      <w:r>
        <w:rPr>
          <w:noProof/>
        </w:rPr>
        <w:drawing>
          <wp:inline distT="0" distB="0" distL="0" distR="0" wp14:anchorId="29266498" wp14:editId="6F4323C1">
            <wp:extent cx="5924550" cy="2667000"/>
            <wp:effectExtent l="0" t="0" r="6350" b="12700"/>
            <wp:docPr id="170000919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4C7090" w:rsidRPr="001B4F78">
      <w:headerReference w:type="default" r:id="rId9"/>
      <w:footerReference w:type="default" r:id="rId10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4AFC87" w14:textId="77777777" w:rsidR="00004EFB" w:rsidRDefault="00004EFB" w:rsidP="00A834E2">
      <w:pPr>
        <w:spacing w:after="0" w:line="240" w:lineRule="auto"/>
      </w:pPr>
      <w:r>
        <w:separator/>
      </w:r>
    </w:p>
  </w:endnote>
  <w:endnote w:type="continuationSeparator" w:id="0">
    <w:p w14:paraId="6ECF7589" w14:textId="77777777" w:rsidR="00004EFB" w:rsidRDefault="00004EFB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D783A" w14:textId="77777777" w:rsidR="004C7090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FD281D" w14:textId="77777777" w:rsidR="00004EFB" w:rsidRDefault="00004EFB" w:rsidP="00A834E2">
      <w:pPr>
        <w:spacing w:after="0" w:line="240" w:lineRule="auto"/>
      </w:pPr>
      <w:r>
        <w:separator/>
      </w:r>
    </w:p>
  </w:footnote>
  <w:footnote w:type="continuationSeparator" w:id="0">
    <w:p w14:paraId="539805A8" w14:textId="77777777" w:rsidR="00004EFB" w:rsidRDefault="00004EFB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75D40" w14:textId="77777777" w:rsidR="004C7090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A3"/>
    <w:rsid w:val="00004EFB"/>
    <w:rsid w:val="000A3D3D"/>
    <w:rsid w:val="001B4F78"/>
    <w:rsid w:val="004C7090"/>
    <w:rsid w:val="005506A3"/>
    <w:rsid w:val="00BE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F02B52"/>
  <w15:chartTrackingRefBased/>
  <w15:docId w15:val="{22045CF5-F9BB-594C-84BA-F3FAE4E7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ettertest-v2/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-regneark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3</cp:revision>
  <dcterms:created xsi:type="dcterms:W3CDTF">2026-10-21T11:01:00Z</dcterms:created>
  <dcterms:modified xsi:type="dcterms:W3CDTF">2026-10-21T11:02:00Z</dcterms:modified>
</cp:coreProperties>
</file>