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 w:rsidR="00932EBE" w14:paraId="05D500DD" w14:textId="77777777" w:rsidTr="000A11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2AD04EA8" w14:textId="77777777" w:rsidR="00932EBE" w:rsidRDefault="00932EBE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  <w:b/>
                <w:bCs/>
              </w:rPr>
              <w:t>Navn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4663AB5" w14:textId="77777777" w:rsidR="00932EBE" w:rsidRDefault="00932EBE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  <w:b/>
                <w:bCs/>
              </w:rPr>
              <w:t>Fødselsdato eller org. nr.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0E6E3A8" w14:textId="77777777" w:rsidR="00932EBE" w:rsidRDefault="00932EBE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  <w:b/>
                <w:bCs/>
              </w:rPr>
              <w:t>Adresse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4B87CD3" w14:textId="77777777" w:rsidR="00932EBE" w:rsidRDefault="00932EBE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  <w:b/>
                <w:bCs/>
              </w:rPr>
              <w:t>Antall aksjer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499677E" w14:textId="77777777" w:rsidR="00932EBE" w:rsidRDefault="00932EBE">
            <w:pPr>
              <w:pStyle w:val="Virketabelloverskrift"/>
              <w:rPr>
                <w:rFonts w:cstheme="majorBidi"/>
              </w:rPr>
            </w:pPr>
            <w:proofErr w:type="spellStart"/>
            <w:r>
              <w:rPr>
                <w:rFonts w:cstheme="majorBidi"/>
                <w:b/>
                <w:bCs/>
              </w:rPr>
              <w:t>Aksjenr</w:t>
            </w:r>
            <w:proofErr w:type="spellEnd"/>
            <w:r>
              <w:rPr>
                <w:rFonts w:cstheme="majorBidi"/>
                <w:b/>
                <w:bCs/>
              </w:rPr>
              <w:t>. (fra–til)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C24397F" w14:textId="77777777" w:rsidR="00932EBE" w:rsidRDefault="00932EBE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  <w:b/>
                <w:bCs/>
              </w:rPr>
              <w:t>Aksjeklasse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4BE861E" w14:textId="77777777" w:rsidR="00932EBE" w:rsidRDefault="00932EBE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  <w:b/>
                <w:bCs/>
              </w:rPr>
              <w:t>Dato for innføring i aksjeeierboken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C2C0398" w14:textId="77777777" w:rsidR="00932EBE" w:rsidRDefault="00932EBE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  <w:b/>
                <w:bCs/>
              </w:rPr>
              <w:t>Solgt dato</w:t>
            </w:r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0F9297C4" w14:textId="77777777" w:rsidR="00932EBE" w:rsidRDefault="00932EBE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  <w:b/>
                <w:bCs/>
              </w:rPr>
              <w:t>Evt. merknader</w:t>
            </w:r>
          </w:p>
        </w:tc>
      </w:tr>
      <w:tr w:rsidR="00932EBE" w14:paraId="133DF2C7" w14:textId="77777777" w:rsidTr="000A118F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578EDCC6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286"/>
                <w:id w:val="181000144"/>
                <w:placeholder>
                  <w:docPart w:val="3CAA76AB167A564B8D6D150EBC097D7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EB88481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288"/>
                <w:id w:val="181000145"/>
                <w:placeholder>
                  <w:docPart w:val="316FE40B0B369E4C91F0B40B6CC6C8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7C003E9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290"/>
                <w:id w:val="181000146"/>
                <w:placeholder>
                  <w:docPart w:val="C0BB5DF8FFCF0C4F9691DD90D1C0890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C62BA38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292"/>
                <w:id w:val="181000147"/>
                <w:placeholder>
                  <w:docPart w:val="AC3B7D9D9357A04A940FF38F4AC613F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28EAF24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294"/>
                <w:id w:val="181000148"/>
                <w:placeholder>
                  <w:docPart w:val="BB499610C2C9A44E9B07383B1271710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6E1C5C7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296"/>
                <w:id w:val="181000149"/>
                <w:placeholder>
                  <w:docPart w:val="DDC72C9682C6264288176748012CB8D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E6D4AFE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298"/>
                <w:id w:val="181000150"/>
                <w:placeholder>
                  <w:docPart w:val="4B0D500A06ACC041A31503230CFDEC4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1E2DB19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00"/>
                <w:id w:val="181000151"/>
                <w:placeholder>
                  <w:docPart w:val="1B51492F24B88D469238ECAF7088D7B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06FC2C58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02"/>
                <w:id w:val="181000152"/>
                <w:placeholder>
                  <w:docPart w:val="2A4AED5F4F3AEB41BCEE488013FEED9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932EBE" w14:paraId="278CDA2E" w14:textId="77777777" w:rsidTr="000A118F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4A9788B8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04"/>
                <w:id w:val="181000153"/>
                <w:placeholder>
                  <w:docPart w:val="70D47C87B1A7E246900BBBF37EEB9FE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264DF2D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06"/>
                <w:id w:val="181000154"/>
                <w:placeholder>
                  <w:docPart w:val="E4CABA4534267E4EB171431FA819910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2D27D23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08"/>
                <w:id w:val="181000155"/>
                <w:placeholder>
                  <w:docPart w:val="2FAC185CAE1A424C919E08F43F946D0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017A5F8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10"/>
                <w:id w:val="181000156"/>
                <w:placeholder>
                  <w:docPart w:val="F357A517CDD21C47A7E616A2192DE3A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646F767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12"/>
                <w:id w:val="181000157"/>
                <w:placeholder>
                  <w:docPart w:val="A40A141A57473F45B4E815CD10162E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B8E223A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14"/>
                <w:id w:val="181000158"/>
                <w:placeholder>
                  <w:docPart w:val="1EB8025F0045014D8851CAFE6732587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6C3F5EB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16"/>
                <w:id w:val="181000159"/>
                <w:placeholder>
                  <w:docPart w:val="6F40DFA58504F74B8A67AA80758690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6BE12F6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18"/>
                <w:id w:val="181000160"/>
                <w:placeholder>
                  <w:docPart w:val="73A32CB8DCFE7C4A90EAD7EAF7ACF29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04EA3200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20"/>
                <w:id w:val="181000161"/>
                <w:placeholder>
                  <w:docPart w:val="2DB8B09D728CBE41A54B28C7D0C7D7A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932EBE" w14:paraId="488DF3CF" w14:textId="77777777" w:rsidTr="000A118F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619AE8AE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22"/>
                <w:id w:val="181000162"/>
                <w:placeholder>
                  <w:docPart w:val="B6D051787A239048A67D8D37E56A0A6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EDD507A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24"/>
                <w:id w:val="181000163"/>
                <w:placeholder>
                  <w:docPart w:val="607B3707F953E44EA8C0DE2C04650A1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B65160F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26"/>
                <w:id w:val="181000164"/>
                <w:placeholder>
                  <w:docPart w:val="BB5D55549636F043BA235509EB33DB6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00C3110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28"/>
                <w:id w:val="181000165"/>
                <w:placeholder>
                  <w:docPart w:val="9544CC9006B3F54E97C78B2A4741F28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EC31710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30"/>
                <w:id w:val="181000166"/>
                <w:placeholder>
                  <w:docPart w:val="58FA6D187B3F744D8A3F5FD1678797B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D58C25E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32"/>
                <w:id w:val="181000167"/>
                <w:placeholder>
                  <w:docPart w:val="61D6F809B590A141852B3F1DDA39AB6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12545DF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34"/>
                <w:id w:val="181000168"/>
                <w:placeholder>
                  <w:docPart w:val="3826DD9D40DF8248A457719936AB3C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DF65EEB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36"/>
                <w:id w:val="181000169"/>
                <w:placeholder>
                  <w:docPart w:val="643E0C7606A8A84EA25A3EAA37AE940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2FA42E38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38"/>
                <w:id w:val="181000170"/>
                <w:placeholder>
                  <w:docPart w:val="300EF2DA7AB4B84BA278EED501D4567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932EBE" w14:paraId="30441E4C" w14:textId="77777777" w:rsidTr="000A118F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08CF2165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40"/>
                <w:id w:val="181000171"/>
                <w:placeholder>
                  <w:docPart w:val="7AF519DAB6BF4F44AC5BC091CD9A64A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D40E754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42"/>
                <w:id w:val="181000172"/>
                <w:placeholder>
                  <w:docPart w:val="D1E14510980FD84F87876ED8CF17F8A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DF72782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44"/>
                <w:id w:val="181000173"/>
                <w:placeholder>
                  <w:docPart w:val="7BE7FB347E493F45B84DCD09E4F3C64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DB35D39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46"/>
                <w:id w:val="181000174"/>
                <w:placeholder>
                  <w:docPart w:val="49CB40E663C9734EA305240B60DC112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50C39FC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48"/>
                <w:id w:val="181000175"/>
                <w:placeholder>
                  <w:docPart w:val="BE38D51347D75041AB557382BB1C97D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1195011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50"/>
                <w:id w:val="181000176"/>
                <w:placeholder>
                  <w:docPart w:val="744DCFB7A51926428CC0467652D4D31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32155A5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52"/>
                <w:id w:val="181000177"/>
                <w:placeholder>
                  <w:docPart w:val="72216E4101A7504F9035CBA64464684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0DF80FE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54"/>
                <w:id w:val="181000178"/>
                <w:placeholder>
                  <w:docPart w:val="7B75F4815762EA44A38AD9DD05FDF4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496484B6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56"/>
                <w:id w:val="181000179"/>
                <w:placeholder>
                  <w:docPart w:val="D6FE341EF4B9EF4D8550431BFB5979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932EBE" w14:paraId="65A9E41E" w14:textId="77777777" w:rsidTr="000A118F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404B1DD4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58"/>
                <w:id w:val="181000180"/>
                <w:placeholder>
                  <w:docPart w:val="F2A4C391E89AF14BB89968B7FCFB800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CC42E27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60"/>
                <w:id w:val="181000181"/>
                <w:placeholder>
                  <w:docPart w:val="DEA952DD931E1D46A7C58B0B11B083D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D2B435E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62"/>
                <w:id w:val="181000182"/>
                <w:placeholder>
                  <w:docPart w:val="888796A1DF97E44AAA1BE66A4CA9C04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FC445A3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64"/>
                <w:id w:val="181000183"/>
                <w:placeholder>
                  <w:docPart w:val="F0711F632EEC4440AD77736FD41E561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7B06BE9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66"/>
                <w:id w:val="181000184"/>
                <w:placeholder>
                  <w:docPart w:val="E44BEF7B61F06047B46DC375CFB0479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628A07D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68"/>
                <w:id w:val="181000185"/>
                <w:placeholder>
                  <w:docPart w:val="A18E7C232FA89649BB480D920DBF038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FA1A2E3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70"/>
                <w:id w:val="181000186"/>
                <w:placeholder>
                  <w:docPart w:val="B4241B3DED0E0C4DA357433B988E04E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6F2E99B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72"/>
                <w:id w:val="181000187"/>
                <w:placeholder>
                  <w:docPart w:val="01B45AD0BA031B45976286CAF427367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5FF8C4FC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74"/>
                <w:id w:val="181000188"/>
                <w:placeholder>
                  <w:docPart w:val="F4FA53EEFEC3D24CB84CC6776F4D733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932EBE" w14:paraId="57A4BDC6" w14:textId="77777777" w:rsidTr="000A118F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41A1344E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76"/>
                <w:id w:val="181000189"/>
                <w:placeholder>
                  <w:docPart w:val="E95B3EA609820748B6B2F076310C313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0607345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78"/>
                <w:id w:val="181000190"/>
                <w:placeholder>
                  <w:docPart w:val="2FAAB34050AFC7479928CB5FB04E696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F32FD39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80"/>
                <w:id w:val="181000191"/>
                <w:placeholder>
                  <w:docPart w:val="318489C687C1234F8E7FDA1BC34FD3F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22967C6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82"/>
                <w:id w:val="181000192"/>
                <w:placeholder>
                  <w:docPart w:val="795019D91F15494ABF377FC41EC8798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97ED857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84"/>
                <w:id w:val="181000193"/>
                <w:placeholder>
                  <w:docPart w:val="E963750E11046A4187BB0E2D4D43331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23E7165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86"/>
                <w:id w:val="181000194"/>
                <w:placeholder>
                  <w:docPart w:val="B5A83A4453F4DF4DA7691C047D0C71C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0913031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88"/>
                <w:id w:val="181000195"/>
                <w:placeholder>
                  <w:docPart w:val="5F74E923F92E864081F5E78BDF76A4A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CF2B56C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90"/>
                <w:id w:val="181000196"/>
                <w:placeholder>
                  <w:docPart w:val="2A05780D79A7004AA68A295EA1C96A2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4626C01C" w14:textId="77777777" w:rsidR="00932EBE" w:rsidRDefault="00932EBE">
            <w:pPr>
              <w:pStyle w:val="Virketabelltekst"/>
            </w:pPr>
            <w:sdt>
              <w:sdtPr>
                <w:alias w:val="Fyll ut"/>
                <w:tag w:val="virke_170000392"/>
                <w:id w:val="181000197"/>
                <w:placeholder>
                  <w:docPart w:val="B40BE7F634F75348B26F57C39676FD6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5422B1F6" w14:textId="617C63B3" w:rsidR="00E652CC" w:rsidRPr="00932EBE" w:rsidRDefault="00E652CC" w:rsidP="00932EBE"/>
    <w:sectPr w:rsidR="00E652CC" w:rsidRPr="00932EBE" w:rsidSect="00932EBE">
      <w:headerReference w:type="default" r:id="rId8"/>
      <w:footerReference w:type="default" r:id="rId9"/>
      <w:pgSz w:w="16838" w:h="11906" w:orient="landscape"/>
      <w:pgMar w:top="1996" w:right="709" w:bottom="1412" w:left="709" w:header="703" w:footer="7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89F17" w14:textId="77777777" w:rsidR="00CD41B3" w:rsidRDefault="00CD41B3" w:rsidP="00A834E2">
      <w:pPr>
        <w:spacing w:after="0" w:line="240" w:lineRule="auto"/>
      </w:pPr>
      <w:r>
        <w:separator/>
      </w:r>
    </w:p>
  </w:endnote>
  <w:endnote w:type="continuationSeparator" w:id="0">
    <w:p w14:paraId="3DE19352" w14:textId="77777777" w:rsidR="00CD41B3" w:rsidRDefault="00CD41B3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1CA39" w14:textId="77777777" w:rsidR="00E652CC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71C56" w14:textId="77777777" w:rsidR="00CD41B3" w:rsidRDefault="00CD41B3" w:rsidP="00A834E2">
      <w:pPr>
        <w:spacing w:after="0" w:line="240" w:lineRule="auto"/>
      </w:pPr>
      <w:r>
        <w:separator/>
      </w:r>
    </w:p>
  </w:footnote>
  <w:footnote w:type="continuationSeparator" w:id="0">
    <w:p w14:paraId="49AF508C" w14:textId="77777777" w:rsidR="00CD41B3" w:rsidRDefault="00CD41B3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AC3D5" w14:textId="77777777" w:rsidR="00E652CC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D450C7E"/>
    <w:multiLevelType w:val="hybridMultilevel"/>
    <w:tmpl w:val="9D02F89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15442E"/>
    <w:multiLevelType w:val="multilevel"/>
    <w:tmpl w:val="CEEA8E24"/>
    <w:numStyleLink w:val="VirkeListe"/>
  </w:abstractNum>
  <w:abstractNum w:abstractNumId="25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9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9"/>
  </w:num>
  <w:num w:numId="2" w16cid:durableId="645400299">
    <w:abstractNumId w:val="21"/>
  </w:num>
  <w:num w:numId="3" w16cid:durableId="1165437520">
    <w:abstractNumId w:val="32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4"/>
  </w:num>
  <w:num w:numId="17" w16cid:durableId="521747363">
    <w:abstractNumId w:val="19"/>
  </w:num>
  <w:num w:numId="18" w16cid:durableId="1648122134">
    <w:abstractNumId w:val="25"/>
  </w:num>
  <w:num w:numId="19" w16cid:durableId="1901864556">
    <w:abstractNumId w:val="31"/>
  </w:num>
  <w:num w:numId="20" w16cid:durableId="511650067">
    <w:abstractNumId w:val="10"/>
  </w:num>
  <w:num w:numId="21" w16cid:durableId="1727800628">
    <w:abstractNumId w:val="33"/>
  </w:num>
  <w:num w:numId="22" w16cid:durableId="1489056773">
    <w:abstractNumId w:val="28"/>
  </w:num>
  <w:num w:numId="23" w16cid:durableId="231278841">
    <w:abstractNumId w:val="30"/>
  </w:num>
  <w:num w:numId="24" w16cid:durableId="417604701">
    <w:abstractNumId w:val="26"/>
  </w:num>
  <w:num w:numId="25" w16cid:durableId="316567667">
    <w:abstractNumId w:val="2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5"/>
  </w:num>
  <w:num w:numId="31" w16cid:durableId="953942447">
    <w:abstractNumId w:val="27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3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5370411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38"/>
    <w:rsid w:val="000A3D3D"/>
    <w:rsid w:val="00932EBE"/>
    <w:rsid w:val="00950838"/>
    <w:rsid w:val="00C87CF5"/>
    <w:rsid w:val="00CD41B3"/>
    <w:rsid w:val="00E6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897D9"/>
  <w15:chartTrackingRefBased/>
  <w15:docId w15:val="{2A09C110-776C-B348-A7FA-876ADF69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CAA76AB167A564B8D6D150EBC097D7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46CF45C-AE80-7A41-8F20-F5759F369A91}"/>
      </w:docPartPr>
      <w:docPartBody>
        <w:p w:rsidR="00000000" w:rsidRDefault="00772C05" w:rsidP="00772C05">
          <w:pPr>
            <w:pStyle w:val="3CAA76AB167A564B8D6D150EBC097D7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316FE40B0B369E4C91F0B40B6CC6C82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533B079-15BA-2541-A8B4-74425E2B36D1}"/>
      </w:docPartPr>
      <w:docPartBody>
        <w:p w:rsidR="00000000" w:rsidRDefault="00772C05" w:rsidP="00772C05">
          <w:pPr>
            <w:pStyle w:val="316FE40B0B369E4C91F0B40B6CC6C82C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C0BB5DF8FFCF0C4F9691DD90D1C0890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2423E4F-A075-FF44-8197-09DDBC3120AB}"/>
      </w:docPartPr>
      <w:docPartBody>
        <w:p w:rsidR="00000000" w:rsidRDefault="00772C05" w:rsidP="00772C05">
          <w:pPr>
            <w:pStyle w:val="C0BB5DF8FFCF0C4F9691DD90D1C08906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AC3B7D9D9357A04A940FF38F4AC613F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90CE28-FF24-D143-A894-91253ED6FF41}"/>
      </w:docPartPr>
      <w:docPartBody>
        <w:p w:rsidR="00000000" w:rsidRDefault="00772C05" w:rsidP="00772C05">
          <w:pPr>
            <w:pStyle w:val="AC3B7D9D9357A04A940FF38F4AC613FF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BB499610C2C9A44E9B07383B1271710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877E240-EAFA-E448-978F-5F425C9A75C3}"/>
      </w:docPartPr>
      <w:docPartBody>
        <w:p w:rsidR="00000000" w:rsidRDefault="00772C05" w:rsidP="00772C05">
          <w:pPr>
            <w:pStyle w:val="BB499610C2C9A44E9B07383B1271710B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DDC72C9682C6264288176748012CB8D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879AAD3-9F29-E842-9956-5D4281315A19}"/>
      </w:docPartPr>
      <w:docPartBody>
        <w:p w:rsidR="00000000" w:rsidRDefault="00772C05" w:rsidP="00772C05">
          <w:pPr>
            <w:pStyle w:val="DDC72C9682C6264288176748012CB8DC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4B0D500A06ACC041A31503230CFDEC4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CED1A0C-0B15-4B43-906F-7E891CC119CD}"/>
      </w:docPartPr>
      <w:docPartBody>
        <w:p w:rsidR="00000000" w:rsidRDefault="00772C05" w:rsidP="00772C05">
          <w:pPr>
            <w:pStyle w:val="4B0D500A06ACC041A31503230CFDEC4E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1B51492F24B88D469238ECAF7088D7B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3B1334C-5C45-B546-BB34-AEDE8D45A04B}"/>
      </w:docPartPr>
      <w:docPartBody>
        <w:p w:rsidR="00000000" w:rsidRDefault="00772C05" w:rsidP="00772C05">
          <w:pPr>
            <w:pStyle w:val="1B51492F24B88D469238ECAF7088D7B0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2A4AED5F4F3AEB41BCEE488013FEED9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B2E6C89-EB3B-D448-BEDA-E3105616B3F5}"/>
      </w:docPartPr>
      <w:docPartBody>
        <w:p w:rsidR="00000000" w:rsidRDefault="00772C05" w:rsidP="00772C05">
          <w:pPr>
            <w:pStyle w:val="2A4AED5F4F3AEB41BCEE488013FEED91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0D47C87B1A7E246900BBBF37EEB9FE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57EE53E-88D0-1844-B500-36EB5377371E}"/>
      </w:docPartPr>
      <w:docPartBody>
        <w:p w:rsidR="00000000" w:rsidRDefault="00772C05" w:rsidP="00772C05">
          <w:pPr>
            <w:pStyle w:val="70D47C87B1A7E246900BBBF37EEB9FE8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E4CABA4534267E4EB171431FA819910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61DBA08-B2C8-8D47-8BA5-AFFC27A823A8}"/>
      </w:docPartPr>
      <w:docPartBody>
        <w:p w:rsidR="00000000" w:rsidRDefault="00772C05" w:rsidP="00772C05">
          <w:pPr>
            <w:pStyle w:val="E4CABA4534267E4EB171431FA819910A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2FAC185CAE1A424C919E08F43F946D0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8DD8AE8-8FE3-AF4E-A1BC-FAD3878F2E21}"/>
      </w:docPartPr>
      <w:docPartBody>
        <w:p w:rsidR="00000000" w:rsidRDefault="00772C05" w:rsidP="00772C05">
          <w:pPr>
            <w:pStyle w:val="2FAC185CAE1A424C919E08F43F946D0D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F357A517CDD21C47A7E616A2192DE3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8AD6F35-9590-944A-B0B3-54F3BC89840D}"/>
      </w:docPartPr>
      <w:docPartBody>
        <w:p w:rsidR="00000000" w:rsidRDefault="00772C05" w:rsidP="00772C05">
          <w:pPr>
            <w:pStyle w:val="F357A517CDD21C47A7E616A2192DE3A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A40A141A57473F45B4E815CD10162EF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1B384A4-ADCA-F646-8901-83CAD75EEA5E}"/>
      </w:docPartPr>
      <w:docPartBody>
        <w:p w:rsidR="00000000" w:rsidRDefault="00772C05" w:rsidP="00772C05">
          <w:pPr>
            <w:pStyle w:val="A40A141A57473F45B4E815CD10162EF3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1EB8025F0045014D8851CAFE6732587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96EF061-F2D6-D446-9122-CE681301FC52}"/>
      </w:docPartPr>
      <w:docPartBody>
        <w:p w:rsidR="00000000" w:rsidRDefault="00772C05" w:rsidP="00772C05">
          <w:pPr>
            <w:pStyle w:val="1EB8025F0045014D8851CAFE67325871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6F40DFA58504F74B8A67AA807586902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742CED-AAC7-D540-9142-2E892E5B2330}"/>
      </w:docPartPr>
      <w:docPartBody>
        <w:p w:rsidR="00000000" w:rsidRDefault="00772C05" w:rsidP="00772C05">
          <w:pPr>
            <w:pStyle w:val="6F40DFA58504F74B8A67AA8075869027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3A32CB8DCFE7C4A90EAD7EAF7ACF2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EC39F48-B276-F148-9A52-66A393564128}"/>
      </w:docPartPr>
      <w:docPartBody>
        <w:p w:rsidR="00000000" w:rsidRDefault="00772C05" w:rsidP="00772C05">
          <w:pPr>
            <w:pStyle w:val="73A32CB8DCFE7C4A90EAD7EAF7ACF29A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2DB8B09D728CBE41A54B28C7D0C7D7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EF9353-54D4-4C4A-908E-B3661A302FB0}"/>
      </w:docPartPr>
      <w:docPartBody>
        <w:p w:rsidR="00000000" w:rsidRDefault="00772C05" w:rsidP="00772C05">
          <w:pPr>
            <w:pStyle w:val="2DB8B09D728CBE41A54B28C7D0C7D7A6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B6D051787A239048A67D8D37E56A0A6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153CD45-B1F3-4545-AC15-13DC536523FF}"/>
      </w:docPartPr>
      <w:docPartBody>
        <w:p w:rsidR="00000000" w:rsidRDefault="00772C05" w:rsidP="00772C05">
          <w:pPr>
            <w:pStyle w:val="B6D051787A239048A67D8D37E56A0A6D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607B3707F953E44EA8C0DE2C04650A1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69B2C8F-51BD-EF4F-86FD-92E541FAFE73}"/>
      </w:docPartPr>
      <w:docPartBody>
        <w:p w:rsidR="00000000" w:rsidRDefault="00772C05" w:rsidP="00772C05">
          <w:pPr>
            <w:pStyle w:val="607B3707F953E44EA8C0DE2C04650A18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BB5D55549636F043BA235509EB33DB6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708E7A3-F13D-7746-A76E-CB811C14FBD9}"/>
      </w:docPartPr>
      <w:docPartBody>
        <w:p w:rsidR="00000000" w:rsidRDefault="00772C05" w:rsidP="00772C05">
          <w:pPr>
            <w:pStyle w:val="BB5D55549636F043BA235509EB33DB65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9544CC9006B3F54E97C78B2A4741F2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2DF2A86-2E9D-4B44-BB0E-AE9FBAA8FA9A}"/>
      </w:docPartPr>
      <w:docPartBody>
        <w:p w:rsidR="00000000" w:rsidRDefault="00772C05" w:rsidP="00772C05">
          <w:pPr>
            <w:pStyle w:val="9544CC9006B3F54E97C78B2A4741F285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58FA6D187B3F744D8A3F5FD1678797B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67DD8-E772-884C-83C1-9D08B41CB5A2}"/>
      </w:docPartPr>
      <w:docPartBody>
        <w:p w:rsidR="00000000" w:rsidRDefault="00772C05" w:rsidP="00772C05">
          <w:pPr>
            <w:pStyle w:val="58FA6D187B3F744D8A3F5FD1678797B0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61D6F809B590A141852B3F1DDA39AB6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A1AE43E-2269-B84C-92D5-FF5024B8E447}"/>
      </w:docPartPr>
      <w:docPartBody>
        <w:p w:rsidR="00000000" w:rsidRDefault="00772C05" w:rsidP="00772C05">
          <w:pPr>
            <w:pStyle w:val="61D6F809B590A141852B3F1DDA39AB69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3826DD9D40DF8248A457719936AB3C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5E2F5AD-F097-4041-B4FA-A294F5C2CF92}"/>
      </w:docPartPr>
      <w:docPartBody>
        <w:p w:rsidR="00000000" w:rsidRDefault="00772C05" w:rsidP="00772C05">
          <w:pPr>
            <w:pStyle w:val="3826DD9D40DF8248A457719936AB3C67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643E0C7606A8A84EA25A3EAA37AE94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AA3D978-6D75-6242-9AD4-C4E0B158EAA8}"/>
      </w:docPartPr>
      <w:docPartBody>
        <w:p w:rsidR="00000000" w:rsidRDefault="00772C05" w:rsidP="00772C05">
          <w:pPr>
            <w:pStyle w:val="643E0C7606A8A84EA25A3EAA37AE9400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300EF2DA7AB4B84BA278EED501D4567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0643EBB-7C30-8E43-9539-95C3FC89316E}"/>
      </w:docPartPr>
      <w:docPartBody>
        <w:p w:rsidR="00000000" w:rsidRDefault="00772C05" w:rsidP="00772C05">
          <w:pPr>
            <w:pStyle w:val="300EF2DA7AB4B84BA278EED501D4567A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AF519DAB6BF4F44AC5BC091CD9A64A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7FFEF26-A32E-E146-AFA4-ACA412FB74CF}"/>
      </w:docPartPr>
      <w:docPartBody>
        <w:p w:rsidR="00000000" w:rsidRDefault="00772C05" w:rsidP="00772C05">
          <w:pPr>
            <w:pStyle w:val="7AF519DAB6BF4F44AC5BC091CD9A64A9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D1E14510980FD84F87876ED8CF17F8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4CC0A0E-913C-E440-8C4F-0FD18D0226FB}"/>
      </w:docPartPr>
      <w:docPartBody>
        <w:p w:rsidR="00000000" w:rsidRDefault="00772C05" w:rsidP="00772C05">
          <w:pPr>
            <w:pStyle w:val="D1E14510980FD84F87876ED8CF17F8A1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BE7FB347E493F45B84DCD09E4F3C64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9B608D9-53E1-274E-A86F-7CABF89CCE8A}"/>
      </w:docPartPr>
      <w:docPartBody>
        <w:p w:rsidR="00000000" w:rsidRDefault="00772C05" w:rsidP="00772C05">
          <w:pPr>
            <w:pStyle w:val="7BE7FB347E493F45B84DCD09E4F3C64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49CB40E663C9734EA305240B60DC112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3EB8117-5853-8A46-9507-5761BC86F99A}"/>
      </w:docPartPr>
      <w:docPartBody>
        <w:p w:rsidR="00000000" w:rsidRDefault="00772C05" w:rsidP="00772C05">
          <w:pPr>
            <w:pStyle w:val="49CB40E663C9734EA305240B60DC1124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BE38D51347D75041AB557382BB1C97D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0A4E4FF-093A-8E4B-9580-8EEAC4950375}"/>
      </w:docPartPr>
      <w:docPartBody>
        <w:p w:rsidR="00000000" w:rsidRDefault="00772C05" w:rsidP="00772C05">
          <w:pPr>
            <w:pStyle w:val="BE38D51347D75041AB557382BB1C97DD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44DCFB7A51926428CC0467652D4D31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3DC3398-5A13-6849-BE60-B35864F75442}"/>
      </w:docPartPr>
      <w:docPartBody>
        <w:p w:rsidR="00000000" w:rsidRDefault="00772C05" w:rsidP="00772C05">
          <w:pPr>
            <w:pStyle w:val="744DCFB7A51926428CC0467652D4D316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2216E4101A7504F9035CBA64464684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F89F006-31E6-FA4F-96F6-3893DF2242A7}"/>
      </w:docPartPr>
      <w:docPartBody>
        <w:p w:rsidR="00000000" w:rsidRDefault="00772C05" w:rsidP="00772C05">
          <w:pPr>
            <w:pStyle w:val="72216E4101A7504F9035CBA644646844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B75F4815762EA44A38AD9DD05FDF4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2331ABB-1307-6E41-808D-DBCF098EAB6B}"/>
      </w:docPartPr>
      <w:docPartBody>
        <w:p w:rsidR="00000000" w:rsidRDefault="00772C05" w:rsidP="00772C05">
          <w:pPr>
            <w:pStyle w:val="7B75F4815762EA44A38AD9DD05FDF4BD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D6FE341EF4B9EF4D8550431BFB5979F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A892B6-E798-884A-AD8F-BABDCDEDA135}"/>
      </w:docPartPr>
      <w:docPartBody>
        <w:p w:rsidR="00000000" w:rsidRDefault="00772C05" w:rsidP="00772C05">
          <w:pPr>
            <w:pStyle w:val="D6FE341EF4B9EF4D8550431BFB5979F0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F2A4C391E89AF14BB89968B7FCFB80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F8D314C-1D8D-FC44-938F-F6C69AC75E83}"/>
      </w:docPartPr>
      <w:docPartBody>
        <w:p w:rsidR="00000000" w:rsidRDefault="00772C05" w:rsidP="00772C05">
          <w:pPr>
            <w:pStyle w:val="F2A4C391E89AF14BB89968B7FCFB800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DEA952DD931E1D46A7C58B0B11B083D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D746ECF-E5BC-7A4D-AA8F-A4B269328C6C}"/>
      </w:docPartPr>
      <w:docPartBody>
        <w:p w:rsidR="00000000" w:rsidRDefault="00772C05" w:rsidP="00772C05">
          <w:pPr>
            <w:pStyle w:val="DEA952DD931E1D46A7C58B0B11B083DE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888796A1DF97E44AAA1BE66A4CA9C04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8D4D380-06E1-DF42-9BF8-75C85A34DFCE}"/>
      </w:docPartPr>
      <w:docPartBody>
        <w:p w:rsidR="00000000" w:rsidRDefault="00772C05" w:rsidP="00772C05">
          <w:pPr>
            <w:pStyle w:val="888796A1DF97E44AAA1BE66A4CA9C043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F0711F632EEC4440AD77736FD41E561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DD0E64B-C517-3144-9187-21B7924D0AB4}"/>
      </w:docPartPr>
      <w:docPartBody>
        <w:p w:rsidR="00000000" w:rsidRDefault="00772C05" w:rsidP="00772C05">
          <w:pPr>
            <w:pStyle w:val="F0711F632EEC4440AD77736FD41E5614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E44BEF7B61F06047B46DC375CFB0479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B0D508-9A04-5844-A56F-9C59C55A9950}"/>
      </w:docPartPr>
      <w:docPartBody>
        <w:p w:rsidR="00000000" w:rsidRDefault="00772C05" w:rsidP="00772C05">
          <w:pPr>
            <w:pStyle w:val="E44BEF7B61F06047B46DC375CFB04791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A18E7C232FA89649BB480D920DBF038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0942F15-25A0-4E46-94AB-5FD4AE7D81F3}"/>
      </w:docPartPr>
      <w:docPartBody>
        <w:p w:rsidR="00000000" w:rsidRDefault="00772C05" w:rsidP="00772C05">
          <w:pPr>
            <w:pStyle w:val="A18E7C232FA89649BB480D920DBF0380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B4241B3DED0E0C4DA357433B988E04E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57082A8-D025-2E45-8D1A-CC65E3A4A8F8}"/>
      </w:docPartPr>
      <w:docPartBody>
        <w:p w:rsidR="00000000" w:rsidRDefault="00772C05" w:rsidP="00772C05">
          <w:pPr>
            <w:pStyle w:val="B4241B3DED0E0C4DA357433B988E04E9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01B45AD0BA031B45976286CAF427367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21F3914-D1FC-E44E-BADC-1C22D9527782}"/>
      </w:docPartPr>
      <w:docPartBody>
        <w:p w:rsidR="00000000" w:rsidRDefault="00772C05" w:rsidP="00772C05">
          <w:pPr>
            <w:pStyle w:val="01B45AD0BA031B45976286CAF427367C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F4FA53EEFEC3D24CB84CC6776F4D73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8E33F18-DE54-4241-B44C-8EB44E49260B}"/>
      </w:docPartPr>
      <w:docPartBody>
        <w:p w:rsidR="00000000" w:rsidRDefault="00772C05" w:rsidP="00772C05">
          <w:pPr>
            <w:pStyle w:val="F4FA53EEFEC3D24CB84CC6776F4D7336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E95B3EA609820748B6B2F076310C313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96B6979-7624-0F4A-B37E-C93990079145}"/>
      </w:docPartPr>
      <w:docPartBody>
        <w:p w:rsidR="00000000" w:rsidRDefault="00772C05" w:rsidP="00772C05">
          <w:pPr>
            <w:pStyle w:val="E95B3EA609820748B6B2F076310C313F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2FAAB34050AFC7479928CB5FB04E696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1912451-9E96-9048-A6D3-CEA0319724F4}"/>
      </w:docPartPr>
      <w:docPartBody>
        <w:p w:rsidR="00000000" w:rsidRDefault="00772C05" w:rsidP="00772C05">
          <w:pPr>
            <w:pStyle w:val="2FAAB34050AFC7479928CB5FB04E696F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318489C687C1234F8E7FDA1BC34FD3F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6FF979B-C82B-5348-AB45-61A40427FA2C}"/>
      </w:docPartPr>
      <w:docPartBody>
        <w:p w:rsidR="00000000" w:rsidRDefault="00772C05" w:rsidP="00772C05">
          <w:pPr>
            <w:pStyle w:val="318489C687C1234F8E7FDA1BC34FD3F8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95019D91F15494ABF377FC41EC8798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B5F8BD5-1232-0B4C-BE18-F324196DE044}"/>
      </w:docPartPr>
      <w:docPartBody>
        <w:p w:rsidR="00000000" w:rsidRDefault="00772C05" w:rsidP="00772C05">
          <w:pPr>
            <w:pStyle w:val="795019D91F15494ABF377FC41EC87987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E963750E11046A4187BB0E2D4D4333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EC95065-7549-B04B-A6AF-3EF684A7B9B1}"/>
      </w:docPartPr>
      <w:docPartBody>
        <w:p w:rsidR="00000000" w:rsidRDefault="00772C05" w:rsidP="00772C05">
          <w:pPr>
            <w:pStyle w:val="E963750E11046A4187BB0E2D4D433319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B5A83A4453F4DF4DA7691C047D0C71C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F12ECF-7D82-664F-91C0-DE5DBF8F3661}"/>
      </w:docPartPr>
      <w:docPartBody>
        <w:p w:rsidR="00000000" w:rsidRDefault="00772C05" w:rsidP="00772C05">
          <w:pPr>
            <w:pStyle w:val="B5A83A4453F4DF4DA7691C047D0C71C3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5F74E923F92E864081F5E78BDF76A4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0FCC528-738A-344B-A76C-AF1AF14E47CC}"/>
      </w:docPartPr>
      <w:docPartBody>
        <w:p w:rsidR="00000000" w:rsidRDefault="00772C05" w:rsidP="00772C05">
          <w:pPr>
            <w:pStyle w:val="5F74E923F92E864081F5E78BDF76A4A6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2A05780D79A7004AA68A295EA1C96A2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7C61C26-5327-EA49-9AB9-796FC55ABB9E}"/>
      </w:docPartPr>
      <w:docPartBody>
        <w:p w:rsidR="00000000" w:rsidRDefault="00772C05" w:rsidP="00772C05">
          <w:pPr>
            <w:pStyle w:val="2A05780D79A7004AA68A295EA1C96A2E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B40BE7F634F75348B26F57C39676FD6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78F256A-9E85-1944-ACCC-17971AD8D771}"/>
      </w:docPartPr>
      <w:docPartBody>
        <w:p w:rsidR="00000000" w:rsidRDefault="00772C05" w:rsidP="00772C05">
          <w:pPr>
            <w:pStyle w:val="B40BE7F634F75348B26F57C39676FD60"/>
          </w:pPr>
          <w:r>
            <w:rPr>
              <w:color w:val="C9007F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05"/>
    <w:rsid w:val="000A3CA1"/>
    <w:rsid w:val="000A3D3D"/>
    <w:rsid w:val="0077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0A521DD3ECBCA14DBEE5F406A40606E4">
    <w:name w:val="0A521DD3ECBCA14DBEE5F406A40606E4"/>
  </w:style>
  <w:style w:type="paragraph" w:customStyle="1" w:styleId="E2C8FBB7D3478744843DDCE723395588">
    <w:name w:val="E2C8FBB7D3478744843DDCE723395588"/>
  </w:style>
  <w:style w:type="paragraph" w:customStyle="1" w:styleId="7F41AAE678DABB40B7B92CA017F6B507">
    <w:name w:val="7F41AAE678DABB40B7B92CA017F6B507"/>
  </w:style>
  <w:style w:type="paragraph" w:customStyle="1" w:styleId="7D12425F081D9246B5E2D7FE7E83DFCB">
    <w:name w:val="7D12425F081D9246B5E2D7FE7E83DFCB"/>
    <w:rsid w:val="00772C05"/>
  </w:style>
  <w:style w:type="paragraph" w:customStyle="1" w:styleId="0764C2D6AA3DC941A1A06D6ACE05DC36">
    <w:name w:val="0764C2D6AA3DC941A1A06D6ACE05DC36"/>
    <w:rsid w:val="00772C05"/>
  </w:style>
  <w:style w:type="paragraph" w:customStyle="1" w:styleId="A1073DE65C85154190A7D755EF633582">
    <w:name w:val="A1073DE65C85154190A7D755EF633582"/>
    <w:rsid w:val="00772C05"/>
  </w:style>
  <w:style w:type="paragraph" w:customStyle="1" w:styleId="8D0307A5CFD6D94CB2807C99155FCEA5">
    <w:name w:val="8D0307A5CFD6D94CB2807C99155FCEA5"/>
    <w:rsid w:val="00772C05"/>
  </w:style>
  <w:style w:type="paragraph" w:customStyle="1" w:styleId="75B4387A861E554FAEA10FA49B9331BB">
    <w:name w:val="75B4387A861E554FAEA10FA49B9331BB"/>
    <w:rsid w:val="00772C05"/>
  </w:style>
  <w:style w:type="paragraph" w:customStyle="1" w:styleId="8EFE7A627645E347B0262159A36D780D">
    <w:name w:val="8EFE7A627645E347B0262159A36D780D"/>
    <w:rsid w:val="00772C05"/>
  </w:style>
  <w:style w:type="paragraph" w:customStyle="1" w:styleId="F02CBF2AF7BAA44ABD3C00F460E0A4D9">
    <w:name w:val="F02CBF2AF7BAA44ABD3C00F460E0A4D9"/>
    <w:rsid w:val="00772C05"/>
  </w:style>
  <w:style w:type="paragraph" w:customStyle="1" w:styleId="4F2AF8E0A199A24DB2E956E201E1D254">
    <w:name w:val="4F2AF8E0A199A24DB2E956E201E1D254"/>
    <w:rsid w:val="00772C05"/>
  </w:style>
  <w:style w:type="paragraph" w:customStyle="1" w:styleId="2863D8347E66A342A14594515E6A6502">
    <w:name w:val="2863D8347E66A342A14594515E6A6502"/>
    <w:rsid w:val="00772C05"/>
  </w:style>
  <w:style w:type="paragraph" w:customStyle="1" w:styleId="404E9DA40973764EA57D22619D9B0971">
    <w:name w:val="404E9DA40973764EA57D22619D9B0971"/>
    <w:rsid w:val="00772C05"/>
  </w:style>
  <w:style w:type="paragraph" w:customStyle="1" w:styleId="1AD7209040F1AC4389C1A75E464392EA">
    <w:name w:val="1AD7209040F1AC4389C1A75E464392EA"/>
    <w:rsid w:val="00772C05"/>
  </w:style>
  <w:style w:type="paragraph" w:customStyle="1" w:styleId="A1D09EEBEA268146A728CD9F4BE97EC3">
    <w:name w:val="A1D09EEBEA268146A728CD9F4BE97EC3"/>
    <w:rsid w:val="00772C05"/>
  </w:style>
  <w:style w:type="paragraph" w:customStyle="1" w:styleId="39218C4AD251654691FD70FE3B244DE3">
    <w:name w:val="39218C4AD251654691FD70FE3B244DE3"/>
    <w:rsid w:val="00772C05"/>
  </w:style>
  <w:style w:type="paragraph" w:customStyle="1" w:styleId="5D05819110F1674CA186004745F365B6">
    <w:name w:val="5D05819110F1674CA186004745F365B6"/>
    <w:rsid w:val="00772C05"/>
  </w:style>
  <w:style w:type="paragraph" w:customStyle="1" w:styleId="DEFB7BB7C69A3143BB11E455C8DB6029">
    <w:name w:val="DEFB7BB7C69A3143BB11E455C8DB6029"/>
    <w:rsid w:val="00772C05"/>
  </w:style>
  <w:style w:type="paragraph" w:customStyle="1" w:styleId="A3C8C301F00549448A68496A671B802F">
    <w:name w:val="A3C8C301F00549448A68496A671B802F"/>
    <w:rsid w:val="00772C05"/>
  </w:style>
  <w:style w:type="paragraph" w:customStyle="1" w:styleId="BCAC714C3BEF6A48822D728C32B31718">
    <w:name w:val="BCAC714C3BEF6A48822D728C32B31718"/>
    <w:rsid w:val="00772C05"/>
  </w:style>
  <w:style w:type="paragraph" w:customStyle="1" w:styleId="19CD889F27727C4488102F039DB468B8">
    <w:name w:val="19CD889F27727C4488102F039DB468B8"/>
    <w:rsid w:val="00772C05"/>
  </w:style>
  <w:style w:type="paragraph" w:customStyle="1" w:styleId="EF8580AE6B67F64BB0AD04CAC76CD8E3">
    <w:name w:val="EF8580AE6B67F64BB0AD04CAC76CD8E3"/>
    <w:rsid w:val="00772C05"/>
  </w:style>
  <w:style w:type="paragraph" w:customStyle="1" w:styleId="E57EF74F2EF2BC47A8D3009F61C6C553">
    <w:name w:val="E57EF74F2EF2BC47A8D3009F61C6C553"/>
    <w:rsid w:val="00772C05"/>
  </w:style>
  <w:style w:type="paragraph" w:customStyle="1" w:styleId="9C3B16F21CF98B4CAC4BE9E6882FD467">
    <w:name w:val="9C3B16F21CF98B4CAC4BE9E6882FD467"/>
    <w:rsid w:val="00772C05"/>
  </w:style>
  <w:style w:type="paragraph" w:customStyle="1" w:styleId="6884FDB3FF5B9047980117236A7F575E">
    <w:name w:val="6884FDB3FF5B9047980117236A7F575E"/>
    <w:rsid w:val="00772C05"/>
  </w:style>
  <w:style w:type="paragraph" w:customStyle="1" w:styleId="B888ED99ADDAC745958967469719417B">
    <w:name w:val="B888ED99ADDAC745958967469719417B"/>
    <w:rsid w:val="00772C05"/>
  </w:style>
  <w:style w:type="paragraph" w:customStyle="1" w:styleId="4966D7411D19DD4D9A7DB4C7B7355EA8">
    <w:name w:val="4966D7411D19DD4D9A7DB4C7B7355EA8"/>
    <w:rsid w:val="00772C05"/>
  </w:style>
  <w:style w:type="paragraph" w:customStyle="1" w:styleId="0969124415DEA6418A22CF3C331E519C">
    <w:name w:val="0969124415DEA6418A22CF3C331E519C"/>
    <w:rsid w:val="00772C05"/>
  </w:style>
  <w:style w:type="paragraph" w:customStyle="1" w:styleId="E12B4CA88C65364DAD56B4B579101356">
    <w:name w:val="E12B4CA88C65364DAD56B4B579101356"/>
    <w:rsid w:val="00772C05"/>
  </w:style>
  <w:style w:type="paragraph" w:customStyle="1" w:styleId="A68A160387E9FE4C8DF48B7DA34CA52F">
    <w:name w:val="A68A160387E9FE4C8DF48B7DA34CA52F"/>
    <w:rsid w:val="00772C05"/>
  </w:style>
  <w:style w:type="paragraph" w:customStyle="1" w:styleId="D235AA4FC42DDF4695E0337A027BFB97">
    <w:name w:val="D235AA4FC42DDF4695E0337A027BFB97"/>
    <w:rsid w:val="00772C05"/>
  </w:style>
  <w:style w:type="paragraph" w:customStyle="1" w:styleId="96F2AC18EB51164AA895450B86C15599">
    <w:name w:val="96F2AC18EB51164AA895450B86C15599"/>
    <w:rsid w:val="00772C05"/>
  </w:style>
  <w:style w:type="paragraph" w:customStyle="1" w:styleId="25C02B405C15434981F37D4EA5D4C7C8">
    <w:name w:val="25C02B405C15434981F37D4EA5D4C7C8"/>
    <w:rsid w:val="00772C05"/>
  </w:style>
  <w:style w:type="paragraph" w:customStyle="1" w:styleId="28E0F1F0310A7541A1CA3DDF787ADC2F">
    <w:name w:val="28E0F1F0310A7541A1CA3DDF787ADC2F"/>
    <w:rsid w:val="00772C05"/>
  </w:style>
  <w:style w:type="paragraph" w:customStyle="1" w:styleId="29246974DE14E741B8415906F3EBB493">
    <w:name w:val="29246974DE14E741B8415906F3EBB493"/>
    <w:rsid w:val="00772C05"/>
  </w:style>
  <w:style w:type="paragraph" w:customStyle="1" w:styleId="64EB4CDFB315B14C9A4B15649BA5EBFA">
    <w:name w:val="64EB4CDFB315B14C9A4B15649BA5EBFA"/>
    <w:rsid w:val="00772C05"/>
  </w:style>
  <w:style w:type="paragraph" w:customStyle="1" w:styleId="CCB042C1226DBA4A8F500F2109A091FF">
    <w:name w:val="CCB042C1226DBA4A8F500F2109A091FF"/>
    <w:rsid w:val="00772C05"/>
  </w:style>
  <w:style w:type="paragraph" w:customStyle="1" w:styleId="AD2E4CFC00024F4BA3156566CB70ABB4">
    <w:name w:val="AD2E4CFC00024F4BA3156566CB70ABB4"/>
    <w:rsid w:val="00772C05"/>
  </w:style>
  <w:style w:type="paragraph" w:customStyle="1" w:styleId="CE48E2CF89FE3B4A9B4E72666B9D31A2">
    <w:name w:val="CE48E2CF89FE3B4A9B4E72666B9D31A2"/>
    <w:rsid w:val="00772C05"/>
  </w:style>
  <w:style w:type="paragraph" w:customStyle="1" w:styleId="ED58287050C4FD4EB4D5AEDDC64E44EA">
    <w:name w:val="ED58287050C4FD4EB4D5AEDDC64E44EA"/>
    <w:rsid w:val="00772C05"/>
  </w:style>
  <w:style w:type="paragraph" w:customStyle="1" w:styleId="36BB7549D8376049917FC0BEBC4CCBBC">
    <w:name w:val="36BB7549D8376049917FC0BEBC4CCBBC"/>
    <w:rsid w:val="00772C05"/>
  </w:style>
  <w:style w:type="paragraph" w:customStyle="1" w:styleId="F0D035FC5E22D147828C5A845BD76A56">
    <w:name w:val="F0D035FC5E22D147828C5A845BD76A56"/>
    <w:rsid w:val="00772C05"/>
  </w:style>
  <w:style w:type="paragraph" w:customStyle="1" w:styleId="370345D898A1014A9C96B66D3D9EAF4D">
    <w:name w:val="370345D898A1014A9C96B66D3D9EAF4D"/>
    <w:rsid w:val="00772C05"/>
  </w:style>
  <w:style w:type="paragraph" w:customStyle="1" w:styleId="CC7F46D73522694C916A6E05CA59E698">
    <w:name w:val="CC7F46D73522694C916A6E05CA59E698"/>
    <w:rsid w:val="00772C05"/>
  </w:style>
  <w:style w:type="paragraph" w:customStyle="1" w:styleId="BC76F5A85C04EF46B48AE05B7B399199">
    <w:name w:val="BC76F5A85C04EF46B48AE05B7B399199"/>
    <w:rsid w:val="00772C05"/>
  </w:style>
  <w:style w:type="paragraph" w:customStyle="1" w:styleId="6A334F43881CA24A9A7D99F832550375">
    <w:name w:val="6A334F43881CA24A9A7D99F832550375"/>
    <w:rsid w:val="00772C05"/>
  </w:style>
  <w:style w:type="paragraph" w:customStyle="1" w:styleId="9BCF3038FC5B0346AB46269187F4564E">
    <w:name w:val="9BCF3038FC5B0346AB46269187F4564E"/>
    <w:rsid w:val="00772C05"/>
  </w:style>
  <w:style w:type="paragraph" w:customStyle="1" w:styleId="DD6B5DBF3174814DBD1C685605665858">
    <w:name w:val="DD6B5DBF3174814DBD1C685605665858"/>
    <w:rsid w:val="00772C05"/>
  </w:style>
  <w:style w:type="paragraph" w:customStyle="1" w:styleId="5861A726E55619458795AC599EB33565">
    <w:name w:val="5861A726E55619458795AC599EB33565"/>
    <w:rsid w:val="00772C05"/>
  </w:style>
  <w:style w:type="paragraph" w:customStyle="1" w:styleId="659E0298D99E174CB08FC8CDCBA57053">
    <w:name w:val="659E0298D99E174CB08FC8CDCBA57053"/>
    <w:rsid w:val="00772C05"/>
  </w:style>
  <w:style w:type="paragraph" w:customStyle="1" w:styleId="ADBC44D5CC6FF64F8531A40959903DCF">
    <w:name w:val="ADBC44D5CC6FF64F8531A40959903DCF"/>
    <w:rsid w:val="00772C05"/>
  </w:style>
  <w:style w:type="paragraph" w:customStyle="1" w:styleId="BA0400374A8D8D44B131F4D15A31BF44">
    <w:name w:val="BA0400374A8D8D44B131F4D15A31BF44"/>
    <w:rsid w:val="00772C05"/>
  </w:style>
  <w:style w:type="paragraph" w:customStyle="1" w:styleId="AC61071AC1017A429694101CF088AF50">
    <w:name w:val="AC61071AC1017A429694101CF088AF50"/>
    <w:rsid w:val="00772C05"/>
  </w:style>
  <w:style w:type="paragraph" w:customStyle="1" w:styleId="E983926AACCA184DB66AF2D6406169F3">
    <w:name w:val="E983926AACCA184DB66AF2D6406169F3"/>
    <w:rsid w:val="00772C05"/>
  </w:style>
  <w:style w:type="paragraph" w:customStyle="1" w:styleId="E2FD479D77483842AB77FCD2ED08232D">
    <w:name w:val="E2FD479D77483842AB77FCD2ED08232D"/>
    <w:rsid w:val="00772C05"/>
  </w:style>
  <w:style w:type="paragraph" w:customStyle="1" w:styleId="A3B7A4AF62E9D945A85BDE478A28F33B">
    <w:name w:val="A3B7A4AF62E9D945A85BDE478A28F33B"/>
    <w:rsid w:val="00772C05"/>
  </w:style>
  <w:style w:type="paragraph" w:customStyle="1" w:styleId="75F342EB457DC845B7D69C50FCDC1CD0">
    <w:name w:val="75F342EB457DC845B7D69C50FCDC1CD0"/>
    <w:rsid w:val="00772C05"/>
  </w:style>
  <w:style w:type="paragraph" w:customStyle="1" w:styleId="4D9D3C6DEFA95341865B76D4EAB17A55">
    <w:name w:val="4D9D3C6DEFA95341865B76D4EAB17A55"/>
    <w:rsid w:val="00772C05"/>
  </w:style>
  <w:style w:type="paragraph" w:customStyle="1" w:styleId="2C33B73AD3A108418174BAB3B05FB51A">
    <w:name w:val="2C33B73AD3A108418174BAB3B05FB51A"/>
    <w:rsid w:val="00772C05"/>
  </w:style>
  <w:style w:type="paragraph" w:customStyle="1" w:styleId="C5DCAE9458F01C4B86ED076BD05C138F">
    <w:name w:val="C5DCAE9458F01C4B86ED076BD05C138F"/>
    <w:rsid w:val="00772C05"/>
  </w:style>
  <w:style w:type="paragraph" w:customStyle="1" w:styleId="7B90EAEA1B7A734D8DE2787196F7780F">
    <w:name w:val="7B90EAEA1B7A734D8DE2787196F7780F"/>
    <w:rsid w:val="00772C05"/>
  </w:style>
  <w:style w:type="paragraph" w:customStyle="1" w:styleId="1D8D2EDBFC305D4AB1C9EFC4CB06AC61">
    <w:name w:val="1D8D2EDBFC305D4AB1C9EFC4CB06AC61"/>
    <w:rsid w:val="00772C05"/>
  </w:style>
  <w:style w:type="paragraph" w:customStyle="1" w:styleId="E3F72DDB8EEB1C4BAA8009AED76DCF31">
    <w:name w:val="E3F72DDB8EEB1C4BAA8009AED76DCF31"/>
    <w:rsid w:val="00772C05"/>
  </w:style>
  <w:style w:type="paragraph" w:customStyle="1" w:styleId="BECC2033D02CBE45B8DB441DD02C3879">
    <w:name w:val="BECC2033D02CBE45B8DB441DD02C3879"/>
    <w:rsid w:val="00772C05"/>
  </w:style>
  <w:style w:type="paragraph" w:customStyle="1" w:styleId="CF079DD0E2DC89459E70008761B6641E">
    <w:name w:val="CF079DD0E2DC89459E70008761B6641E"/>
    <w:rsid w:val="00772C05"/>
  </w:style>
  <w:style w:type="paragraph" w:customStyle="1" w:styleId="4FE72A24D5470842830C47927C46BAFE">
    <w:name w:val="4FE72A24D5470842830C47927C46BAFE"/>
    <w:rsid w:val="00772C05"/>
  </w:style>
  <w:style w:type="paragraph" w:customStyle="1" w:styleId="FE6445B27A706948A829C8F20097EA4B">
    <w:name w:val="FE6445B27A706948A829C8F20097EA4B"/>
    <w:rsid w:val="00772C05"/>
  </w:style>
  <w:style w:type="paragraph" w:customStyle="1" w:styleId="913F20D1647C2043932291719D56E77B">
    <w:name w:val="913F20D1647C2043932291719D56E77B"/>
    <w:rsid w:val="00772C05"/>
  </w:style>
  <w:style w:type="paragraph" w:customStyle="1" w:styleId="0D9CDE69BEA0D640B33368FE162881A7">
    <w:name w:val="0D9CDE69BEA0D640B33368FE162881A7"/>
    <w:rsid w:val="00772C05"/>
  </w:style>
  <w:style w:type="paragraph" w:customStyle="1" w:styleId="90090D1BEAB4DF49B99096A417FE6F7F">
    <w:name w:val="90090D1BEAB4DF49B99096A417FE6F7F"/>
    <w:rsid w:val="00772C05"/>
  </w:style>
  <w:style w:type="paragraph" w:customStyle="1" w:styleId="92D93663768934479227AA84DE1D694C">
    <w:name w:val="92D93663768934479227AA84DE1D694C"/>
    <w:rsid w:val="00772C05"/>
  </w:style>
  <w:style w:type="paragraph" w:customStyle="1" w:styleId="843105093EC8BC47ADA12C35C18FCAE3">
    <w:name w:val="843105093EC8BC47ADA12C35C18FCAE3"/>
    <w:rsid w:val="00772C05"/>
  </w:style>
  <w:style w:type="paragraph" w:customStyle="1" w:styleId="C003E4CACE651740AB5BEA73C7F8012E">
    <w:name w:val="C003E4CACE651740AB5BEA73C7F8012E"/>
    <w:rsid w:val="00772C05"/>
  </w:style>
  <w:style w:type="paragraph" w:customStyle="1" w:styleId="AD009F35E883624B96637A47B3FF57F1">
    <w:name w:val="AD009F35E883624B96637A47B3FF57F1"/>
    <w:rsid w:val="00772C05"/>
  </w:style>
  <w:style w:type="paragraph" w:customStyle="1" w:styleId="275F16CB38AFC443B4CCB5C55F87F920">
    <w:name w:val="275F16CB38AFC443B4CCB5C55F87F920"/>
    <w:rsid w:val="00772C05"/>
  </w:style>
  <w:style w:type="paragraph" w:customStyle="1" w:styleId="A21C72AFC201734681DCC37475337CF7">
    <w:name w:val="A21C72AFC201734681DCC37475337CF7"/>
    <w:rsid w:val="00772C05"/>
  </w:style>
  <w:style w:type="paragraph" w:customStyle="1" w:styleId="87166950094C3C40A1853EAD42D3ABE6">
    <w:name w:val="87166950094C3C40A1853EAD42D3ABE6"/>
    <w:rsid w:val="00772C05"/>
  </w:style>
  <w:style w:type="paragraph" w:customStyle="1" w:styleId="8955719F1615884295E1EA506D6B5CB0">
    <w:name w:val="8955719F1615884295E1EA506D6B5CB0"/>
    <w:rsid w:val="00772C05"/>
  </w:style>
  <w:style w:type="paragraph" w:customStyle="1" w:styleId="5BC3BE1BF4FCED4798D485E7A2A007AC">
    <w:name w:val="5BC3BE1BF4FCED4798D485E7A2A007AC"/>
    <w:rsid w:val="00772C05"/>
  </w:style>
  <w:style w:type="paragraph" w:customStyle="1" w:styleId="C98CB25F73BFE8428675653E9ABE21AF">
    <w:name w:val="C98CB25F73BFE8428675653E9ABE21AF"/>
    <w:rsid w:val="00772C05"/>
  </w:style>
  <w:style w:type="paragraph" w:customStyle="1" w:styleId="0CA2A36EB6899947B9D9A90668A7E976">
    <w:name w:val="0CA2A36EB6899947B9D9A90668A7E976"/>
    <w:rsid w:val="00772C05"/>
  </w:style>
  <w:style w:type="paragraph" w:customStyle="1" w:styleId="8F1EDD3F6FB9F444A2DB2CBBA600CCEC">
    <w:name w:val="8F1EDD3F6FB9F444A2DB2CBBA600CCEC"/>
    <w:rsid w:val="00772C05"/>
  </w:style>
  <w:style w:type="paragraph" w:customStyle="1" w:styleId="3739E36713AC9F468F5801CC992FED2C">
    <w:name w:val="3739E36713AC9F468F5801CC992FED2C"/>
    <w:rsid w:val="00772C05"/>
  </w:style>
  <w:style w:type="paragraph" w:customStyle="1" w:styleId="B25CDAF11329C74F99E0C4B6779541B5">
    <w:name w:val="B25CDAF11329C74F99E0C4B6779541B5"/>
    <w:rsid w:val="00772C05"/>
  </w:style>
  <w:style w:type="paragraph" w:customStyle="1" w:styleId="DA7138789DA71D43B91B9052CB3A1F28">
    <w:name w:val="DA7138789DA71D43B91B9052CB3A1F28"/>
    <w:rsid w:val="00772C05"/>
  </w:style>
  <w:style w:type="paragraph" w:customStyle="1" w:styleId="4980258C5D0D774F875FCA761AE46AA6">
    <w:name w:val="4980258C5D0D774F875FCA761AE46AA6"/>
    <w:rsid w:val="00772C05"/>
  </w:style>
  <w:style w:type="paragraph" w:customStyle="1" w:styleId="282FA70C947F1A40B3D9E4DCD313B9C7">
    <w:name w:val="282FA70C947F1A40B3D9E4DCD313B9C7"/>
    <w:rsid w:val="00772C05"/>
  </w:style>
  <w:style w:type="paragraph" w:customStyle="1" w:styleId="357F6E40C1DA644D8960AAFD748653F3">
    <w:name w:val="357F6E40C1DA644D8960AAFD748653F3"/>
    <w:rsid w:val="00772C05"/>
  </w:style>
  <w:style w:type="paragraph" w:customStyle="1" w:styleId="5E0A05AFD39E6C468BA6707CF63235E2">
    <w:name w:val="5E0A05AFD39E6C468BA6707CF63235E2"/>
    <w:rsid w:val="00772C05"/>
  </w:style>
  <w:style w:type="paragraph" w:customStyle="1" w:styleId="AB1DB8D2587BA44A9AB93E3AEDE40A77">
    <w:name w:val="AB1DB8D2587BA44A9AB93E3AEDE40A77"/>
    <w:rsid w:val="00772C05"/>
  </w:style>
  <w:style w:type="paragraph" w:customStyle="1" w:styleId="57D66C1B6F318841A01E4F744FF58D8D">
    <w:name w:val="57D66C1B6F318841A01E4F744FF58D8D"/>
    <w:rsid w:val="00772C05"/>
  </w:style>
  <w:style w:type="paragraph" w:customStyle="1" w:styleId="B1523325742A5643BEE2EA764939193B">
    <w:name w:val="B1523325742A5643BEE2EA764939193B"/>
    <w:rsid w:val="00772C05"/>
  </w:style>
  <w:style w:type="paragraph" w:customStyle="1" w:styleId="711CA414627C324EB92134B384B4A913">
    <w:name w:val="711CA414627C324EB92134B384B4A913"/>
    <w:rsid w:val="00772C05"/>
  </w:style>
  <w:style w:type="paragraph" w:customStyle="1" w:styleId="E2FC27F9FE4171429BDFA5C3D9CAF535">
    <w:name w:val="E2FC27F9FE4171429BDFA5C3D9CAF535"/>
    <w:rsid w:val="00772C05"/>
  </w:style>
  <w:style w:type="paragraph" w:customStyle="1" w:styleId="AD27DFC290998B4A844DE0D0B70CE55E">
    <w:name w:val="AD27DFC290998B4A844DE0D0B70CE55E"/>
    <w:rsid w:val="00772C05"/>
  </w:style>
  <w:style w:type="paragraph" w:customStyle="1" w:styleId="9768CA0F95ED214AA2544C9243F84F77">
    <w:name w:val="9768CA0F95ED214AA2544C9243F84F77"/>
    <w:rsid w:val="00772C05"/>
  </w:style>
  <w:style w:type="paragraph" w:customStyle="1" w:styleId="4A6284057BF50142A79E5FD75B65CDA1">
    <w:name w:val="4A6284057BF50142A79E5FD75B65CDA1"/>
    <w:rsid w:val="00772C05"/>
  </w:style>
  <w:style w:type="paragraph" w:customStyle="1" w:styleId="09240830AB36304482DCA251F26C7EDA">
    <w:name w:val="09240830AB36304482DCA251F26C7EDA"/>
    <w:rsid w:val="00772C05"/>
  </w:style>
  <w:style w:type="paragraph" w:customStyle="1" w:styleId="BF5CE7E62329F74A973EC98E2B9EE68B">
    <w:name w:val="BF5CE7E62329F74A973EC98E2B9EE68B"/>
    <w:rsid w:val="00772C05"/>
  </w:style>
  <w:style w:type="paragraph" w:customStyle="1" w:styleId="E4365270A878744A9F69101D18516B00">
    <w:name w:val="E4365270A878744A9F69101D18516B00"/>
    <w:rsid w:val="00772C05"/>
  </w:style>
  <w:style w:type="paragraph" w:customStyle="1" w:styleId="0BB2EE868E66814C9E449F72DF17630D">
    <w:name w:val="0BB2EE868E66814C9E449F72DF17630D"/>
    <w:rsid w:val="00772C05"/>
  </w:style>
  <w:style w:type="paragraph" w:customStyle="1" w:styleId="F5A22A4356130A4FB62A5CE6F26CB121">
    <w:name w:val="F5A22A4356130A4FB62A5CE6F26CB121"/>
    <w:rsid w:val="00772C05"/>
  </w:style>
  <w:style w:type="paragraph" w:customStyle="1" w:styleId="171EBBF2EBE58543AD3F9E9AAD9EBDF6">
    <w:name w:val="171EBBF2EBE58543AD3F9E9AAD9EBDF6"/>
    <w:rsid w:val="00772C05"/>
  </w:style>
  <w:style w:type="paragraph" w:customStyle="1" w:styleId="ADB6365E4E4DC94C821C3BDB87223A6E">
    <w:name w:val="ADB6365E4E4DC94C821C3BDB87223A6E"/>
    <w:rsid w:val="00772C05"/>
  </w:style>
  <w:style w:type="paragraph" w:customStyle="1" w:styleId="2617D9A8022C0940A897776A7AE04625">
    <w:name w:val="2617D9A8022C0940A897776A7AE04625"/>
    <w:rsid w:val="00772C05"/>
  </w:style>
  <w:style w:type="paragraph" w:customStyle="1" w:styleId="8DEF6976B905424584E62B968FC47575">
    <w:name w:val="8DEF6976B905424584E62B968FC47575"/>
    <w:rsid w:val="00772C05"/>
  </w:style>
  <w:style w:type="paragraph" w:customStyle="1" w:styleId="6C7C89F93D24414ABDEA48E349D232E3">
    <w:name w:val="6C7C89F93D24414ABDEA48E349D232E3"/>
    <w:rsid w:val="00772C05"/>
  </w:style>
  <w:style w:type="paragraph" w:customStyle="1" w:styleId="6D39760429E7014A84A35300C19A7D66">
    <w:name w:val="6D39760429E7014A84A35300C19A7D66"/>
    <w:rsid w:val="00772C05"/>
  </w:style>
  <w:style w:type="paragraph" w:customStyle="1" w:styleId="D1FE0B2AEBC7244E8CB05615CFAF1C41">
    <w:name w:val="D1FE0B2AEBC7244E8CB05615CFAF1C41"/>
    <w:rsid w:val="00772C05"/>
  </w:style>
  <w:style w:type="paragraph" w:customStyle="1" w:styleId="A31097134A3BA741A273407E8BF32243">
    <w:name w:val="A31097134A3BA741A273407E8BF32243"/>
    <w:rsid w:val="00772C05"/>
  </w:style>
  <w:style w:type="paragraph" w:customStyle="1" w:styleId="87E7E44BAF07B64190E34BA2EE909EF3">
    <w:name w:val="87E7E44BAF07B64190E34BA2EE909EF3"/>
    <w:rsid w:val="00772C05"/>
  </w:style>
  <w:style w:type="paragraph" w:customStyle="1" w:styleId="1FFD0B670A8B8C4FBC06E6B3D1A93CC5">
    <w:name w:val="1FFD0B670A8B8C4FBC06E6B3D1A93CC5"/>
    <w:rsid w:val="00772C05"/>
  </w:style>
  <w:style w:type="paragraph" w:customStyle="1" w:styleId="336418A7DC6162488AE43E1FF4862755">
    <w:name w:val="336418A7DC6162488AE43E1FF4862755"/>
    <w:rsid w:val="00772C05"/>
  </w:style>
  <w:style w:type="paragraph" w:customStyle="1" w:styleId="F4F60D39A68AEC47AEA0FCC5E8F2EFA1">
    <w:name w:val="F4F60D39A68AEC47AEA0FCC5E8F2EFA1"/>
    <w:rsid w:val="00772C05"/>
  </w:style>
  <w:style w:type="paragraph" w:customStyle="1" w:styleId="C35E1A9B1B564842B9059D4884D7CA9F">
    <w:name w:val="C35E1A9B1B564842B9059D4884D7CA9F"/>
    <w:rsid w:val="00772C05"/>
  </w:style>
  <w:style w:type="paragraph" w:customStyle="1" w:styleId="5094419EDD4F70418922A8D93602B21A">
    <w:name w:val="5094419EDD4F70418922A8D93602B21A"/>
    <w:rsid w:val="00772C05"/>
  </w:style>
  <w:style w:type="paragraph" w:customStyle="1" w:styleId="6015453047F9234486B6FC68A9B04D98">
    <w:name w:val="6015453047F9234486B6FC68A9B04D98"/>
    <w:rsid w:val="00772C05"/>
  </w:style>
  <w:style w:type="paragraph" w:customStyle="1" w:styleId="1A52D7DCD73A074DB33A67F1A716544D">
    <w:name w:val="1A52D7DCD73A074DB33A67F1A716544D"/>
    <w:rsid w:val="00772C05"/>
  </w:style>
  <w:style w:type="paragraph" w:customStyle="1" w:styleId="0E68BCC3DEFC3140B77135605CE60E17">
    <w:name w:val="0E68BCC3DEFC3140B77135605CE60E17"/>
    <w:rsid w:val="00772C05"/>
  </w:style>
  <w:style w:type="paragraph" w:customStyle="1" w:styleId="3446F12467135E48AD2E48F71A7A9A40">
    <w:name w:val="3446F12467135E48AD2E48F71A7A9A40"/>
    <w:rsid w:val="00772C05"/>
  </w:style>
  <w:style w:type="paragraph" w:customStyle="1" w:styleId="C9FE780EAD1AAF48B2158377595C0673">
    <w:name w:val="C9FE780EAD1AAF48B2158377595C0673"/>
    <w:rsid w:val="00772C05"/>
  </w:style>
  <w:style w:type="paragraph" w:customStyle="1" w:styleId="16E7AB8A588FBD4F8FD25D7355941760">
    <w:name w:val="16E7AB8A588FBD4F8FD25D7355941760"/>
    <w:rsid w:val="00772C05"/>
  </w:style>
  <w:style w:type="paragraph" w:customStyle="1" w:styleId="570B42EF0EFEEA4A94581C3C06DF98B4">
    <w:name w:val="570B42EF0EFEEA4A94581C3C06DF98B4"/>
    <w:rsid w:val="00772C05"/>
  </w:style>
  <w:style w:type="paragraph" w:customStyle="1" w:styleId="A2D9A30F4DBEAB4ABF70704436CEB50C">
    <w:name w:val="A2D9A30F4DBEAB4ABF70704436CEB50C"/>
    <w:rsid w:val="00772C05"/>
  </w:style>
  <w:style w:type="paragraph" w:customStyle="1" w:styleId="63F699CCDFA2644698F67081EA5F5FE1">
    <w:name w:val="63F699CCDFA2644698F67081EA5F5FE1"/>
    <w:rsid w:val="00772C05"/>
  </w:style>
  <w:style w:type="paragraph" w:customStyle="1" w:styleId="7C9997FA09E7374A991BCB6ED620A90C">
    <w:name w:val="7C9997FA09E7374A991BCB6ED620A90C"/>
    <w:rsid w:val="00772C05"/>
  </w:style>
  <w:style w:type="paragraph" w:customStyle="1" w:styleId="210C44CB3F92344A98780004308D0645">
    <w:name w:val="210C44CB3F92344A98780004308D0645"/>
    <w:rsid w:val="00772C05"/>
  </w:style>
  <w:style w:type="paragraph" w:customStyle="1" w:styleId="74BD2FC5D52C7945A567F438724C4EAB">
    <w:name w:val="74BD2FC5D52C7945A567F438724C4EAB"/>
    <w:rsid w:val="00772C05"/>
  </w:style>
  <w:style w:type="paragraph" w:customStyle="1" w:styleId="A9FDD8D837E94949BCA46A14A000B888">
    <w:name w:val="A9FDD8D837E94949BCA46A14A000B888"/>
    <w:rsid w:val="00772C05"/>
  </w:style>
  <w:style w:type="paragraph" w:customStyle="1" w:styleId="D1012380CF1B734A873DAA7443B016EE">
    <w:name w:val="D1012380CF1B734A873DAA7443B016EE"/>
    <w:rsid w:val="00772C05"/>
  </w:style>
  <w:style w:type="paragraph" w:customStyle="1" w:styleId="F7E3604CB92BB242B83AF9B3B62358CC">
    <w:name w:val="F7E3604CB92BB242B83AF9B3B62358CC"/>
    <w:rsid w:val="00772C05"/>
  </w:style>
  <w:style w:type="paragraph" w:customStyle="1" w:styleId="B555313DF994F8419DE48A8D0C46D8DC">
    <w:name w:val="B555313DF994F8419DE48A8D0C46D8DC"/>
    <w:rsid w:val="00772C05"/>
  </w:style>
  <w:style w:type="paragraph" w:customStyle="1" w:styleId="969C2FFB1FF22947BDE16BF229642D0B">
    <w:name w:val="969C2FFB1FF22947BDE16BF229642D0B"/>
    <w:rsid w:val="00772C05"/>
  </w:style>
  <w:style w:type="paragraph" w:customStyle="1" w:styleId="4D4ABCA383D4F74C8A598B59CA4949A3">
    <w:name w:val="4D4ABCA383D4F74C8A598B59CA4949A3"/>
    <w:rsid w:val="00772C05"/>
  </w:style>
  <w:style w:type="paragraph" w:customStyle="1" w:styleId="E09CEA7781FB4441AECB786FBBC5E22B">
    <w:name w:val="E09CEA7781FB4441AECB786FBBC5E22B"/>
    <w:rsid w:val="00772C05"/>
  </w:style>
  <w:style w:type="paragraph" w:customStyle="1" w:styleId="216E402FF058304BAEC4B058DBDD292D">
    <w:name w:val="216E402FF058304BAEC4B058DBDD292D"/>
    <w:rsid w:val="00772C05"/>
  </w:style>
  <w:style w:type="paragraph" w:customStyle="1" w:styleId="67BFC8C21EC47342ABD38C7F44A6FBF8">
    <w:name w:val="67BFC8C21EC47342ABD38C7F44A6FBF8"/>
    <w:rsid w:val="00772C05"/>
  </w:style>
  <w:style w:type="paragraph" w:customStyle="1" w:styleId="95B4C189ECD08149BB0F08780164CBD2">
    <w:name w:val="95B4C189ECD08149BB0F08780164CBD2"/>
    <w:rsid w:val="00772C05"/>
  </w:style>
  <w:style w:type="paragraph" w:customStyle="1" w:styleId="D0D15C85721956488D18DACC318096AF">
    <w:name w:val="D0D15C85721956488D18DACC318096AF"/>
    <w:rsid w:val="00772C05"/>
  </w:style>
  <w:style w:type="paragraph" w:customStyle="1" w:styleId="1AEA8986F121D54F9170BF91372CE697">
    <w:name w:val="1AEA8986F121D54F9170BF91372CE697"/>
    <w:rsid w:val="00772C05"/>
  </w:style>
  <w:style w:type="paragraph" w:customStyle="1" w:styleId="02906446EAC554428615193F2B9C4012">
    <w:name w:val="02906446EAC554428615193F2B9C4012"/>
    <w:rsid w:val="00772C05"/>
  </w:style>
  <w:style w:type="paragraph" w:customStyle="1" w:styleId="803A76CE9F262F49B9BD055BA891A37A">
    <w:name w:val="803A76CE9F262F49B9BD055BA891A37A"/>
    <w:rsid w:val="00772C05"/>
  </w:style>
  <w:style w:type="paragraph" w:customStyle="1" w:styleId="54605C5B140286488E7A21E96FFC40E2">
    <w:name w:val="54605C5B140286488E7A21E96FFC40E2"/>
    <w:rsid w:val="00772C05"/>
  </w:style>
  <w:style w:type="paragraph" w:customStyle="1" w:styleId="26B731AD5D77DB4294734BE3988E98F4">
    <w:name w:val="26B731AD5D77DB4294734BE3988E98F4"/>
    <w:rsid w:val="00772C05"/>
  </w:style>
  <w:style w:type="paragraph" w:customStyle="1" w:styleId="B4E6751521D348439BF0BEF4748DAC72">
    <w:name w:val="B4E6751521D348439BF0BEF4748DAC72"/>
    <w:rsid w:val="00772C05"/>
  </w:style>
  <w:style w:type="paragraph" w:customStyle="1" w:styleId="385DDEF1513BAC4AADE3AA2D9520D149">
    <w:name w:val="385DDEF1513BAC4AADE3AA2D9520D149"/>
    <w:rsid w:val="00772C05"/>
  </w:style>
  <w:style w:type="paragraph" w:customStyle="1" w:styleId="D9056BD04DB93E4EB525BD9A4454731A">
    <w:name w:val="D9056BD04DB93E4EB525BD9A4454731A"/>
    <w:rsid w:val="00772C05"/>
  </w:style>
  <w:style w:type="paragraph" w:customStyle="1" w:styleId="BE32BD7E5048F04986CA8D9D7B392584">
    <w:name w:val="BE32BD7E5048F04986CA8D9D7B392584"/>
    <w:rsid w:val="00772C05"/>
  </w:style>
  <w:style w:type="paragraph" w:customStyle="1" w:styleId="217C7C60B54089479586BBDB36B0F0C4">
    <w:name w:val="217C7C60B54089479586BBDB36B0F0C4"/>
    <w:rsid w:val="00772C05"/>
  </w:style>
  <w:style w:type="paragraph" w:customStyle="1" w:styleId="279E326C1BE5DD4C854AE657B6A10DA0">
    <w:name w:val="279E326C1BE5DD4C854AE657B6A10DA0"/>
    <w:rsid w:val="00772C05"/>
  </w:style>
  <w:style w:type="paragraph" w:customStyle="1" w:styleId="8F152660A79BB141BDCBC8B60A8745F5">
    <w:name w:val="8F152660A79BB141BDCBC8B60A8745F5"/>
    <w:rsid w:val="00772C05"/>
  </w:style>
  <w:style w:type="paragraph" w:customStyle="1" w:styleId="CEC469E25FDF624B8137DF8DADEB1F1B">
    <w:name w:val="CEC469E25FDF624B8137DF8DADEB1F1B"/>
    <w:rsid w:val="00772C05"/>
  </w:style>
  <w:style w:type="paragraph" w:customStyle="1" w:styleId="EC01DC218CA6314D8C0F58C336DCDF23">
    <w:name w:val="EC01DC218CA6314D8C0F58C336DCDF23"/>
    <w:rsid w:val="00772C05"/>
  </w:style>
  <w:style w:type="paragraph" w:customStyle="1" w:styleId="C4D7B8DF76A29E46B1B54286061C058B">
    <w:name w:val="C4D7B8DF76A29E46B1B54286061C058B"/>
    <w:rsid w:val="00772C05"/>
  </w:style>
  <w:style w:type="paragraph" w:customStyle="1" w:styleId="BB2F75641068D944B29AB528C2A1C210">
    <w:name w:val="BB2F75641068D944B29AB528C2A1C210"/>
    <w:rsid w:val="00772C05"/>
  </w:style>
  <w:style w:type="paragraph" w:customStyle="1" w:styleId="C7FC41AAFA3F9344B6DEB73C72A23C22">
    <w:name w:val="C7FC41AAFA3F9344B6DEB73C72A23C22"/>
    <w:rsid w:val="00772C05"/>
  </w:style>
  <w:style w:type="paragraph" w:customStyle="1" w:styleId="392E42101A2FA6459BD5882A0B5E0384">
    <w:name w:val="392E42101A2FA6459BD5882A0B5E0384"/>
    <w:rsid w:val="00772C05"/>
  </w:style>
  <w:style w:type="paragraph" w:customStyle="1" w:styleId="70756E6A7C1C6249877C83C331112B54">
    <w:name w:val="70756E6A7C1C6249877C83C331112B54"/>
    <w:rsid w:val="00772C05"/>
  </w:style>
  <w:style w:type="paragraph" w:customStyle="1" w:styleId="4C5455FA79ECDA408783D086EFD019ED">
    <w:name w:val="4C5455FA79ECDA408783D086EFD019ED"/>
    <w:rsid w:val="00772C05"/>
  </w:style>
  <w:style w:type="paragraph" w:customStyle="1" w:styleId="C54C3CAF912BAA469A045963DD33E840">
    <w:name w:val="C54C3CAF912BAA469A045963DD33E840"/>
    <w:rsid w:val="00772C05"/>
  </w:style>
  <w:style w:type="paragraph" w:customStyle="1" w:styleId="E24605AAF9F5C7408A9A342B374E1A74">
    <w:name w:val="E24605AAF9F5C7408A9A342B374E1A74"/>
    <w:rsid w:val="00772C05"/>
  </w:style>
  <w:style w:type="paragraph" w:customStyle="1" w:styleId="58CB516C373CB84AB52B9F65CEF6D20D">
    <w:name w:val="58CB516C373CB84AB52B9F65CEF6D20D"/>
    <w:rsid w:val="00772C05"/>
  </w:style>
  <w:style w:type="paragraph" w:customStyle="1" w:styleId="3CAA76AB167A564B8D6D150EBC097D72">
    <w:name w:val="3CAA76AB167A564B8D6D150EBC097D72"/>
    <w:rsid w:val="00772C05"/>
  </w:style>
  <w:style w:type="paragraph" w:customStyle="1" w:styleId="316FE40B0B369E4C91F0B40B6CC6C82C">
    <w:name w:val="316FE40B0B369E4C91F0B40B6CC6C82C"/>
    <w:rsid w:val="00772C05"/>
  </w:style>
  <w:style w:type="paragraph" w:customStyle="1" w:styleId="C0BB5DF8FFCF0C4F9691DD90D1C08906">
    <w:name w:val="C0BB5DF8FFCF0C4F9691DD90D1C08906"/>
    <w:rsid w:val="00772C05"/>
  </w:style>
  <w:style w:type="paragraph" w:customStyle="1" w:styleId="AC3B7D9D9357A04A940FF38F4AC613FF">
    <w:name w:val="AC3B7D9D9357A04A940FF38F4AC613FF"/>
    <w:rsid w:val="00772C05"/>
  </w:style>
  <w:style w:type="paragraph" w:customStyle="1" w:styleId="BB499610C2C9A44E9B07383B1271710B">
    <w:name w:val="BB499610C2C9A44E9B07383B1271710B"/>
    <w:rsid w:val="00772C05"/>
  </w:style>
  <w:style w:type="paragraph" w:customStyle="1" w:styleId="DDC72C9682C6264288176748012CB8DC">
    <w:name w:val="DDC72C9682C6264288176748012CB8DC"/>
    <w:rsid w:val="00772C05"/>
  </w:style>
  <w:style w:type="paragraph" w:customStyle="1" w:styleId="4B0D500A06ACC041A31503230CFDEC4E">
    <w:name w:val="4B0D500A06ACC041A31503230CFDEC4E"/>
    <w:rsid w:val="00772C05"/>
  </w:style>
  <w:style w:type="paragraph" w:customStyle="1" w:styleId="1B51492F24B88D469238ECAF7088D7B0">
    <w:name w:val="1B51492F24B88D469238ECAF7088D7B0"/>
    <w:rsid w:val="00772C05"/>
  </w:style>
  <w:style w:type="paragraph" w:customStyle="1" w:styleId="2A4AED5F4F3AEB41BCEE488013FEED91">
    <w:name w:val="2A4AED5F4F3AEB41BCEE488013FEED91"/>
    <w:rsid w:val="00772C05"/>
  </w:style>
  <w:style w:type="paragraph" w:customStyle="1" w:styleId="70D47C87B1A7E246900BBBF37EEB9FE8">
    <w:name w:val="70D47C87B1A7E246900BBBF37EEB9FE8"/>
    <w:rsid w:val="00772C05"/>
  </w:style>
  <w:style w:type="paragraph" w:customStyle="1" w:styleId="E4CABA4534267E4EB171431FA819910A">
    <w:name w:val="E4CABA4534267E4EB171431FA819910A"/>
    <w:rsid w:val="00772C05"/>
  </w:style>
  <w:style w:type="paragraph" w:customStyle="1" w:styleId="2FAC185CAE1A424C919E08F43F946D0D">
    <w:name w:val="2FAC185CAE1A424C919E08F43F946D0D"/>
    <w:rsid w:val="00772C05"/>
  </w:style>
  <w:style w:type="paragraph" w:customStyle="1" w:styleId="F357A517CDD21C47A7E616A2192DE3A2">
    <w:name w:val="F357A517CDD21C47A7E616A2192DE3A2"/>
    <w:rsid w:val="00772C05"/>
  </w:style>
  <w:style w:type="paragraph" w:customStyle="1" w:styleId="A40A141A57473F45B4E815CD10162EF3">
    <w:name w:val="A40A141A57473F45B4E815CD10162EF3"/>
    <w:rsid w:val="00772C05"/>
  </w:style>
  <w:style w:type="paragraph" w:customStyle="1" w:styleId="1EB8025F0045014D8851CAFE67325871">
    <w:name w:val="1EB8025F0045014D8851CAFE67325871"/>
    <w:rsid w:val="00772C05"/>
  </w:style>
  <w:style w:type="paragraph" w:customStyle="1" w:styleId="6F40DFA58504F74B8A67AA8075869027">
    <w:name w:val="6F40DFA58504F74B8A67AA8075869027"/>
    <w:rsid w:val="00772C05"/>
  </w:style>
  <w:style w:type="paragraph" w:customStyle="1" w:styleId="73A32CB8DCFE7C4A90EAD7EAF7ACF29A">
    <w:name w:val="73A32CB8DCFE7C4A90EAD7EAF7ACF29A"/>
    <w:rsid w:val="00772C05"/>
  </w:style>
  <w:style w:type="paragraph" w:customStyle="1" w:styleId="2DB8B09D728CBE41A54B28C7D0C7D7A6">
    <w:name w:val="2DB8B09D728CBE41A54B28C7D0C7D7A6"/>
    <w:rsid w:val="00772C05"/>
  </w:style>
  <w:style w:type="paragraph" w:customStyle="1" w:styleId="B6D051787A239048A67D8D37E56A0A6D">
    <w:name w:val="B6D051787A239048A67D8D37E56A0A6D"/>
    <w:rsid w:val="00772C05"/>
  </w:style>
  <w:style w:type="paragraph" w:customStyle="1" w:styleId="607B3707F953E44EA8C0DE2C04650A18">
    <w:name w:val="607B3707F953E44EA8C0DE2C04650A18"/>
    <w:rsid w:val="00772C05"/>
  </w:style>
  <w:style w:type="paragraph" w:customStyle="1" w:styleId="BB5D55549636F043BA235509EB33DB65">
    <w:name w:val="BB5D55549636F043BA235509EB33DB65"/>
    <w:rsid w:val="00772C05"/>
  </w:style>
  <w:style w:type="paragraph" w:customStyle="1" w:styleId="9544CC9006B3F54E97C78B2A4741F285">
    <w:name w:val="9544CC9006B3F54E97C78B2A4741F285"/>
    <w:rsid w:val="00772C05"/>
  </w:style>
  <w:style w:type="paragraph" w:customStyle="1" w:styleId="58FA6D187B3F744D8A3F5FD1678797B0">
    <w:name w:val="58FA6D187B3F744D8A3F5FD1678797B0"/>
    <w:rsid w:val="00772C05"/>
  </w:style>
  <w:style w:type="paragraph" w:customStyle="1" w:styleId="61D6F809B590A141852B3F1DDA39AB69">
    <w:name w:val="61D6F809B590A141852B3F1DDA39AB69"/>
    <w:rsid w:val="00772C05"/>
  </w:style>
  <w:style w:type="paragraph" w:customStyle="1" w:styleId="3826DD9D40DF8248A457719936AB3C67">
    <w:name w:val="3826DD9D40DF8248A457719936AB3C67"/>
    <w:rsid w:val="00772C05"/>
  </w:style>
  <w:style w:type="paragraph" w:customStyle="1" w:styleId="643E0C7606A8A84EA25A3EAA37AE9400">
    <w:name w:val="643E0C7606A8A84EA25A3EAA37AE9400"/>
    <w:rsid w:val="00772C05"/>
  </w:style>
  <w:style w:type="paragraph" w:customStyle="1" w:styleId="300EF2DA7AB4B84BA278EED501D4567A">
    <w:name w:val="300EF2DA7AB4B84BA278EED501D4567A"/>
    <w:rsid w:val="00772C05"/>
  </w:style>
  <w:style w:type="paragraph" w:customStyle="1" w:styleId="7AF519DAB6BF4F44AC5BC091CD9A64A9">
    <w:name w:val="7AF519DAB6BF4F44AC5BC091CD9A64A9"/>
    <w:rsid w:val="00772C05"/>
  </w:style>
  <w:style w:type="paragraph" w:customStyle="1" w:styleId="D1E14510980FD84F87876ED8CF17F8A1">
    <w:name w:val="D1E14510980FD84F87876ED8CF17F8A1"/>
    <w:rsid w:val="00772C05"/>
  </w:style>
  <w:style w:type="paragraph" w:customStyle="1" w:styleId="7BE7FB347E493F45B84DCD09E4F3C642">
    <w:name w:val="7BE7FB347E493F45B84DCD09E4F3C642"/>
    <w:rsid w:val="00772C05"/>
  </w:style>
  <w:style w:type="paragraph" w:customStyle="1" w:styleId="49CB40E663C9734EA305240B60DC1124">
    <w:name w:val="49CB40E663C9734EA305240B60DC1124"/>
    <w:rsid w:val="00772C05"/>
  </w:style>
  <w:style w:type="paragraph" w:customStyle="1" w:styleId="BE38D51347D75041AB557382BB1C97DD">
    <w:name w:val="BE38D51347D75041AB557382BB1C97DD"/>
    <w:rsid w:val="00772C05"/>
  </w:style>
  <w:style w:type="paragraph" w:customStyle="1" w:styleId="744DCFB7A51926428CC0467652D4D316">
    <w:name w:val="744DCFB7A51926428CC0467652D4D316"/>
    <w:rsid w:val="00772C05"/>
  </w:style>
  <w:style w:type="paragraph" w:customStyle="1" w:styleId="72216E4101A7504F9035CBA644646844">
    <w:name w:val="72216E4101A7504F9035CBA644646844"/>
    <w:rsid w:val="00772C05"/>
  </w:style>
  <w:style w:type="paragraph" w:customStyle="1" w:styleId="7B75F4815762EA44A38AD9DD05FDF4BD">
    <w:name w:val="7B75F4815762EA44A38AD9DD05FDF4BD"/>
    <w:rsid w:val="00772C05"/>
  </w:style>
  <w:style w:type="paragraph" w:customStyle="1" w:styleId="D6FE341EF4B9EF4D8550431BFB5979F0">
    <w:name w:val="D6FE341EF4B9EF4D8550431BFB5979F0"/>
    <w:rsid w:val="00772C05"/>
  </w:style>
  <w:style w:type="paragraph" w:customStyle="1" w:styleId="F2A4C391E89AF14BB89968B7FCFB8002">
    <w:name w:val="F2A4C391E89AF14BB89968B7FCFB8002"/>
    <w:rsid w:val="00772C05"/>
  </w:style>
  <w:style w:type="paragraph" w:customStyle="1" w:styleId="DEA952DD931E1D46A7C58B0B11B083DE">
    <w:name w:val="DEA952DD931E1D46A7C58B0B11B083DE"/>
    <w:rsid w:val="00772C05"/>
  </w:style>
  <w:style w:type="paragraph" w:customStyle="1" w:styleId="888796A1DF97E44AAA1BE66A4CA9C043">
    <w:name w:val="888796A1DF97E44AAA1BE66A4CA9C043"/>
    <w:rsid w:val="00772C05"/>
  </w:style>
  <w:style w:type="paragraph" w:customStyle="1" w:styleId="F0711F632EEC4440AD77736FD41E5614">
    <w:name w:val="F0711F632EEC4440AD77736FD41E5614"/>
    <w:rsid w:val="00772C05"/>
  </w:style>
  <w:style w:type="paragraph" w:customStyle="1" w:styleId="E44BEF7B61F06047B46DC375CFB04791">
    <w:name w:val="E44BEF7B61F06047B46DC375CFB04791"/>
    <w:rsid w:val="00772C05"/>
  </w:style>
  <w:style w:type="paragraph" w:customStyle="1" w:styleId="A18E7C232FA89649BB480D920DBF0380">
    <w:name w:val="A18E7C232FA89649BB480D920DBF0380"/>
    <w:rsid w:val="00772C05"/>
  </w:style>
  <w:style w:type="paragraph" w:customStyle="1" w:styleId="B4241B3DED0E0C4DA357433B988E04E9">
    <w:name w:val="B4241B3DED0E0C4DA357433B988E04E9"/>
    <w:rsid w:val="00772C05"/>
  </w:style>
  <w:style w:type="paragraph" w:customStyle="1" w:styleId="01B45AD0BA031B45976286CAF427367C">
    <w:name w:val="01B45AD0BA031B45976286CAF427367C"/>
    <w:rsid w:val="00772C05"/>
  </w:style>
  <w:style w:type="paragraph" w:customStyle="1" w:styleId="F4FA53EEFEC3D24CB84CC6776F4D7336">
    <w:name w:val="F4FA53EEFEC3D24CB84CC6776F4D7336"/>
    <w:rsid w:val="00772C05"/>
  </w:style>
  <w:style w:type="paragraph" w:customStyle="1" w:styleId="E95B3EA609820748B6B2F076310C313F">
    <w:name w:val="E95B3EA609820748B6B2F076310C313F"/>
    <w:rsid w:val="00772C05"/>
  </w:style>
  <w:style w:type="paragraph" w:customStyle="1" w:styleId="2FAAB34050AFC7479928CB5FB04E696F">
    <w:name w:val="2FAAB34050AFC7479928CB5FB04E696F"/>
    <w:rsid w:val="00772C05"/>
  </w:style>
  <w:style w:type="paragraph" w:customStyle="1" w:styleId="318489C687C1234F8E7FDA1BC34FD3F8">
    <w:name w:val="318489C687C1234F8E7FDA1BC34FD3F8"/>
    <w:rsid w:val="00772C05"/>
  </w:style>
  <w:style w:type="paragraph" w:customStyle="1" w:styleId="795019D91F15494ABF377FC41EC87987">
    <w:name w:val="795019D91F15494ABF377FC41EC87987"/>
    <w:rsid w:val="00772C05"/>
  </w:style>
  <w:style w:type="paragraph" w:customStyle="1" w:styleId="E963750E11046A4187BB0E2D4D433319">
    <w:name w:val="E963750E11046A4187BB0E2D4D433319"/>
    <w:rsid w:val="00772C05"/>
  </w:style>
  <w:style w:type="paragraph" w:customStyle="1" w:styleId="B5A83A4453F4DF4DA7691C047D0C71C3">
    <w:name w:val="B5A83A4453F4DF4DA7691C047D0C71C3"/>
    <w:rsid w:val="00772C05"/>
  </w:style>
  <w:style w:type="paragraph" w:customStyle="1" w:styleId="5F74E923F92E864081F5E78BDF76A4A6">
    <w:name w:val="5F74E923F92E864081F5E78BDF76A4A6"/>
    <w:rsid w:val="00772C05"/>
  </w:style>
  <w:style w:type="paragraph" w:customStyle="1" w:styleId="2A05780D79A7004AA68A295EA1C96A2E">
    <w:name w:val="2A05780D79A7004AA68A295EA1C96A2E"/>
    <w:rsid w:val="00772C05"/>
  </w:style>
  <w:style w:type="paragraph" w:customStyle="1" w:styleId="B40BE7F634F75348B26F57C39676FD60">
    <w:name w:val="B40BE7F634F75348B26F57C39676FD60"/>
    <w:rsid w:val="00772C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6</TotalTime>
  <Pages>1</Pages>
  <Words>127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2</cp:revision>
  <dcterms:created xsi:type="dcterms:W3CDTF">2026-10-21T10:58:00Z</dcterms:created>
  <dcterms:modified xsi:type="dcterms:W3CDTF">2026-10-21T10:58:00Z</dcterms:modified>
</cp:coreProperties>
</file>