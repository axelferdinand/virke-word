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2332"/>
        <w:gridCol w:w="2332"/>
        <w:gridCol w:w="2332"/>
        <w:gridCol w:w="2334"/>
      </w:tblGrid>
      <w:tr w:rsidR="00C87CF5" w14:paraId="6759D166" w14:textId="77777777" w:rsidTr="000A11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32" w:type="dxa"/>
            <w:tcMar>
              <w:top w:w="150" w:type="dxa"/>
              <w:bottom w:w="90" w:type="dxa"/>
            </w:tcMar>
          </w:tcPr>
          <w:p w14:paraId="14616AEF" w14:textId="4C30AA53" w:rsidR="00C87CF5" w:rsidRDefault="00C87CF5">
            <w:pPr>
              <w:pStyle w:val="Virketabelloverskrift"/>
              <w:rPr>
                <w:rFonts w:cstheme="majorBidi"/>
              </w:rPr>
            </w:pPr>
            <w:proofErr w:type="spellStart"/>
            <w:r>
              <w:rPr>
                <w:rFonts w:cstheme="majorBidi"/>
              </w:rPr>
              <w:t>QA</w:t>
            </w:r>
            <w:proofErr w:type="spellEnd"/>
            <w:r>
              <w:rPr>
                <w:rFonts w:cstheme="majorBidi"/>
              </w:rPr>
              <w:t xml:space="preserve"> Lang kolonneoverskrift med norsk tekst</w:t>
            </w:r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785012D0" w14:textId="77777777" w:rsidR="00C87CF5" w:rsidRDefault="00C87CF5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00"/>
                <w:id w:val="181000051"/>
                <w:placeholder>
                  <w:docPart w:val="3739E36713AC9F468F5801CC992FED2C"/>
                </w:placeholder>
                <w:temporary/>
                <w:showingPlcHdr/>
              </w:sdtPr>
              <w:sdtContent>
                <w:r>
                  <w:rPr>
                    <w:rFonts w:cstheme="majorBidi"/>
                    <w:b/>
                    <w:bCs/>
                    <w:color w:val="C9007F"/>
                  </w:rPr>
                  <w:t>[Navn]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32EEAB0D" w14:textId="77777777" w:rsidR="00C87CF5" w:rsidRDefault="00C87CF5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02"/>
                <w:id w:val="181000052"/>
                <w:placeholder>
                  <w:docPart w:val="B25CDAF11329C74F99E0C4B6779541B5"/>
                </w:placeholder>
                <w:temporary/>
                <w:showingPlcHdr/>
              </w:sdtPr>
              <w:sdtContent>
                <w:r>
                  <w:rPr>
                    <w:rFonts w:cstheme="majorBidi"/>
                    <w:b/>
                    <w:bCs/>
                    <w:color w:val="C9007F"/>
                  </w:rPr>
                  <w:t>[Navn]</w:t>
                </w:r>
              </w:sdtContent>
            </w:sdt>
          </w:p>
        </w:tc>
        <w:tc>
          <w:tcPr>
            <w:tcW w:w="2334" w:type="dxa"/>
            <w:tcMar>
              <w:top w:w="150" w:type="dxa"/>
              <w:bottom w:w="90" w:type="dxa"/>
            </w:tcMar>
          </w:tcPr>
          <w:p w14:paraId="0924E45F" w14:textId="77777777" w:rsidR="00C87CF5" w:rsidRDefault="00C87CF5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04"/>
                <w:id w:val="181000053"/>
                <w:placeholder>
                  <w:docPart w:val="DA7138789DA71D43B91B9052CB3A1F28"/>
                </w:placeholder>
                <w:temporary/>
                <w:showingPlcHdr/>
              </w:sdtPr>
              <w:sdtContent>
                <w:r>
                  <w:rPr>
                    <w:rFonts w:cstheme="majorBidi"/>
                    <w:b/>
                    <w:bCs/>
                    <w:color w:val="C9007F"/>
                  </w:rPr>
                  <w:t>[Navn]</w:t>
                </w:r>
              </w:sdtContent>
            </w:sdt>
          </w:p>
        </w:tc>
      </w:tr>
      <w:tr w:rsidR="00C87CF5" w14:paraId="09DAFA7C" w14:textId="77777777" w:rsidTr="000A118F">
        <w:trPr>
          <w:cantSplit/>
        </w:trPr>
        <w:tc>
          <w:tcPr>
            <w:tcW w:w="2332" w:type="dxa"/>
            <w:tcMar>
              <w:top w:w="150" w:type="dxa"/>
              <w:bottom w:w="90" w:type="dxa"/>
            </w:tcMar>
          </w:tcPr>
          <w:p w14:paraId="7BC31B6E" w14:textId="727F01AC" w:rsidR="00C87CF5" w:rsidRDefault="00C87CF5">
            <w:pPr>
              <w:pStyle w:val="Virketabelltekst"/>
            </w:pPr>
            <w:proofErr w:type="spellStart"/>
            <w:r>
              <w:t>QA</w:t>
            </w:r>
            <w:proofErr w:type="spellEnd"/>
            <w:r>
              <w:t xml:space="preserve"> En lang norsk beskrivelse som skal brytes over flere linjer og gjøre tabellraden høyere uten at tekst blir skjult eller at de andre cellene mister toppjusteringen.</w:t>
            </w:r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070041F3" w14:textId="77777777" w:rsidR="00C87CF5" w:rsidRDefault="00C87CF5">
            <w:pPr>
              <w:pStyle w:val="Virketabelltekst"/>
            </w:pPr>
            <w:sdt>
              <w:sdtPr>
                <w:alias w:val="Fyll ut"/>
                <w:tag w:val="virke_170000108"/>
                <w:id w:val="181000055"/>
                <w:placeholder>
                  <w:docPart w:val="282FA70C947F1A40B3D9E4DCD313B9C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2FEECBD7" w14:textId="77777777" w:rsidR="00C87CF5" w:rsidRDefault="00C87CF5">
            <w:pPr>
              <w:pStyle w:val="Virketabelltekst"/>
            </w:pPr>
            <w:sdt>
              <w:sdtPr>
                <w:alias w:val="Fyll ut"/>
                <w:tag w:val="virke_170000110"/>
                <w:id w:val="181000056"/>
                <w:placeholder>
                  <w:docPart w:val="357F6E40C1DA644D8960AAFD748653F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334" w:type="dxa"/>
            <w:tcMar>
              <w:top w:w="150" w:type="dxa"/>
              <w:bottom w:w="90" w:type="dxa"/>
            </w:tcMar>
          </w:tcPr>
          <w:p w14:paraId="770EB24C" w14:textId="77777777" w:rsidR="00C87CF5" w:rsidRDefault="00C87CF5">
            <w:pPr>
              <w:pStyle w:val="Virketabelltekst"/>
            </w:pPr>
            <w:sdt>
              <w:sdtPr>
                <w:alias w:val="Fyll ut"/>
                <w:tag w:val="virke_170000112"/>
                <w:id w:val="181000057"/>
                <w:placeholder>
                  <w:docPart w:val="5E0A05AFD39E6C468BA6707CF63235E2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C87CF5" w14:paraId="1E3DE814" w14:textId="77777777" w:rsidTr="000A118F">
        <w:trPr>
          <w:cantSplit/>
        </w:trPr>
        <w:tc>
          <w:tcPr>
            <w:tcW w:w="2332" w:type="dxa"/>
            <w:tcMar>
              <w:top w:w="150" w:type="dxa"/>
              <w:bottom w:w="90" w:type="dxa"/>
            </w:tcMar>
          </w:tcPr>
          <w:p w14:paraId="30C817AD" w14:textId="77777777" w:rsidR="00C87CF5" w:rsidRDefault="00C87CF5">
            <w:pPr>
              <w:pStyle w:val="Virketabelltekst"/>
            </w:pPr>
            <w:sdt>
              <w:sdtPr>
                <w:alias w:val="Fyll ut"/>
                <w:tag w:val="virke_170000114"/>
                <w:id w:val="181000058"/>
                <w:placeholder>
                  <w:docPart w:val="AB1DB8D2587BA44A9AB93E3AEDE40A7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07411D45" w14:textId="77777777" w:rsidR="00C87CF5" w:rsidRDefault="00C87CF5">
            <w:pPr>
              <w:pStyle w:val="Virketabelltekst"/>
            </w:pPr>
            <w:sdt>
              <w:sdtPr>
                <w:alias w:val="Fyll ut"/>
                <w:tag w:val="virke_170000116"/>
                <w:id w:val="181000059"/>
                <w:placeholder>
                  <w:docPart w:val="57D66C1B6F318841A01E4F744FF58D8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332" w:type="dxa"/>
            <w:tcMar>
              <w:top w:w="150" w:type="dxa"/>
              <w:bottom w:w="90" w:type="dxa"/>
            </w:tcMar>
          </w:tcPr>
          <w:p w14:paraId="680C963D" w14:textId="77777777" w:rsidR="00C87CF5" w:rsidRDefault="00C87CF5">
            <w:pPr>
              <w:pStyle w:val="Virketabelltekst"/>
            </w:pPr>
            <w:sdt>
              <w:sdtPr>
                <w:alias w:val="Fyll ut"/>
                <w:tag w:val="virke_170000118"/>
                <w:id w:val="181000060"/>
                <w:placeholder>
                  <w:docPart w:val="B1523325742A5643BEE2EA764939193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334" w:type="dxa"/>
            <w:tcMar>
              <w:top w:w="150" w:type="dxa"/>
              <w:bottom w:w="90" w:type="dxa"/>
            </w:tcMar>
          </w:tcPr>
          <w:p w14:paraId="45EC8883" w14:textId="77777777" w:rsidR="00C87CF5" w:rsidRDefault="00C87CF5">
            <w:pPr>
              <w:pStyle w:val="Virketabelltekst"/>
            </w:pPr>
            <w:sdt>
              <w:sdtPr>
                <w:alias w:val="Fyll ut"/>
                <w:tag w:val="virke_170000120"/>
                <w:id w:val="181000061"/>
                <w:placeholder>
                  <w:docPart w:val="711CA414627C324EB92134B384B4A91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5422B1F6" w14:textId="617C63B3" w:rsidR="00E652CC" w:rsidRPr="00C87CF5" w:rsidRDefault="00E652CC" w:rsidP="00C87CF5"/>
    <w:sectPr w:rsidR="00E652CC" w:rsidRPr="00C87CF5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9211BE" w14:textId="77777777" w:rsidR="00123CB6" w:rsidRDefault="00123CB6" w:rsidP="00A834E2">
      <w:pPr>
        <w:spacing w:after="0" w:line="240" w:lineRule="auto"/>
      </w:pPr>
      <w:r>
        <w:separator/>
      </w:r>
    </w:p>
  </w:endnote>
  <w:endnote w:type="continuationSeparator" w:id="0">
    <w:p w14:paraId="541D7884" w14:textId="77777777" w:rsidR="00123CB6" w:rsidRDefault="00123CB6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91CA39" w14:textId="77777777" w:rsidR="00E652CC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170000719"/>
        <w:placeholder/>
        <w:temporary/>
        <w:showingPlcHdr/>
      </w:sdtPr>
      <w:sdtContent>
        <w:r>
          <w:rPr>
            <w:color w:val="C9007F"/>
          </w:rPr>
          <w:t>[Dokumentnavn]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039ABC" w14:textId="77777777" w:rsidR="00123CB6" w:rsidRDefault="00123CB6" w:rsidP="00A834E2">
      <w:pPr>
        <w:spacing w:after="0" w:line="240" w:lineRule="auto"/>
      </w:pPr>
      <w:r>
        <w:separator/>
      </w:r>
    </w:p>
  </w:footnote>
  <w:footnote w:type="continuationSeparator" w:id="0">
    <w:p w14:paraId="740067B9" w14:textId="77777777" w:rsidR="00123CB6" w:rsidRDefault="00123CB6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8AC3D5" w14:textId="77777777" w:rsidR="00E652CC" w:rsidRDefault="00000000">
    <w:pPr>
      <w:pStyle w:val="Topptekst"/>
    </w:pPr>
    <w:sdt>
      <w:sdtPr>
        <w:alias w:val="Tema eller dokumentkategori"/>
        <w:tag w:val="virke_170000716"/>
        <w:id w:val="170000717"/>
        <w:placeholder/>
        <w:temporary/>
        <w:showingPlcHdr/>
      </w:sdtPr>
      <w:sdtContent>
        <w:r>
          <w:rPr>
            <w:color w:val="C9007F"/>
          </w:rPr>
          <w:t>[Tema eller dokumentkategori]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D450C7E"/>
    <w:multiLevelType w:val="hybridMultilevel"/>
    <w:tmpl w:val="9D02F89E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0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C15442E"/>
    <w:multiLevelType w:val="multilevel"/>
    <w:tmpl w:val="CEEA8E24"/>
    <w:numStyleLink w:val="VirkeListe"/>
  </w:abstractNum>
  <w:abstractNum w:abstractNumId="25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9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1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9"/>
  </w:num>
  <w:num w:numId="2" w16cid:durableId="645400299">
    <w:abstractNumId w:val="21"/>
  </w:num>
  <w:num w:numId="3" w16cid:durableId="1165437520">
    <w:abstractNumId w:val="32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0"/>
  </w:num>
  <w:num w:numId="9" w16cid:durableId="1972712342">
    <w:abstractNumId w:val="22"/>
  </w:num>
  <w:num w:numId="10" w16cid:durableId="865022870">
    <w:abstractNumId w:val="22"/>
  </w:num>
  <w:num w:numId="11" w16cid:durableId="766772816">
    <w:abstractNumId w:val="22"/>
  </w:num>
  <w:num w:numId="12" w16cid:durableId="1785340853">
    <w:abstractNumId w:val="22"/>
  </w:num>
  <w:num w:numId="13" w16cid:durableId="284392130">
    <w:abstractNumId w:val="22"/>
  </w:num>
  <w:num w:numId="14" w16cid:durableId="1162116571">
    <w:abstractNumId w:val="22"/>
  </w:num>
  <w:num w:numId="15" w16cid:durableId="530458177">
    <w:abstractNumId w:val="22"/>
  </w:num>
  <w:num w:numId="16" w16cid:durableId="494224054">
    <w:abstractNumId w:val="34"/>
  </w:num>
  <w:num w:numId="17" w16cid:durableId="521747363">
    <w:abstractNumId w:val="19"/>
  </w:num>
  <w:num w:numId="18" w16cid:durableId="1648122134">
    <w:abstractNumId w:val="25"/>
  </w:num>
  <w:num w:numId="19" w16cid:durableId="1901864556">
    <w:abstractNumId w:val="31"/>
  </w:num>
  <w:num w:numId="20" w16cid:durableId="511650067">
    <w:abstractNumId w:val="10"/>
  </w:num>
  <w:num w:numId="21" w16cid:durableId="1727800628">
    <w:abstractNumId w:val="33"/>
  </w:num>
  <w:num w:numId="22" w16cid:durableId="1489056773">
    <w:abstractNumId w:val="28"/>
  </w:num>
  <w:num w:numId="23" w16cid:durableId="231278841">
    <w:abstractNumId w:val="30"/>
  </w:num>
  <w:num w:numId="24" w16cid:durableId="417604701">
    <w:abstractNumId w:val="26"/>
  </w:num>
  <w:num w:numId="25" w16cid:durableId="316567667">
    <w:abstractNumId w:val="24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5"/>
  </w:num>
  <w:num w:numId="31" w16cid:durableId="953942447">
    <w:abstractNumId w:val="27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3"/>
  </w:num>
  <w:num w:numId="35" w16cid:durableId="110054769">
    <w:abstractNumId w:val="18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15370411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38"/>
    <w:rsid w:val="000A3D3D"/>
    <w:rsid w:val="00123CB6"/>
    <w:rsid w:val="00950838"/>
    <w:rsid w:val="00C87CF5"/>
    <w:rsid w:val="00E6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E897D9"/>
  <w15:chartTrackingRefBased/>
  <w15:docId w15:val="{2A09C110-776C-B348-A7FA-876ADF69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b/>
        <w:bCs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21/ettertest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739E36713AC9F468F5801CC992FED2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1AB6BDD-865C-7944-A881-A4B87D9F09CE}"/>
      </w:docPartPr>
      <w:docPartBody>
        <w:p w:rsidR="00000000" w:rsidRDefault="00772C05" w:rsidP="00772C05">
          <w:pPr>
            <w:pStyle w:val="3739E36713AC9F468F5801CC992FED2C"/>
          </w:pPr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B25CDAF11329C74F99E0C4B6779541B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81A73A9-8BD1-7A46-8558-32158035884F}"/>
      </w:docPartPr>
      <w:docPartBody>
        <w:p w:rsidR="00000000" w:rsidRDefault="00772C05" w:rsidP="00772C05">
          <w:pPr>
            <w:pStyle w:val="B25CDAF11329C74F99E0C4B6779541B5"/>
          </w:pPr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DA7138789DA71D43B91B9052CB3A1F2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001E03F-10FC-CE42-BEB4-721F9A2D3CCC}"/>
      </w:docPartPr>
      <w:docPartBody>
        <w:p w:rsidR="00000000" w:rsidRDefault="00772C05" w:rsidP="00772C05">
          <w:pPr>
            <w:pStyle w:val="DA7138789DA71D43B91B9052CB3A1F28"/>
          </w:pPr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282FA70C947F1A40B3D9E4DCD313B9C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5B7D5FB-2CC3-E743-8B5A-8C8E115FD4D9}"/>
      </w:docPartPr>
      <w:docPartBody>
        <w:p w:rsidR="00000000" w:rsidRDefault="00772C05" w:rsidP="00772C05">
          <w:pPr>
            <w:pStyle w:val="282FA70C947F1A40B3D9E4DCD313B9C7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357F6E40C1DA644D8960AAFD748653F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2DFA568-11C9-5547-AAC7-2FF8702254DD}"/>
      </w:docPartPr>
      <w:docPartBody>
        <w:p w:rsidR="00000000" w:rsidRDefault="00772C05" w:rsidP="00772C05">
          <w:pPr>
            <w:pStyle w:val="357F6E40C1DA644D8960AAFD748653F3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5E0A05AFD39E6C468BA6707CF63235E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1B33E70-B1B6-B740-9819-5B68FD505185}"/>
      </w:docPartPr>
      <w:docPartBody>
        <w:p w:rsidR="00000000" w:rsidRDefault="00772C05" w:rsidP="00772C05">
          <w:pPr>
            <w:pStyle w:val="5E0A05AFD39E6C468BA6707CF63235E2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AB1DB8D2587BA44A9AB93E3AEDE40A7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D10A9D9-D7F0-BC4D-B60C-D03B8D5E301A}"/>
      </w:docPartPr>
      <w:docPartBody>
        <w:p w:rsidR="00000000" w:rsidRDefault="00772C05" w:rsidP="00772C05">
          <w:pPr>
            <w:pStyle w:val="AB1DB8D2587BA44A9AB93E3AEDE40A77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57D66C1B6F318841A01E4F744FF58D8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89CBF08-CFEF-774A-BB83-133FDF22167F}"/>
      </w:docPartPr>
      <w:docPartBody>
        <w:p w:rsidR="00000000" w:rsidRDefault="00772C05" w:rsidP="00772C05">
          <w:pPr>
            <w:pStyle w:val="57D66C1B6F318841A01E4F744FF58D8D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B1523325742A5643BEE2EA764939193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615F8E4-5CA6-D74D-91CC-7061BD181203}"/>
      </w:docPartPr>
      <w:docPartBody>
        <w:p w:rsidR="00000000" w:rsidRDefault="00772C05" w:rsidP="00772C05">
          <w:pPr>
            <w:pStyle w:val="B1523325742A5643BEE2EA764939193B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711CA414627C324EB92134B384B4A91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8C82FDA-A997-6A4D-B32F-612A3A33641B}"/>
      </w:docPartPr>
      <w:docPartBody>
        <w:p w:rsidR="00000000" w:rsidRDefault="00772C05" w:rsidP="00772C05">
          <w:pPr>
            <w:pStyle w:val="711CA414627C324EB92134B384B4A913"/>
          </w:pPr>
          <w:r>
            <w:rPr>
              <w:color w:val="C9007F"/>
            </w:rPr>
            <w:t>[Fyll ut]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05"/>
    <w:rsid w:val="000A3D3D"/>
    <w:rsid w:val="00247138"/>
    <w:rsid w:val="0077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0A521DD3ECBCA14DBEE5F406A40606E4">
    <w:name w:val="0A521DD3ECBCA14DBEE5F406A40606E4"/>
  </w:style>
  <w:style w:type="paragraph" w:customStyle="1" w:styleId="E2C8FBB7D3478744843DDCE723395588">
    <w:name w:val="E2C8FBB7D3478744843DDCE723395588"/>
  </w:style>
  <w:style w:type="paragraph" w:customStyle="1" w:styleId="7F41AAE678DABB40B7B92CA017F6B507">
    <w:name w:val="7F41AAE678DABB40B7B92CA017F6B507"/>
  </w:style>
  <w:style w:type="paragraph" w:customStyle="1" w:styleId="7D12425F081D9246B5E2D7FE7E83DFCB">
    <w:name w:val="7D12425F081D9246B5E2D7FE7E83DFCB"/>
    <w:rsid w:val="00772C05"/>
  </w:style>
  <w:style w:type="paragraph" w:customStyle="1" w:styleId="0764C2D6AA3DC941A1A06D6ACE05DC36">
    <w:name w:val="0764C2D6AA3DC941A1A06D6ACE05DC36"/>
    <w:rsid w:val="00772C05"/>
  </w:style>
  <w:style w:type="paragraph" w:customStyle="1" w:styleId="A1073DE65C85154190A7D755EF633582">
    <w:name w:val="A1073DE65C85154190A7D755EF633582"/>
    <w:rsid w:val="00772C05"/>
  </w:style>
  <w:style w:type="paragraph" w:customStyle="1" w:styleId="8D0307A5CFD6D94CB2807C99155FCEA5">
    <w:name w:val="8D0307A5CFD6D94CB2807C99155FCEA5"/>
    <w:rsid w:val="00772C05"/>
  </w:style>
  <w:style w:type="paragraph" w:customStyle="1" w:styleId="75B4387A861E554FAEA10FA49B9331BB">
    <w:name w:val="75B4387A861E554FAEA10FA49B9331BB"/>
    <w:rsid w:val="00772C05"/>
  </w:style>
  <w:style w:type="paragraph" w:customStyle="1" w:styleId="8EFE7A627645E347B0262159A36D780D">
    <w:name w:val="8EFE7A627645E347B0262159A36D780D"/>
    <w:rsid w:val="00772C05"/>
  </w:style>
  <w:style w:type="paragraph" w:customStyle="1" w:styleId="F02CBF2AF7BAA44ABD3C00F460E0A4D9">
    <w:name w:val="F02CBF2AF7BAA44ABD3C00F460E0A4D9"/>
    <w:rsid w:val="00772C05"/>
  </w:style>
  <w:style w:type="paragraph" w:customStyle="1" w:styleId="4F2AF8E0A199A24DB2E956E201E1D254">
    <w:name w:val="4F2AF8E0A199A24DB2E956E201E1D254"/>
    <w:rsid w:val="00772C05"/>
  </w:style>
  <w:style w:type="paragraph" w:customStyle="1" w:styleId="2863D8347E66A342A14594515E6A6502">
    <w:name w:val="2863D8347E66A342A14594515E6A6502"/>
    <w:rsid w:val="00772C05"/>
  </w:style>
  <w:style w:type="paragraph" w:customStyle="1" w:styleId="404E9DA40973764EA57D22619D9B0971">
    <w:name w:val="404E9DA40973764EA57D22619D9B0971"/>
    <w:rsid w:val="00772C05"/>
  </w:style>
  <w:style w:type="paragraph" w:customStyle="1" w:styleId="1AD7209040F1AC4389C1A75E464392EA">
    <w:name w:val="1AD7209040F1AC4389C1A75E464392EA"/>
    <w:rsid w:val="00772C05"/>
  </w:style>
  <w:style w:type="paragraph" w:customStyle="1" w:styleId="A1D09EEBEA268146A728CD9F4BE97EC3">
    <w:name w:val="A1D09EEBEA268146A728CD9F4BE97EC3"/>
    <w:rsid w:val="00772C05"/>
  </w:style>
  <w:style w:type="paragraph" w:customStyle="1" w:styleId="39218C4AD251654691FD70FE3B244DE3">
    <w:name w:val="39218C4AD251654691FD70FE3B244DE3"/>
    <w:rsid w:val="00772C05"/>
  </w:style>
  <w:style w:type="paragraph" w:customStyle="1" w:styleId="5D05819110F1674CA186004745F365B6">
    <w:name w:val="5D05819110F1674CA186004745F365B6"/>
    <w:rsid w:val="00772C05"/>
  </w:style>
  <w:style w:type="paragraph" w:customStyle="1" w:styleId="DEFB7BB7C69A3143BB11E455C8DB6029">
    <w:name w:val="DEFB7BB7C69A3143BB11E455C8DB6029"/>
    <w:rsid w:val="00772C05"/>
  </w:style>
  <w:style w:type="paragraph" w:customStyle="1" w:styleId="A3C8C301F00549448A68496A671B802F">
    <w:name w:val="A3C8C301F00549448A68496A671B802F"/>
    <w:rsid w:val="00772C05"/>
  </w:style>
  <w:style w:type="paragraph" w:customStyle="1" w:styleId="BCAC714C3BEF6A48822D728C32B31718">
    <w:name w:val="BCAC714C3BEF6A48822D728C32B31718"/>
    <w:rsid w:val="00772C05"/>
  </w:style>
  <w:style w:type="paragraph" w:customStyle="1" w:styleId="19CD889F27727C4488102F039DB468B8">
    <w:name w:val="19CD889F27727C4488102F039DB468B8"/>
    <w:rsid w:val="00772C05"/>
  </w:style>
  <w:style w:type="paragraph" w:customStyle="1" w:styleId="EF8580AE6B67F64BB0AD04CAC76CD8E3">
    <w:name w:val="EF8580AE6B67F64BB0AD04CAC76CD8E3"/>
    <w:rsid w:val="00772C05"/>
  </w:style>
  <w:style w:type="paragraph" w:customStyle="1" w:styleId="E57EF74F2EF2BC47A8D3009F61C6C553">
    <w:name w:val="E57EF74F2EF2BC47A8D3009F61C6C553"/>
    <w:rsid w:val="00772C05"/>
  </w:style>
  <w:style w:type="paragraph" w:customStyle="1" w:styleId="9C3B16F21CF98B4CAC4BE9E6882FD467">
    <w:name w:val="9C3B16F21CF98B4CAC4BE9E6882FD467"/>
    <w:rsid w:val="00772C05"/>
  </w:style>
  <w:style w:type="paragraph" w:customStyle="1" w:styleId="6884FDB3FF5B9047980117236A7F575E">
    <w:name w:val="6884FDB3FF5B9047980117236A7F575E"/>
    <w:rsid w:val="00772C05"/>
  </w:style>
  <w:style w:type="paragraph" w:customStyle="1" w:styleId="B888ED99ADDAC745958967469719417B">
    <w:name w:val="B888ED99ADDAC745958967469719417B"/>
    <w:rsid w:val="00772C05"/>
  </w:style>
  <w:style w:type="paragraph" w:customStyle="1" w:styleId="4966D7411D19DD4D9A7DB4C7B7355EA8">
    <w:name w:val="4966D7411D19DD4D9A7DB4C7B7355EA8"/>
    <w:rsid w:val="00772C05"/>
  </w:style>
  <w:style w:type="paragraph" w:customStyle="1" w:styleId="0969124415DEA6418A22CF3C331E519C">
    <w:name w:val="0969124415DEA6418A22CF3C331E519C"/>
    <w:rsid w:val="00772C05"/>
  </w:style>
  <w:style w:type="paragraph" w:customStyle="1" w:styleId="E12B4CA88C65364DAD56B4B579101356">
    <w:name w:val="E12B4CA88C65364DAD56B4B579101356"/>
    <w:rsid w:val="00772C05"/>
  </w:style>
  <w:style w:type="paragraph" w:customStyle="1" w:styleId="A68A160387E9FE4C8DF48B7DA34CA52F">
    <w:name w:val="A68A160387E9FE4C8DF48B7DA34CA52F"/>
    <w:rsid w:val="00772C05"/>
  </w:style>
  <w:style w:type="paragraph" w:customStyle="1" w:styleId="D235AA4FC42DDF4695E0337A027BFB97">
    <w:name w:val="D235AA4FC42DDF4695E0337A027BFB97"/>
    <w:rsid w:val="00772C05"/>
  </w:style>
  <w:style w:type="paragraph" w:customStyle="1" w:styleId="96F2AC18EB51164AA895450B86C15599">
    <w:name w:val="96F2AC18EB51164AA895450B86C15599"/>
    <w:rsid w:val="00772C05"/>
  </w:style>
  <w:style w:type="paragraph" w:customStyle="1" w:styleId="25C02B405C15434981F37D4EA5D4C7C8">
    <w:name w:val="25C02B405C15434981F37D4EA5D4C7C8"/>
    <w:rsid w:val="00772C05"/>
  </w:style>
  <w:style w:type="paragraph" w:customStyle="1" w:styleId="28E0F1F0310A7541A1CA3DDF787ADC2F">
    <w:name w:val="28E0F1F0310A7541A1CA3DDF787ADC2F"/>
    <w:rsid w:val="00772C05"/>
  </w:style>
  <w:style w:type="paragraph" w:customStyle="1" w:styleId="29246974DE14E741B8415906F3EBB493">
    <w:name w:val="29246974DE14E741B8415906F3EBB493"/>
    <w:rsid w:val="00772C05"/>
  </w:style>
  <w:style w:type="paragraph" w:customStyle="1" w:styleId="64EB4CDFB315B14C9A4B15649BA5EBFA">
    <w:name w:val="64EB4CDFB315B14C9A4B15649BA5EBFA"/>
    <w:rsid w:val="00772C05"/>
  </w:style>
  <w:style w:type="paragraph" w:customStyle="1" w:styleId="CCB042C1226DBA4A8F500F2109A091FF">
    <w:name w:val="CCB042C1226DBA4A8F500F2109A091FF"/>
    <w:rsid w:val="00772C05"/>
  </w:style>
  <w:style w:type="paragraph" w:customStyle="1" w:styleId="AD2E4CFC00024F4BA3156566CB70ABB4">
    <w:name w:val="AD2E4CFC00024F4BA3156566CB70ABB4"/>
    <w:rsid w:val="00772C05"/>
  </w:style>
  <w:style w:type="paragraph" w:customStyle="1" w:styleId="CE48E2CF89FE3B4A9B4E72666B9D31A2">
    <w:name w:val="CE48E2CF89FE3B4A9B4E72666B9D31A2"/>
    <w:rsid w:val="00772C05"/>
  </w:style>
  <w:style w:type="paragraph" w:customStyle="1" w:styleId="ED58287050C4FD4EB4D5AEDDC64E44EA">
    <w:name w:val="ED58287050C4FD4EB4D5AEDDC64E44EA"/>
    <w:rsid w:val="00772C05"/>
  </w:style>
  <w:style w:type="paragraph" w:customStyle="1" w:styleId="36BB7549D8376049917FC0BEBC4CCBBC">
    <w:name w:val="36BB7549D8376049917FC0BEBC4CCBBC"/>
    <w:rsid w:val="00772C05"/>
  </w:style>
  <w:style w:type="paragraph" w:customStyle="1" w:styleId="F0D035FC5E22D147828C5A845BD76A56">
    <w:name w:val="F0D035FC5E22D147828C5A845BD76A56"/>
    <w:rsid w:val="00772C05"/>
  </w:style>
  <w:style w:type="paragraph" w:customStyle="1" w:styleId="370345D898A1014A9C96B66D3D9EAF4D">
    <w:name w:val="370345D898A1014A9C96B66D3D9EAF4D"/>
    <w:rsid w:val="00772C05"/>
  </w:style>
  <w:style w:type="paragraph" w:customStyle="1" w:styleId="CC7F46D73522694C916A6E05CA59E698">
    <w:name w:val="CC7F46D73522694C916A6E05CA59E698"/>
    <w:rsid w:val="00772C05"/>
  </w:style>
  <w:style w:type="paragraph" w:customStyle="1" w:styleId="BC76F5A85C04EF46B48AE05B7B399199">
    <w:name w:val="BC76F5A85C04EF46B48AE05B7B399199"/>
    <w:rsid w:val="00772C05"/>
  </w:style>
  <w:style w:type="paragraph" w:customStyle="1" w:styleId="6A334F43881CA24A9A7D99F832550375">
    <w:name w:val="6A334F43881CA24A9A7D99F832550375"/>
    <w:rsid w:val="00772C05"/>
  </w:style>
  <w:style w:type="paragraph" w:customStyle="1" w:styleId="9BCF3038FC5B0346AB46269187F4564E">
    <w:name w:val="9BCF3038FC5B0346AB46269187F4564E"/>
    <w:rsid w:val="00772C05"/>
  </w:style>
  <w:style w:type="paragraph" w:customStyle="1" w:styleId="DD6B5DBF3174814DBD1C685605665858">
    <w:name w:val="DD6B5DBF3174814DBD1C685605665858"/>
    <w:rsid w:val="00772C05"/>
  </w:style>
  <w:style w:type="paragraph" w:customStyle="1" w:styleId="5861A726E55619458795AC599EB33565">
    <w:name w:val="5861A726E55619458795AC599EB33565"/>
    <w:rsid w:val="00772C05"/>
  </w:style>
  <w:style w:type="paragraph" w:customStyle="1" w:styleId="659E0298D99E174CB08FC8CDCBA57053">
    <w:name w:val="659E0298D99E174CB08FC8CDCBA57053"/>
    <w:rsid w:val="00772C05"/>
  </w:style>
  <w:style w:type="paragraph" w:customStyle="1" w:styleId="ADBC44D5CC6FF64F8531A40959903DCF">
    <w:name w:val="ADBC44D5CC6FF64F8531A40959903DCF"/>
    <w:rsid w:val="00772C05"/>
  </w:style>
  <w:style w:type="paragraph" w:customStyle="1" w:styleId="BA0400374A8D8D44B131F4D15A31BF44">
    <w:name w:val="BA0400374A8D8D44B131F4D15A31BF44"/>
    <w:rsid w:val="00772C05"/>
  </w:style>
  <w:style w:type="paragraph" w:customStyle="1" w:styleId="AC61071AC1017A429694101CF088AF50">
    <w:name w:val="AC61071AC1017A429694101CF088AF50"/>
    <w:rsid w:val="00772C05"/>
  </w:style>
  <w:style w:type="paragraph" w:customStyle="1" w:styleId="E983926AACCA184DB66AF2D6406169F3">
    <w:name w:val="E983926AACCA184DB66AF2D6406169F3"/>
    <w:rsid w:val="00772C05"/>
  </w:style>
  <w:style w:type="paragraph" w:customStyle="1" w:styleId="E2FD479D77483842AB77FCD2ED08232D">
    <w:name w:val="E2FD479D77483842AB77FCD2ED08232D"/>
    <w:rsid w:val="00772C05"/>
  </w:style>
  <w:style w:type="paragraph" w:customStyle="1" w:styleId="A3B7A4AF62E9D945A85BDE478A28F33B">
    <w:name w:val="A3B7A4AF62E9D945A85BDE478A28F33B"/>
    <w:rsid w:val="00772C05"/>
  </w:style>
  <w:style w:type="paragraph" w:customStyle="1" w:styleId="75F342EB457DC845B7D69C50FCDC1CD0">
    <w:name w:val="75F342EB457DC845B7D69C50FCDC1CD0"/>
    <w:rsid w:val="00772C05"/>
  </w:style>
  <w:style w:type="paragraph" w:customStyle="1" w:styleId="4D9D3C6DEFA95341865B76D4EAB17A55">
    <w:name w:val="4D9D3C6DEFA95341865B76D4EAB17A55"/>
    <w:rsid w:val="00772C05"/>
  </w:style>
  <w:style w:type="paragraph" w:customStyle="1" w:styleId="2C33B73AD3A108418174BAB3B05FB51A">
    <w:name w:val="2C33B73AD3A108418174BAB3B05FB51A"/>
    <w:rsid w:val="00772C05"/>
  </w:style>
  <w:style w:type="paragraph" w:customStyle="1" w:styleId="C5DCAE9458F01C4B86ED076BD05C138F">
    <w:name w:val="C5DCAE9458F01C4B86ED076BD05C138F"/>
    <w:rsid w:val="00772C05"/>
  </w:style>
  <w:style w:type="paragraph" w:customStyle="1" w:styleId="7B90EAEA1B7A734D8DE2787196F7780F">
    <w:name w:val="7B90EAEA1B7A734D8DE2787196F7780F"/>
    <w:rsid w:val="00772C05"/>
  </w:style>
  <w:style w:type="paragraph" w:customStyle="1" w:styleId="1D8D2EDBFC305D4AB1C9EFC4CB06AC61">
    <w:name w:val="1D8D2EDBFC305D4AB1C9EFC4CB06AC61"/>
    <w:rsid w:val="00772C05"/>
  </w:style>
  <w:style w:type="paragraph" w:customStyle="1" w:styleId="E3F72DDB8EEB1C4BAA8009AED76DCF31">
    <w:name w:val="E3F72DDB8EEB1C4BAA8009AED76DCF31"/>
    <w:rsid w:val="00772C05"/>
  </w:style>
  <w:style w:type="paragraph" w:customStyle="1" w:styleId="BECC2033D02CBE45B8DB441DD02C3879">
    <w:name w:val="BECC2033D02CBE45B8DB441DD02C3879"/>
    <w:rsid w:val="00772C05"/>
  </w:style>
  <w:style w:type="paragraph" w:customStyle="1" w:styleId="CF079DD0E2DC89459E70008761B6641E">
    <w:name w:val="CF079DD0E2DC89459E70008761B6641E"/>
    <w:rsid w:val="00772C05"/>
  </w:style>
  <w:style w:type="paragraph" w:customStyle="1" w:styleId="4FE72A24D5470842830C47927C46BAFE">
    <w:name w:val="4FE72A24D5470842830C47927C46BAFE"/>
    <w:rsid w:val="00772C05"/>
  </w:style>
  <w:style w:type="paragraph" w:customStyle="1" w:styleId="FE6445B27A706948A829C8F20097EA4B">
    <w:name w:val="FE6445B27A706948A829C8F20097EA4B"/>
    <w:rsid w:val="00772C05"/>
  </w:style>
  <w:style w:type="paragraph" w:customStyle="1" w:styleId="913F20D1647C2043932291719D56E77B">
    <w:name w:val="913F20D1647C2043932291719D56E77B"/>
    <w:rsid w:val="00772C05"/>
  </w:style>
  <w:style w:type="paragraph" w:customStyle="1" w:styleId="0D9CDE69BEA0D640B33368FE162881A7">
    <w:name w:val="0D9CDE69BEA0D640B33368FE162881A7"/>
    <w:rsid w:val="00772C05"/>
  </w:style>
  <w:style w:type="paragraph" w:customStyle="1" w:styleId="90090D1BEAB4DF49B99096A417FE6F7F">
    <w:name w:val="90090D1BEAB4DF49B99096A417FE6F7F"/>
    <w:rsid w:val="00772C05"/>
  </w:style>
  <w:style w:type="paragraph" w:customStyle="1" w:styleId="92D93663768934479227AA84DE1D694C">
    <w:name w:val="92D93663768934479227AA84DE1D694C"/>
    <w:rsid w:val="00772C05"/>
  </w:style>
  <w:style w:type="paragraph" w:customStyle="1" w:styleId="843105093EC8BC47ADA12C35C18FCAE3">
    <w:name w:val="843105093EC8BC47ADA12C35C18FCAE3"/>
    <w:rsid w:val="00772C05"/>
  </w:style>
  <w:style w:type="paragraph" w:customStyle="1" w:styleId="C003E4CACE651740AB5BEA73C7F8012E">
    <w:name w:val="C003E4CACE651740AB5BEA73C7F8012E"/>
    <w:rsid w:val="00772C05"/>
  </w:style>
  <w:style w:type="paragraph" w:customStyle="1" w:styleId="AD009F35E883624B96637A47B3FF57F1">
    <w:name w:val="AD009F35E883624B96637A47B3FF57F1"/>
    <w:rsid w:val="00772C05"/>
  </w:style>
  <w:style w:type="paragraph" w:customStyle="1" w:styleId="275F16CB38AFC443B4CCB5C55F87F920">
    <w:name w:val="275F16CB38AFC443B4CCB5C55F87F920"/>
    <w:rsid w:val="00772C05"/>
  </w:style>
  <w:style w:type="paragraph" w:customStyle="1" w:styleId="A21C72AFC201734681DCC37475337CF7">
    <w:name w:val="A21C72AFC201734681DCC37475337CF7"/>
    <w:rsid w:val="00772C05"/>
  </w:style>
  <w:style w:type="paragraph" w:customStyle="1" w:styleId="87166950094C3C40A1853EAD42D3ABE6">
    <w:name w:val="87166950094C3C40A1853EAD42D3ABE6"/>
    <w:rsid w:val="00772C05"/>
  </w:style>
  <w:style w:type="paragraph" w:customStyle="1" w:styleId="8955719F1615884295E1EA506D6B5CB0">
    <w:name w:val="8955719F1615884295E1EA506D6B5CB0"/>
    <w:rsid w:val="00772C05"/>
  </w:style>
  <w:style w:type="paragraph" w:customStyle="1" w:styleId="5BC3BE1BF4FCED4798D485E7A2A007AC">
    <w:name w:val="5BC3BE1BF4FCED4798D485E7A2A007AC"/>
    <w:rsid w:val="00772C05"/>
  </w:style>
  <w:style w:type="paragraph" w:customStyle="1" w:styleId="C98CB25F73BFE8428675653E9ABE21AF">
    <w:name w:val="C98CB25F73BFE8428675653E9ABE21AF"/>
    <w:rsid w:val="00772C05"/>
  </w:style>
  <w:style w:type="paragraph" w:customStyle="1" w:styleId="0CA2A36EB6899947B9D9A90668A7E976">
    <w:name w:val="0CA2A36EB6899947B9D9A90668A7E976"/>
    <w:rsid w:val="00772C05"/>
  </w:style>
  <w:style w:type="paragraph" w:customStyle="1" w:styleId="8F1EDD3F6FB9F444A2DB2CBBA600CCEC">
    <w:name w:val="8F1EDD3F6FB9F444A2DB2CBBA600CCEC"/>
    <w:rsid w:val="00772C05"/>
  </w:style>
  <w:style w:type="paragraph" w:customStyle="1" w:styleId="3739E36713AC9F468F5801CC992FED2C">
    <w:name w:val="3739E36713AC9F468F5801CC992FED2C"/>
    <w:rsid w:val="00772C05"/>
  </w:style>
  <w:style w:type="paragraph" w:customStyle="1" w:styleId="B25CDAF11329C74F99E0C4B6779541B5">
    <w:name w:val="B25CDAF11329C74F99E0C4B6779541B5"/>
    <w:rsid w:val="00772C05"/>
  </w:style>
  <w:style w:type="paragraph" w:customStyle="1" w:styleId="DA7138789DA71D43B91B9052CB3A1F28">
    <w:name w:val="DA7138789DA71D43B91B9052CB3A1F28"/>
    <w:rsid w:val="00772C05"/>
  </w:style>
  <w:style w:type="paragraph" w:customStyle="1" w:styleId="4980258C5D0D774F875FCA761AE46AA6">
    <w:name w:val="4980258C5D0D774F875FCA761AE46AA6"/>
    <w:rsid w:val="00772C05"/>
  </w:style>
  <w:style w:type="paragraph" w:customStyle="1" w:styleId="282FA70C947F1A40B3D9E4DCD313B9C7">
    <w:name w:val="282FA70C947F1A40B3D9E4DCD313B9C7"/>
    <w:rsid w:val="00772C05"/>
  </w:style>
  <w:style w:type="paragraph" w:customStyle="1" w:styleId="357F6E40C1DA644D8960AAFD748653F3">
    <w:name w:val="357F6E40C1DA644D8960AAFD748653F3"/>
    <w:rsid w:val="00772C05"/>
  </w:style>
  <w:style w:type="paragraph" w:customStyle="1" w:styleId="5E0A05AFD39E6C468BA6707CF63235E2">
    <w:name w:val="5E0A05AFD39E6C468BA6707CF63235E2"/>
    <w:rsid w:val="00772C05"/>
  </w:style>
  <w:style w:type="paragraph" w:customStyle="1" w:styleId="AB1DB8D2587BA44A9AB93E3AEDE40A77">
    <w:name w:val="AB1DB8D2587BA44A9AB93E3AEDE40A77"/>
    <w:rsid w:val="00772C05"/>
  </w:style>
  <w:style w:type="paragraph" w:customStyle="1" w:styleId="57D66C1B6F318841A01E4F744FF58D8D">
    <w:name w:val="57D66C1B6F318841A01E4F744FF58D8D"/>
    <w:rsid w:val="00772C05"/>
  </w:style>
  <w:style w:type="paragraph" w:customStyle="1" w:styleId="B1523325742A5643BEE2EA764939193B">
    <w:name w:val="B1523325742A5643BEE2EA764939193B"/>
    <w:rsid w:val="00772C05"/>
  </w:style>
  <w:style w:type="paragraph" w:customStyle="1" w:styleId="711CA414627C324EB92134B384B4A913">
    <w:name w:val="711CA414627C324EB92134B384B4A913"/>
    <w:rsid w:val="00772C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5</TotalTime>
  <Pages>1</Pages>
  <Words>51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Prototypen</cp:lastModifiedBy>
  <cp:revision>2</cp:revision>
  <dcterms:created xsi:type="dcterms:W3CDTF">2026-10-21T10:47:00Z</dcterms:created>
  <dcterms:modified xsi:type="dcterms:W3CDTF">2026-10-21T10:52:00Z</dcterms:modified>
</cp:coreProperties>
</file>