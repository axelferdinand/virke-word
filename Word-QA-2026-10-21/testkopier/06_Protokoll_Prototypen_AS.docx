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p>
      <w:pPr>
        <w:pStyle w:val="Overskrift3"/>
      </w:pPr>
      <w:r>
        <w:t xml:space="preserve">Sak 1 Årsregnskap</w:t>
      </w:r>
    </w:p>
    <w:p>
      <w:pPr>
        <w:pStyle w:val="Normal"/>
      </w:pPr>
      <w:r>
        <w:t xml:space="preserve">Det ble fremlagt forslag til årsregnskap for regnskapsåret </w:t>
      </w:r>
      <w:sdt>
        <w:sdtPr>
          <w:rPr>
            <w:color w:val="000000"/>
          </w:rPr>
          <w:alias w:val="årstall"/>
          <w:placeholder>
            <w:docPart w:val="VIRKE_PH_7DD1E6E70DA34DB39785C48D52C86B98"/>
          </w:placeholder>
          <w:showingPlcHdr/>
          <w:temporary/>
          <w:id w:val="181000001"/>
          <w:tag w:val="virke_19000002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Forslag til årsberetning, resultatregnskap, balanse og noter ble gjennomgått. Styret besluttet enstemmig å foreslå følgende disponering av årets overskudd på kr. </w:t>
      </w:r>
      <w:sdt>
        <w:sdtPr>
          <w:rPr>
            <w:color w:val="000000"/>
          </w:rPr>
          <w:alias w:val="1.500.000"/>
          <w:placeholder>
            <w:docPart w:val="VIRKE_PH_E55055FC429742FE8C6AB46B3D1E2264"/>
          </w:placeholder>
          <w:showingPlcHdr/>
          <w:temporary/>
          <w:id w:val="181000002"/>
          <w:tag w:val="virke_1900000224"/>
        </w:sdtPr>
        <w:sdtContent>
          <w:r>
            <w:rPr>
              <w:color w:val="C9007F"/>
            </w:rPr>
            <w:t xml:space="preserve">[1.500.000]</w:t>
          </w:r>
        </w:sdtContent>
      </w:sdt>
      <w:r>
        <w:t xml:space="preserve">,-</w:t>
      </w:r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3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4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5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70" w:lineRule="exact"/>
      </w:pPr>
    </w:p>
    <w:p>
      <w:pPr>
        <w:pStyle w:val="Normal"/>
      </w:pPr>
      <w:r>
        <w:t xml:space="preserve">Styret vedtok enstemmig forslaget til årsregnskap, den fremlagte årsberetningen, resultatregnskapets disponeringer, balanse og noter som selskapets regnskap for </w:t>
      </w:r>
      <w:sdt>
        <w:sdtPr>
          <w:rPr>
            <w:color w:val="000000"/>
          </w:rPr>
          <w:alias w:val="årstall"/>
          <w:placeholder>
            <w:docPart w:val="VIRKE_PH_2BEC0EF17BC74791A01B000FC9B8743E"/>
          </w:placeholder>
          <w:showingPlcHdr/>
          <w:temporary/>
          <w:id w:val="181000006"/>
          <w:tag w:val="virke_19000002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0763A03679FC4E7BBB352DB8B42E5F37"/>
          </w:placeholder>
          <w:showingPlcHdr/>
          <w:temporary/>
          <w:id w:val="181000007"/>
          <w:tag w:val="virke_19000002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Styret vedtok å fremlegge årsregnskapet m.v. for generalforsamlingen for godkjenning.</w:t>
      </w:r>
    </w:p>
    <w:p>
      <w:pPr>
        <w:pStyle w:val="Normal"/>
        <w:spacing w:before="270" w:after="450"/>
      </w:pPr>
      <w:r>
        <w:t xml:space="preserve">Vennlig hilsen</w:t>
      </w:r>
    </w:p>
    <w:tbl>
      <w:tblPr>
        <w:tblW w:w="336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360"/>
      </w:tblGrid>
      <w:tr>
        <w:trPr>
          <w:cantSplit/>
        </w:trPr>
        <w:tc>
          <w:tcPr>
            <w:tcW w:w="336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Prototypen 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alternateStyleNames="0" w:visibleStyles="1" w:clearFormatting="1" w:top3HeadingStyles="1"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Prototypen AS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