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Virke1"/>
        <w:tblW w:w="9330" w:type="dxa"/>
        <w:tblLayout w:type="fixed"/>
        <w:tblLook w:val="0620" w:firstRow="1" w:lastRow="0" w:firstColumn="0" w:lastColumn="0" w:noHBand="1" w:noVBand="1"/>
      </w:tblPr>
      <w:tblGrid>
        <w:gridCol w:w="1865"/>
        <w:gridCol w:w="1866"/>
        <w:gridCol w:w="1866"/>
        <w:gridCol w:w="1866"/>
        <w:gridCol w:w="1867"/>
      </w:tblGrid>
      <w:tr w:rsidR="005506A3" w14:paraId="773C416C" w14:textId="77777777" w:rsidTr="005506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65" w:type="dxa"/>
            <w:tcMar>
              <w:top w:w="150" w:type="dxa"/>
              <w:bottom w:w="90" w:type="dxa"/>
            </w:tcMar>
          </w:tcPr>
          <w:p w14:paraId="4438F1DA" w14:textId="5255C4F9" w:rsidR="005506A3" w:rsidRDefault="005506A3">
            <w:pPr>
              <w:pStyle w:val="Virketabelloverskrift"/>
              <w:rPr>
                <w:rFonts w:cstheme="majorBidi"/>
              </w:rPr>
            </w:pPr>
            <w:proofErr w:type="spellStart"/>
            <w:r>
              <w:rPr>
                <w:rFonts w:cstheme="majorBidi"/>
              </w:rPr>
              <w:t>QA</w:t>
            </w:r>
            <w:proofErr w:type="spellEnd"/>
            <w:r>
              <w:rPr>
                <w:rFonts w:cstheme="majorBidi"/>
              </w:rPr>
              <w:t xml:space="preserve"> Lang kolonneoverskrift</w:t>
            </w:r>
          </w:p>
        </w:tc>
        <w:tc>
          <w:tcPr>
            <w:tcW w:w="1866" w:type="dxa"/>
            <w:tcMar>
              <w:top w:w="150" w:type="dxa"/>
              <w:bottom w:w="90" w:type="dxa"/>
            </w:tcMar>
          </w:tcPr>
          <w:p w14:paraId="57A31362" w14:textId="4F4D638A" w:rsidR="005506A3" w:rsidRDefault="005506A3">
            <w:pPr>
              <w:pStyle w:val="Virketabelloverskrift"/>
              <w:rPr>
                <w:rFonts w:cstheme="majorBidi"/>
              </w:rPr>
            </w:pPr>
            <w:proofErr w:type="spellStart"/>
            <w:r>
              <w:rPr>
                <w:rFonts w:cstheme="majorBidi"/>
              </w:rPr>
              <w:t>QA</w:t>
            </w:r>
            <w:proofErr w:type="spellEnd"/>
            <w:r>
              <w:rPr>
                <w:rFonts w:cstheme="majorBidi"/>
              </w:rPr>
              <w:t xml:space="preserve"> Andre overskrift</w:t>
            </w:r>
          </w:p>
        </w:tc>
        <w:tc>
          <w:tcPr>
            <w:tcW w:w="1866" w:type="dxa"/>
          </w:tcPr>
          <w:p w14:paraId="1FDACD48" w14:textId="3A45E809" w:rsidR="005506A3" w:rsidRDefault="005506A3">
            <w:pPr>
              <w:pStyle w:val="Virketabelloverskrift"/>
              <w:rPr>
                <w:rFonts w:cstheme="majorBidi"/>
              </w:rPr>
            </w:pPr>
            <w:proofErr w:type="spellStart"/>
            <w:r>
              <w:rPr>
                <w:rFonts w:cstheme="majorBidi"/>
              </w:rPr>
              <w:t>QA</w:t>
            </w:r>
            <w:proofErr w:type="spellEnd"/>
            <w:r>
              <w:rPr>
                <w:rFonts w:cstheme="majorBidi"/>
              </w:rPr>
              <w:t xml:space="preserve"> Ny kolonne</w:t>
            </w:r>
          </w:p>
        </w:tc>
        <w:tc>
          <w:tcPr>
            <w:tcW w:w="1866" w:type="dxa"/>
            <w:tcMar>
              <w:top w:w="150" w:type="dxa"/>
              <w:bottom w:w="90" w:type="dxa"/>
            </w:tcMar>
          </w:tcPr>
          <w:p w14:paraId="262B729E" w14:textId="76CC8A19" w:rsidR="005506A3" w:rsidRDefault="005506A3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102"/>
                <w:id w:val="181000052"/>
                <w:placeholder>
                  <w:docPart w:val="FC79D33306446F4EAACF7113CC5E0DB9"/>
                </w:placeholder>
                <w:temporary/>
                <w:showingPlcHdr/>
              </w:sdtPr>
              <w:sdtContent>
                <w:r>
                  <w:rPr>
                    <w:rFonts w:cstheme="majorBidi"/>
                    <w:color w:val="C9007F"/>
                  </w:rPr>
                  <w:t>[Navn]</w:t>
                </w:r>
              </w:sdtContent>
            </w:sdt>
          </w:p>
        </w:tc>
        <w:tc>
          <w:tcPr>
            <w:tcW w:w="1867" w:type="dxa"/>
            <w:tcMar>
              <w:top w:w="150" w:type="dxa"/>
              <w:bottom w:w="90" w:type="dxa"/>
            </w:tcMar>
          </w:tcPr>
          <w:p w14:paraId="6BD8CCF8" w14:textId="77777777" w:rsidR="005506A3" w:rsidRDefault="005506A3">
            <w:pPr>
              <w:pStyle w:val="Virketabelloverskrift"/>
              <w:rPr>
                <w:rFonts w:cstheme="majorBidi"/>
              </w:rPr>
            </w:pPr>
            <w:sdt>
              <w:sdtPr>
                <w:rPr>
                  <w:rFonts w:cstheme="majorBidi"/>
                </w:rPr>
                <w:alias w:val="Navn"/>
                <w:tag w:val="virke_170000104"/>
                <w:id w:val="181000053"/>
                <w:placeholder>
                  <w:docPart w:val="351ED19ABCD26F419C01F575F750A170"/>
                </w:placeholder>
                <w:temporary/>
                <w:showingPlcHdr/>
              </w:sdtPr>
              <w:sdtContent>
                <w:r>
                  <w:rPr>
                    <w:rFonts w:cstheme="majorBidi"/>
                    <w:color w:val="C9007F"/>
                  </w:rPr>
                  <w:t>[Navn]</w:t>
                </w:r>
              </w:sdtContent>
            </w:sdt>
          </w:p>
        </w:tc>
      </w:tr>
      <w:tr w:rsidR="005506A3" w14:paraId="38C62CB9" w14:textId="77777777" w:rsidTr="005506A3">
        <w:trPr>
          <w:cantSplit/>
        </w:trPr>
        <w:tc>
          <w:tcPr>
            <w:tcW w:w="1865" w:type="dxa"/>
            <w:tcMar>
              <w:top w:w="150" w:type="dxa"/>
              <w:bottom w:w="90" w:type="dxa"/>
            </w:tcMar>
          </w:tcPr>
          <w:p w14:paraId="5DA6CBB0" w14:textId="77777777" w:rsidR="005506A3" w:rsidRDefault="005506A3">
            <w:pPr>
              <w:pStyle w:val="Virketabelltekst"/>
            </w:pPr>
            <w:sdt>
              <w:sdtPr>
                <w:alias w:val="Fyll ut"/>
                <w:tag w:val="virke_170000106"/>
                <w:id w:val="181000054"/>
                <w:placeholder>
                  <w:docPart w:val="EB614B680A9AD84E9520FAAF32D1055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866" w:type="dxa"/>
            <w:tcMar>
              <w:top w:w="150" w:type="dxa"/>
              <w:bottom w:w="90" w:type="dxa"/>
            </w:tcMar>
          </w:tcPr>
          <w:p w14:paraId="62E0F7BA" w14:textId="77777777" w:rsidR="005506A3" w:rsidRDefault="005506A3">
            <w:pPr>
              <w:pStyle w:val="Virketabelltekst"/>
            </w:pPr>
            <w:sdt>
              <w:sdtPr>
                <w:alias w:val="Fyll ut"/>
                <w:tag w:val="virke_170000108"/>
                <w:id w:val="181000055"/>
                <w:placeholder>
                  <w:docPart w:val="3E7584631F51D749A3472F66C823D33D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866" w:type="dxa"/>
          </w:tcPr>
          <w:p w14:paraId="7008E361" w14:textId="77777777" w:rsidR="005506A3" w:rsidRDefault="005506A3">
            <w:pPr>
              <w:pStyle w:val="Virketabelltekst"/>
            </w:pPr>
          </w:p>
        </w:tc>
        <w:tc>
          <w:tcPr>
            <w:tcW w:w="1866" w:type="dxa"/>
            <w:tcMar>
              <w:top w:w="150" w:type="dxa"/>
              <w:bottom w:w="90" w:type="dxa"/>
            </w:tcMar>
          </w:tcPr>
          <w:p w14:paraId="6B8C7DC6" w14:textId="280201B9" w:rsidR="005506A3" w:rsidRDefault="005506A3">
            <w:pPr>
              <w:pStyle w:val="Virketabelltekst"/>
            </w:pPr>
            <w:sdt>
              <w:sdtPr>
                <w:alias w:val="Fyll ut"/>
                <w:tag w:val="virke_170000110"/>
                <w:id w:val="181000056"/>
                <w:placeholder>
                  <w:docPart w:val="78A33C4313901143ADE26CCA53012DDF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867" w:type="dxa"/>
            <w:tcMar>
              <w:top w:w="150" w:type="dxa"/>
              <w:bottom w:w="90" w:type="dxa"/>
            </w:tcMar>
          </w:tcPr>
          <w:p w14:paraId="07C201A8" w14:textId="77777777" w:rsidR="005506A3" w:rsidRDefault="005506A3">
            <w:pPr>
              <w:pStyle w:val="Virketabelltekst"/>
            </w:pPr>
            <w:sdt>
              <w:sdtPr>
                <w:alias w:val="Fyll ut"/>
                <w:tag w:val="virke_170000112"/>
                <w:id w:val="181000057"/>
                <w:placeholder>
                  <w:docPart w:val="F16D2F35E23FB44EA0BF4466E7CAACD2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5506A3" w14:paraId="78EFD34F" w14:textId="77777777" w:rsidTr="005506A3">
        <w:trPr>
          <w:cantSplit/>
        </w:trPr>
        <w:tc>
          <w:tcPr>
            <w:tcW w:w="1865" w:type="dxa"/>
            <w:tcMar>
              <w:top w:w="150" w:type="dxa"/>
              <w:bottom w:w="90" w:type="dxa"/>
            </w:tcMar>
          </w:tcPr>
          <w:p w14:paraId="25AE92DF" w14:textId="77777777" w:rsidR="005506A3" w:rsidRDefault="005506A3">
            <w:pPr>
              <w:pStyle w:val="Virketabelltekst"/>
            </w:pPr>
            <w:sdt>
              <w:sdtPr>
                <w:alias w:val="Fyll ut"/>
                <w:tag w:val="virke_170000114"/>
                <w:id w:val="181000058"/>
                <w:placeholder>
                  <w:docPart w:val="6F6CC8083DF9C340BCF232F53B7FAC1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866" w:type="dxa"/>
            <w:tcMar>
              <w:top w:w="150" w:type="dxa"/>
              <w:bottom w:w="90" w:type="dxa"/>
            </w:tcMar>
          </w:tcPr>
          <w:p w14:paraId="35452A70" w14:textId="77777777" w:rsidR="005506A3" w:rsidRDefault="005506A3">
            <w:pPr>
              <w:pStyle w:val="Virketabelltekst"/>
            </w:pPr>
            <w:sdt>
              <w:sdtPr>
                <w:alias w:val="Fyll ut"/>
                <w:tag w:val="virke_170000116"/>
                <w:id w:val="181000059"/>
                <w:placeholder>
                  <w:docPart w:val="088AC977EA75E344A28ED480C28454E6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866" w:type="dxa"/>
          </w:tcPr>
          <w:p w14:paraId="6E89FAD9" w14:textId="77777777" w:rsidR="005506A3" w:rsidRDefault="005506A3">
            <w:pPr>
              <w:pStyle w:val="Virketabelltekst"/>
            </w:pPr>
          </w:p>
        </w:tc>
        <w:tc>
          <w:tcPr>
            <w:tcW w:w="1866" w:type="dxa"/>
            <w:tcMar>
              <w:top w:w="150" w:type="dxa"/>
              <w:bottom w:w="90" w:type="dxa"/>
            </w:tcMar>
          </w:tcPr>
          <w:p w14:paraId="3979D1B8" w14:textId="200803E4" w:rsidR="005506A3" w:rsidRDefault="005506A3">
            <w:pPr>
              <w:pStyle w:val="Virketabelltekst"/>
            </w:pPr>
            <w:sdt>
              <w:sdtPr>
                <w:alias w:val="Fyll ut"/>
                <w:tag w:val="virke_170000118"/>
                <w:id w:val="181000060"/>
                <w:placeholder>
                  <w:docPart w:val="7CAC6968262EF9438985C4E438DE6185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  <w:tc>
          <w:tcPr>
            <w:tcW w:w="1867" w:type="dxa"/>
            <w:tcMar>
              <w:top w:w="150" w:type="dxa"/>
              <w:bottom w:w="90" w:type="dxa"/>
            </w:tcMar>
          </w:tcPr>
          <w:p w14:paraId="116F612E" w14:textId="77777777" w:rsidR="005506A3" w:rsidRDefault="005506A3">
            <w:pPr>
              <w:pStyle w:val="Virketabelltekst"/>
            </w:pPr>
            <w:sdt>
              <w:sdtPr>
                <w:alias w:val="Fyll ut"/>
                <w:tag w:val="virke_170000120"/>
                <w:id w:val="181000061"/>
                <w:placeholder>
                  <w:docPart w:val="1AE9BC2E8FCA9D4C8B8A5421217CC54F"/>
                </w:placeholder>
                <w:temporary/>
                <w:showingPlcHdr/>
              </w:sdtPr>
              <w:sdtContent>
                <w:r>
                  <w:rPr>
                    <w:color w:val="C9007F"/>
                  </w:rPr>
                  <w:t>[Fyll ut]</w:t>
                </w:r>
              </w:sdtContent>
            </w:sdt>
          </w:p>
        </w:tc>
      </w:tr>
      <w:tr w:rsidR="005506A3" w14:paraId="63FD4AB9" w14:textId="77777777" w:rsidTr="005506A3">
        <w:trPr>
          <w:cantSplit/>
        </w:trPr>
        <w:tc>
          <w:tcPr>
            <w:tcW w:w="1865" w:type="dxa"/>
            <w:tcMar>
              <w:top w:w="150" w:type="dxa"/>
              <w:bottom w:w="90" w:type="dxa"/>
            </w:tcMar>
          </w:tcPr>
          <w:p w14:paraId="0B769CC6" w14:textId="5D8A7158" w:rsidR="005506A3" w:rsidRDefault="005506A3">
            <w:pPr>
              <w:pStyle w:val="Virketabelltekst"/>
            </w:pPr>
            <w:proofErr w:type="spellStart"/>
            <w:r>
              <w:t>QA</w:t>
            </w:r>
            <w:proofErr w:type="spellEnd"/>
            <w:r>
              <w:t xml:space="preserve"> Ny rad</w:t>
            </w:r>
          </w:p>
        </w:tc>
        <w:tc>
          <w:tcPr>
            <w:tcW w:w="1866" w:type="dxa"/>
            <w:tcMar>
              <w:top w:w="150" w:type="dxa"/>
              <w:bottom w:w="90" w:type="dxa"/>
            </w:tcMar>
          </w:tcPr>
          <w:p w14:paraId="60691B10" w14:textId="77777777" w:rsidR="005506A3" w:rsidRDefault="005506A3">
            <w:pPr>
              <w:pStyle w:val="Virketabelltekst"/>
            </w:pPr>
          </w:p>
        </w:tc>
        <w:tc>
          <w:tcPr>
            <w:tcW w:w="1866" w:type="dxa"/>
          </w:tcPr>
          <w:p w14:paraId="3B402B6D" w14:textId="77777777" w:rsidR="005506A3" w:rsidRDefault="005506A3">
            <w:pPr>
              <w:pStyle w:val="Virketabelltekst"/>
            </w:pPr>
          </w:p>
        </w:tc>
        <w:tc>
          <w:tcPr>
            <w:tcW w:w="1866" w:type="dxa"/>
            <w:tcMar>
              <w:top w:w="150" w:type="dxa"/>
              <w:bottom w:w="90" w:type="dxa"/>
            </w:tcMar>
          </w:tcPr>
          <w:p w14:paraId="27CEBCAE" w14:textId="77777777" w:rsidR="005506A3" w:rsidRDefault="005506A3">
            <w:pPr>
              <w:pStyle w:val="Virketabelltekst"/>
            </w:pPr>
          </w:p>
        </w:tc>
        <w:tc>
          <w:tcPr>
            <w:tcW w:w="1867" w:type="dxa"/>
            <w:tcMar>
              <w:top w:w="150" w:type="dxa"/>
              <w:bottom w:w="90" w:type="dxa"/>
            </w:tcMar>
          </w:tcPr>
          <w:p w14:paraId="41292F03" w14:textId="77777777" w:rsidR="005506A3" w:rsidRDefault="005506A3">
            <w:pPr>
              <w:pStyle w:val="Virketabelltekst"/>
            </w:pPr>
          </w:p>
        </w:tc>
      </w:tr>
    </w:tbl>
    <w:p w14:paraId="5E2DA37E" w14:textId="3749CAA4" w:rsidR="004C7090" w:rsidRDefault="004C7090" w:rsidP="005506A3"/>
    <w:sectPr w:rsidR="004C7090"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43E008" w14:textId="77777777" w:rsidR="00156F02" w:rsidRDefault="00156F02" w:rsidP="00A834E2">
      <w:pPr>
        <w:spacing w:after="0" w:line="240" w:lineRule="auto"/>
      </w:pPr>
      <w:r>
        <w:separator/>
      </w:r>
    </w:p>
  </w:endnote>
  <w:endnote w:type="continuationSeparator" w:id="0">
    <w:p w14:paraId="00776FE8" w14:textId="77777777" w:rsidR="00156F02" w:rsidRDefault="00156F02" w:rsidP="00A83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6D783A" w14:textId="77777777" w:rsidR="004C7090" w:rsidRDefault="00000000">
    <w:pPr>
      <w:pStyle w:val="Bunntekst"/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  <w:r>
      <w:tab/>
    </w:r>
    <w:sdt>
      <w:sdtPr>
        <w:alias w:val="Dokumentnavn"/>
        <w:tag w:val="virke_170000718"/>
        <w:id w:val="170000719"/>
        <w:placeholder/>
        <w:temporary/>
        <w:showingPlcHdr/>
      </w:sdtPr>
      <w:sdtContent>
        <w:r>
          <w:rPr>
            <w:color w:val="C9007F"/>
          </w:rPr>
          <w:t>[Dokumentnavn]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A8449D" w14:textId="77777777" w:rsidR="00156F02" w:rsidRDefault="00156F02" w:rsidP="00A834E2">
      <w:pPr>
        <w:spacing w:after="0" w:line="240" w:lineRule="auto"/>
      </w:pPr>
      <w:r>
        <w:separator/>
      </w:r>
    </w:p>
  </w:footnote>
  <w:footnote w:type="continuationSeparator" w:id="0">
    <w:p w14:paraId="4F0FAC55" w14:textId="77777777" w:rsidR="00156F02" w:rsidRDefault="00156F02" w:rsidP="00A83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B75D40" w14:textId="77777777" w:rsidR="004C7090" w:rsidRDefault="00000000">
    <w:pPr>
      <w:pStyle w:val="Topptekst"/>
    </w:pPr>
    <w:sdt>
      <w:sdtPr>
        <w:alias w:val="Tema eller dokumentkategori"/>
        <w:tag w:val="virke_170000716"/>
        <w:id w:val="170000717"/>
        <w:placeholder/>
        <w:temporary/>
        <w:showingPlcHdr/>
      </w:sdtPr>
      <w:sdtContent>
        <w:r>
          <w:rPr>
            <w:color w:val="C9007F"/>
          </w:rPr>
          <w:t>[Tema eller dokumentkategori]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6A3"/>
    <w:rsid w:val="000A3D3D"/>
    <w:rsid w:val="00156F02"/>
    <w:rsid w:val="004C7090"/>
    <w:rsid w:val="00550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F02B52"/>
  <w15:chartTrackingRefBased/>
  <w15:docId w15:val="{22045CF5-F9BB-594C-84BA-F3FAE4E78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semiHidden="1" w:uiPriority="0"/>
    <w:lsdException w:name="heading 1" w:semiHidden="1" w:uiPriority="9"/>
    <w:lsdException w:name="heading 2" w:semiHidden="1" w:uiPriority="9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semiHidden="1" w:uiPriority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uiPriority w:val="1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2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3"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4"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/>
      <w:bCs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/>
      <w:bCs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5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50" w:type="dxa"/>
        <w:left w:w="120" w:type="dxa"/>
        <w:bottom w:w="90" w:type="dxa"/>
        <w:right w:w="120" w:type="dxa"/>
      </w:tblCellMar>
    </w:tblPr>
    <w:tblStylePr w:type="firstRow">
      <w:rPr>
        <w:rFonts w:asciiTheme="majorHAnsi" w:hAnsiTheme="majorHAnsi"/>
        <w:color w:val="000000"/>
        <w:sz w:val="15"/>
      </w:rPr>
      <w:tblPr/>
      <w:tcPr>
        <w:shd w:val="clear" w:color="auto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  <w:tblPr/>
      <w:tcPr>
        <w:vAlign w:val="top"/>
      </w:tc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99"/>
    <w:semiHidden/>
    <w:rsid w:val="0072700A"/>
    <w:pPr>
      <w:numPr>
        <w:numId w:val="30"/>
      </w:numPr>
      <w:tabs>
        <w:tab w:val="right" w:pos="9330"/>
      </w:tabs>
      <w:spacing w:after="90" w:line="240" w:lineRule="atLeast"/>
      <w:ind w:left="600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99"/>
    <w:semiHidden/>
    <w:rsid w:val="0072700A"/>
    <w:pPr>
      <w:numPr>
        <w:numId w:val="31"/>
      </w:numPr>
      <w:tabs>
        <w:tab w:val="right" w:pos="9330"/>
      </w:tabs>
      <w:spacing w:after="90" w:line="240" w:lineRule="atLeast"/>
      <w:ind w:left="960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spacing w:after="0"/>
    </w:pPr>
  </w:style>
  <w:style w:type="paragraph" w:customStyle="1" w:styleId="Virkemteinformasjon">
    <w:name w:val="Virke møteinformasjon"/>
    <w:basedOn w:val="Normal"/>
    <w:next w:val="Normal"/>
    <w:uiPriority w:val="99"/>
    <w:semiHidden/>
  </w:style>
  <w:style w:type="paragraph" w:customStyle="1" w:styleId="Virkehjelpetekst">
    <w:name w:val="Virke hjelpetekst"/>
    <w:basedOn w:val="Normal"/>
    <w:next w:val="Normal"/>
    <w:uiPriority w:val="7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uiPriority w:val="99"/>
    <w:semiHidden/>
    <w:pPr>
      <w:spacing w:after="0" w:line="240" w:lineRule="auto"/>
    </w:pPr>
    <w:rPr>
      <w:sz w:val="2"/>
      <w:szCs w:val="2"/>
    </w:rPr>
  </w:style>
  <w:style w:type="paragraph" w:customStyle="1" w:styleId="Virkeoversiktstittel">
    <w:name w:val="Virke oversiktstittel"/>
    <w:basedOn w:val="Normal"/>
    <w:next w:val="Normal"/>
    <w:uiPriority w:val="99"/>
    <w:semiHidden/>
    <w:pPr>
      <w:keepNext/>
      <w:keepLines/>
      <w:spacing w:line="324" w:lineRule="auto"/>
    </w:pPr>
    <w:rPr>
      <w:rFonts w:asciiTheme="majorHAnsi" w:hAnsiTheme="majorHAnsi"/>
      <w:b/>
      <w:bCs/>
      <w:sz w:val="27"/>
      <w:szCs w:val="27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fg/Nettsteder/virke-word/Word-QA-2026-10-21/ettertest-v2/Virke_master_te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FC79D33306446F4EAACF7113CC5E0DB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60ECECD-9D06-4A47-92FC-96DF484632FD}"/>
      </w:docPartPr>
      <w:docPartBody>
        <w:p w:rsidR="00000000" w:rsidRDefault="00446074" w:rsidP="00446074">
          <w:pPr>
            <w:pStyle w:val="FC79D33306446F4EAACF7113CC5E0DB9"/>
          </w:pPr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351ED19ABCD26F419C01F575F750A17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4AB1275-D60D-DC4C-B896-36AB35C986B8}"/>
      </w:docPartPr>
      <w:docPartBody>
        <w:p w:rsidR="00000000" w:rsidRDefault="00446074" w:rsidP="00446074">
          <w:pPr>
            <w:pStyle w:val="351ED19ABCD26F419C01F575F750A170"/>
          </w:pPr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EB614B680A9AD84E9520FAAF32D1055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F8D2453-9A6F-7148-9877-4471FD02217A}"/>
      </w:docPartPr>
      <w:docPartBody>
        <w:p w:rsidR="00000000" w:rsidRDefault="00446074" w:rsidP="00446074">
          <w:pPr>
            <w:pStyle w:val="EB614B680A9AD84E9520FAAF32D10555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3E7584631F51D749A3472F66C823D33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A4C7C14-88E2-2142-8A32-A751E5448AF4}"/>
      </w:docPartPr>
      <w:docPartBody>
        <w:p w:rsidR="00000000" w:rsidRDefault="00446074" w:rsidP="00446074">
          <w:pPr>
            <w:pStyle w:val="3E7584631F51D749A3472F66C823D33D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78A33C4313901143ADE26CCA53012DD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385B4FA-5E28-A94B-B512-4A996319BC1F}"/>
      </w:docPartPr>
      <w:docPartBody>
        <w:p w:rsidR="00000000" w:rsidRDefault="00446074" w:rsidP="00446074">
          <w:pPr>
            <w:pStyle w:val="78A33C4313901143ADE26CCA53012DDF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F16D2F35E23FB44EA0BF4466E7CAACD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CD66CC8-DD5A-3244-BB4B-12B5F77A10DE}"/>
      </w:docPartPr>
      <w:docPartBody>
        <w:p w:rsidR="00000000" w:rsidRDefault="00446074" w:rsidP="00446074">
          <w:pPr>
            <w:pStyle w:val="F16D2F35E23FB44EA0BF4466E7CAACD2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6F6CC8083DF9C340BCF232F53B7FAC1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8310AD4-CCA5-B844-AC95-9B7A184409C8}"/>
      </w:docPartPr>
      <w:docPartBody>
        <w:p w:rsidR="00000000" w:rsidRDefault="00446074" w:rsidP="00446074">
          <w:pPr>
            <w:pStyle w:val="6F6CC8083DF9C340BCF232F53B7FAC15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088AC977EA75E344A28ED480C28454E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B0D79F2-B408-204F-BC1C-BDA466A2AC41}"/>
      </w:docPartPr>
      <w:docPartBody>
        <w:p w:rsidR="00000000" w:rsidRDefault="00446074" w:rsidP="00446074">
          <w:pPr>
            <w:pStyle w:val="088AC977EA75E344A28ED480C28454E6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7CAC6968262EF9438985C4E438DE618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A1548A5-F9FE-2649-81BB-117F9BC4FD10}"/>
      </w:docPartPr>
      <w:docPartBody>
        <w:p w:rsidR="00000000" w:rsidRDefault="00446074" w:rsidP="00446074">
          <w:pPr>
            <w:pStyle w:val="7CAC6968262EF9438985C4E438DE6185"/>
          </w:pPr>
          <w:r>
            <w:rPr>
              <w:color w:val="C9007F"/>
            </w:rPr>
            <w:t>[Fyll ut]</w:t>
          </w:r>
        </w:p>
      </w:docPartBody>
    </w:docPart>
    <w:docPart>
      <w:docPartPr>
        <w:name w:val="1AE9BC2E8FCA9D4C8B8A5421217CC54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5D5161F-D309-774C-B7FD-202D2031D35A}"/>
      </w:docPartPr>
      <w:docPartBody>
        <w:p w:rsidR="00000000" w:rsidRDefault="00446074" w:rsidP="00446074">
          <w:pPr>
            <w:pStyle w:val="1AE9BC2E8FCA9D4C8B8A5421217CC54F"/>
          </w:pPr>
          <w:r>
            <w:rPr>
              <w:color w:val="C9007F"/>
            </w:rPr>
            <w:t>[Fyll ut]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074"/>
    <w:rsid w:val="000A3D3D"/>
    <w:rsid w:val="00446074"/>
    <w:rsid w:val="00CF3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b-NO" w:eastAsia="nb-N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customStyle="1" w:styleId="4150081288337E459160FBADF0D4641A">
    <w:name w:val="4150081288337E459160FBADF0D4641A"/>
  </w:style>
  <w:style w:type="paragraph" w:customStyle="1" w:styleId="B8F33856B824FF43B6173BF00DDF4D46">
    <w:name w:val="B8F33856B824FF43B6173BF00DDF4D46"/>
  </w:style>
  <w:style w:type="paragraph" w:customStyle="1" w:styleId="5C39B20762FDC045B874AA70963B1A69">
    <w:name w:val="5C39B20762FDC045B874AA70963B1A69"/>
  </w:style>
  <w:style w:type="paragraph" w:customStyle="1" w:styleId="0D940F43A65FF942A78D42A28384B557">
    <w:name w:val="0D940F43A65FF942A78D42A28384B557"/>
    <w:rsid w:val="00446074"/>
  </w:style>
  <w:style w:type="paragraph" w:customStyle="1" w:styleId="0FC14DE42E0CD7449163511B32BE3A8B">
    <w:name w:val="0FC14DE42E0CD7449163511B32BE3A8B"/>
    <w:rsid w:val="00446074"/>
  </w:style>
  <w:style w:type="paragraph" w:customStyle="1" w:styleId="DB998791704B784D899EA1B1FD307795">
    <w:name w:val="DB998791704B784D899EA1B1FD307795"/>
    <w:rsid w:val="00446074"/>
  </w:style>
  <w:style w:type="paragraph" w:customStyle="1" w:styleId="0A8E07606839E641BA27B9DA33A24296">
    <w:name w:val="0A8E07606839E641BA27B9DA33A24296"/>
    <w:rsid w:val="00446074"/>
  </w:style>
  <w:style w:type="paragraph" w:customStyle="1" w:styleId="3F3A1CEDF690E04A8491BD7E322FA207">
    <w:name w:val="3F3A1CEDF690E04A8491BD7E322FA207"/>
    <w:rsid w:val="00446074"/>
  </w:style>
  <w:style w:type="paragraph" w:customStyle="1" w:styleId="88B4ED1B20308E4DAD7F96234D185423">
    <w:name w:val="88B4ED1B20308E4DAD7F96234D185423"/>
    <w:rsid w:val="00446074"/>
  </w:style>
  <w:style w:type="paragraph" w:customStyle="1" w:styleId="402AE88838BC74409F515F8BC7881E0B">
    <w:name w:val="402AE88838BC74409F515F8BC7881E0B"/>
    <w:rsid w:val="00446074"/>
  </w:style>
  <w:style w:type="paragraph" w:customStyle="1" w:styleId="EA39AE321816D34482F2F2EF11858D52">
    <w:name w:val="EA39AE321816D34482F2F2EF11858D52"/>
    <w:rsid w:val="00446074"/>
  </w:style>
  <w:style w:type="paragraph" w:customStyle="1" w:styleId="7501F8C9857DB14687AF6281810CDB34">
    <w:name w:val="7501F8C9857DB14687AF6281810CDB34"/>
    <w:rsid w:val="00446074"/>
  </w:style>
  <w:style w:type="paragraph" w:customStyle="1" w:styleId="B8F4323D2F2EE649850E6C2E8BEB586C">
    <w:name w:val="B8F4323D2F2EE649850E6C2E8BEB586C"/>
    <w:rsid w:val="00446074"/>
  </w:style>
  <w:style w:type="paragraph" w:customStyle="1" w:styleId="8DA1A883D85E644D80E8C3600B9B02E1">
    <w:name w:val="8DA1A883D85E644D80E8C3600B9B02E1"/>
    <w:rsid w:val="00446074"/>
  </w:style>
  <w:style w:type="paragraph" w:customStyle="1" w:styleId="E6963956CFF8874AB44C952CB015BB87">
    <w:name w:val="E6963956CFF8874AB44C952CB015BB87"/>
    <w:rsid w:val="00446074"/>
  </w:style>
  <w:style w:type="paragraph" w:customStyle="1" w:styleId="FC79D33306446F4EAACF7113CC5E0DB9">
    <w:name w:val="FC79D33306446F4EAACF7113CC5E0DB9"/>
    <w:rsid w:val="00446074"/>
  </w:style>
  <w:style w:type="paragraph" w:customStyle="1" w:styleId="351ED19ABCD26F419C01F575F750A170">
    <w:name w:val="351ED19ABCD26F419C01F575F750A170"/>
    <w:rsid w:val="00446074"/>
  </w:style>
  <w:style w:type="paragraph" w:customStyle="1" w:styleId="EB614B680A9AD84E9520FAAF32D10555">
    <w:name w:val="EB614B680A9AD84E9520FAAF32D10555"/>
    <w:rsid w:val="00446074"/>
  </w:style>
  <w:style w:type="paragraph" w:customStyle="1" w:styleId="3E7584631F51D749A3472F66C823D33D">
    <w:name w:val="3E7584631F51D749A3472F66C823D33D"/>
    <w:rsid w:val="00446074"/>
  </w:style>
  <w:style w:type="paragraph" w:customStyle="1" w:styleId="78A33C4313901143ADE26CCA53012DDF">
    <w:name w:val="78A33C4313901143ADE26CCA53012DDF"/>
    <w:rsid w:val="00446074"/>
  </w:style>
  <w:style w:type="paragraph" w:customStyle="1" w:styleId="F16D2F35E23FB44EA0BF4466E7CAACD2">
    <w:name w:val="F16D2F35E23FB44EA0BF4466E7CAACD2"/>
    <w:rsid w:val="00446074"/>
  </w:style>
  <w:style w:type="paragraph" w:customStyle="1" w:styleId="6F6CC8083DF9C340BCF232F53B7FAC15">
    <w:name w:val="6F6CC8083DF9C340BCF232F53B7FAC15"/>
    <w:rsid w:val="00446074"/>
  </w:style>
  <w:style w:type="paragraph" w:customStyle="1" w:styleId="088AC977EA75E344A28ED480C28454E6">
    <w:name w:val="088AC977EA75E344A28ED480C28454E6"/>
    <w:rsid w:val="00446074"/>
  </w:style>
  <w:style w:type="paragraph" w:customStyle="1" w:styleId="7CAC6968262EF9438985C4E438DE6185">
    <w:name w:val="7CAC6968262EF9438985C4E438DE6185"/>
    <w:rsid w:val="00446074"/>
  </w:style>
  <w:style w:type="paragraph" w:customStyle="1" w:styleId="1AE9BC2E8FCA9D4C8B8A5421217CC54F">
    <w:name w:val="1AE9BC2E8FCA9D4C8B8A5421217CC54F"/>
    <w:rsid w:val="0044607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Virke_master_test.dotx</Template>
  <TotalTime>1</TotalTime>
  <Pages>1</Pages>
  <Words>30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Prototypen</cp:lastModifiedBy>
  <cp:revision>1</cp:revision>
  <dcterms:created xsi:type="dcterms:W3CDTF">2026-10-21T10:59:00Z</dcterms:created>
  <dcterms:modified xsi:type="dcterms:W3CDTF">2026-10-21T11:00:00Z</dcterms:modified>
</cp:coreProperties>
</file>