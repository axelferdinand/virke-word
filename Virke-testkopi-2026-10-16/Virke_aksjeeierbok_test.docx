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Style w:val="VirkeHjelpetekst"/>
            </w:pPr>
            <w:r>
              <w:t xml:space="preserve">Hjelpetekst: Registrer navn, fødselsdato eller organisasjonsnummer, adresse og opplysninger om aksjene. Tilpass innholdet til virksomheten. Legg til rader etter behov; overskriftsraden gjentas når tabellen fortsetter på neste side.</w:t>
            </w:r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0" w:lastColumn="0" w:noHBand="1" w:noVBand="1"/>
      </w:tblPr>
      <w:tblGrid>
        <w:gridCol w:w="2372"/>
        <w:gridCol w:w="2177"/>
        <w:gridCol w:w="2177"/>
        <w:gridCol w:w="871"/>
        <w:gridCol w:w="1201"/>
        <w:gridCol w:w="1276"/>
        <w:gridCol w:w="1592"/>
        <w:gridCol w:w="1592"/>
        <w:gridCol w:w="2162"/>
      </w:tblGrid>
      <w:tr>
        <w:trPr>
          <w:cantSplit/>
          <w:tblHeader/>
        </w:trPr>
        <w:tc>
          <w:tcPr>
            <w:tcW w:w="2372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Navn</w:t>
            </w:r>
          </w:p>
        </w:tc>
        <w:tc>
          <w:tcPr>
            <w:tcW w:w="2177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Fødselsdato eller org. nr.</w:t>
            </w:r>
          </w:p>
        </w:tc>
        <w:tc>
          <w:tcPr>
            <w:tcW w:w="2177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Adresse</w:t>
            </w:r>
          </w:p>
        </w:tc>
        <w:tc>
          <w:tcPr>
            <w:tcW w:w="871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Antall aksjer</w:t>
            </w:r>
          </w:p>
        </w:tc>
        <w:tc>
          <w:tcPr>
            <w:tcW w:w="1201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Aksjenr. (fra–til)</w:t>
            </w:r>
          </w:p>
        </w:tc>
        <w:tc>
          <w:tcPr>
            <w:tcW w:w="1276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Aksjeklasse</w:t>
            </w:r>
          </w:p>
        </w:tc>
        <w:tc>
          <w:tcPr>
            <w:tcW w:w="1592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Dato for innføring i aksjeeierboken</w:t>
            </w:r>
          </w:p>
        </w:tc>
        <w:tc>
          <w:tcPr>
            <w:tcW w:w="1592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Solgt dato</w:t>
            </w:r>
          </w:p>
        </w:tc>
        <w:tc>
          <w:tcPr>
            <w:tcW w:w="2162" w:type="dxa"/>
            <w:shd w:val="clear" w:fill="EDEDED"/>
            <w:vAlign w:val="center"/>
          </w:tcPr>
          <w:p>
            <w:pPr>
              <w:pStyle w:val="VirkeTabelloverskrift"/>
            </w:pPr>
            <w:r>
              <w:t xml:space="preserve">Evt. merknader</w:t>
            </w:r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AC31376CAEC4DE0822CDFCED683A7F3"/>
                </w:placeholder>
                <w:showingPlcHdr/>
                <w:temporary/>
                <w:id w:val="170001363"/>
                <w:tag w:val="virke_17000048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8C2A26778BF4E43870B47ED3D5E6CD0"/>
                </w:placeholder>
                <w:showingPlcHdr/>
                <w:temporary/>
                <w:id w:val="170001364"/>
                <w:tag w:val="virke_1700004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7D46E9BB5C49028977BE5BF233169D"/>
                </w:placeholder>
                <w:showingPlcHdr/>
                <w:temporary/>
                <w:id w:val="170001365"/>
                <w:tag w:val="virke_1700004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925BAF17C9C41CD8DBF444B72AC89C6"/>
                </w:placeholder>
                <w:showingPlcHdr/>
                <w:temporary/>
                <w:id w:val="170001366"/>
                <w:tag w:val="virke_1700004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38C4C096E1042BB98A3B77105DE72C7"/>
                </w:placeholder>
                <w:showingPlcHdr/>
                <w:temporary/>
                <w:id w:val="170001367"/>
                <w:tag w:val="virke_1700004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E79AAB3F3CE4AEBA86F4A9F9969C220"/>
                </w:placeholder>
                <w:showingPlcHdr/>
                <w:temporary/>
                <w:id w:val="170001368"/>
                <w:tag w:val="virke_1700004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DB4A97EC2C4C93A6C1E3FB2A2E9792"/>
                </w:placeholder>
                <w:showingPlcHdr/>
                <w:temporary/>
                <w:id w:val="170001369"/>
                <w:tag w:val="virke_1700004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AE326951B6B4AD698A9067D932B184F"/>
                </w:placeholder>
                <w:showingPlcHdr/>
                <w:temporary/>
                <w:id w:val="170001370"/>
                <w:tag w:val="virke_1700004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8E33722E1D248C59B44C1B0F733C931"/>
                </w:placeholder>
                <w:showingPlcHdr/>
                <w:temporary/>
                <w:id w:val="170001371"/>
                <w:tag w:val="virke_1700005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F9FD60A10DC4AD4B5B0C4B96701DC2C"/>
                </w:placeholder>
                <w:showingPlcHdr/>
                <w:temporary/>
                <w:id w:val="170001372"/>
                <w:tag w:val="virke_1700005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0E19DEE78D44DFA89B11EA3C0986398"/>
                </w:placeholder>
                <w:showingPlcHdr/>
                <w:temporary/>
                <w:id w:val="170001373"/>
                <w:tag w:val="virke_17000050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F38D2F200814C789EEA03995474D8AE"/>
                </w:placeholder>
                <w:showingPlcHdr/>
                <w:temporary/>
                <w:id w:val="170001374"/>
                <w:tag w:val="virke_17000050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21B49D2635D4F9BB6C1564ADA926D3A"/>
                </w:placeholder>
                <w:showingPlcHdr/>
                <w:temporary/>
                <w:id w:val="170001375"/>
                <w:tag w:val="virke_17000050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F6710C996A44F1DB291FAC5B605595B"/>
                </w:placeholder>
                <w:showingPlcHdr/>
                <w:temporary/>
                <w:id w:val="170001376"/>
                <w:tag w:val="virke_17000051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A84126DB92A4633B41602D17D451A00"/>
                </w:placeholder>
                <w:showingPlcHdr/>
                <w:temporary/>
                <w:id w:val="170001377"/>
                <w:tag w:val="virke_17000051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AE74793EAAF4AF79D9AED4DB832FE0F"/>
                </w:placeholder>
                <w:showingPlcHdr/>
                <w:temporary/>
                <w:id w:val="170001378"/>
                <w:tag w:val="virke_17000051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804EAF92BF549F5B77A126382E3C196"/>
                </w:placeholder>
                <w:showingPlcHdr/>
                <w:temporary/>
                <w:id w:val="170001379"/>
                <w:tag w:val="virke_17000051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B7220D776D34BAC92A3B8317383BE0D"/>
                </w:placeholder>
                <w:showingPlcHdr/>
                <w:temporary/>
                <w:id w:val="170001380"/>
                <w:tag w:val="virke_17000051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5CEDC7A70624453A544195E2623E3C8"/>
                </w:placeholder>
                <w:showingPlcHdr/>
                <w:temporary/>
                <w:id w:val="170001381"/>
                <w:tag w:val="virke_17000052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AB940D72DF44CB28F2AA878A0EE823F"/>
                </w:placeholder>
                <w:showingPlcHdr/>
                <w:temporary/>
                <w:id w:val="170001382"/>
                <w:tag w:val="virke_17000052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A41DDDE2DFE4F6BAD2F8CEE7C2BB47A"/>
                </w:placeholder>
                <w:showingPlcHdr/>
                <w:temporary/>
                <w:id w:val="170001383"/>
                <w:tag w:val="virke_17000052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ADE196FF57D45E795F95F7F8F7AB26A"/>
                </w:placeholder>
                <w:showingPlcHdr/>
                <w:temporary/>
                <w:id w:val="170001384"/>
                <w:tag w:val="virke_17000052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AFD14CE1818F4EAF87676B18F478FA26"/>
                </w:placeholder>
                <w:showingPlcHdr/>
                <w:temporary/>
                <w:id w:val="170001385"/>
                <w:tag w:val="virke_17000052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0E3B4E8FD14F2EB78FA355DE35769B"/>
                </w:placeholder>
                <w:showingPlcHdr/>
                <w:temporary/>
                <w:id w:val="170001386"/>
                <w:tag w:val="virke_17000053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FE4F7A5E1B84BD3BB38134127FDF720"/>
                </w:placeholder>
                <w:showingPlcHdr/>
                <w:temporary/>
                <w:id w:val="170001387"/>
                <w:tag w:val="virke_17000053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CBE5E6D8D04C47E79A218CD983E2A983"/>
                </w:placeholder>
                <w:showingPlcHdr/>
                <w:temporary/>
                <w:id w:val="170001388"/>
                <w:tag w:val="virke_17000053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87914E483F5491DA696E703F083F803"/>
                </w:placeholder>
                <w:showingPlcHdr/>
                <w:temporary/>
                <w:id w:val="170001389"/>
                <w:tag w:val="virke_17000053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385491782BE49D3865378FFEA12D014"/>
                </w:placeholder>
                <w:showingPlcHdr/>
                <w:temporary/>
                <w:id w:val="170001390"/>
                <w:tag w:val="virke_17000053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5654FDD561145EAAD064BD2BDF1C723"/>
                </w:placeholder>
                <w:showingPlcHdr/>
                <w:temporary/>
                <w:id w:val="170001391"/>
                <w:tag w:val="virke_17000054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4E5DE0D1DB5497A8F1321EA33509DD8"/>
                </w:placeholder>
                <w:showingPlcHdr/>
                <w:temporary/>
                <w:id w:val="170001392"/>
                <w:tag w:val="virke_17000054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69E4759526945EAB145DF09CB5B0AAF"/>
                </w:placeholder>
                <w:showingPlcHdr/>
                <w:temporary/>
                <w:id w:val="170001393"/>
                <w:tag w:val="virke_17000054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D475DDACDB24E1CB60184275E22AEC3"/>
                </w:placeholder>
                <w:showingPlcHdr/>
                <w:temporary/>
                <w:id w:val="170001394"/>
                <w:tag w:val="virke_17000054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7D65577AEA914EED8128761D76FA4DF4"/>
                </w:placeholder>
                <w:showingPlcHdr/>
                <w:temporary/>
                <w:id w:val="170001395"/>
                <w:tag w:val="virke_17000054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BB664AC74F284ADEAAD1BA399566A9F3"/>
                </w:placeholder>
                <w:showingPlcHdr/>
                <w:temporary/>
                <w:id w:val="170001396"/>
                <w:tag w:val="virke_17000055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3C1A15D7D4D46DF85C517066661B976"/>
                </w:placeholder>
                <w:showingPlcHdr/>
                <w:temporary/>
                <w:id w:val="170001397"/>
                <w:tag w:val="virke_17000055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8A2B6A9E3884A54941061A866B4633F"/>
                </w:placeholder>
                <w:showingPlcHdr/>
                <w:temporary/>
                <w:id w:val="170001398"/>
                <w:tag w:val="virke_17000055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BE3CEB0266E4E3D973D1988BE2AE233"/>
                </w:placeholder>
                <w:showingPlcHdr/>
                <w:temporary/>
                <w:id w:val="170001399"/>
                <w:tag w:val="virke_17000055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1A6C98010374B47AAF9B96EC32856DE"/>
                </w:placeholder>
                <w:showingPlcHdr/>
                <w:temporary/>
                <w:id w:val="170001400"/>
                <w:tag w:val="virke_17000055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3BCB0E73EE14314B18810A7602F5ACB"/>
                </w:placeholder>
                <w:showingPlcHdr/>
                <w:temporary/>
                <w:id w:val="170001401"/>
                <w:tag w:val="virke_17000056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DC1A486C5A3C4ECD82E7C7FABB6DFDEE"/>
                </w:placeholder>
                <w:showingPlcHdr/>
                <w:temporary/>
                <w:id w:val="170001402"/>
                <w:tag w:val="virke_17000056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A028BEF3F304D1AB476EC82BF9D0986"/>
                </w:placeholder>
                <w:showingPlcHdr/>
                <w:temporary/>
                <w:id w:val="170001403"/>
                <w:tag w:val="virke_17000056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4F48BE7564D410D92AE851DB564AE97"/>
                </w:placeholder>
                <w:showingPlcHdr/>
                <w:temporary/>
                <w:id w:val="170001404"/>
                <w:tag w:val="virke_17000056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FC479CD0E2483B8ADF5CBBEF9A780C"/>
                </w:placeholder>
                <w:showingPlcHdr/>
                <w:temporary/>
                <w:id w:val="170001405"/>
                <w:tag w:val="virke_17000056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EA092A4DCBC48B6888CDAB4D5B9E39C"/>
                </w:placeholder>
                <w:showingPlcHdr/>
                <w:temporary/>
                <w:id w:val="170001406"/>
                <w:tag w:val="virke_17000057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2BC9F3E098F4AEF940FBCD3A8D12E45"/>
                </w:placeholder>
                <w:showingPlcHdr/>
                <w:temporary/>
                <w:id w:val="170001407"/>
                <w:tag w:val="virke_17000057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237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40EF3D868DC2493980AB3D0E9EDB9E06"/>
                </w:placeholder>
                <w:showingPlcHdr/>
                <w:temporary/>
                <w:id w:val="170001408"/>
                <w:tag w:val="virke_17000057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234BD1C953742868C12931135E90B5D"/>
                </w:placeholder>
                <w:showingPlcHdr/>
                <w:temporary/>
                <w:id w:val="170001409"/>
                <w:tag w:val="virke_17000057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77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B12401C99874194B457E9008E35B3F3"/>
                </w:placeholder>
                <w:showingPlcHdr/>
                <w:temporary/>
                <w:id w:val="170001410"/>
                <w:tag w:val="virke_17000057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87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B3BEA8979A24927A0DFC0320C4232B5"/>
                </w:placeholder>
                <w:showingPlcHdr/>
                <w:temporary/>
                <w:id w:val="170001411"/>
                <w:tag w:val="virke_17000058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01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249B2F872140A4A57AC4321C75788F"/>
                </w:placeholder>
                <w:showingPlcHdr/>
                <w:temporary/>
                <w:id w:val="170001412"/>
                <w:tag w:val="virke_17000058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276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47ED2E933BE4B118B95A44966227983"/>
                </w:placeholder>
                <w:showingPlcHdr/>
                <w:temporary/>
                <w:id w:val="170001413"/>
                <w:tag w:val="virke_17000058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3C1DDF3D5D54C619DD54183DFD8BE4C"/>
                </w:placeholder>
                <w:showingPlcHdr/>
                <w:temporary/>
                <w:id w:val="170001414"/>
                <w:tag w:val="virke_1700005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59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38F3B1464A04594A89820BBF618D0B1"/>
                </w:placeholder>
                <w:showingPlcHdr/>
                <w:temporary/>
                <w:id w:val="170001415"/>
                <w:tag w:val="virke_1700005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2162" w:type="dxa"/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35F9A8D9286449BEBFC2C56C619AF216"/>
                </w:placeholder>
                <w:showingPlcHdr/>
                <w:temporary/>
                <w:id w:val="170001416"/>
                <w:tag w:val="virke_1700005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Virke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VirkeMaster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../charts/chart1.xml"/><Relationship Id="rIdVirkeChart2" Type="http://schemas.openxmlformats.org/officeDocument/2006/relationships/chart" Target="../charts/chart2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7AC31376CAEC4DE0822CDFCED683A7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7F4FE0-6093-43B8-AC4C-DFBFE737D7F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8C2A26778BF4E43870B47ED3D5E6C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678BCD-82A6-4CA4-8B35-FBF6D872FAC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7D46E9BB5C49028977BE5BF233169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5EA108-58CB-44AA-B289-2A4952D9B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925BAF17C9C41CD8DBF444B72AC89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B4E387-F20B-497A-BFDC-DB84AF5B7E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38C4C096E1042BB98A3B77105DE72C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76355E-F0B3-4593-BAF0-8DE8A70183E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E79AAB3F3CE4AEBA86F4A9F9969C2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0DEA0A-F99E-4B26-A8C8-27FEB05B8B9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DB4A97EC2C4C93A6C1E3FB2A2E979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617226-0CDD-4D46-9892-9D34111505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AE326951B6B4AD698A9067D932B18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0DF0E16-028F-4752-8B52-780BD0A7F3C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E33722E1D248C59B44C1B0F733C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E9FEF2F-09EE-43B4-8A31-81B94437E51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F9FD60A10DC4AD4B5B0C4B96701DC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EEC9BF-D0A6-48E6-BA10-81AB5BA10A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0E19DEE78D44DFA89B11EA3C0986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0FD642C-74A5-4719-9668-6EB3DA404CC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38D2F200814C789EEA03995474D8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DF8993-6373-4624-873D-7BAFE9E2328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21B49D2635D4F9BB6C1564ADA926D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63ED5FC-FCB6-48E1-A802-CCCEECF1A8C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F6710C996A44F1DB291FAC5B60559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8FF171-4ADD-4517-A02B-F2FCA5C1390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A84126DB92A4633B41602D17D451A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17BE58B-66D8-4D84-A115-FE6A669421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AE74793EAAF4AF79D9AED4DB832FE0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EDFDD1-51E9-4C11-B7FC-7B88CA12CF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804EAF92BF549F5B77A126382E3C1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CAE9A9-868F-4584-8001-A6538544BB7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7220D776D34BAC92A3B8317383BE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C09-73DA-4D70-B0D7-ED49FF664A7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5CEDC7A70624453A544195E2623E3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C3CFDBD-5FC0-47A2-AAC3-0FBC1A622B5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B940D72DF44CB28F2AA878A0EE82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7E2EF-8BED-4CE7-B8DC-36E57233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41DDDE2DFE4F6BAD2F8CEE7C2BB47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85D271-E611-4F69-8596-5468CEB684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ADE196FF57D45E795F95F7F8F7AB2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9767EF-7A1F-495E-BE23-F89CDFE891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FD14CE1818F4EAF87676B18F478FA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989DD79-34F6-4A13-AC14-7B324621B70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0E3B4E8FD14F2EB78FA355DE3576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8B9980-849D-42C4-82AD-EBB6A68A20F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FE4F7A5E1B84BD3BB38134127FDF7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8EEC4C-BD16-4F27-A908-173B20584F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E5E6D8D04C47E79A218CD983E2A9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D6F0FB1-B879-437E-AFC3-83397A9D43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87914E483F5491DA696E703F083F8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A51A99-5CE5-4FD5-9055-F193073CFB4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385491782BE49D3865378FFEA12D0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7302757-AECD-45F7-B3E2-A411DFF0E41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654FDD561145EAAD064BD2BDF1C72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4E6477-33FD-4473-B105-F82F564565D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E5DE0D1DB5497A8F1321EA33509DD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DFC82-C818-40C3-8EAC-2F4F1688D0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9E4759526945EAB145DF09CB5B0AA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573F10-5F13-4F3D-BC06-F8BB5EA61B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475DDACDB24E1CB60184275E22AEC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DA6B8E-F6CD-48DF-9EF3-566CA8EFB6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65577AEA914EED8128761D76FA4D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91707-A6BA-4FDE-A4A1-3630851AE23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B664AC74F284ADEAAD1BA399566A9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40A2E8E-73BD-4039-B8BC-F465A6E3997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C1A15D7D4D46DF85C517066661B97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DEE91BE-CF3A-43E7-87BA-1D3A28AAF3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8A2B6A9E3884A54941061A866B463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0E6A0A-5AB0-4EC5-989F-E1BE1C58A8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BE3CEB0266E4E3D973D1988BE2AE2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412506-7BE6-4AE0-8C46-0CD2E96784D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1A6C98010374B47AAF9B96EC32856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EF3AC6-F987-4348-9362-467BC081BE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3BCB0E73EE14314B18810A7602F5A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7AD366-8DC6-4570-B733-CBDC8218F7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1A486C5A3C4ECD82E7C7FABB6DFDE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BF48732-51F0-4DF8-B585-808866B2DC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A028BEF3F304D1AB476EC82BF9D098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B80388-8899-4A74-B0BB-9C375640096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4F48BE7564D410D92AE851DB564AE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E00D69-8AC4-47D7-8CAF-E4026CF198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FC479CD0E2483B8ADF5CBBEF9A78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A0D0E2-CC50-402D-8644-8A2A228EBC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A092A4DCBC48B6888CDAB4D5B9E39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0DF5D0B-F8D9-44E8-BEC9-3DFDB3B2DB4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2BC9F3E098F4AEF940FBCD3A8D1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A1055F-9266-45A9-B28A-4C3FF4D05D3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EF3D868DC2493980AB3D0E9EDB9E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D71B5B7-328A-40BF-B79E-E4D7A7BEF8D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34BD1C953742868C12931135E90B5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74D6E7-8C42-4277-8BCA-FEC9366B6CD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12401C99874194B457E9008E35B3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7E19B6-98DF-48D3-A5BD-A29DFD571D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B3BEA8979A24927A0DFC0320C4232B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FB62D0-FD1E-4697-B55D-CA2AA827F3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249B2F872140A4A57AC4321C75788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7C2941B-C825-4C85-8620-15C6CDC0A1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47ED2E933BE4B118B95A449662279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43CD4DE-0607-40CE-B343-7D0D89E180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3C1DDF3D5D54C619DD54183DFD8BE4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3B2460-6270-4574-8F60-E6A265E6BEF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38F3B1464A04594A89820BBF618D0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625B8FA-11DF-442A-B6D4-8454B3D7A9C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F9A8D9286449BEBFC2C56C619AF2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D50F2B-7A44-4845-9915-5ED78622E0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center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70001417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70001418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70001419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70001420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70001421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70001422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center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center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70001423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70001424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_Virk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70001425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70001426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70001427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70001428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70001429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70001430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70001431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70001432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70001433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70001434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70001435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70001436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70001437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70001438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70001439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center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70001440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ergefield 1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70001441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70001442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70001443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70001444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70001445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70001446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70001447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ergefield 2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70001448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70001449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70001450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70001451"/>
                    <w:tag w:val="virke_17000006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70001452"/>
                    <w:tag w:val="virke_17000007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70001453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70001454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70001455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70001456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70001457"/>
                    <w:tag w:val="virke_17000008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70001458"/>
                    <w:tag w:val="virke_17000008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70001459"/>
                    <w:tag w:val="virke_17000008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70001460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70001461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70001462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70001463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70001464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70001465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70001466"/>
                    <w:tag w:val="virke_17000009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70001467"/>
                    <w:tag w:val="virke_17000010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70001468"/>
                    <w:tag w:val="virke_17000010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70001469"/>
                    <w:tag w:val="virke_17000010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70001470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70001471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70001472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70001473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70001474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70001475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70001476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70001477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70001478"/>
                    <w:tag w:val="virke_170000122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70001479"/>
                    <w:tag w:val="virke_170000124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70001480"/>
                    <w:tag w:val="virke_17000012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70001481"/>
                    <w:tag w:val="virke_1700001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70001482"/>
                    <w:tag w:val="virke_170000130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70001483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70001484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70001485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70001486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70001487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70001488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70001489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70001490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70001491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70001492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temporary/>
                    <w:id w:val="170001493"/>
                    <w:tag w:val="virke_1700001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temporary/>
                    <w:id w:val="170001494"/>
                    <w:tag w:val="virke_1700001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temporary/>
                    <w:id w:val="170001495"/>
                    <w:tag w:val="virke_1700001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temporary/>
                    <w:id w:val="170001496"/>
                    <w:tag w:val="virke_1700001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temporary/>
                    <w:id w:val="170001497"/>
                    <w:tag w:val="virke_1700001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temporary/>
                    <w:id w:val="170001498"/>
                    <w:tag w:val="virke_1700001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temporary/>
                    <w:id w:val="170001499"/>
                    <w:tag w:val="virke_1700001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temporary/>
                    <w:id w:val="170001500"/>
                    <w:tag w:val="virke_1700001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temporary/>
                    <w:id w:val="170001501"/>
                    <w:tag w:val="virke_1700001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center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Merknad</w:t>
                </w:r>
              </w:p>
            </w:tc>
          </w:tr>
          <w:tr>
            <w:trPr>
              <w:cantSplit/>
              <w:trHeight w:val="3000" w:hRule="atLeast"/>
            </w:trPr>
            <w:tc>
              <w:tcPr>
                <w:tcW w:w="3300" w:type="dxa"/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70001502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70001503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70001504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70001505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70001506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70001507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70001508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70001509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70001510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70001511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70001512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70001513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70001514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70001515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70001516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70001517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70001518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70001519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70001520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70001521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70001522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70001523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70001524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70001525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70001526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70001527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70001528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70001529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70001530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70001531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70001532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70001533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70001534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70001535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70001536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70001537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70001538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70001539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70001540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70001541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70001542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70001543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70001544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70001545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70001546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70001547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70001548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70001549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70001550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70001551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70001552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70001553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70001554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70001555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70001556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70001557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70001558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70001559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20" w:type="dxa"/>
              <w:left w:w="120" w:type="dxa"/>
              <w:bottom w:w="12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vAlign w:val="center"/>
              </w:tcPr>
              <w:p>
                <w:pPr>
                  <w:pStyle w:val="VirkeTabelloverskrift"/>
                </w:pPr>
                <w: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70001560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70001561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70001562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70001563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70001564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70001565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70001566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70001567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70001568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70001569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70001570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70001571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70001572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70001573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70001574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70001575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70001576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70001577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70001578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70001579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70001580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70001581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70001582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70001583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70001584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70001585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70001586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70001587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70001588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70001589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70001590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70001591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70001592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70001593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70001594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70001595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70001596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70001597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70001598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70001599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70001600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70001601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70001602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70001603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70001604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70001605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70001606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70001607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70001608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70001609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70001610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70001611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70001612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70001613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70001614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70001615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1616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1617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"/>
    <w:unhideWhenUsed/>
    <w:qFormat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F68DC"/>
    <w:rPr>
      <w:rFonts w:asciiTheme="majorHAnsi" w:hAnsiTheme="majorHAnsi"/>
      <w:b w:val="1"/>
      <w:bCs w:val="1"/>
      <w:color w:val="00000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9F68DC"/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"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"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-1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10"/>
    <w:rsid w:val="00C76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Normal"/>
    <w:uiPriority w:val="34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21"/>
    <w:qFormat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32"/>
    <w:qFormat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19"/>
    <w:qFormat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33"/>
    <w:qFormat/>
    <w:rsid w:val="00E80FCA"/>
    <w:rPr>
      <w:b/>
      <w:bCs/>
      <w:i/>
      <w:iCs/>
      <w:spacing w:val="5"/>
    </w:rPr>
  </w:style>
  <w:style w:type="paragraph" w:styleId="Ingenmellomrom">
    <w:name w:val="No Spacing"/>
    <w:uiPriority w:val="1"/>
    <w:qFormat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22"/>
    <w:qFormat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unhideWhenUsed/>
    <w:qFormat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unhideWhenUsed/>
    <w:qFormat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unhideWhenUsed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unhideWhenUsed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unhideWhenUsed/>
    <w:rsid w:val="00721075"/>
    <w:pPr>
      <w:ind w:left="283" w:hanging="283"/>
    </w:pPr>
  </w:style>
  <w:style w:type="paragraph" w:styleId="Nummerertliste">
    <w:name w:val="List Number"/>
    <w:basedOn w:val="Normal"/>
    <w:uiPriority w:val="99"/>
    <w:unhideWhenUsed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unhideWhenUsed/>
    <w:rsid w:val="00721075"/>
    <w:pPr>
      <w:numPr>
        <w:numId w:val="7"/>
      </w:numPr>
    </w:pPr>
  </w:style>
  <w:style w:type="numbering" w:customStyle="1" w:styleId="VirkeListe">
    <w:name w:val="Virke Liste"/>
    <w:uiPriority w:val="99"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35"/>
    <w:unhideWhenUsed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39"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49"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20" w:type="dxa"/>
        <w:left w:w="120" w:type="dxa"/>
        <w:bottom w:w="120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/>
        <w:color w:val="000000"/>
        <w:sz w:val="15"/>
      </w:rPr>
      <w:tcPr>
        <w:shd w:val="clear" w:fill="EDEDED"/>
      </w:tcPr>
    </w:tblStylePr>
  </w:style>
  <w:style w:type="table" w:styleId="Vanligtabell5">
    <w:name w:val="Plain Table 5"/>
    <w:basedOn w:val="Vanligtabell"/>
    <w:uiPriority w:val="45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40"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98" w:type="dxa"/>
        <w:bottom w:w="198" w:type="dxa"/>
      </w:tblCellMar>
    </w:tblPr>
    <w:tcPr>
      <w:shd w:val="clear" w:color="auto" w:fill="auto"/>
    </w:tcPr>
    <w:tblStylePr w:type="lastRow"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</w:tcPr>
    </w:tblStylePr>
  </w:style>
  <w:style w:type="paragraph" w:styleId="Overskriftforinnholdsfortegnelse">
    <w:name w:val="TOC Heading"/>
    <w:basedOn w:val="Normal"/>
    <w:next w:val="Normal"/>
    <w:uiPriority w:val="39"/>
    <w:unhideWhenUsed/>
    <w:qFormat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39"/>
    <w:unhideWhenUsed/>
    <w:qFormat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39"/>
    <w:unhideWhenUsed/>
    <w:qFormat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54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39"/>
    <w:unhideWhenUsed/>
    <w:qFormat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00" w:hanging="180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unhideWhenUsed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unhideWhenUsed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unhideWhenUsed/>
    <w:qFormat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unhideWhenUsed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unhideWhenUsed/>
    <w:rsid w:val="00D26B6A"/>
    <w:rPr/>
  </w:style>
  <w:style w:type="paragraph" w:styleId="INNH4">
    <w:name w:val="toc 4"/>
    <w:basedOn w:val="Normal"/>
    <w:next w:val="Normal"/>
    <w:autoRedefine/>
    <w:uiPriority w:val="39"/>
    <w:unhideWhenUsed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39"/>
    <w:unhideWhenUsed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39"/>
    <w:unhideWhenUsed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39"/>
    <w:unhideWhenUsed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39"/>
    <w:unhideWhenUsed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39"/>
    <w:unhideWhenUsed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unhideWhenUsed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unhideWhenUsed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unhideWhenUsed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unhideWhenUsed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6C2084"/>
  </w:style>
  <w:style w:type="paragraph" w:styleId="Blokktekst">
    <w:name w:val="Block Text"/>
    <w:basedOn w:val="Normal"/>
    <w:uiPriority w:val="99"/>
    <w:semiHidden/>
    <w:unhideWhenUsed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unhideWhenUsed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unhideWhenUsed/>
    <w:rsid w:val="006C2084"/>
  </w:style>
  <w:style w:type="character" w:styleId="HTML-definisjon">
    <w:name w:val="HTML Definition"/>
    <w:basedOn w:val="Standardskriftforavsnitt"/>
    <w:uiPriority w:val="99"/>
    <w:semiHidden/>
    <w:unhideWhenUsed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unhideWhenUsed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6C2084"/>
  </w:style>
  <w:style w:type="paragraph" w:styleId="Liste-forts">
    <w:name w:val="List Continue"/>
    <w:basedOn w:val="Normal"/>
    <w:uiPriority w:val="99"/>
    <w:semiHidden/>
    <w:unhideWhenUsed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unhideWhenUsed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unhideWhenUsed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unhideWhenUsed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unhideWhenUsed/>
    <w:rsid w:val="006C2084"/>
    <w:pPr>
      <w:ind w:left="1415"/>
    </w:pPr>
  </w:style>
  <w:style w:type="paragraph" w:styleId="Liste2">
    <w:name w:val="List 2"/>
    <w:basedOn w:val="Normal"/>
    <w:uiPriority w:val="99"/>
    <w:semiHidden/>
    <w:unhideWhenUsed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unhideWhenUsed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unhideWhenUsed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unhideWhenUsed/>
    <w:rsid w:val="006C2084"/>
    <w:pPr>
      <w:ind w:left="1415" w:hanging="283"/>
    </w:pPr>
  </w:style>
  <w:style w:type="table" w:styleId="Listetabell1lys">
    <w:name w:val="List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6C2084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unhideWhenUsed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unhideWhenUsed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unhideWhenUsed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unhideWhenUsed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unhideWhenUsed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unhideWhenUsed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unhideWhenUsed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unhideWhenUsed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unhideWhenUsed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unhideWhenUsed/>
    <w:rsid w:val="006C2084"/>
  </w:style>
  <w:style w:type="character" w:styleId="Sluttnotereferanse">
    <w:name w:val="endnote reference"/>
    <w:basedOn w:val="Standardskriftforavsnitt"/>
    <w:uiPriority w:val="99"/>
    <w:semiHidden/>
    <w:unhideWhenUsed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unhideWhenUsed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unhideWhenUsed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20"/>
    <w:qFormat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unhideWhenUsed/>
    <w:rsid w:val="006C2084"/>
    <w:pPr>
      <w:ind w:left="708"/>
    </w:pPr>
  </w:style>
  <w:style w:type="table" w:styleId="Vanligtabell1">
    <w:name w:val="Plain Table 1"/>
    <w:basedOn w:val="Vanligtabell"/>
    <w:uiPriority w:val="41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qFormat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qFormat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qFormat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qFormat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