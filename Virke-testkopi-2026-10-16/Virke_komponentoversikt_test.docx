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bookmarkStart w:id="100" w:name="VirkeTest100"/>
      <w:r>
        <w:t xml:space="preserve">Stiler og utfylling</w:t>
      </w:r>
      <w:bookmarkEnd w:id="100"/>
    </w:p>
    <w:p>
      <w:pPr>
        <w:pStyle w:val="Normal"/>
      </w:pPr>
      <w:r>
        <w:t xml:space="preserve">Denne oversikten viser komponentene i testmalen. Fyll ut de rosa feltene, prøv lange tekster og kontroller resultatet i Word. Byggeblokkene ligger i den medfølgende mastermalen.</w:t>
      </w:r>
    </w:p>
    <w:p>
      <w:pPr>
        <w:pStyle w:val="Overskrift2"/>
      </w:pPr>
      <w:bookmarkStart w:id="106" w:name="VirkeTest106"/>
      <w:r>
        <w:t xml:space="preserve">Overskrift på nivå to som går over flere linjer og beskriver ansvarsområder og oppgaver i virksomheten</w:t>
      </w:r>
      <w:bookmarkEnd w:id="106"/>
    </w:p>
    <w:p>
      <w:pPr>
        <w:pStyle w:val="Overskrift3"/>
      </w:pPr>
      <w:bookmarkStart w:id="107" w:name="VirkeTest107"/>
      <w:r>
        <w:t xml:space="preserve">Overskrift på nivå tre</w:t>
      </w:r>
      <w:bookmarkEnd w:id="107"/>
    </w:p>
    <w:p>
      <w:pPr>
        <w:pStyle w:val="Normal"/>
      </w:pPr>
      <w:r>
        <w:t xml:space="preserve">Dette er et vanlig avsnitt i Clan Offc News på 9 pt. Brødteksten har tydelig avsnittsavstand og bruker samme stil i masteren og eksemplene.</w:t>
      </w:r>
    </w:p>
    <w:p>
      <w:pPr>
        <w:pStyle w:val="Normal"/>
      </w:pPr>
      <w:r>
        <w:t xml:space="preserve">Dette er neste avsnitt med samme stil. Det skal være synlig luft mellom avsnittene også når teksten blir redigert.</w:t>
      </w:r>
    </w:p>
    <w:p>
      <w:pPr>
        <w:pStyle w:val="Normal"/>
      </w:pPr>
      <w:r>
        <w:t xml:space="preserve">Fyll inn </w:t>
      </w:r>
      <w:sdt>
        <w:sdtPr>
          <w:rPr>
            <w:color w:val="000000"/>
          </w:rPr>
          <w:alias w:val="virksomhetens navn"/>
          <w:placeholder>
            <w:docPart w:val="VIRKE_PH_C2965D45B4BD4BCD8523CE03CBEBF4D6"/>
          </w:placeholder>
          <w:showingPlcHdr/>
          <w:temporary/>
          <w:id w:val="170001618"/>
          <w:tag w:val="virke_170000592"/>
        </w:sdtPr>
        <w:sdtContent>
          <w:r>
            <w:rPr>
              <w:color w:val="C9007F"/>
            </w:rPr>
            <w:t xml:space="preserve">[virksomhetens navn]</w:t>
          </w:r>
        </w:sdtContent>
      </w:sdt>
      <w:r>
        <w:t xml:space="preserve"> og </w:t>
      </w:r>
      <w:sdt>
        <w:sdtPr>
          <w:rPr>
            <w:color w:val="000000"/>
          </w:rPr>
          <w:alias w:val="kontaktperson"/>
          <w:placeholder>
            <w:docPart w:val="VIRKE_PH_4870235EA9004A98ABFEE92DD25EEFE8"/>
          </w:placeholder>
          <w:showingPlcHdr/>
          <w:temporary/>
          <w:id w:val="170001619"/>
          <w:tag w:val="virke_170000594"/>
        </w:sdtPr>
        <w:sdtContent>
          <w:r>
            <w:rPr>
              <w:color w:val="C9007F"/>
            </w:rPr>
            <w:t xml:space="preserve">[kontaktperson]</w:t>
          </w:r>
        </w:sdtContent>
      </w:sdt>
      <w:r>
        <w:t xml:space="preserve">. Teksten du skriver skal bli svart.</w:t>
      </w:r>
    </w:p>
    <w:p>
      <w:pPr>
        <w:pStyle w:val="Bildetekst"/>
      </w:pPr>
      <w:r>
        <w:t xml:space="preserve">Bildetekst og mindre tekst på 7,5 pt</w:t>
      </w: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Dato: </w:t>
      </w:r>
      <w:sdt>
        <w:sdtPr>
          <w:rPr>
            <w:color w:val="000000"/>
          </w:rPr>
          <w:alias w:val="Dato"/>
          <w:placeholder>
            <w:docPart w:val="VIRKE_PH_45B2CAC5A768427B98BB785B03FF5D88"/>
          </w:placeholder>
          <w:showingPlcHdr/>
          <w:temporary/>
          <w:id w:val="170001620"/>
          <w:tag w:val="virke_170000596"/>
        </w:sdtPr>
        <w:sdtContent>
          <w:r>
            <w:rPr>
              <w:color w:val="C9007F"/>
            </w:rPr>
            <w:t xml:space="preserve">[Dato]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Tid: </w:t>
      </w:r>
      <w:sdt>
        <w:sdtPr>
          <w:rPr>
            <w:color w:val="000000"/>
          </w:rPr>
          <w:alias w:val="Tid"/>
          <w:placeholder>
            <w:docPart w:val="VIRKE_PH_18748579905949C9AE3045938D3AC5DF"/>
          </w:placeholder>
          <w:showingPlcHdr/>
          <w:temporary/>
          <w:id w:val="170001621"/>
          <w:tag w:val="virke_170000598"/>
        </w:sdtPr>
        <w:sdtContent>
          <w:r>
            <w:rPr>
              <w:color w:val="C9007F"/>
            </w:rPr>
            <w:t xml:space="preserve">[Tid]</w:t>
          </w:r>
        </w:sdtContent>
      </w:sdt>
      <w:r>
        <w:t xml:space="preserve">  </w:t>
      </w:r>
      <w:r>
        <w:rPr>
          <w:rFonts w:asciiTheme="majorHAnsi" w:hAnsiTheme="majorHAnsi"/>
          <w:b/>
        </w:rPr>
        <w:t xml:space="preserve">Sted: </w:t>
      </w:r>
      <w:sdt>
        <w:sdtPr>
          <w:rPr>
            <w:color w:val="000000"/>
          </w:rPr>
          <w:alias w:val="Sted"/>
          <w:placeholder>
            <w:docPart w:val="VIRKE_PH_5534487D0B83464488329300E3E583BF"/>
          </w:placeholder>
          <w:showingPlcHdr/>
          <w:temporary/>
          <w:id w:val="170001622"/>
          <w:tag w:val="virke_170000600"/>
        </w:sdtPr>
        <w:sdtContent>
          <w:r>
            <w:rPr>
              <w:color w:val="C9007F"/>
            </w:rPr>
            <w:t xml:space="preserve">[Sted]</w:t>
          </w:r>
        </w:sdtContent>
      </w:sdt>
    </w:p>
    <w:p>
      <w:pPr>
        <w:pStyle w:val="Overskrift1"/>
        <w:pageBreakBefore/>
      </w:pPr>
      <w:bookmarkStart w:id="101" w:name="VirkeTest101"/>
      <w:r>
        <w:t xml:space="preserve">Tabeller og oppsummering</w:t>
      </w:r>
      <w:bookmarkEnd w:id="101"/>
    </w:p>
    <w:p>
      <w:pPr>
        <w:pStyle w:val="Overskrift3"/>
        <w:spacing w:before="180" w:after="120"/>
      </w:pPr>
      <w:bookmarkStart w:id="108" w:name="VirkeTest108"/>
      <w:r>
        <w:t xml:space="preserve">Tabell med 2 kolonner</w:t>
      </w:r>
      <w:bookmarkEnd w:id="108"/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4665"/>
        <w:gridCol w:w="4665"/>
      </w:tblGrid>
      <w:tr>
        <w:trPr>
          <w:cantSplit/>
          <w:tblHeader/>
        </w:trPr>
        <w:tc>
          <w:tcPr>
            <w:tcW w:w="4665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75FEF4B60A30447988322F7C854BF888"/>
                </w:placeholder>
                <w:showingPlcHdr/>
                <w:temporary/>
                <w:id w:val="170001623"/>
                <w:tag w:val="virke_170000602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  <w:tc>
          <w:tcPr>
            <w:tcW w:w="4665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FEB6E10D7BE64CF383D05A3796DE6AEA"/>
                </w:placeholder>
                <w:showingPlcHdr/>
                <w:temporary/>
                <w:id w:val="170001624"/>
                <w:tag w:val="virke_17000060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E4D0CFD7BD4440CB64D0B1DCE9F748E"/>
                </w:placeholder>
                <w:showingPlcHdr/>
                <w:temporary/>
                <w:id w:val="170001625"/>
                <w:tag w:val="virke_17000060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FDB617D24E14FA68D87537D85B4C49E"/>
                </w:placeholder>
                <w:showingPlcHdr/>
                <w:temporary/>
                <w:id w:val="170001626"/>
                <w:tag w:val="virke_17000060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Overskrift3"/>
        <w:spacing w:before="180" w:after="120"/>
      </w:pPr>
      <w:bookmarkStart w:id="109" w:name="VirkeTest109"/>
      <w:r>
        <w:t xml:space="preserve">Tabell med 3 kolonner</w:t>
      </w:r>
      <w:bookmarkEnd w:id="109"/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C335D038F8374CBC8F5DE3C5EA11409B"/>
                </w:placeholder>
                <w:showingPlcHdr/>
                <w:temporary/>
                <w:id w:val="170001627"/>
                <w:tag w:val="virke_170000610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C8CE05CE7D744D769F1A93D2C1DA5BC6"/>
                </w:placeholder>
                <w:showingPlcHdr/>
                <w:temporary/>
                <w:id w:val="170001628"/>
                <w:tag w:val="virke_170000612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  <w:tc>
          <w:tcPr>
            <w:tcW w:w="3110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0954209852744BB79CEDBF9A56FF3724"/>
                </w:placeholder>
                <w:showingPlcHdr/>
                <w:temporary/>
                <w:id w:val="170001629"/>
                <w:tag w:val="virke_17000061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6553A37A1034997955F623B0E79D8F0"/>
                </w:placeholder>
                <w:showingPlcHdr/>
                <w:temporary/>
                <w:id w:val="170001630"/>
                <w:tag w:val="virke_17000061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0B74F2B3ACA4075B7F6861BB2008A5F"/>
                </w:placeholder>
                <w:showingPlcHdr/>
                <w:temporary/>
                <w:id w:val="170001631"/>
                <w:tag w:val="virke_17000061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060A264A7AB4FD48C35F77D47399A6C"/>
                </w:placeholder>
                <w:showingPlcHdr/>
                <w:temporary/>
                <w:id w:val="170001632"/>
                <w:tag w:val="virke_17000062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Overskrift3"/>
        <w:spacing w:before="180" w:after="120"/>
      </w:pPr>
      <w:bookmarkStart w:id="110" w:name="VirkeTest110"/>
      <w:r>
        <w:t xml:space="preserve">Tabell med 4 kolonner</w:t>
      </w:r>
      <w:bookmarkEnd w:id="110"/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2332"/>
        <w:gridCol w:w="2332"/>
        <w:gridCol w:w="2332"/>
        <w:gridCol w:w="2334"/>
      </w:tblGrid>
      <w:tr>
        <w:trPr>
          <w:cantSplit/>
          <w:tblHeader/>
        </w:trPr>
        <w:tc>
          <w:tcPr>
            <w:tcW w:w="2332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013912CFF22841EC82348E915E6174D8"/>
                </w:placeholder>
                <w:showingPlcHdr/>
                <w:temporary/>
                <w:id w:val="170001633"/>
                <w:tag w:val="virke_170000622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  <w:tc>
          <w:tcPr>
            <w:tcW w:w="2332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11607EC7F10D4334AB7CC84A81865CD5"/>
                </w:placeholder>
                <w:showingPlcHdr/>
                <w:temporary/>
                <w:id w:val="170001634"/>
                <w:tag w:val="virke_17000062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  <w:tc>
          <w:tcPr>
            <w:tcW w:w="2332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A60606BA0E004038B7B9A833C02988D9"/>
                </w:placeholder>
                <w:showingPlcHdr/>
                <w:temporary/>
                <w:id w:val="170001635"/>
                <w:tag w:val="virke_170000626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  <w:tc>
          <w:tcPr>
            <w:tcW w:w="2334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FD661FBB50BD4C1792B8355AA911B158"/>
                </w:placeholder>
                <w:showingPlcHdr/>
                <w:temporary/>
                <w:id w:val="170001636"/>
                <w:tag w:val="virke_170000628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</w:tr>
      <w:tr>
        <w:trPr>
          <w:cantSplit/>
        </w:trPr>
        <w:tc>
          <w:tcPr>
            <w:tcW w:w="233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1653A7492C1433E982D9B7FDB1CFCEB"/>
                </w:placeholder>
                <w:showingPlcHdr/>
                <w:temporary/>
                <w:id w:val="170001637"/>
                <w:tag w:val="virke_17000063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33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044216DE921946AFA603A5CA890A0883"/>
                </w:placeholder>
                <w:showingPlcHdr/>
                <w:temporary/>
                <w:id w:val="170001638"/>
                <w:tag w:val="virke_17000063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33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4CF31E34D3D464AA984EEF76CD024E1"/>
                </w:placeholder>
                <w:showingPlcHdr/>
                <w:temporary/>
                <w:id w:val="170001639"/>
                <w:tag w:val="virke_17000063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334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14C2649B2CB4EA2BA0CE0F248F95D6F"/>
                </w:placeholder>
                <w:showingPlcHdr/>
                <w:temporary/>
                <w:id w:val="170001640"/>
                <w:tag w:val="virke_17000063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Overskrift3"/>
        <w:spacing w:before="180" w:after="120"/>
      </w:pPr>
      <w:bookmarkStart w:id="111" w:name="VirkeTest111"/>
      <w:r>
        <w:t xml:space="preserve">Tabell med 5 kolonner</w:t>
      </w:r>
      <w:bookmarkEnd w:id="111"/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1866"/>
        <w:gridCol w:w="1866"/>
        <w:gridCol w:w="1866"/>
        <w:gridCol w:w="1866"/>
        <w:gridCol w:w="1866"/>
      </w:tblGrid>
      <w:tr>
        <w:trPr>
          <w:cantSplit/>
          <w:tblHeader/>
        </w:trPr>
        <w:tc>
          <w:tcPr>
            <w:tcW w:w="1866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2C4710E2A71245A19AC277680E6D56A9"/>
                </w:placeholder>
                <w:showingPlcHdr/>
                <w:temporary/>
                <w:id w:val="170001641"/>
                <w:tag w:val="virke_170000638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  <w:tc>
          <w:tcPr>
            <w:tcW w:w="1866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419E8ADACDAF4BE99E067F40C03B6162"/>
                </w:placeholder>
                <w:showingPlcHdr/>
                <w:temporary/>
                <w:id w:val="170001642"/>
                <w:tag w:val="virke_170000640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  <w:tc>
          <w:tcPr>
            <w:tcW w:w="1866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F3187C8EB32248D8BE651F17D5F50768"/>
                </w:placeholder>
                <w:showingPlcHdr/>
                <w:temporary/>
                <w:id w:val="170001643"/>
                <w:tag w:val="virke_170000642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  <w:tc>
          <w:tcPr>
            <w:tcW w:w="1866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916E059447124177AEDEC4ED5AE07F8E"/>
                </w:placeholder>
                <w:showingPlcHdr/>
                <w:temporary/>
                <w:id w:val="170001644"/>
                <w:tag w:val="virke_17000064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  <w:tc>
          <w:tcPr>
            <w:tcW w:w="1866" w:type="dxa"/>
            <w:shd w:val="clear" w:fill="EDEDED"/>
            <w:vAlign w:val="center"/>
          </w:tcPr>
          <w:p>
            <w:pPr>
              <w:pStyle w:val="VirkeTabelloverskrif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Navn"/>
                <w:placeholder>
                  <w:docPart w:val="VIRKE_PH_0630FAB0ADFE4C0686FE0F4D7077606D"/>
                </w:placeholder>
                <w:showingPlcHdr/>
                <w:temporary/>
                <w:id w:val="170001645"/>
                <w:tag w:val="virke_170000646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[Navn]</w:t>
                </w:r>
              </w:sdtContent>
            </w:sdt>
          </w:p>
        </w:tc>
      </w:tr>
      <w:tr>
        <w:trPr>
          <w:cantSplit/>
        </w:trPr>
        <w:tc>
          <w:tcPr>
            <w:tcW w:w="186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870717DDB02464992CEE27E3F751087"/>
                </w:placeholder>
                <w:showingPlcHdr/>
                <w:temporary/>
                <w:id w:val="170001646"/>
                <w:tag w:val="virke_17000064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86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7F62FC1231F4555B432FB4576A7B38C"/>
                </w:placeholder>
                <w:showingPlcHdr/>
                <w:temporary/>
                <w:id w:val="170001647"/>
                <w:tag w:val="virke_17000065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86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16D1879F0164F95A37D2FEF6DE53896"/>
                </w:placeholder>
                <w:showingPlcHdr/>
                <w:temporary/>
                <w:id w:val="170001648"/>
                <w:tag w:val="virke_17000065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86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83A1EC93A304704B1E2244D8C7BCD1D"/>
                </w:placeholder>
                <w:showingPlcHdr/>
                <w:temporary/>
                <w:id w:val="170001649"/>
                <w:tag w:val="virke_17000065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86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659C41D4F3142259CC5D4C843EB8567"/>
                </w:placeholder>
                <w:showingPlcHdr/>
                <w:temporary/>
                <w:id w:val="170001650"/>
                <w:tag w:val="virke_17000065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VirkeSeksjonstittel"/>
        <w:spacing w:before="180"/>
      </w:pPr>
      <w:r>
        <w:t xml:space="preserve">Oppsummering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C393676496864E089CAE9098364A856D"/>
                </w:placeholder>
                <w:showingPlcHdr/>
                <w:temporary/>
                <w:id w:val="170001651"/>
                <w:tag w:val="virke_170000658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rFonts w:asciiTheme="minorHAnsi" w:hAnsiTheme="minorHAnsi"/>
                  <w:b w:val="0"/>
                  <w:color w:val="000000"/>
                </w:rPr>
                <w:alias w:val="kr. 0,-"/>
                <w:placeholder>
                  <w:docPart w:val="VIRKE_PH_987859A8B20A4427B22EDD493370A47A"/>
                </w:placeholder>
                <w:showingPlcHdr/>
                <w:temporary/>
                <w:id w:val="170001652"/>
                <w:tag w:val="virke_170000660"/>
              </w:sdtPr>
              <w:sdtContent>
                <w:r>
                  <w:rPr>
                    <w:color w:val="C9007F"/>
                  </w:rPr>
                  <w:t xml:space="preserve">[kr. 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 w:val="1"/>
                  <w:color w:val="000000"/>
                </w:rPr>
                <w:alias w:val="kr. 0,-"/>
                <w:placeholder>
                  <w:docPart w:val="VIRKE_PH_6650580D00694E29B0394AD771F9EA50"/>
                </w:placeholder>
                <w:showingPlcHdr/>
                <w:temporary/>
                <w:id w:val="170001653"/>
                <w:tag w:val="virke_170000662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p>
      <w:pPr>
        <w:pStyle w:val="Overskrift1"/>
        <w:pageBreakBefore/>
      </w:pPr>
      <w:bookmarkStart w:id="102" w:name="VirkeTest102"/>
      <w:r>
        <w:t xml:space="preserve">Utfyllingsmal og signatur</w:t>
      </w:r>
      <w:bookmarkEnd w:id="102"/>
    </w:p>
    <w:p>
      <w:pPr>
        <w:pStyle w:val="VirkeSeksjonstittel"/>
      </w:pPr>
      <w:r>
        <w:t xml:space="preserve">Utfyllingsmal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2C43CF9458448A6B19383808EA960B8"/>
                </w:placeholder>
                <w:showingPlcHdr/>
                <w:temporary/>
                <w:id w:val="170001654"/>
                <w:tag w:val="virke_17000066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1B61311D6CD8486C9F7490E1D3725CC6"/>
                </w:placeholder>
                <w:showingPlcHdr/>
                <w:temporary/>
                <w:id w:val="170001655"/>
                <w:tag w:val="virke_17000066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70D7BD9B1A26446DB0A1429ADBC79CDC"/>
                </w:placeholder>
                <w:showingPlcHdr/>
                <w:temporary/>
                <w:id w:val="170001656"/>
                <w:tag w:val="virke_17000066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1E53F8D0D50947628789DBB4CB3FBE67"/>
                </w:placeholder>
                <w:showingPlcHdr/>
                <w:temporary/>
                <w:id w:val="170001657"/>
                <w:tag w:val="virke_17000067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7D9AFA05AB684990ADF01B86C3051E2B"/>
                </w:placeholder>
                <w:showingPlcHdr/>
                <w:temporary/>
                <w:id w:val="170001658"/>
                <w:tag w:val="virke_17000067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27163BCC6771413E8C762EE05BCED490"/>
                </w:placeholder>
                <w:showingPlcHdr/>
                <w:temporary/>
                <w:id w:val="170001659"/>
                <w:tag w:val="virke_17000067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DABB8FF986C642C0A0A1638DABFFB663"/>
                </w:placeholder>
                <w:showingPlcHdr/>
                <w:temporary/>
                <w:id w:val="170001660"/>
                <w:tag w:val="virke_17000067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D6576F78312479CBA002683B037AF8E"/>
                </w:placeholder>
                <w:showingPlcHdr/>
                <w:temporary/>
                <w:id w:val="170001661"/>
                <w:tag w:val="virke_17000067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C88E1171C8C14C36AB52D951DDBDEF9B"/>
                </w:placeholder>
                <w:showingPlcHdr/>
                <w:temporary/>
                <w:id w:val="170001662"/>
                <w:tag w:val="virke_17000068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VirkeSeksjonstittel"/>
      </w:pPr>
      <w:r>
        <w:t xml:space="preserve">Signatur med tre personer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center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"/>
                <w:placeholder>
                  <w:docPart w:val="VIRKE_PH_B07DD4AE8B77473198A5643E9257B987"/>
                </w:placeholder>
                <w:showingPlcHdr/>
                <w:temporary/>
                <w:id w:val="170001663"/>
                <w:tag w:val="virke_170000682"/>
              </w:sdtPr>
              <w:sdtContent>
                <w:r>
                  <w:rPr>
                    <w:color w:val="C9007F"/>
                  </w:rPr>
                  <w:t xml:space="preserve">[Sted]</w:t>
                </w:r>
              </w:sdtContent>
            </w:sdt>
            <w:r>
              <w:t xml:space="preserve"> / </w:t>
            </w:r>
            <w:sdt>
              <w:sdtPr>
                <w:rPr>
                  <w:color w:val="000000"/>
                </w:rPr>
                <w:alias w:val="dato"/>
                <w:placeholder>
                  <w:docPart w:val="VIRKE_PH_7F963EFE33E14CF98F773BCC96E6D8C6"/>
                </w:placeholder>
                <w:showingPlcHdr/>
                <w:temporary/>
                <w:id w:val="170001664"/>
                <w:tag w:val="virke_170000684"/>
              </w:sdtPr>
              <w:sdtContent>
                <w:r>
                  <w:rPr>
                    <w:color w:val="C9007F"/>
                  </w:rPr>
                  <w:t xml:space="preserve">[dato]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808A4CD2548D419DBAAC3C637F9414D2"/>
                </w:placeholder>
                <w:showingPlcHdr/>
                <w:temporary/>
                <w:id w:val="170001665"/>
                <w:tag w:val="virke_170000686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A8000E00764749AFBEE36C2572B03C25"/>
                </w:placeholder>
                <w:showingPlcHdr/>
                <w:temporary/>
                <w:id w:val="170001666"/>
                <w:tag w:val="virke_170000688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BC9FECC0250B4C269008937861C5D0E7"/>
                </w:placeholder>
                <w:showingPlcHdr/>
                <w:temporary/>
                <w:id w:val="170001667"/>
                <w:tag w:val="virke_170000690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F1DC2C66A6C849DD9D57CD3DF92A3C3B"/>
                </w:placeholder>
                <w:showingPlcHdr/>
                <w:temporary/>
                <w:id w:val="170001668"/>
                <w:tag w:val="virke_170000692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  <w:tc>
          <w:tcPr>
            <w:tcW w:w="300" w:type="dxa"/>
            <w:vAlign w:val="center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4AD1C9C430A24D0288F5AD39CD1FA72A"/>
                </w:placeholder>
                <w:showingPlcHdr/>
                <w:temporary/>
                <w:id w:val="170001669"/>
                <w:tag w:val="virke_170000694"/>
              </w:sdtPr>
              <w:sdtContent>
                <w:r>
                  <w:rPr>
                    <w:color w:val="C9007F"/>
                  </w:rPr>
                  <w:t xml:space="preserve"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Tittel"/>
                <w:placeholder>
                  <w:docPart w:val="VIRKE_PH_E59AAD0EAFD24ECA9946E2BB0C1BDA2B"/>
                </w:placeholder>
                <w:showingPlcHdr/>
                <w:temporary/>
                <w:id w:val="170001670"/>
                <w:tag w:val="virke_170000696"/>
              </w:sdtPr>
              <w:sdtContent>
                <w:r>
                  <w:rPr>
                    <w:color w:val="C9007F"/>
                  </w:rPr>
                  <w:t xml:space="preserve">[Tittel]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p>
      <w:pPr>
        <w:pStyle w:val="Overskrift1"/>
        <w:pageBreakBefore/>
      </w:pPr>
      <w:bookmarkStart w:id="103" w:name="VirkeTest103"/>
      <w:r>
        <w:t xml:space="preserve">Nummerering og store celler</w:t>
      </w:r>
      <w:bookmarkEnd w:id="103"/>
    </w:p>
    <w:p>
      <w:pPr>
        <w:pStyle w:val="VirkeSeksjonstittel"/>
      </w:pPr>
      <w:r>
        <w:t xml:space="preserve">Lovtekst med innrykk</w:t>
      </w:r>
    </w:p>
    <w:p>
      <w:pPr>
        <w:pStyle w:val="Overskrift4"/>
      </w:pPr>
      <w:r>
        <w:t xml:space="preserve">Eksempelparagraf</w:t>
      </w:r>
    </w:p>
    <w:p>
      <w:pPr>
        <w:pStyle w:val="Overskrift5"/>
      </w:pPr>
      <w:r>
        <w:t xml:space="preserve">Dette er et lengre punkt med norsk tekst som skal kunne brytes naturlig over flere linjer og gi tydelig avstand til neste punkt. Innrykket følger teksten når avsnittet blir lengre.</w:t>
      </w:r>
    </w:p>
    <w:p>
      <w:pPr>
        <w:pStyle w:val="Overskrift5"/>
      </w:pPr>
      <w:r>
        <w:t xml:space="preserve">Dette er neste punkt på samme nivå. Avstanden mellom punktene skal være synlig.</w:t>
      </w:r>
    </w:p>
    <w:p>
      <w:pPr>
        <w:pStyle w:val="Overskrift6"/>
      </w:pPr>
      <w:r>
        <w:t xml:space="preserve">Dette er et underpunkt på neste nivå.</w:t>
      </w:r>
    </w:p>
    <w:p>
      <w:pPr>
        <w:pStyle w:val="VirkeSeksjonstittel"/>
        <w:spacing w:before="270"/>
      </w:pPr>
      <w:r>
        <w:t xml:space="preserve">Store celler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Avstemninger</w:t>
            </w:r>
          </w:p>
        </w:tc>
        <w:tc>
          <w:tcPr>
            <w:tcW w:w="60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OK</w:t>
            </w:r>
          </w:p>
        </w:tc>
        <w:tc>
          <w:tcPr>
            <w:tcW w:w="600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I/A</w:t>
            </w:r>
          </w:p>
        </w:tc>
        <w:tc>
          <w:tcPr>
            <w:tcW w:w="2415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Oppfølgingsansvar</w:t>
            </w:r>
          </w:p>
        </w:tc>
        <w:tc>
          <w:tcPr>
            <w:tcW w:w="2415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Merknad</w:t>
            </w:r>
          </w:p>
        </w:tc>
      </w:tr>
      <w:tr>
        <w:trPr>
          <w:cantSplit/>
          <w:trHeight w:val="3000" w:hRule="atLeast"/>
        </w:trPr>
        <w:tc>
          <w:tcPr>
            <w:tcW w:w="3300" w:type="dxa"/>
            <w:vAlign w:val="top"/>
          </w:tcPr>
          <w:p>
            <w:pPr>
              <w:pStyle w:val="VirkeTabelltekst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</w:pPr>
            <w:r>
              <w:t xml:space="preserve">Kassetelling</w:t>
            </w:r>
          </w:p>
          <w:p>
            <w:pPr>
              <w:pStyle w:val="VirkeTabelltekst"/>
            </w:pPr>
            <w:r>
              <w:t xml:space="preserve">Bank – åpne poster</w:t>
            </w:r>
          </w:p>
        </w:tc>
        <w:tc>
          <w:tcPr>
            <w:tcW w:w="600" w:type="dxa"/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 "/>
                <w:placeholder>
                  <w:docPart w:val="VIRKE_PH_AA9DCF226495473E9FA5A772F573C160"/>
                </w:placeholder>
                <w:showingPlcHdr/>
                <w:temporary/>
                <w:id w:val="170001671"/>
                <w:tag w:val="virke_170000698"/>
              </w:sdtPr>
              <w:sdtContent>
                <w:r>
                  <w:rPr>
                    <w:color w:val="C9007F"/>
                  </w:rPr>
                  <w:t xml:space="preserve">[ ]</w:t>
                </w:r>
              </w:sdtContent>
            </w:sdt>
          </w:p>
        </w:tc>
        <w:tc>
          <w:tcPr>
            <w:tcW w:w="600" w:type="dxa"/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 "/>
                <w:placeholder>
                  <w:docPart w:val="VIRKE_PH_6BD924ECFDC74719AED2EAF35EE75DE1"/>
                </w:placeholder>
                <w:showingPlcHdr/>
                <w:temporary/>
                <w:id w:val="170001672"/>
                <w:tag w:val="virke_170000700"/>
              </w:sdtPr>
              <w:sdtContent>
                <w:r>
                  <w:rPr>
                    <w:color w:val="C9007F"/>
                  </w:rPr>
                  <w:t xml:space="preserve">[ ]</w:t>
                </w:r>
              </w:sdtContent>
            </w:sdt>
          </w:p>
        </w:tc>
        <w:tc>
          <w:tcPr>
            <w:tcW w:w="2415" w:type="dxa"/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D0BFCDF7329449B8FFBA094DF4CDED2"/>
                </w:placeholder>
                <w:showingPlcHdr/>
                <w:temporary/>
                <w:id w:val="170001673"/>
                <w:tag w:val="virke_1700007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415" w:type="dxa"/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D78072C5CD54057A20F8F61E389B57B"/>
                </w:placeholder>
                <w:showingPlcHdr/>
                <w:temporary/>
                <w:id w:val="170001674"/>
                <w:tag w:val="virke_17000070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p>
      <w:pPr>
        <w:pStyle w:val="Overskrift1"/>
        <w:pageBreakBefore/>
      </w:pPr>
      <w:bookmarkStart w:id="104" w:name="VirkeTest104"/>
      <w:r>
        <w:t xml:space="preserve">Diagrammer</w:t>
      </w:r>
      <w:bookmarkEnd w:id="104"/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2667000"/>
            <wp:effectExtent l="0" t="0" r="0" b="0"/>
            <wp:docPr id="170001676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pPr>
        <w:pStyle w:val="Normal"/>
      </w:pPr>
    </w:p>
    <w:p>
      <w:pPr>
        <w:pStyle w:val="VirkeMellomrom"/>
        <w:spacing w:before="0" w:after="0" w:line="270" w:lineRule="exact"/>
      </w:pP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2667000"/>
            <wp:effectExtent l="0" t="0" r="0" b="0"/>
            <wp:docPr id="170001677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pPr>
        <w:pStyle w:val="Normal"/>
      </w:pPr>
    </w:p>
    <w:p>
      <w:pPr>
        <w:pStyle w:val="VirkeMellomrom"/>
        <w:spacing w:before="0" w:after="0" w:line="270" w:lineRule="exact"/>
      </w:pPr>
    </w:p>
    <w:p>
      <w:pPr>
        <w:pStyle w:val="Overskrift1"/>
        <w:pageBreakBefore/>
      </w:pPr>
      <w:bookmarkStart w:id="105" w:name="VirkeTest105"/>
      <w:r>
        <w:t xml:space="preserve">Innholdsfortegnelse</w:t>
      </w:r>
      <w:bookmarkEnd w:id="105"/>
    </w:p>
    <w:p>
      <w:pPr>
        <w:pStyle w:val="Normal"/>
      </w:pPr>
      <w:r>
        <w:t xml:space="preserve">Innholdsfortegnelsen nedenfor er et Word-felt. Prøv både oppdatering av sidetall og oppdatering av hele fortegnelsen. Kontroller også grå sidetall, innrykk og de rosa punktene.</w:t>
      </w:r>
    </w:p>
    <w:sdt>
      <w:sdtPr>
        <w:id w:val="170001675"/>
        <w:docPartObj>
          <w:docPartGallery w:val="Table of Contents"/>
          <w:docPartUnique/>
        </w:docPartObj>
      </w:sdtPr>
      <w:sdtContent>
        <w:p>
          <w:pPr>
            <w:pStyle w:val="Overskriftforinnholdsfortegnelse"/>
          </w:pPr>
          <w:r>
            <w:t xml:space="preserve">Innhold</w:t>
          </w:r>
        </w:p>
        <w:p>
          <w:pPr>
            <w:pStyle w:val="INNH1"/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 xml:space="preserve"> TOC \o "1-3" \h \z \u \* MERGEFORMAT </w:instrText>
          </w:r>
          <w:r>
            <w:rPr>
              <w:color w:val="000000"/>
            </w:rPr>
            <w:fldChar w:fldCharType="separate"/>
          </w:r>
          <w:hyperlink w:anchor="VirkeTest100" w:history="1">
            <w:r>
              <w:rPr>
                <w:color w:val="000000"/>
              </w:rPr>
              <w:t xml:space="preserve">Stiler og utfylling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VirkeTest100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1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2"/>
          </w:pPr>
          <w:hyperlink w:anchor="VirkeTest106" w:history="1">
            <w:r>
              <w:rPr>
                <w:color w:val="616161"/>
              </w:rPr>
              <w:t xml:space="preserve">Overskrift på nivå to som går over flere linjer og beskriver ansvarsområder og oppgaver i virksomheten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VirkeTest106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1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3"/>
          </w:pPr>
          <w:hyperlink w:anchor="VirkeTest107" w:history="1">
            <w:r>
              <w:rPr>
                <w:color w:val="616161"/>
              </w:rPr>
              <w:t xml:space="preserve">Overskrift på nivå tre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VirkeTest107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1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1"/>
          </w:pPr>
          <w:hyperlink w:anchor="VirkeTest101" w:history="1">
            <w:r>
              <w:rPr>
                <w:color w:val="000000"/>
              </w:rPr>
              <w:t xml:space="preserve">Tabeller og oppsummering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VirkeTest101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2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3"/>
          </w:pPr>
          <w:hyperlink w:anchor="VirkeTest108" w:history="1">
            <w:r>
              <w:rPr>
                <w:color w:val="616161"/>
              </w:rPr>
              <w:t xml:space="preserve">Tabell med 2 kolonner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VirkeTest108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2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3"/>
          </w:pPr>
          <w:hyperlink w:anchor="VirkeTest109" w:history="1">
            <w:r>
              <w:rPr>
                <w:color w:val="616161"/>
              </w:rPr>
              <w:t xml:space="preserve">Tabell med 3 kolonner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VirkeTest109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2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3"/>
          </w:pPr>
          <w:hyperlink w:anchor="VirkeTest110" w:history="1">
            <w:r>
              <w:rPr>
                <w:color w:val="616161"/>
              </w:rPr>
              <w:t xml:space="preserve">Tabell med 4 kolonner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VirkeTest110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2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3"/>
          </w:pPr>
          <w:hyperlink w:anchor="VirkeTest111" w:history="1">
            <w:r>
              <w:rPr>
                <w:color w:val="616161"/>
              </w:rPr>
              <w:t xml:space="preserve">Tabell med 5 kolonner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VirkeTest111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2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1"/>
          </w:pPr>
          <w:hyperlink w:anchor="VirkeTest102" w:history="1">
            <w:r>
              <w:rPr>
                <w:color w:val="000000"/>
              </w:rPr>
              <w:t xml:space="preserve">Utfyllingsmal og signatur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VirkeTest102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3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1"/>
          </w:pPr>
          <w:hyperlink w:anchor="VirkeTest103" w:history="1">
            <w:r>
              <w:rPr>
                <w:color w:val="000000"/>
              </w:rPr>
              <w:t xml:space="preserve">Nummerering og store celler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VirkeTest103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4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1"/>
          </w:pPr>
          <w:hyperlink w:anchor="VirkeTest104" w:history="1">
            <w:r>
              <w:rPr>
                <w:color w:val="000000"/>
              </w:rPr>
              <w:t xml:space="preserve">Diagrammer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VirkeTest104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5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</w:p>
        <w:p>
          <w:pPr>
            <w:pStyle w:val="INNH1"/>
          </w:pPr>
          <w:hyperlink w:anchor="VirkeTest105" w:history="1">
            <w:r>
              <w:rPr>
                <w:color w:val="000000"/>
              </w:rPr>
              <w:t xml:space="preserve">Innholdsfortegnelse</w:t>
            </w:r>
            <w:r>
              <w:tab/>
            </w:r>
            <w:r>
              <w:rPr>
                <w:rStyle w:val="VirkeSidetall"/>
                <w:color w:val="616161"/>
              </w:rPr>
              <w:fldChar w:fldCharType="begin"/>
            </w:r>
            <w:r>
              <w:rPr>
                <w:rStyle w:val="VirkeSidetall"/>
                <w:color w:val="616161"/>
              </w:rPr>
              <w:instrText xml:space="preserve"> PAGEREF VirkeTest105 \h \* CHARFORMAT </w:instrText>
            </w:r>
            <w:r>
              <w:rPr>
                <w:rStyle w:val="VirkeSidetall"/>
                <w:color w:val="616161"/>
              </w:rPr>
              <w:fldChar w:fldCharType="separate"/>
            </w:r>
            <w:r>
              <w:rPr>
                <w:rStyle w:val="VirkeSidetall"/>
                <w:color w:val="616161"/>
              </w:rPr>
              <w:t>6</w:t>
            </w:r>
            <w:r>
              <w:rPr>
                <w:rStyle w:val="VirkeSidetall"/>
                <w:color w:val="616161"/>
              </w:rPr>
              <w:fldChar w:fldCharType="end"/>
            </w:r>
          </w:hyperlink>
          <w:r>
            <w:rPr>
              <w:color w:val="000000"/>
            </w:rPr>
            <w:fldChar w:fldCharType="end"/>
          </w:r>
        </w:p>
      </w:sdtContent>
    </w:sdt>
    <w:p>
      <w:pPr>
        <w:pStyle w:val="Bildetekst"/>
        <w:spacing w:before="180"/>
      </w:pPr>
      <w:r>
        <w:t xml:space="preserve">Legg til en ny overskrift og oppdater fortegnelsen for å teste at den kommer med.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Komponentoversikt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Virke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VirkeMaster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../charts/chart1.xml"/><Relationship Id="rIdVirkeChart2" Type="http://schemas.openxmlformats.org/officeDocument/2006/relationships/chart" Target="../charts/chart2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C2965D45B4BD4BCD8523CE03CBEBF4D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00C65B-38FC-49B8-A719-BFC0B649DB5F}"/>
      </w:docPartPr>
      <w:docPartBody>
        <w:p>
          <w:pPr>
            <w:pStyle w:val="Normal"/>
          </w:pPr>
          <w:r>
            <w:rPr>
              <w:color w:val="C9007F"/>
            </w:rPr>
            <w:t xml:space="preserve">[virksomhetens navn]</w:t>
          </w:r>
        </w:p>
      </w:docPartBody>
    </w:docPart>
    <w:docPart>
      <w:docPartPr>
        <w:name w:val="VIRKE_PH_4870235EA9004A98ABFEE92DD25EEF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36E9CA0-4F33-42EF-9B92-683AF09BA97F}"/>
      </w:docPartPr>
      <w:docPartBody>
        <w:p>
          <w:pPr>
            <w:pStyle w:val="Normal"/>
          </w:pPr>
          <w:r>
            <w:rPr>
              <w:color w:val="C9007F"/>
            </w:rPr>
            <w:t xml:space="preserve">[kontaktperson]</w:t>
          </w:r>
        </w:p>
      </w:docPartBody>
    </w:docPart>
    <w:docPart>
      <w:docPartPr>
        <w:name w:val="VIRKE_PH_45B2CAC5A768427B98BB785B03FF5D8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8EB290-3649-445E-A6F5-2B6EBA6FFA3C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18748579905949C9AE3045938D3AC5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6F1D2B9-89CF-45D2-B36E-B9AD6AC8E5ED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5534487D0B83464488329300E3E583B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A4CD54-3FFF-46E4-8DD3-E34BF114FC6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75FEF4B60A30447988322F7C854BF88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32D403-0CA3-4F5A-A980-775FE562363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FEB6E10D7BE64CF383D05A3796DE6A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D43CAA7-7798-4A82-8ABF-CC1FFD0688A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DE4D0CFD7BD4440CB64D0B1DCE9F74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6CD46C3-76F3-44F2-975E-81C9505BEAE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DB617D24E14FA68D87537D85B4C4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A82A10-F175-4FCD-A0C8-F9748099D2D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35D038F8374CBC8F5DE3C5EA1140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F72867-99BB-4E10-9046-DB47082074A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8CE05CE7D744D769F1A93D2C1DA5B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F39B07-8CD8-4AD7-8E60-670161D4D7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0954209852744BB79CEDBF9A56FF37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A2C959-1C47-450E-B231-4A1B9EC1AE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06553A37A1034997955F623B0E79D8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9F202D-38E7-4187-9DE7-9D5E6E377A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0B74F2B3ACA4075B7F6861BB2008A5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D63C759-6CCF-4E5E-B70F-BA3CBE415D8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060A264A7AB4FD48C35F77D47399A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1EBB9BB-7641-418D-AA65-4CBD99F329F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13912CFF22841EC82348E915E6174D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5EBE4EA-A36D-4B9C-8877-3F0D4E452D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1607EC7F10D4334AB7CC84A81865CD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2611592-0F46-4246-B15A-813DA3A656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60606BA0E004038B7B9A833C02988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9D9046-4C16-4802-8D90-D1F1ABE65CD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FD661FBB50BD4C1792B8355AA911B1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EDAF76-3919-4E55-B713-B31E8F68483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1653A7492C1433E982D9B7FDB1CFC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F3B4E4-F211-4D41-9AE0-2A3845098E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4216DE921946AFA603A5CA890A08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4DB008-0EB7-4755-870A-B8DFB50F18D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CF31E34D3D464AA984EEF76CD024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3347C0-5E5B-42DB-BDC9-5B88DCEECE4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14C2649B2CB4EA2BA0CE0F248F95D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BB1CE0-56B4-4D49-83E6-1939A2456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C4710E2A71245A19AC277680E6D5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72875-8978-4BEB-8273-EF4B2230833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19E8ADACDAF4BE99E067F40C03B61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A13F1-3337-4AA3-BCF1-07DA145205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F3187C8EB32248D8BE651F17D5F507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4EA5B0-C3EC-4094-802C-B36A5544492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916E059447124177AEDEC4ED5AE07F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04EDDD-753F-46B0-BA42-8C0CC6206AA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0630FAB0ADFE4C0686FE0F4D707760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0A7DE0-E00A-4B1E-B264-9F6226B3000C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870717DDB02464992CEE27E3F75108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456A09-2892-4B8D-A974-411967A100E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F62FC1231F4555B432FB4576A7B3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E183198-8C42-42AF-B160-699B9F1CA09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16D1879F0164F95A37D2FEF6DE538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7158598-5F0F-486D-8B61-AD0CBE0FE6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83A1EC93A304704B1E2244D8C7BCD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5C6377F-5759-4089-9922-F8994A07DA3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659C41D4F3142259CC5D4C843EB85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1DBECB-A64F-49FF-AFE2-2C380D8D5F0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93676496864E089CAE9098364A85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316FD9-F745-4246-B762-4B62FF590EF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87859A8B20A4427B22EDD493370A47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2F2560-939D-4024-A1EB-D821D93BE5B7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6650580D00694E29B0394AD771F9EA5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099C50-34F9-4DF1-8E48-B6E6E07E2EE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B2C43CF9458448A6B19383808EA960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E5C863F-2AA0-4E44-919B-A5FF3D65853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B61311D6CD8486C9F7490E1D3725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73A2D66-62C7-493B-9A30-EA7099CCC2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D7BD9B1A26446DB0A1429ADBC79C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2A4215-922A-4A48-8EB9-4B468803AD2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53F8D0D50947628789DBB4CB3FBE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EAC5F3A-4B2F-41EB-A2F2-66AD55AB8C9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9AFA05AB684990ADF01B86C3051E2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D279E91-E0EA-459F-94D0-759150CF3D7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163BCC6771413E8C762EE05BCED4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85B54D9-80F4-4F02-8857-5DF647B8090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ABB8FF986C642C0A0A1638DABFFB6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8307C6-E349-4DD3-97B6-200DA62DE14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D6576F78312479CBA002683B037AF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9FEBB1-82E7-41B8-AE8A-C6702FB2BD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88E1171C8C14C36AB52D951DDBDEF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334571-237A-486E-8106-60C983994C0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07DD4AE8B77473198A5643E9257B98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A86B2AC-CD97-484A-89EF-8F22AA69D9BC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7F963EFE33E14CF98F773BCC96E6D8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C4C0A-2758-436C-91A2-71757A10C07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808A4CD2548D419DBAAC3C637F9414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13A1A90-E2D2-46AC-8011-91EEDB4A83A9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A8000E00764749AFBEE36C2572B03C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D92E786-60B1-4271-AA41-7FA1B9AC908D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C9FECC0250B4C269008937861C5D0E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77A0D5-C780-4EC5-A014-51CA5F779DE4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F1DC2C66A6C849DD9D57CD3DF92A3C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7505B-B961-4F27-A6CE-05049AE4E122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4AD1C9C430A24D0288F5AD39CD1FA72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353BB2-35FB-4951-88B2-ED0383B42F4F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E59AAD0EAFD24ECA9946E2BB0C1BDA2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C8897D-324A-4538-B6DE-F4DCC0631E1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AA9DCF226495473E9FA5A772F573C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C8E30ED-CA47-4CD0-95B1-1BB608ED130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6BD924ECFDC74719AED2EAF35EE75D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1FFC2-C2D3-4A3B-9D0B-6428255E9A16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9D0BFCDF7329449B8FFBA094DF4CDE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E7880E0-E80C-45BD-9508-90251EEFA6F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D78072C5CD54057A20F8F61E389B5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AA82EA-F1C9-4C72-9414-889C0F06313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1678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1679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1680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1681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1682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1683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1684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1685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1686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1687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1688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1689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1690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1691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1692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1693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1694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1695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1696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1697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1698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1699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1700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1701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1702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1703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1704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1705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1706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1707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1708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1709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1710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1711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1712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1713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1714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1715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1716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1717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1718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1719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1720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1721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1722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1723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1724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1725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1726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1727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1728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1729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1730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1731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1732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1733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1734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1735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1736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1737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1738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1739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1740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1741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1742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1743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1744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1745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1746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1747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1748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1749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1750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1751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1752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1753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temporary/>
                    <w:id w:val="170001754"/>
                    <w:tag w:val="virke_1700001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temporary/>
                    <w:id w:val="170001755"/>
                    <w:tag w:val="virke_1700001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temporary/>
                    <w:id w:val="170001756"/>
                    <w:tag w:val="virke_1700001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temporary/>
                    <w:id w:val="170001757"/>
                    <w:tag w:val="virke_1700001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temporary/>
                    <w:id w:val="170001758"/>
                    <w:tag w:val="virke_1700001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temporary/>
                    <w:id w:val="170001759"/>
                    <w:tag w:val="virke_1700001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temporary/>
                    <w:id w:val="170001760"/>
                    <w:tag w:val="virke_1700001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temporary/>
                    <w:id w:val="170001761"/>
                    <w:tag w:val="virke_1700001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temporary/>
                    <w:id w:val="170001762"/>
                    <w:tag w:val="virke_1700001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00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1763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1764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1765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1766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1767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1768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1769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1770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1771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1772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1773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1774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1775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1776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1777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1778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1779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1780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1781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1782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1783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1784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1785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1786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1787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1788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1789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1790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1791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1792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1793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1794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1795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1796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1797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1798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1799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1800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1801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1802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1803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1804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1805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1806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1807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1808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1809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1810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1811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1812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1813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1814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1815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1816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1817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1818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1819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1820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1821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1822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1823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1824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1825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1826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1827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1828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1829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1830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1831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1832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1833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1834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1835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1836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1837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1838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1839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1840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1841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1842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1843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1844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1845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1846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1847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1848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1849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1850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1851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1852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1853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1854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1855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1856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1857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1858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1859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1860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1861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1862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1863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1864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1865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1866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1867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1868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1869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1870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1871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1872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1873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1874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1875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1876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1877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1878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Komponentoversikt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