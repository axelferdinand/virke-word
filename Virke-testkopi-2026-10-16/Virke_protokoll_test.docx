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xlsx" ContentType="application/vnd.openxmlformats-officedocument.spreadsheetml.sheet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Overskrift1"/>
      </w:pPr>
      <w:r>
        <w:t xml:space="preserve">Protokoll fra styremøte i </w:t>
      </w:r>
      <w:sdt>
        <w:sdtPr>
          <w:rPr>
            <w:rFonts w:asciiTheme="majorHAnsi" w:hAnsiTheme="majorHAnsi"/>
            <w:b w:val="1"/>
            <w:color w:val="000000"/>
          </w:rPr>
          <w:alias w:val="foretaksnavn"/>
          <w:placeholder>
            <w:docPart w:val="VIRKE_PH_B8A84889D70F475A9F2D3C92B370B6EC"/>
          </w:placeholder>
          <w:showingPlcHdr/>
          <w:temporary/>
          <w:id w:val="170000921"/>
          <w:tag w:val="virke_170000400"/>
        </w:sdtPr>
        <w:sdtContent>
          <w:r>
            <w:rPr>
              <w:rFonts w:asciiTheme="majorHAnsi" w:hAnsiTheme="majorHAnsi"/>
              <w:b/>
              <w:color w:val="C9007F"/>
            </w:rPr>
            <w:t xml:space="preserve">[foretaksnavn]</w:t>
          </w:r>
        </w:sdtContent>
      </w:sdt>
    </w:p>
    <w:p>
      <w:pPr>
        <w:pStyle w:val="VirkeMetadata"/>
        <w:keepNext/>
      </w:pPr>
      <w:r>
        <w:rPr>
          <w:rFonts w:asciiTheme="majorHAnsi" w:hAnsiTheme="majorHAnsi"/>
          <w:b/>
        </w:rPr>
        <w:t xml:space="preserve">Dato: </w:t>
      </w:r>
      <w:sdt>
        <w:sdtPr>
          <w:rPr>
            <w:color w:val="000000"/>
          </w:rPr>
          <w:alias w:val="Dato"/>
          <w:placeholder>
            <w:docPart w:val="VIRKE_PH_E8646BB2ECB54AF6A480E95162C24248"/>
          </w:placeholder>
          <w:showingPlcHdr/>
          <w:temporary/>
          <w:id w:val="170000922"/>
          <w:tag w:val="virke_170000402"/>
        </w:sdtPr>
        <w:sdtContent>
          <w:r>
            <w:rPr>
              <w:color w:val="C9007F"/>
            </w:rPr>
            <w:t xml:space="preserve">[Dato]</w:t>
          </w:r>
        </w:sdtContent>
      </w:sdt>
      <w:r>
        <w:t xml:space="preserve">  </w:t>
      </w:r>
      <w:r>
        <w:rPr>
          <w:rFonts w:asciiTheme="majorHAnsi" w:hAnsiTheme="majorHAnsi"/>
          <w:b/>
        </w:rPr>
        <w:t xml:space="preserve">Sted: </w:t>
      </w:r>
      <w:sdt>
        <w:sdtPr>
          <w:rPr>
            <w:color w:val="000000"/>
          </w:rPr>
          <w:alias w:val="Sted"/>
          <w:placeholder>
            <w:docPart w:val="VIRKE_PH_E75C5E619C124CB9AEA1EE6712EDCF96"/>
          </w:placeholder>
          <w:showingPlcHdr/>
          <w:temporary/>
          <w:id w:val="170000923"/>
          <w:tag w:val="virke_170000404"/>
        </w:sdtPr>
        <w:sdtContent>
          <w:r>
            <w:rPr>
              <w:color w:val="C9007F"/>
            </w:rPr>
            <w:t xml:space="preserve">[Sted]</w:t>
          </w:r>
        </w:sdtContent>
      </w:sdt>
      <w:r>
        <w:t xml:space="preserve">  </w:t>
      </w:r>
      <w:r>
        <w:rPr>
          <w:rFonts w:asciiTheme="majorHAnsi" w:hAnsiTheme="majorHAnsi"/>
          <w:b/>
        </w:rPr>
        <w:t xml:space="preserve">Møtestart: </w:t>
      </w:r>
      <w:sdt>
        <w:sdtPr>
          <w:rPr>
            <w:color w:val="000000"/>
          </w:rPr>
          <w:alias w:val="Tid"/>
          <w:placeholder>
            <w:docPart w:val="VIRKE_PH_70DA682D1362482CA1680E562BFC4008"/>
          </w:placeholder>
          <w:showingPlcHdr/>
          <w:temporary/>
          <w:id w:val="170000924"/>
          <w:tag w:val="virke_170000406"/>
        </w:sdtPr>
        <w:sdtContent>
          <w:r>
            <w:rPr>
              <w:color w:val="C9007F"/>
            </w:rPr>
            <w:t xml:space="preserve">[Tid]</w:t>
          </w:r>
        </w:sdtContent>
      </w:sdt>
      <w:r>
        <w:t xml:space="preserve">  </w:t>
      </w:r>
      <w:r>
        <w:rPr>
          <w:rFonts w:asciiTheme="majorHAnsi" w:hAnsiTheme="majorHAnsi"/>
          <w:b/>
        </w:rPr>
        <w:t xml:space="preserve">Møteslutt: </w:t>
      </w:r>
      <w:sdt>
        <w:sdtPr>
          <w:rPr>
            <w:color w:val="000000"/>
          </w:rPr>
          <w:alias w:val="Tid"/>
          <w:placeholder>
            <w:docPart w:val="VIRKE_PH_C9130905B8BF4483B119BB7D3EDB8F7F"/>
          </w:placeholder>
          <w:showingPlcHdr/>
          <w:temporary/>
          <w:id w:val="170000925"/>
          <w:tag w:val="virke_170000408"/>
        </w:sdtPr>
        <w:sdtContent>
          <w:r>
            <w:rPr>
              <w:color w:val="C9007F"/>
            </w:rPr>
            <w:t xml:space="preserve">[Tid]</w:t>
          </w:r>
        </w:sdtContent>
      </w:sdt>
    </w:p>
    <w:p>
      <w:pPr>
        <w:pStyle w:val="VirkeMetadata"/>
        <w:keepNext/>
      </w:pPr>
      <w:r>
        <w:rPr>
          <w:rFonts w:asciiTheme="majorHAnsi" w:hAnsiTheme="majorHAnsi"/>
          <w:b/>
        </w:rPr>
        <w:t xml:space="preserve">Til stede: </w:t>
      </w:r>
      <w:sdt>
        <w:sdtPr>
          <w:rPr>
            <w:color w:val="000000"/>
          </w:rPr>
          <w:alias w:val="Navn og ev. stilling på tilstedeværende"/>
          <w:placeholder>
            <w:docPart w:val="VIRKE_PH_87F1FD2AE2A74D218569F41B6754D1F7"/>
          </w:placeholder>
          <w:showingPlcHdr/>
          <w:temporary/>
          <w:id w:val="170000926"/>
          <w:tag w:val="virke_170000410"/>
        </w:sdtPr>
        <w:sdtContent>
          <w:r>
            <w:rPr>
              <w:color w:val="C9007F"/>
            </w:rPr>
            <w:t xml:space="preserve">[Navn og ev. stilling på tilstedeværende]</w:t>
          </w:r>
        </w:sdtContent>
      </w:sdt>
    </w:p>
    <w:p>
      <w:pPr>
        <w:pStyle w:val="VirkeMetadata"/>
        <w:keepNext/>
      </w:pPr>
      <w:r>
        <w:rPr>
          <w:rFonts w:asciiTheme="majorHAnsi" w:hAnsiTheme="majorHAnsi"/>
          <w:b/>
        </w:rPr>
        <w:t xml:space="preserve">Forfall: </w:t>
      </w:r>
      <w:sdt>
        <w:sdtPr>
          <w:rPr>
            <w:color w:val="000000"/>
          </w:rPr>
          <w:alias w:val="Navn på innkalte som hadde forfall"/>
          <w:placeholder>
            <w:docPart w:val="VIRKE_PH_6A11C6862B5E42C1A644B0007B1462F3"/>
          </w:placeholder>
          <w:showingPlcHdr/>
          <w:temporary/>
          <w:id w:val="170000927"/>
          <w:tag w:val="virke_170000412"/>
        </w:sdtPr>
        <w:sdtContent>
          <w:r>
            <w:rPr>
              <w:color w:val="C9007F"/>
            </w:rPr>
            <w:t xml:space="preserve">[Navn på innkalte som hadde forfall]</w:t>
          </w:r>
        </w:sdtContent>
      </w:sdt>
    </w:p>
    <w:p>
      <w:pPr>
        <w:pStyle w:val="VirkeMetadata"/>
        <w:spacing w:after="450"/>
      </w:pPr>
      <w:r>
        <w:rPr>
          <w:rFonts w:asciiTheme="majorHAnsi" w:hAnsiTheme="majorHAnsi"/>
          <w:b/>
        </w:rPr>
        <w:t xml:space="preserve">Referent: </w:t>
      </w:r>
      <w:sdt>
        <w:sdtPr>
          <w:rPr>
            <w:color w:val="000000"/>
          </w:rPr>
          <w:alias w:val="Navn på referenten"/>
          <w:placeholder>
            <w:docPart w:val="VIRKE_PH_E34FF291861E4CE7AF3DDF6D235DF119"/>
          </w:placeholder>
          <w:showingPlcHdr/>
          <w:temporary/>
          <w:id w:val="170000928"/>
          <w:tag w:val="virke_170000414"/>
        </w:sdtPr>
        <w:sdtContent>
          <w:r>
            <w:rPr>
              <w:color w:val="C9007F"/>
            </w:rPr>
            <w:t xml:space="preserve">[Navn på referenten]</w:t>
          </w:r>
        </w:sdtContent>
      </w:sdt>
    </w:p>
    <w:p>
      <w:pPr>
        <w:pStyle w:val="Normal"/>
      </w:pPr>
      <w:r>
        <w:t xml:space="preserve">Styret var beslutningsdyktig. Styreleder ledet møtet. Det var ingen innvendinger til innkallingen eller dagsorden. Møtet ble erklært for lovlig satt. Følgende saker forelå til behandling:</w:t>
      </w:r>
    </w:p>
    <w:p>
      <w:pPr>
        <w:pStyle w:val="Overskrift3"/>
      </w:pPr>
      <w:r>
        <w:t xml:space="preserve">Sak 1 Årsregnskap</w:t>
      </w:r>
    </w:p>
    <w:p>
      <w:pPr>
        <w:pStyle w:val="Normal"/>
      </w:pPr>
      <w:r>
        <w:t xml:space="preserve">Det ble fremlagt forslag til årsregnskap for regnskapsåret </w:t>
      </w:r>
      <w:sdt>
        <w:sdtPr>
          <w:rPr>
            <w:color w:val="000000"/>
          </w:rPr>
          <w:alias w:val="årstall"/>
          <w:placeholder>
            <w:docPart w:val="VIRKE_PH_A701A9B982334274BE1274486447385D"/>
          </w:placeholder>
          <w:showingPlcHdr/>
          <w:temporary/>
          <w:id w:val="170000929"/>
          <w:tag w:val="virke_170000416"/>
        </w:sdtPr>
        <w:sdtContent>
          <w:r>
            <w:rPr>
              <w:color w:val="C9007F"/>
            </w:rPr>
            <w:t xml:space="preserve">[årstall]</w:t>
          </w:r>
        </w:sdtContent>
      </w:sdt>
      <w:r>
        <w:t xml:space="preserve">.</w:t>
      </w:r>
    </w:p>
    <w:p>
      <w:pPr>
        <w:pStyle w:val="Normal"/>
      </w:pPr>
      <w:r>
        <w:t xml:space="preserve">Forslag til årsberetning, resultatregnskap, balanse og noter ble gjennomgått. Styret besluttet enstemmig å foreslå følgende disponering av årets overskudd på </w:t>
      </w:r>
      <w:sdt>
        <w:sdtPr>
          <w:rPr>
            <w:color w:val="000000"/>
          </w:rPr>
          <w:alias w:val="kr. xxx,xxx,-"/>
          <w:placeholder>
            <w:docPart w:val="VIRKE_PH_6207C5A021264E698DD29872B75D3D3C"/>
          </w:placeholder>
          <w:showingPlcHdr/>
          <w:temporary/>
          <w:id w:val="170000930"/>
          <w:tag w:val="virke_170000418"/>
        </w:sdtPr>
        <w:sdtContent>
          <w:r>
            <w:rPr>
              <w:color w:val="C9007F"/>
            </w:rPr>
            <w:t xml:space="preserve">[kr. xxx,xxx,-]</w:t>
          </w:r>
        </w:sdtContent>
      </w:sdt>
    </w:p>
    <w:p>
      <w:pPr>
        <w:pStyle w:val="VirkeMellomrom"/>
        <w:spacing w:before="0" w:after="0" w:line="270" w:lineRule="exact"/>
      </w:pPr>
    </w:p>
    <w:tbl>
      <w:tblPr>
        <w:tblW w:w="9330" w:type="dxa"/>
        <w:tblInd w:w="0" w:type="dxa"/>
        <w:tblBorders>
          <w:top w:val="nil" w:sz="6" w:color="CACACA"/>
          <w:left w:val="nil" w:sz="6" w:color="CACACA"/>
          <w:bottom w:val="nil" w:sz="6" w:color="CACACA"/>
          <w:right w:val="nil" w:sz="6" w:color="CACACA"/>
          <w:insideH w:val="nil" w:sz="6" w:color="CACACA"/>
          <w:insideV w:val="nil" w:sz="6" w:color="CACAC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4665"/>
        <w:gridCol w:w="4665"/>
      </w:tblGrid>
      <w:tr>
        <w:trPr>
          <w:cantSplit/>
        </w:trPr>
        <w:tc>
          <w:tcPr>
            <w:tcW w:w="4665" w:type="dxa"/>
            <w:tcBorders>
              <w:bottom w:val="single" w:sz="6" w:color="CACACA"/>
            </w:tcBorders>
            <w:tcMar>
              <w:top w:w="0" w:type="dxa"/>
              <w:left w:w="0" w:type="dxa"/>
              <w:bottom w:w="120" w:type="dxa"/>
              <w:right w:w="0" w:type="dxa"/>
            </w:tcMar>
            <w:vAlign w:val="center"/>
          </w:tcPr>
          <w:p>
            <w:pPr>
              <w:pStyle w:val="VirkeOppsummering"/>
              <w:keepNext w:val="1"/>
            </w:pPr>
            <w:r>
              <w:t xml:space="preserve">Utbytte</w:t>
            </w:r>
          </w:p>
        </w:tc>
        <w:tc>
          <w:tcPr>
            <w:tcW w:w="4665" w:type="dxa"/>
            <w:tcBorders>
              <w:bottom w:val="single" w:sz="6" w:color="CACACA"/>
            </w:tcBorders>
            <w:tcMar>
              <w:top w:w="0" w:type="dxa"/>
              <w:left w:w="0" w:type="dxa"/>
              <w:bottom w:w="120" w:type="dxa"/>
              <w:right w:w="0" w:type="dxa"/>
            </w:tcMar>
            <w:vAlign w:val="center"/>
          </w:tcPr>
          <w:p>
            <w:pPr>
              <w:pStyle w:val="VirkeOppsummering"/>
              <w:keepNext w:val="1"/>
              <w:jc w:val="right"/>
            </w:pPr>
            <w:sdt>
              <w:sdtPr>
                <w:rPr>
                  <w:rFonts w:asciiTheme="minorHAnsi" w:hAnsiTheme="minorHAnsi"/>
                  <w:b w:val="0"/>
                  <w:color w:val="000000"/>
                </w:rPr>
                <w:alias w:val="kr. 0,-"/>
                <w:placeholder>
                  <w:docPart w:val="VIRKE_PH_B45CE7B9C0C3446D897F4753AD09490E"/>
                </w:placeholder>
                <w:showingPlcHdr/>
                <w:temporary/>
                <w:id w:val="170000931"/>
                <w:tag w:val="virke_170000420"/>
              </w:sdtPr>
              <w:sdtContent>
                <w:r>
                  <w:rPr>
                    <w:color w:val="C9007F"/>
                  </w:rPr>
                  <w:t xml:space="preserve">[kr. 0,-]</w:t>
                </w:r>
              </w:sdtContent>
            </w:sdt>
          </w:p>
        </w:tc>
      </w:tr>
      <w:tr>
        <w:trPr>
          <w:cantSplit/>
        </w:trPr>
        <w:tc>
          <w:tcPr>
            <w:tcW w:w="4665" w:type="dxa"/>
            <w:tcBorders>
              <w:bottom w:val="single" w:sz="6" w:color="CACACA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>
            <w:pPr>
              <w:pStyle w:val="VirkeOppsummering"/>
              <w:keepNext w:val="1"/>
            </w:pPr>
            <w:r>
              <w:t xml:space="preserve">Annen egenkapital</w:t>
            </w:r>
          </w:p>
        </w:tc>
        <w:tc>
          <w:tcPr>
            <w:tcW w:w="4665" w:type="dxa"/>
            <w:tcBorders>
              <w:bottom w:val="single" w:sz="6" w:color="CACACA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>
            <w:pPr>
              <w:pStyle w:val="VirkeOppsummering"/>
              <w:keepNext w:val="1"/>
              <w:jc w:val="right"/>
            </w:pPr>
            <w:sdt>
              <w:sdtPr>
                <w:rPr>
                  <w:rFonts w:asciiTheme="minorHAnsi" w:hAnsiTheme="minorHAnsi"/>
                  <w:b w:val="0"/>
                  <w:color w:val="000000"/>
                </w:rPr>
                <w:alias w:val="kr. 0,-"/>
                <w:placeholder>
                  <w:docPart w:val="VIRKE_PH_43B0606B495E434BA60A1A69429E374C"/>
                </w:placeholder>
                <w:showingPlcHdr/>
                <w:temporary/>
                <w:id w:val="170000932"/>
                <w:tag w:val="virke_170000422"/>
              </w:sdtPr>
              <w:sdtContent>
                <w:r>
                  <w:rPr>
                    <w:color w:val="C9007F"/>
                  </w:rPr>
                  <w:t xml:space="preserve">[kr. 0,-]</w:t>
                </w:r>
              </w:sdtContent>
            </w:sdt>
          </w:p>
        </w:tc>
      </w:tr>
      <w:tr>
        <w:trPr>
          <w:cantSplit/>
        </w:trPr>
        <w:tc>
          <w:tcPr>
            <w:tcW w:w="4665" w:type="dxa"/>
            <w:tcBorders>
              <w:bottom w:val="single" w:sz="6" w:color="000000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>
            <w:pPr>
              <w:pStyle w:val="VirkeOppsummering"/>
              <w:keepNext w:val="1"/>
            </w:pPr>
            <w:r>
              <w:rPr>
                <w:rFonts w:asciiTheme="majorHAnsi" w:hAnsiTheme="majorHAnsi"/>
                <w:b/>
              </w:rPr>
              <w:t xml:space="preserve">Sum disponert</w:t>
            </w:r>
          </w:p>
        </w:tc>
        <w:tc>
          <w:tcPr>
            <w:tcW w:w="4665" w:type="dxa"/>
            <w:tcBorders>
              <w:bottom w:val="single" w:sz="6" w:color="000000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>
            <w:pPr>
              <w:pStyle w:val="VirkeOppsummering"/>
              <w:keepNext w:val="0"/>
              <w:jc w:val="right"/>
            </w:pPr>
            <w:sdt>
              <w:sdtPr>
                <w:rPr>
                  <w:rFonts w:asciiTheme="majorHAnsi" w:hAnsiTheme="majorHAnsi"/>
                  <w:b w:val="1"/>
                  <w:color w:val="000000"/>
                </w:rPr>
                <w:alias w:val="kr. 0,-"/>
                <w:placeholder>
                  <w:docPart w:val="VIRKE_PH_4EC3B9832BF74717AC8B68D0A91C87D7"/>
                </w:placeholder>
                <w:showingPlcHdr/>
                <w:temporary/>
                <w:id w:val="170000933"/>
                <w:tag w:val="virke_170000424"/>
              </w:sdtPr>
              <w:sdtContent>
                <w:r>
                  <w:rPr>
                    <w:rFonts w:asciiTheme="majorHAnsi" w:hAnsiTheme="majorHAnsi"/>
                    <w:b/>
                    <w:color w:val="C9007F"/>
                  </w:rPr>
                  <w:t xml:space="preserve">[kr. 0,-]</w:t>
                </w:r>
              </w:sdtContent>
            </w:sdt>
          </w:p>
        </w:tc>
      </w:tr>
    </w:tbl>
    <w:p>
      <w:pPr>
        <w:pStyle w:val="VirkeMellomrom"/>
        <w:spacing w:before="0" w:after="0" w:line="270" w:lineRule="exact"/>
      </w:pPr>
    </w:p>
    <w:p>
      <w:pPr>
        <w:pStyle w:val="Normal"/>
      </w:pPr>
      <w:r>
        <w:t xml:space="preserve">Styret vedtok enstemmig forslaget til årsregnskap, den fremlagte årsberetningen, resultatregnskapets disponeringer, balanse og noter som selskapets regnskap for </w:t>
      </w:r>
      <w:sdt>
        <w:sdtPr>
          <w:rPr>
            <w:color w:val="000000"/>
          </w:rPr>
          <w:alias w:val="årstall"/>
          <w:placeholder>
            <w:docPart w:val="VIRKE_PH_B31ADA58244D4EC3B076E230B20E3535"/>
          </w:placeholder>
          <w:showingPlcHdr/>
          <w:temporary/>
          <w:id w:val="170000934"/>
          <w:tag w:val="virke_170000426"/>
        </w:sdtPr>
        <w:sdtContent>
          <w:r>
            <w:rPr>
              <w:color w:val="C9007F"/>
            </w:rPr>
            <w:t xml:space="preserve">[årstall]</w:t>
          </w:r>
        </w:sdtContent>
      </w:sdt>
      <w:r>
        <w:t xml:space="preserve">.</w:t>
      </w:r>
    </w:p>
    <w:p>
      <w:pPr>
        <w:pStyle w:val="Normal"/>
      </w:pPr>
      <w:r>
        <w:t xml:space="preserve">Kort om året </w:t>
      </w:r>
      <w:sdt>
        <w:sdtPr>
          <w:rPr>
            <w:color w:val="000000"/>
          </w:rPr>
          <w:alias w:val="årstall"/>
          <w:placeholder>
            <w:docPart w:val="VIRKE_PH_955D0266D76A4FB79E9E75C23FABD6A4"/>
          </w:placeholder>
          <w:showingPlcHdr/>
          <w:temporary/>
          <w:id w:val="170000935"/>
          <w:tag w:val="virke_170000428"/>
        </w:sdtPr>
        <w:sdtContent>
          <w:r>
            <w:rPr>
              <w:color w:val="C9007F"/>
            </w:rPr>
            <w:t xml:space="preserve">[årstall]</w:t>
          </w:r>
        </w:sdtContent>
      </w:sdt>
      <w:r>
        <w:t xml:space="preserve">. Året har vært preget av stabil omsetning, implementering av nye elektroniske løsninger, samt fokus på interne prosesser. Det har vært to nyansettelser, begge har bred erfaring fra salgs- og markedsføring. Spennende utsikter for kommende år.</w:t>
      </w:r>
    </w:p>
    <w:p>
      <w:pPr>
        <w:pStyle w:val="Normal"/>
      </w:pPr>
      <w:r>
        <w:t xml:space="preserve">Styret vedtok å fremlegge årsregnskapet m.v. for generalforsamlingen for godkjenning.</w:t>
      </w:r>
    </w:p>
    <w:p>
      <w:pPr>
        <w:pStyle w:val="Overskrift3"/>
      </w:pPr>
      <w:r>
        <w:t xml:space="preserve">Sak 2 Honorar til styret</w:t>
      </w:r>
    </w:p>
    <w:p>
      <w:pPr>
        <w:pStyle w:val="Normal"/>
      </w:pPr>
      <w:r>
        <w:t xml:space="preserve">Styret besluttet å foreslå for generalforsamlingen at styrehonoraret ble satt til </w:t>
      </w:r>
      <w:sdt>
        <w:sdtPr>
          <w:rPr>
            <w:color w:val="000000"/>
          </w:rPr>
          <w:alias w:val="innta"/>
          <w:placeholder>
            <w:docPart w:val="VIRKE_PH_F53111B717CB455F938BAF2FCB0999CD"/>
          </w:placeholder>
          <w:showingPlcHdr/>
          <w:temporary/>
          <w:id w:val="170000936"/>
          <w:tag w:val="virke_170000430"/>
        </w:sdtPr>
        <w:sdtContent>
          <w:r>
            <w:rPr>
              <w:color w:val="C9007F"/>
            </w:rPr>
            <w:t xml:space="preserve">[innta]</w:t>
          </w:r>
        </w:sdtContent>
      </w:sdt>
    </w:p>
    <w:p>
      <w:pPr>
        <w:pStyle w:val="Overskrift3"/>
      </w:pPr>
      <w:r>
        <w:t xml:space="preserve">Sak 3 Innkalling til generalforsamling</w:t>
      </w:r>
    </w:p>
    <w:p>
      <w:pPr>
        <w:pStyle w:val="Normal"/>
      </w:pPr>
      <w:r>
        <w:t xml:space="preserve">Styret besluttet å innkalle til ordinær generalforsamling i selskapet for behandling av angitte saker.</w:t>
      </w:r>
    </w:p>
    <w:p>
      <w:pPr>
        <w:pStyle w:val="Normal"/>
        <w:keepNext/>
      </w:pPr>
      <w:r>
        <w:t xml:space="preserve">Generalforsamlingen innkalles til </w:t>
      </w:r>
      <w:sdt>
        <w:sdtPr>
          <w:rPr>
            <w:color w:val="000000"/>
          </w:rPr>
          <w:alias w:val="dato"/>
          <w:placeholder>
            <w:docPart w:val="VIRKE_PH_52F755ABF8094183ABBB460516F62AEC"/>
          </w:placeholder>
          <w:showingPlcHdr/>
          <w:temporary/>
          <w:id w:val="170000937"/>
          <w:tag w:val="virke_170000432"/>
        </w:sdtPr>
        <w:sdtContent>
          <w:r>
            <w:rPr>
              <w:color w:val="C9007F"/>
            </w:rPr>
            <w:t xml:space="preserve">[dato]</w:t>
          </w:r>
        </w:sdtContent>
      </w:sdt>
      <w:r>
        <w:t xml:space="preserve"> og avholdes </w:t>
      </w:r>
      <w:sdt>
        <w:sdtPr>
          <w:rPr>
            <w:color w:val="000000"/>
          </w:rPr>
          <w:alias w:val="enten møtested/møteform (digitalt)"/>
          <w:placeholder>
            <w:docPart w:val="VIRKE_PH_6BAE8ADFCC4B482D8CF35F54FD7D05CE"/>
          </w:placeholder>
          <w:showingPlcHdr/>
          <w:temporary/>
          <w:id w:val="170000938"/>
          <w:tag w:val="virke_170000434"/>
        </w:sdtPr>
        <w:sdtContent>
          <w:r>
            <w:rPr>
              <w:color w:val="C9007F"/>
            </w:rPr>
            <w:t xml:space="preserve">[enten møtested/møteform (digitalt)]</w:t>
          </w:r>
        </w:sdtContent>
      </w:sdt>
    </w:p>
    <w:p>
      <w:pPr>
        <w:pStyle w:val="Normal"/>
        <w:keepNext/>
      </w:pPr>
      <w:r>
        <w:t xml:space="preserve">Alle beslutninger var enstemmige,</w:t>
      </w:r>
    </w:p>
    <w:p>
      <w:pPr>
        <w:pStyle w:val="Normal"/>
        <w:keepNext/>
      </w:pPr>
      <w:r>
        <w:t xml:space="preserve">Det var ingen flere saker til behandling. Møtet ble hevet.</w:t>
      </w:r>
    </w:p>
    <w:p>
      <w:pPr>
        <w:pStyle w:val="Normal"/>
      </w:pPr>
      <w:r>
        <w:t xml:space="preserve">Neste styremøte er i henhold til styreplan: </w:t>
      </w:r>
      <w:sdt>
        <w:sdtPr>
          <w:rPr>
            <w:color w:val="000000"/>
          </w:rPr>
          <w:alias w:val="dato"/>
          <w:placeholder>
            <w:docPart w:val="VIRKE_PH_71CD504B889749C891BBA29FA4B2F787"/>
          </w:placeholder>
          <w:showingPlcHdr/>
          <w:temporary/>
          <w:id w:val="170000939"/>
          <w:tag w:val="virke_170000436"/>
        </w:sdtPr>
        <w:sdtContent>
          <w:r>
            <w:rPr>
              <w:color w:val="C9007F"/>
            </w:rPr>
            <w:t xml:space="preserve">[dato]</w:t>
          </w:r>
        </w:sdtContent>
      </w:sdt>
      <w:r>
        <w:t xml:space="preserve">.</w:t>
      </w:r>
    </w:p>
    <w:p>
      <w:pPr>
        <w:pStyle w:val="VirkeMellomrom"/>
        <w:spacing w:before="0" w:after="0" w:line="270" w:lineRule="exact"/>
      </w:pPr>
    </w:p>
    <w:tbl>
      <w:tblPr>
        <w:tblW w:w="9330" w:type="dxa"/>
        <w:tblInd w:w="0" w:type="dxa"/>
        <w:tblBorders>
          <w:top w:val="nil" w:sz="6" w:color="CACACA"/>
          <w:left w:val="nil" w:sz="6" w:color="CACACA"/>
          <w:bottom w:val="nil" w:sz="6" w:color="CACACA"/>
          <w:right w:val="nil" w:sz="6" w:color="CACACA"/>
          <w:insideH w:val="nil" w:sz="6" w:color="CACACA"/>
          <w:insideV w:val="nil" w:sz="6" w:color="CACAC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2910"/>
        <w:gridCol w:w="300"/>
        <w:gridCol w:w="2910"/>
        <w:gridCol w:w="300"/>
        <w:gridCol w:w="2910"/>
      </w:tblGrid>
      <w:tr>
        <w:trPr>
          <w:cantSplit/>
        </w:trPr>
        <w:tc>
          <w:tcPr>
            <w:tcW w:w="9330" w:type="dxa"/>
            <w:gridSpan w:val="5"/>
            <w:tcMar>
              <w:top w:w="0" w:type="dxa"/>
              <w:left w:w="0" w:type="dxa"/>
              <w:bottom w:w="630" w:type="dxa"/>
              <w:right w:w="0" w:type="dxa"/>
            </w:tcMar>
            <w:vAlign w:val="center"/>
          </w:tcPr>
          <w:p>
            <w:pPr>
              <w:pStyle w:val="Normal"/>
              <w:keepNext w:val="1"/>
              <w:spacing w:after="0"/>
            </w:pPr>
            <w:sdt>
              <w:sdtPr>
                <w:rPr>
                  <w:color w:val="000000"/>
                </w:rPr>
                <w:alias w:val="Sted"/>
                <w:placeholder>
                  <w:docPart w:val="VIRKE_PH_655C5E80F9E74C7491AFC0CBE8DEAE29"/>
                </w:placeholder>
                <w:showingPlcHdr/>
                <w:temporary/>
                <w:id w:val="170000940"/>
                <w:tag w:val="virke_170000438"/>
              </w:sdtPr>
              <w:sdtContent>
                <w:r>
                  <w:rPr>
                    <w:color w:val="C9007F"/>
                  </w:rPr>
                  <w:t xml:space="preserve">[Sted]</w:t>
                </w:r>
              </w:sdtContent>
            </w:sdt>
            <w:r>
              <w:t xml:space="preserve"> / </w:t>
            </w:r>
            <w:sdt>
              <w:sdtPr>
                <w:rPr>
                  <w:color w:val="000000"/>
                </w:rPr>
                <w:alias w:val="dato"/>
                <w:placeholder>
                  <w:docPart w:val="VIRKE_PH_68DA62FAF805450A9BF75F82E02BF12B"/>
                </w:placeholder>
                <w:showingPlcHdr/>
                <w:temporary/>
                <w:id w:val="170000941"/>
                <w:tag w:val="virke_170000440"/>
              </w:sdtPr>
              <w:sdtContent>
                <w:r>
                  <w:rPr>
                    <w:color w:val="C9007F"/>
                  </w:rPr>
                  <w:t xml:space="preserve">[dato]</w:t>
                </w:r>
              </w:sdtContent>
            </w:sdt>
          </w:p>
        </w:tc>
      </w:tr>
      <w:tr>
        <w:trPr>
          <w:cantSplit/>
        </w:trPr>
        <w:tc>
          <w:tcPr>
            <w:tcW w:w="2910" w:type="dxa"/>
            <w:tcBorders>
              <w:top w:val="single" w:sz="6" w:color="CACACA"/>
            </w:tcBorders>
            <w:tcMar>
              <w:top w:w="180" w:type="dxa"/>
              <w:left w:w="0" w:type="dxa"/>
              <w:bottom w:w="180" w:type="dxa"/>
              <w:right w:w="0" w:type="dxa"/>
            </w:tcMar>
            <w:vAlign w:val="center"/>
          </w:tcPr>
          <w:p>
            <w:pPr>
              <w:pStyle w:val="VirkeSignatur"/>
              <w:keepNext w:val="1"/>
            </w:pPr>
            <w:sdt>
              <w:sdtPr>
                <w:rPr>
                  <w:color w:val="000000"/>
                </w:rPr>
                <w:alias w:val="Fornavn og etternavn"/>
                <w:placeholder>
                  <w:docPart w:val="VIRKE_PH_D2B89A7A97EF4A74A09D0F0A0F0180D0"/>
                </w:placeholder>
                <w:showingPlcHdr/>
                <w:temporary/>
                <w:id w:val="170000942"/>
                <w:tag w:val="virke_170000442"/>
              </w:sdtPr>
              <w:sdtContent>
                <w:r>
                  <w:rPr>
                    <w:color w:val="C9007F"/>
                  </w:rPr>
                  <w:t xml:space="preserve">[Fornavn og etternavn]</w:t>
                </w:r>
              </w:sdtContent>
            </w:sdt>
          </w:p>
          <w:p>
            <w:pPr>
              <w:pStyle w:val="VirkeSignatur"/>
              <w:keepNext w:val="1"/>
            </w:pPr>
            <w:sdt>
              <w:sdtPr>
                <w:rPr>
                  <w:color w:val="000000"/>
                </w:rPr>
                <w:alias w:val="Tittel"/>
                <w:placeholder>
                  <w:docPart w:val="VIRKE_PH_68D98CC4A0224F50B44DA42331274F78"/>
                </w:placeholder>
                <w:showingPlcHdr/>
                <w:temporary/>
                <w:id w:val="170000943"/>
                <w:tag w:val="virke_170000444"/>
              </w:sdtPr>
              <w:sdtContent>
                <w:r>
                  <w:rPr>
                    <w:color w:val="C9007F"/>
                  </w:rPr>
                  <w:t xml:space="preserve">[Tittel]</w:t>
                </w:r>
              </w:sdtContent>
            </w:sdt>
          </w:p>
        </w:tc>
        <w:tc>
          <w:tcPr>
            <w:tcW w:w="300" w:type="dxa"/>
            <w:vAlign w:val="center"/>
          </w:tcPr>
          <w:p>
            <w:pPr>
              <w:pStyle w:val="VirkeMellomrom"/>
              <w:keepNext w:val="1"/>
            </w:pPr>
          </w:p>
        </w:tc>
        <w:tc>
          <w:tcPr>
            <w:tcW w:w="2910" w:type="dxa"/>
            <w:tcBorders>
              <w:top w:val="single" w:sz="6" w:color="CACACA"/>
            </w:tcBorders>
            <w:tcMar>
              <w:top w:w="180" w:type="dxa"/>
              <w:left w:w="0" w:type="dxa"/>
              <w:bottom w:w="180" w:type="dxa"/>
              <w:right w:w="0" w:type="dxa"/>
            </w:tcMar>
            <w:vAlign w:val="center"/>
          </w:tcPr>
          <w:p>
            <w:pPr>
              <w:pStyle w:val="VirkeSignatur"/>
              <w:keepNext w:val="1"/>
            </w:pPr>
            <w:sdt>
              <w:sdtPr>
                <w:rPr>
                  <w:color w:val="000000"/>
                </w:rPr>
                <w:alias w:val="Fornavn og etternavn"/>
                <w:placeholder>
                  <w:docPart w:val="VIRKE_PH_29BF3D56270A45409705916693E5FF7C"/>
                </w:placeholder>
                <w:showingPlcHdr/>
                <w:temporary/>
                <w:id w:val="170000944"/>
                <w:tag w:val="virke_170000446"/>
              </w:sdtPr>
              <w:sdtContent>
                <w:r>
                  <w:rPr>
                    <w:color w:val="C9007F"/>
                  </w:rPr>
                  <w:t xml:space="preserve">[Fornavn og etternavn]</w:t>
                </w:r>
              </w:sdtContent>
            </w:sdt>
          </w:p>
          <w:p>
            <w:pPr>
              <w:pStyle w:val="VirkeSignatur"/>
              <w:keepNext w:val="1"/>
            </w:pPr>
            <w:sdt>
              <w:sdtPr>
                <w:rPr>
                  <w:color w:val="000000"/>
                </w:rPr>
                <w:alias w:val="Tittel"/>
                <w:placeholder>
                  <w:docPart w:val="VIRKE_PH_8274401A286B42B39DE391DB32436DBD"/>
                </w:placeholder>
                <w:showingPlcHdr/>
                <w:temporary/>
                <w:id w:val="170000945"/>
                <w:tag w:val="virke_170000448"/>
              </w:sdtPr>
              <w:sdtContent>
                <w:r>
                  <w:rPr>
                    <w:color w:val="C9007F"/>
                  </w:rPr>
                  <w:t xml:space="preserve">[Tittel]</w:t>
                </w:r>
              </w:sdtContent>
            </w:sdt>
          </w:p>
        </w:tc>
        <w:tc>
          <w:tcPr>
            <w:tcW w:w="300" w:type="dxa"/>
            <w:vAlign w:val="center"/>
          </w:tcPr>
          <w:p>
            <w:pPr>
              <w:pStyle w:val="VirkeMellomrom"/>
              <w:keepNext w:val="1"/>
            </w:pPr>
          </w:p>
        </w:tc>
        <w:tc>
          <w:tcPr>
            <w:tcW w:w="2910" w:type="dxa"/>
            <w:tcBorders>
              <w:top w:val="single" w:sz="6" w:color="CACACA"/>
            </w:tcBorders>
            <w:tcMar>
              <w:top w:w="180" w:type="dxa"/>
              <w:left w:w="0" w:type="dxa"/>
              <w:bottom w:w="180" w:type="dxa"/>
              <w:right w:w="0" w:type="dxa"/>
            </w:tcMar>
            <w:vAlign w:val="center"/>
          </w:tcPr>
          <w:p>
            <w:pPr>
              <w:pStyle w:val="VirkeSignatur"/>
              <w:keepNext w:val="1"/>
            </w:pPr>
            <w:sdt>
              <w:sdtPr>
                <w:rPr>
                  <w:color w:val="000000"/>
                </w:rPr>
                <w:alias w:val="Fornavn og etternavn"/>
                <w:placeholder>
                  <w:docPart w:val="VIRKE_PH_B48D1C5A1F9B4B40B2127E41FCC88CFF"/>
                </w:placeholder>
                <w:showingPlcHdr/>
                <w:temporary/>
                <w:id w:val="170000946"/>
                <w:tag w:val="virke_170000450"/>
              </w:sdtPr>
              <w:sdtContent>
                <w:r>
                  <w:rPr>
                    <w:color w:val="C9007F"/>
                  </w:rPr>
                  <w:t xml:space="preserve">[Fornavn og etternavn]</w:t>
                </w:r>
              </w:sdtContent>
            </w:sdt>
          </w:p>
          <w:p>
            <w:pPr>
              <w:pStyle w:val="VirkeSignatur"/>
              <w:keepNext w:val="0"/>
            </w:pPr>
            <w:sdt>
              <w:sdtPr>
                <w:rPr>
                  <w:color w:val="000000"/>
                </w:rPr>
                <w:alias w:val="Tittel"/>
                <w:placeholder>
                  <w:docPart w:val="VIRKE_PH_42250E3EA3B449E2816D882B9DCA4BEC"/>
                </w:placeholder>
                <w:showingPlcHdr/>
                <w:temporary/>
                <w:id w:val="170000947"/>
                <w:tag w:val="virke_170000452"/>
              </w:sdtPr>
              <w:sdtContent>
                <w:r>
                  <w:rPr>
                    <w:color w:val="C9007F"/>
                  </w:rPr>
                  <w:t xml:space="preserve">[Tittel]</w:t>
                </w:r>
              </w:sdtContent>
            </w:sdt>
          </w:p>
        </w:tc>
      </w:tr>
    </w:tbl>
    <w:p>
      <w:pPr>
        <w:pStyle w:val="VirkeMellomrom"/>
        <w:spacing w:before="0" w:after="0" w:line="20" w:lineRule="exact"/>
      </w:pPr>
    </w:p>
    <w:sectPr>
      <w:headerReference w:type="default" r:id="rId8"/>
      <w:footerReference w:type="default" r:id="rId9"/>
      <w:pgSz w:w="11906" w:h="16838"/>
      <w:pgMar w:top="1995" w:right="1288" w:bottom="1410" w:left="1288" w:header="705" w:footer="70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DDCC51" w14:textId="77777777" w:rsidR="002C28BE" w:rsidRDefault="002C28BE" w:rsidP="00A834E2">
      <w:pPr>
        <w:spacing w:before="0" w:after="0" w:line="240" w:lineRule="auto"/>
      </w:pPr>
      <w:r>
        <w:separator/>
      </w:r>
    </w:p>
  </w:endnote>
  <w:endnote w:type="continuationSeparator" w:id="0">
    <w:p w14:paraId="0D129C09" w14:textId="77777777" w:rsidR="002C28BE" w:rsidRDefault="002C28BE" w:rsidP="00A834E2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n Offc">
    <w:altName w:val="Calibri"/>
    <w:panose1 w:val="020B0504020101020102"/>
    <w:charset w:val="00"/>
    <w:family w:val="swiss"/>
    <w:pitch w:val="variable"/>
    <w:sig w:usb0="800000AF" w:usb1="4000205B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Bunntekst"/>
      <w:tabs>
        <w:tab w:val="right" w:pos="9330"/>
      </w:tabs>
    </w:pPr>
    <w:r>
      <w:rPr>
        <w:color w:val="616161"/>
      </w:rPr>
      <w:t xml:space="preserve">Side </w:t>
    </w:r>
    <w:r>
      <w:rPr>
        <w:color w:val="616161"/>
      </w:rPr>
      <w:fldChar w:fldCharType="begin"/>
    </w:r>
    <w:r>
      <w:rPr>
        <w:color w:val="616161"/>
      </w:rPr>
      <w:instrText xml:space="preserve"> PAGE </w:instrText>
    </w:r>
    <w:r>
      <w:rPr>
        <w:color w:val="616161"/>
      </w:rPr>
      <w:fldChar w:fldCharType="separate"/>
    </w:r>
    <w:r>
      <w:rPr>
        <w:color w:val="616161"/>
      </w:rPr>
      <w:t>1</w:t>
    </w:r>
    <w:r>
      <w:rPr>
        <w:color w:val="616161"/>
      </w:rPr>
      <w:fldChar w:fldCharType="end"/>
    </w:r>
    <w:r>
      <w:rPr>
        <w:color w:val="616161"/>
      </w:rPr>
      <w:t xml:space="preserve"> av </w:t>
    </w:r>
    <w:r>
      <w:rPr>
        <w:color w:val="616161"/>
      </w:rPr>
      <w:fldChar w:fldCharType="begin"/>
    </w:r>
    <w:r>
      <w:rPr>
        <w:color w:val="616161"/>
      </w:rPr>
      <w:instrText xml:space="preserve"> NUMPAGES </w:instrText>
    </w:r>
    <w:r>
      <w:rPr>
        <w:color w:val="616161"/>
      </w:rPr>
      <w:fldChar w:fldCharType="separate"/>
    </w:r>
    <w:r>
      <w:rPr>
        <w:color w:val="616161"/>
      </w:rPr>
      <w:t>1</w:t>
    </w:r>
    <w:r>
      <w:rPr>
        <w:color w:val="616161"/>
      </w:rPr>
      <w:fldChar w:fldCharType="end"/>
    </w:r>
    <w:r>
      <w:tab/>
    </w:r>
    <w:r>
      <w:rPr>
        <w:color w:val="616161"/>
      </w:rPr>
      <w:t xml:space="preserve">Protokoll fra styremøte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63D910" w14:textId="77777777" w:rsidR="002C28BE" w:rsidRDefault="002C28BE" w:rsidP="00A834E2">
      <w:pPr>
        <w:spacing w:before="0" w:after="0" w:line="240" w:lineRule="auto"/>
      </w:pPr>
      <w:r>
        <w:separator/>
      </w:r>
    </w:p>
  </w:footnote>
  <w:footnote w:type="continuationSeparator" w:id="0">
    <w:p w14:paraId="4B8AEB8B" w14:textId="77777777" w:rsidR="002C28BE" w:rsidRDefault="002C28BE" w:rsidP="00A834E2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pPr>
      <w:pStyle w:val="Topptekst"/>
    </w:pPr>
    <w:r>
      <w:rPr>
        <w:color w:val="616161"/>
      </w:rPr>
      <w:t xml:space="preserve">Virke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473" w:hanging="36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VirkeMaster"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9"/>
  <w:hyphenationZone w:val="425"/>
  <w:defaultTableStyle w:val="Virke1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FFBA3E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/>
        <w:color w:val="000000"/>
        <w:kern w:val="2"/>
        <w:sz w:val="18"/>
        <w:szCs w:val="18"/>
        <w:lang w:val="nb-NO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next w:val="Normal"/>
    <w:qFormat/>
    <w:rsid w:val="00AD22D4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1">
    <w:name w:val="heading 1"/>
    <w:basedOn w:val="Normal"/>
    <w:next w:val="Normal"/>
    <w:link w:val="Overskrift1Tegn"/>
    <w:uiPriority w:val="9"/>
    <w:qFormat/>
    <w:rsid w:val="009F68DC"/>
    <w:pPr>
      <w:keepNext/>
      <w:keepLines/>
      <w:widowControl/>
      <w:spacing w:before="0" w:after="450" w:line="324" w:lineRule="auto"/>
      <w:contextualSpacing w:val="0"/>
      <w:outlineLvl w:val="0"/>
    </w:pPr>
    <w:rPr>
      <w:rFonts w:asciiTheme="majorHAnsi" w:hAnsiTheme="majorHAnsi"/>
      <w:b w:val="1"/>
      <w:bCs w:val="1"/>
      <w:color w:val="000000"/>
      <w:sz w:val="36"/>
      <w:szCs w:val="36"/>
      <w:lang w:val="nb-NO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9F68DC"/>
    <w:pPr>
      <w:keepNext/>
      <w:keepLines/>
      <w:widowControl/>
      <w:spacing w:before="450" w:after="180" w:line="324" w:lineRule="auto"/>
      <w:contextualSpacing w:val="0"/>
      <w:outlineLvl w:val="1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D56EB9"/>
    <w:pPr>
      <w:keepNext/>
      <w:keepLines/>
      <w:widowControl/>
      <w:spacing w:before="450" w:after="180" w:line="336" w:lineRule="atLeast"/>
      <w:contextualSpacing w:val="0"/>
      <w:outlineLvl w:val="2"/>
    </w:pPr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paragraph" w:styleId="Overskrift4">
    <w:name w:val="heading 4"/>
    <w:basedOn w:val="Normal"/>
    <w:next w:val="Normal"/>
    <w:link w:val="Overskrift4Tegn"/>
    <w:uiPriority w:val="9"/>
    <w:unhideWhenUsed/>
    <w:qFormat/>
    <w:rsid w:val="00D56EB9"/>
    <w:pPr>
      <w:keepNext/>
      <w:keepLines/>
      <w:widowControl/>
      <w:numPr>
        <w:numId w:val="29"/>
      </w:numPr>
      <w:spacing w:before="0" w:after="180" w:line="288" w:lineRule="atLeast"/>
      <w:contextualSpacing w:val="0"/>
      <w:outlineLvl w:val="3"/>
    </w:pPr>
    <w:rPr>
      <w:rFonts w:asciiTheme="majorHAnsi" w:hAnsiTheme="majorHAnsi"/>
      <w:b w:val="1"/>
      <w:bCs w:val="1"/>
      <w:color w:val="000000"/>
      <w:sz w:val="18"/>
      <w:szCs w:val="18"/>
      <w:lang w:val="nb-NO"/>
    </w:rPr>
  </w:style>
  <w:style w:type="paragraph" w:styleId="Overskrift5">
    <w:name w:val="heading 5"/>
    <w:basedOn w:val="Normal"/>
    <w:next w:val="Normal"/>
    <w:link w:val="Overskrift5Tegn"/>
    <w:uiPriority w:val="9"/>
    <w:unhideWhenUsed/>
    <w:qFormat/>
    <w:rsid w:val="00D80D3A"/>
    <w:pPr>
      <w:keepNext w:val="0"/>
      <w:keepLines w:val="0"/>
      <w:widowControl/>
      <w:numPr>
        <w:ilvl w:val="1"/>
        <w:numId w:val="29"/>
      </w:numPr>
      <w:spacing w:before="0" w:after="180" w:line="288" w:lineRule="atLeast"/>
      <w:ind w:left="907" w:hanging="567"/>
      <w:contextualSpacing w:val="0"/>
      <w:outlineLvl w:val="4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6">
    <w:name w:val="heading 6"/>
    <w:basedOn w:val="Normal"/>
    <w:next w:val="Normal"/>
    <w:link w:val="Overskrift6Tegn"/>
    <w:uiPriority w:val="9"/>
    <w:unhideWhenUsed/>
    <w:qFormat/>
    <w:rsid w:val="00277682"/>
    <w:pPr>
      <w:keepNext w:val="0"/>
      <w:keepLines w:val="0"/>
      <w:widowControl/>
      <w:numPr>
        <w:ilvl w:val="2"/>
        <w:numId w:val="29"/>
      </w:numPr>
      <w:tabs>
        <w:tab w:val="clear" w:pos="1191"/>
      </w:tabs>
      <w:spacing w:before="0" w:after="180" w:line="288" w:lineRule="atLeast"/>
      <w:ind w:left="1814" w:hanging="907"/>
      <w:contextualSpacing w:val="0"/>
      <w:outlineLvl w:val="5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7">
    <w:name w:val="heading 7"/>
    <w:basedOn w:val="Normal"/>
    <w:next w:val="Normal"/>
    <w:link w:val="Overskrift7Tegn"/>
    <w:uiPriority w:val="9"/>
    <w:unhideWhenUsed/>
    <w:qFormat/>
    <w:rsid w:val="00D80D3A"/>
    <w:pPr>
      <w:keepNext w:val="0"/>
      <w:keepLines w:val="0"/>
      <w:widowControl/>
      <w:numPr>
        <w:ilvl w:val="3"/>
        <w:numId w:val="29"/>
      </w:numPr>
      <w:spacing w:before="0" w:after="180" w:line="288" w:lineRule="atLeast"/>
      <w:ind w:left="3062" w:hanging="1134"/>
      <w:contextualSpacing w:val="0"/>
      <w:outlineLvl w:val="6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D56EB9"/>
    <w:pPr>
      <w:keepNext w:val="0"/>
      <w:keepLines w:val="0"/>
      <w:widowControl/>
      <w:numPr>
        <w:ilvl w:val="4"/>
        <w:numId w:val="29"/>
      </w:numPr>
      <w:spacing w:before="0" w:after="180" w:line="288" w:lineRule="atLeast"/>
      <w:contextualSpacing w:val="0"/>
      <w:outlineLvl w:val="7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C76F13"/>
    <w:pPr>
      <w:keepNext w:val="0"/>
      <w:keepLines w:val="0"/>
      <w:widowControl/>
      <w:numPr>
        <w:ilvl w:val="5"/>
        <w:numId w:val="29"/>
      </w:numPr>
      <w:tabs>
        <w:tab w:val="num" w:pos="360"/>
      </w:tabs>
      <w:spacing w:before="0" w:after="180" w:line="288" w:lineRule="atLeast"/>
      <w:ind w:left="0" w:firstLine="0"/>
      <w:contextualSpacing w:val="0"/>
      <w:outlineLvl w:val="8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9F68DC"/>
    <w:rPr>
      <w:rFonts w:asciiTheme="majorHAnsi" w:hAnsiTheme="majorHAnsi"/>
      <w:b w:val="1"/>
      <w:bCs w:val="1"/>
      <w:color w:val="00000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"/>
    <w:rsid w:val="009F68DC"/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"/>
    <w:rsid w:val="00D56EB9"/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"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"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"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"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C76F13"/>
    <w:pPr>
      <w:keepNext/>
      <w:keepLines/>
      <w:widowControl/>
      <w:spacing w:before="0" w:after="450" w:line="324" w:lineRule="auto"/>
      <w:contextualSpacing w:val="0"/>
    </w:pPr>
    <w:rPr>
      <w:rFonts w:asciiTheme="majorHAnsi" w:hAnsiTheme="majorHAnsi"/>
      <w:b w:val="1"/>
      <w:bCs w:val="1"/>
      <w:color w:val="000000"/>
      <w:spacing w:val="-10"/>
      <w:kern w:val="28"/>
      <w:sz w:val="36"/>
      <w:szCs w:val="36"/>
      <w:lang w:val="nb-NO"/>
    </w:rPr>
  </w:style>
  <w:style w:type="character" w:customStyle="1" w:styleId="TittelTegn">
    <w:name w:val="Tittel Tegn"/>
    <w:basedOn w:val="Standardskriftforavsnitt"/>
    <w:link w:val="Tittel"/>
    <w:uiPriority w:val="10"/>
    <w:rsid w:val="00C76F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next w:val="Normal"/>
    <w:uiPriority w:val="34"/>
    <w:qFormat/>
    <w:rsid w:val="005C108B"/>
    <w:pPr>
      <w:widowControl/>
      <w:numPr>
        <w:numId w:val="21"/>
      </w:numPr>
      <w:spacing w:before="0" w:after="120" w:line="288" w:lineRule="atLeast"/>
      <w:ind w:left="340" w:hanging="340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styleId="Sterkutheving">
    <w:name w:val="Intense Emphasis"/>
    <w:basedOn w:val="Standardskriftforavsnitt"/>
    <w:uiPriority w:val="21"/>
    <w:qFormat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32"/>
    <w:qFormat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19"/>
    <w:qFormat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33"/>
    <w:qFormat/>
    <w:rsid w:val="00E80FCA"/>
    <w:rPr>
      <w:b/>
      <w:bCs/>
      <w:i/>
      <w:iCs/>
      <w:spacing w:val="5"/>
    </w:rPr>
  </w:style>
  <w:style w:type="paragraph" w:styleId="Ingenmellomrom">
    <w:name w:val="No Spacing"/>
    <w:uiPriority w:val="1"/>
    <w:qFormat/>
    <w:rsid w:val="00A834E2"/>
    <w:pPr>
      <w:spacing w:line="240" w:lineRule="auto"/>
    </w:pPr>
    <w:rPr>
      <w:rFonts w:asciiTheme="minorHAnsi" w:hAnsiTheme="minorHAnsi"/>
      <w:sz w:val="18"/>
    </w:rPr>
  </w:style>
  <w:style w:type="character" w:styleId="Sterk">
    <w:name w:val="Strong"/>
    <w:basedOn w:val="Standardskriftforavsnitt"/>
    <w:uiPriority w:val="22"/>
    <w:qFormat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unhideWhenUsed/>
    <w:qFormat/>
    <w:rsid w:val="00200623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TopptekstTegn">
    <w:name w:val="Topptekst Tegn"/>
    <w:basedOn w:val="Standardskriftforavsnitt"/>
    <w:link w:val="Topptekst"/>
    <w:uiPriority w:val="99"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unhideWhenUsed/>
    <w:qFormat/>
    <w:rsid w:val="00A834E2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BunntekstTegn">
    <w:name w:val="Bunntekst Tegn"/>
    <w:basedOn w:val="Standardskriftforavsnitt"/>
    <w:link w:val="Bunntekst"/>
    <w:uiPriority w:val="99"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uiPriority w:val="99"/>
    <w:unhideWhenUsed/>
    <w:rsid w:val="00721075"/>
    <w:pPr>
      <w:numPr>
        <w:numId w:val="5"/>
      </w:numPr>
      <w:ind w:left="397" w:hanging="284"/>
    </w:pPr>
  </w:style>
  <w:style w:type="paragraph" w:styleId="NormalWeb">
    <w:name w:val="Normal (Web)"/>
    <w:basedOn w:val="Normal"/>
    <w:uiPriority w:val="99"/>
    <w:semiHidden/>
    <w:unhideWhenUsed/>
    <w:rsid w:val="00721075"/>
    <w:rPr>
      <w:rFonts w:ascii="Clan Offc" w:hAnsi="Clan Offc" w:cs="Times New Roman"/>
      <w:sz w:val="24"/>
    </w:rPr>
  </w:style>
  <w:style w:type="paragraph" w:styleId="Liste">
    <w:name w:val="List"/>
    <w:basedOn w:val="Normal"/>
    <w:uiPriority w:val="99"/>
    <w:unhideWhenUsed/>
    <w:rsid w:val="00721075"/>
    <w:pPr>
      <w:ind w:left="283" w:hanging="283"/>
    </w:pPr>
  </w:style>
  <w:style w:type="paragraph" w:styleId="Nummerertliste">
    <w:name w:val="List Number"/>
    <w:basedOn w:val="Normal"/>
    <w:uiPriority w:val="99"/>
    <w:unhideWhenUsed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unhideWhenUsed/>
    <w:rsid w:val="00721075"/>
    <w:pPr>
      <w:numPr>
        <w:numId w:val="7"/>
      </w:numPr>
    </w:pPr>
  </w:style>
  <w:style w:type="numbering" w:customStyle="1" w:styleId="VirkeListe">
    <w:name w:val="Virke Liste"/>
    <w:uiPriority w:val="99"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35"/>
    <w:unhideWhenUsed/>
    <w:qFormat/>
    <w:rsid w:val="004F7D1D"/>
    <w:pPr>
      <w:widowControl/>
      <w:spacing w:before="0" w:after="12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table" w:styleId="Tabellrutenett">
    <w:name w:val="Table Grid"/>
    <w:basedOn w:val="Vanligtabell"/>
    <w:uiPriority w:val="39"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49"/>
    <w:rsid w:val="004E582F"/>
    <w:pPr>
      <w:spacing w:before="120" w:after="120" w:line="240" w:lineRule="auto"/>
    </w:pPr>
    <w:rPr>
      <w:rFonts w:asciiTheme="minorHAnsi" w:hAnsiTheme="minorHAnsi"/>
      <w:sz w:val="18"/>
    </w:r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rsid w:val="007936BD"/>
    <w:pPr>
      <w:spacing w:before="0" w:after="0" w:line="240" w:lineRule="atLeast"/>
      <w:contextualSpacing w:val="0"/>
    </w:pPr>
    <w:rPr>
      <w:rFonts w:asciiTheme="minorHAnsi" w:hAnsiTheme="minorHAnsi"/>
      <w:sz w:val="15"/>
      <w:szCs w:val="15"/>
    </w:rPr>
    <w:tblPr>
      <w:tblBorders>
        <w:top w:val="single" w:sz="6" w:color="CACACA"/>
        <w:left w:val="nil"/>
        <w:bottom w:val="single" w:sz="6" w:color="CACACA"/>
        <w:right w:val="nil"/>
        <w:insideH w:val="single" w:sz="6" w:color="CACACA"/>
        <w:insideV w:val="single" w:sz="6" w:color="CACACA"/>
      </w:tblBorders>
      <w:tblCellMar>
        <w:top w:w="120" w:type="dxa"/>
        <w:left w:w="120" w:type="dxa"/>
        <w:bottom w:w="120" w:type="dxa"/>
        <w:right w:w="120" w:type="dxa"/>
      </w:tblCellMar>
    </w:tblPr>
    <w:tcPr>
      <w:vAlign w:val="center"/>
    </w:tcPr>
    <w:tblStylePr w:type="firstRow">
      <w:rPr>
        <w:rFonts w:asciiTheme="majorHAnsi" w:hAnsiTheme="majorHAnsi"/>
        <w:b/>
        <w:color w:val="000000"/>
        <w:sz w:val="15"/>
      </w:rPr>
      <w:tcPr>
        <w:shd w:val="clear" w:fill="EDEDED"/>
      </w:tcPr>
    </w:tblStylePr>
  </w:style>
  <w:style w:type="table" w:styleId="Vanligtabell5">
    <w:name w:val="Plain Table 5"/>
    <w:basedOn w:val="Vanligtabell"/>
    <w:uiPriority w:val="45"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44"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40"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rsid w:val="00286E98"/>
    <w:pPr>
      <w:spacing w:line="240" w:lineRule="auto"/>
    </w:pPr>
    <w:rPr>
      <w:rFonts w:asciiTheme="minorHAnsi" w:hAnsiTheme="minorHAnsi"/>
      <w:sz w:val="18"/>
    </w:rPr>
    <w:tblPr>
      <w:tblBorders>
        <w:insideH w:val="single" w:sz="6" w:space="0" w:color="CACACA"/>
      </w:tblBorders>
      <w:tblCellMar>
        <w:top w:w="198" w:type="dxa"/>
        <w:bottom w:w="198" w:type="dxa"/>
      </w:tblCellMar>
    </w:tblPr>
    <w:tcPr>
      <w:shd w:val="clear" w:color="auto" w:fill="auto"/>
    </w:tcPr>
    <w:tblStylePr w:type="lastRow"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</w:tcPr>
    </w:tblStylePr>
  </w:style>
  <w:style w:type="paragraph" w:styleId="Overskriftforinnholdsfortegnelse">
    <w:name w:val="TOC Heading"/>
    <w:basedOn w:val="Normal"/>
    <w:next w:val="Normal"/>
    <w:uiPriority w:val="39"/>
    <w:unhideWhenUsed/>
    <w:qFormat/>
    <w:rsid w:val="000935FB"/>
    <w:pPr>
      <w:keepNext/>
      <w:keepLines/>
      <w:widowControl/>
      <w:spacing w:before="0" w:after="180" w:line="324" w:lineRule="auto"/>
      <w:contextualSpacing w:val="0"/>
      <w:outlineLvl w:val="9"/>
    </w:pPr>
    <w:rPr>
      <w:rFonts w:asciiTheme="majorHAnsi" w:hAnsiTheme="majorHAnsi"/>
      <w:b w:val="1"/>
      <w:bCs w:val="1"/>
      <w:color w:val="000000"/>
      <w:kern w:val="0"/>
      <w:sz w:val="27"/>
      <w:szCs w:val="27"/>
      <w:lang w:eastAsia="nb-NO"/>
      <w:lang w:val="nb-NO"/>
      <w14:ligatures w14:val="none"/>
    </w:rPr>
  </w:style>
  <w:style w:type="paragraph" w:styleId="INNH1">
    <w:name w:val="toc 1"/>
    <w:basedOn w:val="Normal"/>
    <w:next w:val="Normal"/>
    <w:uiPriority w:val="39"/>
    <w:unhideWhenUsed/>
    <w:qFormat/>
    <w:rsid w:val="000935FB"/>
    <w:pPr>
      <w:widowControl/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styleId="INNH2">
    <w:name w:val="toc 2"/>
    <w:basedOn w:val="Normal"/>
    <w:next w:val="Normal"/>
    <w:uiPriority w:val="39"/>
    <w:unhideWhenUsed/>
    <w:qFormat/>
    <w:rsid w:val="0072700A"/>
    <w:pPr>
      <w:widowControl/>
      <w:numPr>
        <w:numId w:val="30"/>
      </w:numPr>
      <w:tabs>
        <w:tab w:val="right" w:pos="9330"/>
      </w:tabs>
      <w:spacing w:before="0" w:after="90" w:line="240" w:lineRule="atLeast"/>
      <w:ind w:left="540" w:hanging="180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INNH3">
    <w:name w:val="toc 3"/>
    <w:basedOn w:val="Normal"/>
    <w:next w:val="Normal"/>
    <w:uiPriority w:val="39"/>
    <w:unhideWhenUsed/>
    <w:qFormat/>
    <w:rsid w:val="0072700A"/>
    <w:pPr>
      <w:widowControl/>
      <w:numPr>
        <w:numId w:val="31"/>
      </w:numPr>
      <w:tabs>
        <w:tab w:val="right" w:pos="9330"/>
      </w:tabs>
      <w:spacing w:before="0" w:after="90" w:line="240" w:lineRule="atLeast"/>
      <w:ind w:left="900" w:hanging="180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rdtekst2">
    <w:name w:val="Body Text 2"/>
    <w:basedOn w:val="Normal"/>
    <w:link w:val="Brdtekst2Tegn"/>
    <w:uiPriority w:val="99"/>
    <w:unhideWhenUsed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unhideWhenUsed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unhideWhenUsed/>
    <w:qFormat/>
    <w:rsid w:val="00D97C2E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character" w:customStyle="1" w:styleId="BrdtekstTegn">
    <w:name w:val="Brødtekst Tegn"/>
    <w:basedOn w:val="Standardskriftforavsnitt"/>
    <w:link w:val="Brdtekst"/>
    <w:uiPriority w:val="99"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unhideWhenUsed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unhideWhenUsed/>
    <w:rsid w:val="00D26B6A"/>
    <w:rPr/>
  </w:style>
  <w:style w:type="paragraph" w:styleId="INNH4">
    <w:name w:val="toc 4"/>
    <w:basedOn w:val="Normal"/>
    <w:next w:val="Normal"/>
    <w:autoRedefine/>
    <w:uiPriority w:val="39"/>
    <w:unhideWhenUsed/>
    <w:rsid w:val="0091733D"/>
    <w:pPr>
      <w:numPr>
        <w:numId w:val="45"/>
      </w:numPr>
      <w:spacing w:before="60" w:after="60" w:line="336" w:lineRule="auto"/>
    </w:pPr>
    <w:rPr>
      <w:rFonts w:cs="Times New Roman"/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39"/>
    <w:unhideWhenUsed/>
    <w:rsid w:val="00D26B6A"/>
    <w:pPr>
      <w:spacing w:before="0" w:after="0"/>
      <w:ind w:left="540"/>
    </w:pPr>
    <w:rPr>
      <w:rFonts w:cs="Times New Roman"/>
      <w:sz w:val="20"/>
      <w:szCs w:val="20"/>
    </w:rPr>
  </w:style>
  <w:style w:type="paragraph" w:styleId="INNH6">
    <w:name w:val="toc 6"/>
    <w:basedOn w:val="Normal"/>
    <w:next w:val="Normal"/>
    <w:autoRedefine/>
    <w:uiPriority w:val="39"/>
    <w:unhideWhenUsed/>
    <w:rsid w:val="00D26B6A"/>
    <w:pPr>
      <w:spacing w:before="0" w:after="0"/>
      <w:ind w:left="720"/>
    </w:pPr>
    <w:rPr>
      <w:rFonts w:cs="Times New Roman"/>
      <w:sz w:val="20"/>
      <w:szCs w:val="20"/>
    </w:rPr>
  </w:style>
  <w:style w:type="paragraph" w:styleId="INNH7">
    <w:name w:val="toc 7"/>
    <w:basedOn w:val="Normal"/>
    <w:next w:val="Normal"/>
    <w:autoRedefine/>
    <w:uiPriority w:val="39"/>
    <w:unhideWhenUsed/>
    <w:rsid w:val="00D26B6A"/>
    <w:pPr>
      <w:spacing w:before="0" w:after="0"/>
      <w:ind w:left="900"/>
    </w:pPr>
    <w:rPr>
      <w:rFonts w:cs="Times New Roman"/>
      <w:sz w:val="20"/>
      <w:szCs w:val="20"/>
    </w:rPr>
  </w:style>
  <w:style w:type="paragraph" w:styleId="INNH8">
    <w:name w:val="toc 8"/>
    <w:basedOn w:val="Normal"/>
    <w:next w:val="Normal"/>
    <w:autoRedefine/>
    <w:uiPriority w:val="39"/>
    <w:unhideWhenUsed/>
    <w:rsid w:val="00D26B6A"/>
    <w:pPr>
      <w:spacing w:before="0" w:after="0"/>
      <w:ind w:left="1080"/>
    </w:pPr>
    <w:rPr>
      <w:rFonts w:cs="Times New Roman"/>
      <w:sz w:val="20"/>
      <w:szCs w:val="20"/>
    </w:rPr>
  </w:style>
  <w:style w:type="paragraph" w:styleId="INNH9">
    <w:name w:val="toc 9"/>
    <w:basedOn w:val="Normal"/>
    <w:next w:val="Normal"/>
    <w:autoRedefine/>
    <w:uiPriority w:val="39"/>
    <w:unhideWhenUsed/>
    <w:rsid w:val="00D26B6A"/>
    <w:pPr>
      <w:spacing w:before="0" w:after="0"/>
      <w:ind w:left="1260"/>
    </w:pPr>
    <w:rPr>
      <w:rFonts w:cs="Times New Roman"/>
      <w:sz w:val="20"/>
      <w:szCs w:val="20"/>
    </w:rPr>
  </w:style>
  <w:style w:type="numbering" w:styleId="111111">
    <w:name w:val="Outline List 2"/>
    <w:basedOn w:val="Ingenliste"/>
    <w:uiPriority w:val="99"/>
    <w:semiHidden/>
    <w:unhideWhenUsed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unhideWhenUsed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unhideWhenUsed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unhideWhenUsed/>
    <w:rsid w:val="006C2084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37"/>
    <w:semiHidden/>
    <w:unhideWhenUsed/>
    <w:rsid w:val="006C2084"/>
  </w:style>
  <w:style w:type="paragraph" w:styleId="Blokktekst">
    <w:name w:val="Block Text"/>
    <w:basedOn w:val="Normal"/>
    <w:uiPriority w:val="99"/>
    <w:semiHidden/>
    <w:unhideWhenUsed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unhideWhenUsed/>
    <w:rsid w:val="006C2084"/>
    <w:pPr>
      <w:spacing w:before="0" w:after="0" w:line="240" w:lineRule="auto"/>
    </w:pPr>
    <w:rPr>
      <w:rFonts w:ascii="Clan Offc" w:hAnsi="Clan Offc" w:cs="Segoe UI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unhideWhenUsed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unhideWhenUsed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unhideWhenUsed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unhideWhenUsed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unhideWhenUsed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unhideWhenUsed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unhideWhenUsed/>
    <w:rsid w:val="006C2084"/>
    <w:pPr>
      <w:spacing w:before="0"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unhideWhenUsed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unhideWhenUsed/>
    <w:rsid w:val="006C2084"/>
    <w:pPr>
      <w:spacing w:before="0"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unhideWhenUsed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unhideWhenUsed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unhideWhenUsed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unhideWhenUsed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unhideWhenUsed/>
    <w:rsid w:val="006C2084"/>
    <w:pPr>
      <w:spacing w:before="0"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unhideWhenUsed/>
    <w:rsid w:val="006C2084"/>
    <w:pPr>
      <w:spacing w:before="0"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unhideWhenUsed/>
    <w:rsid w:val="006C2084"/>
  </w:style>
  <w:style w:type="character" w:styleId="HTML-definisjon">
    <w:name w:val="HTML Definition"/>
    <w:basedOn w:val="Standardskriftforavsnitt"/>
    <w:uiPriority w:val="99"/>
    <w:semiHidden/>
    <w:unhideWhenUsed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unhideWhenUsed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unhideWhenUsed/>
    <w:rsid w:val="006C2084"/>
    <w:pPr>
      <w:spacing w:before="0"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unhideWhenUsed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unhideWhenUsed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unhideWhenUsed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unhideWhenUsed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unhideWhenUsed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unhideWhenUsed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unhideWhenUsed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unhideWhenUsed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unhideWhenUsed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unhideWhenUsed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unhideWhenUsed/>
    <w:rsid w:val="006C2084"/>
    <w:pPr>
      <w:framePr w:w="7920" w:h="1980" w:hRule="exact" w:hSpace="141" w:wrap="auto" w:hAnchor="page" w:xAlign="center" w:yAlign="bottom"/>
      <w:spacing w:before="0"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unhideWhenUsed/>
    <w:rsid w:val="006C2084"/>
  </w:style>
  <w:style w:type="paragraph" w:styleId="Liste-forts">
    <w:name w:val="List Continue"/>
    <w:basedOn w:val="Normal"/>
    <w:uiPriority w:val="99"/>
    <w:semiHidden/>
    <w:unhideWhenUsed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unhideWhenUsed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unhideWhenUsed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unhideWhenUsed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unhideWhenUsed/>
    <w:rsid w:val="006C2084"/>
    <w:pPr>
      <w:ind w:left="1415"/>
    </w:pPr>
  </w:style>
  <w:style w:type="paragraph" w:styleId="Liste2">
    <w:name w:val="List 2"/>
    <w:basedOn w:val="Normal"/>
    <w:uiPriority w:val="99"/>
    <w:semiHidden/>
    <w:unhideWhenUsed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unhideWhenUsed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unhideWhenUsed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unhideWhenUsed/>
    <w:rsid w:val="006C2084"/>
    <w:pPr>
      <w:ind w:left="1415" w:hanging="283"/>
    </w:pPr>
  </w:style>
  <w:style w:type="table" w:styleId="Listetabell1lys">
    <w:name w:val="List Table 1 Light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51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51"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51"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51"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51"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51"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51"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52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52"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52"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52"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52"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52"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52"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60"/>
    <w:semiHidden/>
    <w:unhideWhenUsed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60"/>
    <w:semiHidden/>
    <w:unhideWhenUsed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60"/>
    <w:semiHidden/>
    <w:unhideWhenUsed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60"/>
    <w:semiHidden/>
    <w:unhideWhenUsed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60"/>
    <w:semiHidden/>
    <w:unhideWhenUsed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60"/>
    <w:semiHidden/>
    <w:unhideWhenUsed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60"/>
    <w:semiHidden/>
    <w:unhideWhenUsed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unhideWhenUsed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unhideWhenUsed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unhideWhenUsed/>
    <w:rsid w:val="006C2084"/>
    <w:rPr>
      <w:sz w:val="16"/>
      <w:szCs w:val="16"/>
    </w:rPr>
  </w:style>
  <w:style w:type="table" w:styleId="Middelsliste1">
    <w:name w:val="Medium List 1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unhideWhenUsed/>
    <w:rsid w:val="006C2084"/>
    <w:pPr>
      <w:spacing w:before="0"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unhideWhenUsed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unhideWhenUsed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unhideWhenUsed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unhideWhenUsed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unhideWhenUsed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unhideWhenUsed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unhideWhenUsed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unhideWhenUsed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unhideWhenUsed/>
    <w:rsid w:val="006C2084"/>
    <w:pPr>
      <w:spacing w:before="0"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51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51"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51"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51"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51"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51"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51"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52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52"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52"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52"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52"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52"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52"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unhideWhenUsed/>
    <w:rsid w:val="006C2084"/>
  </w:style>
  <w:style w:type="character" w:styleId="Sluttnotereferanse">
    <w:name w:val="endnote reference"/>
    <w:basedOn w:val="Standardskriftforavsnitt"/>
    <w:uiPriority w:val="99"/>
    <w:semiHidden/>
    <w:unhideWhenUsed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unhideWhenUsed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unhideWhenUsed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unhideWhenUsed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31"/>
    <w:qFormat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unhideWhenUsed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unhideWhenUsed/>
    <w:rsid w:val="006C2084"/>
    <w:pPr>
      <w:spacing w:before="0"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20"/>
    <w:qFormat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unhideWhenUsed/>
    <w:rsid w:val="006C2084"/>
    <w:pPr>
      <w:ind w:left="708"/>
    </w:pPr>
  </w:style>
  <w:style w:type="table" w:styleId="Vanligtabell1">
    <w:name w:val="Plain Table 1"/>
    <w:basedOn w:val="Vanligtabell"/>
    <w:uiPriority w:val="41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42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43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qFormat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Tabelloverskrift">
    <w:name w:val="Virke tabelloverskrift"/>
    <w:basedOn w:val="Normal"/>
    <w:next w:val="Normal"/>
    <w:qFormat/>
    <w:pPr>
      <w:widowControl/>
      <w:spacing w:before="0" w:after="0" w:line="240" w:lineRule="atLeast"/>
      <w:contextualSpacing w:val="0"/>
    </w:pPr>
    <w:rPr>
      <w:rFonts w:asciiTheme="majorHAnsi" w:hAnsiTheme="majorHAnsi"/>
      <w:b w:val="1"/>
      <w:bCs w:val="1"/>
      <w:color w:val="000000"/>
      <w:sz w:val="15"/>
      <w:szCs w:val="15"/>
      <w:lang w:val="nb-NO"/>
    </w:rPr>
  </w:style>
  <w:style w:type="paragraph" w:customStyle="1" w:styleId="VirkeSignatur">
    <w:name w:val="Virke signaturtekst"/>
    <w:basedOn w:val="Normal"/>
    <w:next w:val="Normal"/>
    <w:qFormat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Oppsummering">
    <w:name w:val="Virke oppsummering"/>
    <w:basedOn w:val="Normal"/>
    <w:next w:val="Normal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Metadata">
    <w:name w:val="Virke møteinformasjon"/>
    <w:basedOn w:val="Normal"/>
    <w:next w:val="Normal"/>
    <w:qFormat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Hjelpetekst">
    <w:name w:val="Virke hjelpetekst"/>
    <w:basedOn w:val="Normal"/>
    <w:next w:val="Normal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paragraph" w:customStyle="1" w:styleId="VirkeMellomrom">
    <w:name w:val="Virke mellomrom"/>
    <w:basedOn w:val="Normal"/>
    <w:next w:val="Normal"/>
    <w:qFormat/>
    <w:pPr>
      <w:widowControl/>
      <w:spacing w:before="0" w:after="0" w:line="240" w:lineRule="auto"/>
      <w:contextualSpacing w:val="0"/>
    </w:pPr>
    <w:rPr>
      <w:rFonts w:asciiTheme="minorHAnsi" w:hAnsiTheme="minorHAnsi"/>
      <w:b w:val="0"/>
      <w:bCs w:val="0"/>
      <w:color w:val="000000"/>
      <w:sz w:val="2"/>
      <w:szCs w:val="2"/>
      <w:lang w:val="nb-NO"/>
    </w:rPr>
  </w:style>
  <w:style w:type="paragraph" w:customStyle="1" w:styleId="VirkeSeksjonstittel">
    <w:name w:val="Virke oversiktstittel"/>
    <w:basedOn w:val="Normal"/>
    <w:next w:val="Normal"/>
    <w:qFormat/>
    <w:pPr>
      <w:keepNext/>
      <w:keepLines/>
      <w:widowControl/>
      <w:spacing w:before="0" w:after="180" w:line="324" w:lineRule="auto"/>
      <w:contextualSpacing w:val="0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VirkeSidetall">
    <w:name w:val="Virke sidetall"/>
    <w:rPr>
      <w:color w:val="616161"/>
      <w:sz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VirkeChart1" Type="http://schemas.openxmlformats.org/officeDocument/2006/relationships/chart" Target="charts/chart1.xml"/><Relationship Id="rIdVirkeChart2" Type="http://schemas.openxmlformats.org/officeDocument/2006/relationships/chart" Target="charts/chart2.xml"/></Relationships>
</file>

<file path=word/_rels/settings.xml.rels><?xml version='1.0' encoding='UTF-8' standalone='yes'?>
<Relationships xmlns="http://schemas.openxmlformats.org/package/2006/relationships"><Relationship Id="rIdVirkeMaster" Type="http://schemas.openxmlformats.org/officeDocument/2006/relationships/attachedTemplate" Target="Virke_master_test.dotx" TargetMode="Externa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'Ark1'!$B$1</c:f>
              <c:strCache>
                <c:ptCount val="1"/>
                <c:pt idx="0">
                  <c:v>Serie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'Ark1'!$B$2</c:f>
              <c:numCache>
                <c:formatCode>General</c:formatCode>
                <c:ptCount val="1"/>
                <c:pt idx="0">
                  <c:v>4.3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B5F-46C9-9FCB-D692A3082168}"/>
            </c:ext>
          </c:extLst>
        </c:ser>
        <c:ser>
          <c:idx val="1"/>
          <c:order val="1"/>
          <c:tx>
            <c:strRef>
              <c:f>'Ark1'!$C$1</c:f>
              <c:strCache>
                <c:ptCount val="1"/>
                <c:pt idx="0">
                  <c:v>Serie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'Ark1'!$C$2</c:f>
              <c:numCache>
                <c:formatCode>General</c:formatCode>
                <c:ptCount val="1"/>
                <c:pt idx="0">
                  <c:v>2.4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B5F-46C9-9FCB-D692A3082168}"/>
            </c:ext>
          </c:extLst>
        </c:ser>
        <c:ser>
          <c:idx val="2"/>
          <c:order val="2"/>
          <c:tx>
            <c:strRef>
              <c:f>'Ark1'!$D$1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'Ark1'!$D$2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B5F-46C9-9FCB-D692A3082168}"/>
            </c:ext>
          </c:extLst>
        </c:ser>
        <c:ser>
          <c:idx val="3"/>
          <c:order val="3"/>
          <c:tx>
            <c:strRef>
              <c:f>'Ark1'!$E$1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'Ark1'!$E$2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6B5F-46C9-9FCB-D692A3082168}"/>
            </c:ext>
          </c:extLst>
        </c:ser>
        <c:ser>
          <c:idx val="4"/>
          <c:order val="4"/>
          <c:tx>
            <c:strRef>
              <c:f>'Ark1'!$F$1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'Ark1'!$F$2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6B5F-46C9-9FCB-D692A308216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86660591"/>
        <c:axId val="1505972463"/>
      </c:barChart>
      <c:catAx>
        <c:axId val="14866605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505972463"/>
        <c:crosses val="autoZero"/>
        <c:auto val="1"/>
        <c:lblAlgn val="ctr"/>
        <c:lblOffset val="100"/>
        <c:noMultiLvlLbl val="0"/>
      </c:catAx>
      <c:valAx>
        <c:axId val="15059724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4866605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'Ark1'!$B$1</c:f>
              <c:strCache>
                <c:ptCount val="1"/>
                <c:pt idx="0">
                  <c:v>Salg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1702-4913-AA82-CE92103F0292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1702-4913-AA82-CE92103F0292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1702-4913-AA82-CE92103F0292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1702-4913-AA82-CE92103F0292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1702-4913-AA82-CE92103F0292}"/>
              </c:ext>
            </c:extLst>
          </c:dPt>
          <c:cat>
            <c:strRef>
              <c:f>'Ark1'!$A$2:$A$6</c:f>
              <c:strCache>
                <c:ptCount val="5"/>
                <c:pt idx="0">
                  <c:v>1. kvt.</c:v>
                </c:pt>
                <c:pt idx="1">
                  <c:v>2. kvt.</c:v>
                </c:pt>
                <c:pt idx="2">
                  <c:v>3. kvt.</c:v>
                </c:pt>
                <c:pt idx="3">
                  <c:v>4. kv.</c:v>
                </c:pt>
                <c:pt idx="4">
                  <c:v>5. kv.</c:v>
                </c:pt>
              </c:strCache>
            </c:strRef>
          </c:cat>
          <c:val>
            <c:numRef>
              <c:f>'Ark1'!$B$2:$B$6</c:f>
              <c:numCache>
                <c:formatCode>General</c:formatCode>
                <c:ptCount val="5"/>
                <c:pt idx="0">
                  <c:v>8.1999999999999993</c:v>
                </c:pt>
                <c:pt idx="1">
                  <c:v>6</c:v>
                </c:pt>
                <c:pt idx="2">
                  <c:v>4</c:v>
                </c:pt>
                <c:pt idx="3">
                  <c:v>3</c:v>
                </c:pt>
                <c:pt idx="4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6FF-4E82-A524-0E8AC05377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VirkeChart1" Type="http://schemas.openxmlformats.org/officeDocument/2006/relationships/chart" Target="../charts/chart1.xml"/><Relationship Id="rIdVirkeChart2" Type="http://schemas.openxmlformats.org/officeDocument/2006/relationships/chart" Target="../charts/chart2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VIRKE_PH_7CD0AF0204E546568739EE7BB4B1356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903299-A611-43CC-B6DA-462EA71FEABD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56D3930166764413B4C27CD5F481D6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7FF98D-3CF1-436A-B337-3C0FBDE21D35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A1C86930DC124A66A31C4FCDB4E1486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708C87-7829-4464-8809-4692CDB4568B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5ED069C4A3844867B639F1E5D32179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DD16BCE-C13D-453F-A85E-CF546EF57BA8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C24B073FBE354E5F8CE3549F099A91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19B08D-CE46-44E9-A24C-B0494B6D6036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3BDB187108CE42D796A16F25DA6151B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C150CC-9832-4821-BD92-83C83C192B0A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FFFA761D6C374F65B8AA7B1960F5B5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AFD1B91-FD6A-408A-919A-3E7BAC06E69D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161D73AB57AF4C768D10CDE6F473031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BC0457C-5BEF-4B47-8CCC-32E9D09AB407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BEE848E949BD4638ADCFBAEE9D6C08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ADBE58-67C2-410E-A95C-5B4783E18E79}"/>
      </w:docPartPr>
      <w:docPartBody>
        <w:p>
          <w:pPr>
            <w:pStyle w:val="Normal"/>
          </w:pPr>
          <w:r>
            <w:rPr>
              <w:color w:val="C9007F"/>
            </w:rPr>
            <w:t xml:space="preserve">[Paragraftittel]</w:t>
          </w:r>
        </w:p>
      </w:docPartBody>
    </w:docPart>
    <w:docPart>
      <w:docPartPr>
        <w:name w:val="VIRKE_PH_31D8F33A2AC54708A74F776D9E53B15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E4FF0E3-B446-44C4-8127-9E6CB3C1AA30}"/>
      </w:docPartPr>
      <w:docPartBody>
        <w:p>
          <w:pPr>
            <w:pStyle w:val="Normal"/>
          </w:pPr>
          <w:r>
            <w:rPr>
              <w:color w:val="C9007F"/>
            </w:rPr>
            <w:t xml:space="preserve">[Lovtekst på nivå 1]</w:t>
          </w:r>
        </w:p>
      </w:docPartBody>
    </w:docPart>
    <w:docPart>
      <w:docPartPr>
        <w:name w:val="VIRKE_PH_797BC98EA88B4C0C89C0896211A320E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1D85F93-A550-4904-ACE9-CF9E5BC8DB25}"/>
      </w:docPartPr>
      <w:docPartBody>
        <w:p>
          <w:pPr>
            <w:pStyle w:val="Normal"/>
          </w:pPr>
          <w:r>
            <w:rPr>
              <w:color w:val="C9007F"/>
            </w:rPr>
            <w:t xml:space="preserve">[Lovtekst på nivå 2]</w:t>
          </w:r>
        </w:p>
      </w:docPartBody>
    </w:docPart>
    <w:docPart>
      <w:docPartPr>
        <w:name w:val="VIRKE_PH_C3558BE61386491DBA06CC3F462B341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3C35DE-E955-48C1-8143-CAF3B11532EC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A389DFE5BC8B437CBF60FA567AA42F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84A9F50-B223-45FB-8CFA-5B71F7D0E3C2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74793F0FF4874879AB2A7B1DA5D9EAA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BA72C3-9F68-4C6D-923B-D7E6B187DF2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[kr. 0,-]</w:t>
          </w:r>
        </w:p>
      </w:docPartBody>
    </w:docPart>
    <w:docPart>
      <w:docPartPr>
        <w:name w:val="VIRKE_PH_69BD49A3A80D48CDB7B89BB001E4356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0CE3B39-BF1B-41FF-A2C5-4E9F348D817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210F8573CBE84910A78F873C30FD3B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87B9604-C1AD-4C7D-83B0-B2A5649057DF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B4CB142985E2442B893ED0BA72066B9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51955A0-466F-4BFE-9C8A-C35DF015C57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029A70D36E1A4011944632429DF80E3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FA1ECD6-B443-4489-AB61-34540291B53F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16E180E7E7F64B02B74F14A0CB16C5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EF71BA-B2D8-4E5D-9B53-4F5CDC0B4B2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154634D226534946BE75AE0962E4FDE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92FB60-ECD1-4C23-A06E-F57614CB15D1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173BCD5A306944D68D489CC46B4445A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B65615B-C09C-4263-B1EF-7665C7751AD2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5899C2B1AECB49D8B093C8EADDB13F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C0C983-5B58-4F60-88E9-D8E063CA97B4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97DFBAA050524AE4A7265325895743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BC135E9-49E8-43DD-8649-0084001CB8D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[kr. 0,-]</w:t>
          </w:r>
        </w:p>
      </w:docPartBody>
    </w:docPart>
    <w:docPart>
      <w:docPartPr>
        <w:name w:val="VIRKE_PH_63EC835CB3264146B87AA86BE26779C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658768-E169-4749-9790-822907CFCED4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3DC70F6F11044CF7983208CDDBF159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E0E71D-6972-4383-A980-651F5996D658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9CFA9FF5F80B41248965B1DCA0A16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0DE5CA8-DDE6-49C2-AE35-43D134A5FEEB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78ADC74322D244BDA548A7F35DA5A04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563E3B-B9EB-490A-BA6E-BD28782208F1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C0988A4FE3B14F88BEF46C9AB8ED3DB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717A1F1-42E7-40C9-87D0-B4CECC1D9459}"/>
      </w:docPartPr>
      <w:docPartBody>
        <w:p>
          <w:pPr>
            <w:pStyle w:val="Normal"/>
          </w:pPr>
          <w:r>
            <w:rPr>
              <w:color w:val="C9007F"/>
            </w:rPr>
            <w:t xml:space="preserve">[Navn og ev. stilling på tilstedeværende]</w:t>
          </w:r>
        </w:p>
      </w:docPartBody>
    </w:docPart>
    <w:docPart>
      <w:docPartPr>
        <w:name w:val="VIRKE_PH_BF4CCA4897B14EE1B798084174724A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4ED48B5-B722-4181-9986-7CB84F06D96E}"/>
      </w:docPartPr>
      <w:docPartBody>
        <w:p>
          <w:pPr>
            <w:pStyle w:val="Normal"/>
          </w:pPr>
          <w:r>
            <w:rPr>
              <w:color w:val="C9007F"/>
            </w:rPr>
            <w:t xml:space="preserve">[Navn på innkalte som hadde forfall]</w:t>
          </w:r>
        </w:p>
      </w:docPartBody>
    </w:docPart>
    <w:docPart>
      <w:docPartPr>
        <w:name w:val="VIRKE_PH_7A31F0E718E94822982166D5F632F56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4A63DD-1847-4E47-8258-05DF975914BF}"/>
      </w:docPartPr>
      <w:docPartBody>
        <w:p>
          <w:pPr>
            <w:pStyle w:val="Normal"/>
          </w:pPr>
          <w:r>
            <w:rPr>
              <w:color w:val="C9007F"/>
            </w:rPr>
            <w:t xml:space="preserve">[Navn på referenten]</w:t>
          </w:r>
        </w:p>
      </w:docPartBody>
    </w:docPart>
    <w:docPart>
      <w:docPartPr>
        <w:name w:val="VIRKE_PH_1FD3BF6BE34C4D4CB782477D48AF923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B3B4A-DD8F-43F2-9584-CF151076EC3D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AF6192EB30844DB984A0081B6936CA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E3E8E8-5D3C-4829-B18A-63F838789922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4F2841A4054847348F3D8FDFC61B9B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F608BBC-65E3-48E5-9DB5-39F80E9018FB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987F0612041E415A89CA84BB42209E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B8FF1F2-D575-46D9-8344-CAFC5DD20A8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4CC851A481614D78839802C9A7BAB89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5555C5E-5876-4BD6-8826-6323D60D6082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431D9042AEA849B6BB8109D4B9490C4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3680F26-1A95-4E2A-ABA2-39C6030432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38DB35EBF446908959D285F41AF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8A698E-2002-40CE-B4EA-180F7FEED1E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DD4CDD42A53497BBCFBAB730AE127E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39F6F0-2617-496F-A826-3BFE55B8A71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1F49239F1F54257B70124AF211C11E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6DED1F-39D3-4610-AA3B-D2D2DD65917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DEE765BFEAD4393814D5B2C6CA2F16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874A075-D184-4F38-AE73-B8797B10EA23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86C5648CB9A84D4F9FC8C59ECEF6F53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4C516F5-E89C-4671-8925-137533BC675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C0B56EFCB47143F4841D21F472157B0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6650FA1-C5BF-4733-AB34-A87203091E8F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5F5BA861B1C849EB82C67584680FAEC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DA427D5-1CE2-4302-BDC2-685F46344D8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E4FA5A4D2ED4A29ABE5088093CACF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AA45BE4-0147-4DA4-BD85-EA257E6A97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7EE2CEF01D04E6C9169B00682211EE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B3835F0-FD7B-4514-B807-557D0EED4AD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F62A25EC1146D19A75E3B8F118DF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06E982-0416-4801-BF5A-8E3E56A34A0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12509D203CA4EF2A3A88192B41909F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355BB7A-4918-4A31-88A1-DE336EF9A4F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70E67BE72994CF2BEB2C3F1A51FD6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0D44FD-5BCE-4342-9C03-1B22F7E1AF5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4096CC5DD49467CB613EE29DEAD55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30F5B-D347-474A-8C9F-3B98C89B11C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5DE018E0FC9B435AADBAF7358F3988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A111034-8894-45BF-B59F-589B2705129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B914F044275D44388C3674FB7C78EC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560313-EF05-4DE5-9BDE-A85FC0CEFEE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39C1509D052648919F6EB43F5185D0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C96CB7-A78D-449F-BE68-3A7B6701382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6689CCD23A364C9F862CF67B84CF3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77DC5A4-2E58-4D0C-B9FF-88242010D96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D4E7748ABF8436CAC3E28AC9E4528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BD5AC83-EAA6-48D9-9272-4DA98EAC5D8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E7D208D7C64074954C0B5A19D142B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7A6494-5EEA-4E28-BC65-EDBCE87B541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90307053C714D55880C54C2C9122D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5DE0AF-00CC-43E9-9346-BF8024E5AB7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E5D03E390F64771B4E052EFE900B1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0CB6F-37BF-4AC8-9EB9-6DE3737608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3DB36FE727A410EB119DF8336AC51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E9E0B-B084-41AB-8200-11423D78BCC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0F9977DF2044EBB5513FB20B3791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0AF893F-244A-44BE-A588-5559BC52A11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226C8582E8C4D1FA9441BD19BFD8B1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1FB9FE2-AFD2-4748-BA13-ADC14CEDB15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0044120D6E7489AA0DAC42E3FF9C4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9DEC1F-7FED-48D8-AFFF-A7A38ACA8D7B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A4ACA330A0B04D31BAA15B5E8EE29B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89A111B-0676-47EA-BCF3-3DBA11A8066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E241F3AD20AC46C18E777A9D4100BA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BDF96D-37C2-49AA-BC54-397EA598E30E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12412032DA6D4B04BBEA23FD2EE00E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85E1CC-BDF5-4F20-8737-5A977E050BA8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24E669CBF2CC448EBADA64873A75EE3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C611C68-9B29-42F3-A396-796207F6A2A0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2E5DACE9661140EF8F83A7F1967D706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5697663-AB71-4048-AC4A-6706183D50F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A1F606C4C734FEBA69A20AA1EEF18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56E640-ED17-4FA8-B049-72F799F706D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6F14DE5FBEA411CA5738EDE0ABD3B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53C93D-111F-4B75-BF17-C799A4B219E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A12E3B95A7D43E99C9E78C26171EF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9F589C7-6B40-44EE-A2CD-31FE3FDF85D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908B07330734BDCBD37357047F3380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18A7DA0-B137-4243-8834-1B138FDC5C6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809DE7C4C124C72BBA268529EC83E2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D92D56F-9C48-41EE-8849-1DBD738C66A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EBC9E3F5F3E48B78B4EEE0C5407A5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F8CB60-4393-4DF2-9816-51B6905148A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8B09C0866294C17992C1F12DFCEC00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0F0AD9-D8CA-4ABE-8B87-1F18FFF5D13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4F18560EA604B2E9C83A5135ABF04C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37F2772-256B-48EA-B86F-EDC077901E8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B4E2CD964F149C2BF736C745AEE00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017AC-0B22-4030-8593-F1A4EA898A3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5DDE2299CB47C59E9945546BABC35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7713A46-1FFE-4DB7-B86A-931D92DDE18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947399D679E405BB8D8978DE05AE15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3F2AA6-29A9-489A-9B23-83EE1CDDD46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E41D62FADD04BD9B9F96EB2136D59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9E98BE2-2A06-4936-BD2D-1C53A9ACE02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8E38E3CE357460BB5F060A81A7FD70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28EBF-C18B-4126-B402-4494E0CC53A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035CD68729F4B23B3C80684A324F3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1C1585-72AB-461F-A606-DDA2B7F3FA3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1FF9D0BB06047FEA00314745862D9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D132C82-0462-466E-A8A0-013BB6350CA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9794E6021CD4C4E8E55A3D80B9C1B5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FA1A505-FF11-4800-AADE-770B68DBD71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7436CD6A2734DBBAE7F64C0909D2E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C85F42-663D-459D-BAA6-DCC52EFBEBD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A95FB7A5B634769829B7F50592FFB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5C73CBE-3A8D-4642-9770-342C002607A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926B1484C5B4151ACD75E697025CCD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82EF916-A251-4723-95B1-0E2B45671F0B}"/>
      </w:docPartPr>
      <w:docPartBody>
        <w:p>
          <w:pPr>
            <w:pStyle w:val="Normal"/>
          </w:pPr>
          <w:r>
            <w:rPr>
              <w:color w:val="C9007F"/>
            </w:rPr>
            <w:t xml:space="preserve">[ ]</w:t>
          </w:r>
        </w:p>
      </w:docPartBody>
    </w:docPart>
    <w:docPart>
      <w:docPartPr>
        <w:name w:val="VIRKE_PH_A2D08F3B04564A3CBC74C9B29807B3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51637CF-5F18-4DE9-80F8-375231CD70F4}"/>
      </w:docPartPr>
      <w:docPartBody>
        <w:p>
          <w:pPr>
            <w:pStyle w:val="Normal"/>
          </w:pPr>
          <w:r>
            <w:rPr>
              <w:color w:val="C9007F"/>
            </w:rPr>
            <w:t xml:space="preserve">[ ]</w:t>
          </w:r>
        </w:p>
      </w:docPartBody>
    </w:docPart>
    <w:docPart>
      <w:docPartPr>
        <w:name w:val="VIRKE_PH_DBDC2881689548FF8B16AB9052F32C8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55ED6A-3777-4481-951D-6AC4D484B5B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573DA1257B74F9A983FC5F18E8E9D9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B8837C6-D08D-444F-B8AD-B77FFEDBBE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F1F008988A148959B605ED28744B7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76A2B7D-8B84-4FFF-9A3F-B87FCB0F3C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C31F35E5BAF49598B07740A807DD28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B2EF5-A95E-4B76-B0D5-9A9EF4B5A1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265A403D34946288A7B94AA720C01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52B5B63-E3A0-41C2-A0EA-F99188A065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4C7AC938BA1440BAEBF52408120D32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C3599F-0E2F-4C53-A4E5-0B5AB011109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7232E03C1174911A3747AE0F3635CB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9DB73DD-224B-4D9E-A3DC-04655E0672A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7A20B8FC49A47E695A1DFA7083B5F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E0F6828-F9CD-4FDE-8945-0E334F7C275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F576214768749159C6CDEC196092F8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A4DA799-0B4F-4D02-94B5-CF76B404355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C1897D7F7DE4122B65C27EBDED13B2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A41D4-F05A-4E40-A105-899ACBE65B2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7B017AF67554FDDA6EC3E22AD210E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014550-75F1-4CC8-B05A-2E44F400B36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2A54D4CDA3349C1BC1FDE3E39E90C0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2B4F34A-B4BD-4200-9BA6-7C8558A44A9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B060814B6CA4B96855487BCAD472D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2177BF8-A58E-4906-8396-6BB61D65235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E7176CE8E124E7F831BC0611D5495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A6A5CEA-2671-44C4-86B5-BD09259FD08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FD6023640C347608F52A0FB94F7A3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97F1C7-F1B8-4045-9EEF-D5A16857BA6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C185B501F8A4AAB9C7BAFE32E6F5B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C3F108-323C-4BA5-BB0B-B4AF422D882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56E479C422A4878B2D07C3421230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842ACBA-BF48-4411-BAAE-72069F3099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1F2A3C12C8F499ABEAE92DF9D1AF87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346C2C6-50C0-42E4-BF3B-A8BE01DBABA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563657D501D47888BE4DDCDCBE880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27A0169-E461-4116-B610-DA28D05C75F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C0946BC789B458F919202D2F748286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08DFB7E-9BBB-4B75-91DF-13E430C319B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E3CAE5C72B14C7CA379512A7A76B4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5B7B33-952C-45BB-805A-CC9CD26ADF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ADE15DC39C44048B7F2D16DAB584CF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348237-4C92-4AF7-80ED-8591BBAC8BE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CB28FE97B442C886500126284525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EEB9C05-8294-44BB-952C-61728C66E31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8572A86197D431AAC197F0293B9CC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4212BF0-7DEF-41DE-9600-851B5E07490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067292AFE1408C9C33C65ABE2936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4CEB050-1F16-4A90-AC83-32EC0FE86FB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BA36F07C67F4C7EBC14F3BC2875CBF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CEFF93F-9BD6-4F25-B25E-1DECA386D96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7F106521E84AF28770AE32BD8DDB9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BB5302-0C65-4657-82A5-73D5D1F6C84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C4BD82B9A34785B3C6797765F49F4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5EA880E-7679-4BA4-8688-F955BD68D9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054B9D971E412EB8F2AB1ACB6FAB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456A5F4-D9DF-4ED4-88DC-B0E5E7E0BB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5786961D1904AF499BA3CBFB25047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376507D-FAFE-4A47-BBA7-772D07BF88E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D39B4BF8EE54F06A91762D95C9AB9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F17712-9472-495D-BAAF-82248E3E3D7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3401307461644E5AFD0549B3B1D2B0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43D638A-28AA-43BF-BED4-19C8144D61D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54AC5B57D384AE786FFCFBEA9FC84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1A8E4E-1BDE-411F-9E5D-6768062EAA4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FD1836A37B845899252CB7D280A6F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20F9F1-E1B0-457A-97CA-B55F3523238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4FC54A995134A1C91D318F18B31F1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9DDC6E8-5505-41AF-851D-EF29B226B9D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BDC61E2408B4A1F838828DB4E648A5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BDE52D-B764-44C7-B93D-8D097E094AB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FEC1ECBC6824F8E984C24E80886A2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CD096C-11DD-4FA2-B1BD-5B096C4C855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87C7BB31BD54DFBB36FA2FC79B57D4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078F24-F4AA-4BB9-8BB9-56709816BF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A1481696DC042D1891D7164FD6784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624732B-2778-4A87-A6B3-AB85B818AFB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04AFE03AD6A452385F83EA179E7D2F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728BC59-F9BA-49E4-908F-CD8574041A5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B812343AD4840AF8054BFB472C625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4C40A72-B50C-45CB-A73A-A6B18EB656E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018BDBAD9164A34AC2C522D6DFC4C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E26977A-C0B4-48BF-B17F-DB052CDE722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61DD18664004378A7A8F8C8025A746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B108CA-C2E6-4059-B1CF-4EA18C6F632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A2EF317D8354D2F86DCA58BEC6091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D675A9-87A0-4162-BE05-F858DFF62B5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CF465BC6EBB40DFA9BB0ED9D03DBB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55AEC5C-6F9E-4D9E-B3A9-324DFD41AF9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A799A7A657C456291F94E77C435D2A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196BE9-6978-4D18-9305-C442757B6F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5C74117F82A431DA7B3AE20F872F77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60BDB09-9E87-4035-838F-101E3C3EFDE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742CD8562D4403CB99752F0562D2F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6DE047-8FF5-49DF-A74D-872A5E992D7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DB8947B73234F618ED7338FC2020D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F83095-3D4F-424E-BDA4-DE0EFA6B464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C639E4FB9544AF4A13425435B584F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89A6CBB-3AB4-45CB-8322-B2286B511F1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9122783AAB46D1BDF3D7F89ADB3A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164D149-1362-4CBC-AE25-566C8CF852D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FD25D56627C47958D76CE7ACCC5AF5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9184C75-F47A-4BED-BB83-8337A342B43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E012C47B9E14666B38CDB3344101A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0D5FA8-7A88-41A5-BC9F-59CA04E80F9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3FDAAE756B44BEB860770D175252B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C094C0-4131-4501-ABA4-80D28139718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4BE4CF0AAE0430F9A6D31278207A57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783C03-840C-4B71-82C3-3BF9CF86404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72CA6A68B34430EA8DB19915B7F33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18C8AD-811C-46C8-B69D-294BE7941B1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10F02C673B4456B97084DC80C0E56B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196AE6-7FF3-4986-9B9B-CBA24B732C7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52046C1B2304740B3545D2EB80A01E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DB893B5-18E1-4051-9891-DA1D27D66B6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6BEBA32F4EB4DCCAE669D1021A13C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F100DC-A222-4E73-87D4-14DAA9372EF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7C0A161F20648E8B1745FAEF64B8F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22B9250-AD46-4011-B5BF-B73B6CF5A20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689C0BE694B4002AF84EDA5063A07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97DAFE7-37C4-474F-A1DA-0C58FDFF7C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54B52F074F24222A96D19BF1C0623B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92BB-3156-4526-AAE4-EEFF4745100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4BEC3DD0309470B9CF92DCD296CC7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CEF1E0-5875-4699-813B-B68699F55B9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68B0F6D093543B58B07E42A7DD3D8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E7D50F3-C937-47B8-91BC-F0BA52EF78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9A029DFA6BA47DBB53BF29068B9ABF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25E413-67DC-4D85-8A29-7803AB47480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6100EB346E84C20AB6D7F07B92DCB9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DB974E-2BE5-45DF-A594-F7A8930903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6C0727CE8114B689B54DFB48D93E1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8F5D90-2326-4B06-BE1E-318278A1C8E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C5CB3E652D049A6BDFE05418E34872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A110A8-9507-4CD9-AE6D-50F067A474B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27C51266835406EB5DB9CE72E34B4C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AE592BF-89EA-4CF9-A557-0B0D8F8CE51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417F78892EF493EB3E575D54A99FD1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B6CE4-5213-4665-9300-E1F31EA3F36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744106B297B433EB35623FB1BC65F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0E18F43-4A23-469C-A236-5EFFFE812BC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9B4A23681D54561BA7FA703928E3CC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7A55B92-DF6B-4667-92F8-7D7E519AB17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3A4E0BE6B2141479C61085D03A418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E7219B0-ED9E-4A15-ABA2-5EA83B732E0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D07EBF677C04F5DA1AC5387F1DBC62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FD871BC-98F2-43EA-82CF-E2477F7F675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CE945B3167A4745AF29E8846393F7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0DDC5C-7734-4B85-8308-B389615E001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6C2943696C546A0BE1982423E356BD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976FB52-60BC-4F8B-94C0-69C4B12CC89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51E88631B14A0BB50BAE7C8D39CF3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55C6EEF-D295-4909-B0CF-C5D5C7E2244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ED63B2E283488682BB9B53AF7F301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776ACA-C1AB-49B4-8512-9AFE6D10FA9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A570333E5C54B4C97B1426A6F517A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A1104FF-FDB1-4A43-B4D3-5A2C0B11C27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A7AF0A3700B491AA3AC334FE8AC7C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2ECA4F-1583-4866-B39C-9C7511150E4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65ECB5DA26646BC93C96E5397DFFA9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E9A877-A835-4110-9CF5-83D7C8126B3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C6147446A741A09DBF677139B025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64A14AE-04D0-442F-B1CD-90D3C7EBDF1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152B5FD832E4629AD64BA0C7FC0E6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5E9B2-E6B9-4D95-95A0-EC4AB50F7F5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1B3331350E141F6AB290E771400099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C79C74-09B6-499E-86EE-088605BA89B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2AE3964B39844FF813DF929DDCA733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238027-D359-4516-965A-066C7031B42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130AA1BA3646E6B695B7293F6247D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03928B8-1DB9-41FD-AB90-119E2CD8A91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8E6B28DAF7446FC901A047CDAD9BF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0B0B9A-389D-4069-8213-2D3211DD9FC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2DF35E5F71B4545956007FF684BD21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D47C6FD-5AD9-4171-A851-24CF37DDAB5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488E02FBED4DF5AA22A68349B4070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334C0F-3E12-46FA-8491-D3A244ECDA0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E84EABEEFF745798A9FF0C9FA8E051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04F0C73-E7A0-47F0-85CD-74021079F91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DDD44B8FE7F454C99ABE3FE02A3987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48CD0CF-E1F3-4A93-B730-F5C68DF7182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1CF8FCAF85E422A96B2A797F7DC08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CFF4B9-9860-49A5-B607-DA411000839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E379A4D81F3424CBEB00AE5E0555F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F8C94F8-E887-4BE4-A624-7667DD539E3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68676633334470585A8628BB69DE15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7DEA-2625-4C35-87FF-9AED807350D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DADA903D14746C086DCAD2EF36F6C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6355C78-1127-472D-AC31-C1D31ED65D8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7D421D7185348E3A323E7A731EB45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99234F-EF23-442C-8501-D223DCB319D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D6122F3957A45A79DC6F09D18880B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08A9CB-AC5B-4EB8-8942-A141C4117DC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9AFDE81C4A149929DBC7E3CC499979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6ED31F-D518-4426-BE93-A69F3317CD0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BF424D0B149413E8376A04B21A9E9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DB2E235-E506-472B-8141-A919409597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461169D656C48399EC4077341A6064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052A06-A8E2-4EF9-B90B-1CA8E39FF1C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012881A9F074E5094FD2AB1AAC701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E40CD21-0F55-4B65-BADD-F9192D30EAA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B3CF8E5D4454719A705E45D902E85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99DDD96-146A-4116-B63E-A65BCCDB714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049FDE0DAD8453D9E294F837C860A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2819214-16A5-4B1F-B88A-5CCE01FF64A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31359F2D34848BBB5195B8D3E885C3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BD20931-0D9D-4D13-A95E-6BDF24FA6E0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A14757E22D0443B88B54EB3DCED221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05BB24-C808-4645-BCFB-93D525960E4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E0108468E064446BFDBC989055095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4088D-8EA6-4519-8D62-BE0641F40B9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FBA395B82034D1FA8AD869590FBC9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8FAAFF-79E4-4E8C-BF7D-2A567B4F361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420A87DD86B4899BBD69B5887616F8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B05F4D6-E8C3-4509-AC52-A8674E52083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731EC3DD52484E9BA39A34F619A7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A3C39-4AA4-4904-B159-CFB21C88A67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D53D2E310BE443EA399457C4C81A21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30370CB-4851-43D4-B69C-8DC03807949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BE83D512625423F88AAC7BCDD44700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C3BDB09-EA62-45F5-865D-B75F2074D06F}"/>
      </w:docPartPr>
      <w:docPartBody>
        <w:p>
          <w:pPr>
            <w:pStyle w:val="Normal"/>
          </w:pPr>
          <w:r>
            <w:rPr>
              <w:color w:val="C9007F"/>
            </w:rPr>
            <w:t xml:space="preserve">[Tema eller dokumentkategori]</w:t>
          </w:r>
        </w:p>
      </w:docPartBody>
    </w:docPart>
    <w:docPart>
      <w:docPartPr>
        <w:name w:val="VIRKE_PH_A6784EBD2068418CBA32BEFCDDF5DD0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288390-272B-454F-89E8-8096BD125974}"/>
      </w:docPartPr>
      <w:docPartBody>
        <w:p>
          <w:pPr>
            <w:pStyle w:val="Normal"/>
          </w:pPr>
          <w:r>
            <w:rPr>
              <w:color w:val="C9007F"/>
            </w:rPr>
            <w:t xml:space="preserve">[Dokumentnavn]</w:t>
          </w:r>
        </w:p>
      </w:docPartBody>
    </w:docPart>
    <w:docPart>
      <w:docPartPr>
        <w:name w:val="VIRKE_PH_B8A84889D70F475A9F2D3C92B370B6E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25D312-1500-4882-8F08-B8C9C7444A10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[foretaksnavn]</w:t>
          </w:r>
        </w:p>
      </w:docPartBody>
    </w:docPart>
    <w:docPart>
      <w:docPartPr>
        <w:name w:val="VIRKE_PH_E8646BB2ECB54AF6A480E95162C2424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0C23547-B861-44BC-8768-725C4B7E9467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E75C5E619C124CB9AEA1EE6712EDCF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B764412-EF7F-4FAF-90F6-FA6513A07BF6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70DA682D1362482CA1680E562BFC400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4D0F8B1-4CB2-451F-A45A-A4292CF8D658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C9130905B8BF4483B119BB7D3EDB8F7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C534526-AB28-4199-9E15-DE61E287B401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87F1FD2AE2A74D218569F41B6754D1F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170A3C6-3F86-4481-9950-00362664E95B}"/>
      </w:docPartPr>
      <w:docPartBody>
        <w:p>
          <w:pPr>
            <w:pStyle w:val="Normal"/>
          </w:pPr>
          <w:r>
            <w:rPr>
              <w:color w:val="C9007F"/>
            </w:rPr>
            <w:t xml:space="preserve">[Navn og ev. stilling på tilstedeværende]</w:t>
          </w:r>
        </w:p>
      </w:docPartBody>
    </w:docPart>
    <w:docPart>
      <w:docPartPr>
        <w:name w:val="VIRKE_PH_6A11C6862B5E42C1A644B0007B1462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88A5F1F-D5B2-4EFA-B5F9-284A892806C9}"/>
      </w:docPartPr>
      <w:docPartBody>
        <w:p>
          <w:pPr>
            <w:pStyle w:val="Normal"/>
          </w:pPr>
          <w:r>
            <w:rPr>
              <w:color w:val="C9007F"/>
            </w:rPr>
            <w:t xml:space="preserve">[Navn på innkalte som hadde forfall]</w:t>
          </w:r>
        </w:p>
      </w:docPartBody>
    </w:docPart>
    <w:docPart>
      <w:docPartPr>
        <w:name w:val="VIRKE_PH_E34FF291861E4CE7AF3DDF6D235DF11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A4F72B7-25F1-4911-B80D-25C69E222803}"/>
      </w:docPartPr>
      <w:docPartBody>
        <w:p>
          <w:pPr>
            <w:pStyle w:val="Normal"/>
          </w:pPr>
          <w:r>
            <w:rPr>
              <w:color w:val="C9007F"/>
            </w:rPr>
            <w:t xml:space="preserve">[Navn på referenten]</w:t>
          </w:r>
        </w:p>
      </w:docPartBody>
    </w:docPart>
    <w:docPart>
      <w:docPartPr>
        <w:name w:val="VIRKE_PH_A701A9B982334274BE1274486447385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B1E55CD-BCEF-4657-9FF5-9B10B3302E48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6207C5A021264E698DD29872B75D3D3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CFFD209-15CE-40A4-B0AC-4046699F88BF}"/>
      </w:docPartPr>
      <w:docPartBody>
        <w:p>
          <w:pPr>
            <w:pStyle w:val="Normal"/>
          </w:pPr>
          <w:r>
            <w:rPr>
              <w:color w:val="C9007F"/>
            </w:rPr>
            <w:t xml:space="preserve">[kr. xxx,xxx,-]</w:t>
          </w:r>
        </w:p>
      </w:docPartBody>
    </w:docPart>
    <w:docPart>
      <w:docPartPr>
        <w:name w:val="VIRKE_PH_B45CE7B9C0C3446D897F4753AD0949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4F39F7-4B1A-4DB7-9403-33FE40138E9D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43B0606B495E434BA60A1A69429E374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E971292-4B26-464F-8CFC-F2BD40793958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4EC3B9832BF74717AC8B68D0A91C87D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854E136-41D5-4706-B370-00CFA8446AF0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[kr. 0,-]</w:t>
          </w:r>
        </w:p>
      </w:docPartBody>
    </w:docPart>
    <w:docPart>
      <w:docPartPr>
        <w:name w:val="VIRKE_PH_B31ADA58244D4EC3B076E230B20E353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B863F2B-D1FF-434E-B444-87BDE9AAB918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955D0266D76A4FB79E9E75C23FABD6A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2A59689-9F47-433B-B455-37563D4CBB81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F53111B717CB455F938BAF2FCB0999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1261B13-FE5A-4E18-9DC3-04888720D8F8}"/>
      </w:docPartPr>
      <w:docPartBody>
        <w:p>
          <w:pPr>
            <w:pStyle w:val="Normal"/>
          </w:pPr>
          <w:r>
            <w:rPr>
              <w:color w:val="C9007F"/>
            </w:rPr>
            <w:t xml:space="preserve">[innta]</w:t>
          </w:r>
        </w:p>
      </w:docPartBody>
    </w:docPart>
    <w:docPart>
      <w:docPartPr>
        <w:name w:val="VIRKE_PH_52F755ABF8094183ABBB460516F62AE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4A4579D-2AD9-44BA-A0F9-A3E50F6E8C28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6BAE8ADFCC4B482D8CF35F54FD7D05C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57976E3-F6FC-4E33-AB8D-5316E9D469D9}"/>
      </w:docPartPr>
      <w:docPartBody>
        <w:p>
          <w:pPr>
            <w:pStyle w:val="Normal"/>
          </w:pPr>
          <w:r>
            <w:rPr>
              <w:color w:val="C9007F"/>
            </w:rPr>
            <w:t xml:space="preserve">[enten møtested/møteform (digitalt)]</w:t>
          </w:r>
        </w:p>
      </w:docPartBody>
    </w:docPart>
    <w:docPart>
      <w:docPartPr>
        <w:name w:val="VIRKE_PH_71CD504B889749C891BBA29FA4B2F78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9A81214-ACA9-4B17-BD58-9FB6A0EFD883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655C5E80F9E74C7491AFC0CBE8DEAE2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9243167-D247-413A-ACB2-B854078C4783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68DA62FAF805450A9BF75F82E02BF12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F421C95-81D6-4ED0-968D-F67DA04D79E0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D2B89A7A97EF4A74A09D0F0A0F0180D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3E14CB-7078-41CC-845D-4B9F8F0C651E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68D98CC4A0224F50B44DA42331274F7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78E91D4-03DD-4D31-AF61-D5821800D8D3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29BF3D56270A45409705916693E5FF7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1E9E75-3EE5-4C8D-A0BF-FDDCC73E7F53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8274401A286B42B39DE391DB32436D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0980ED7-AEEC-4149-847C-AF553684BA8A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B48D1C5A1F9B4B40B2127E41FCC88C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BAA1223-3693-45EF-88ED-7D2A12456CEB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42250E3EA3B449E2816D882B9DCA4BE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8FFC271-31EA-4564-A73F-3F6C541591DE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Signatu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AE6C958-5D23-42C3-B60F-1F0B3791176C}"/>
      </w:docPartPr>
      <w:docPartBody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2910"/>
            <w:gridCol w:w="300"/>
            <w:gridCol w:w="2910"/>
            <w:gridCol w:w="300"/>
            <w:gridCol w:w="2910"/>
          </w:tblGrid>
          <w:tr>
            <w:trPr>
              <w:cantSplit/>
            </w:trPr>
            <w:tc>
              <w:tcPr>
                <w:tcW w:w="9330" w:type="dxa"/>
                <w:gridSpan w:val="5"/>
                <w:tcMar>
                  <w:top w:w="0" w:type="dxa"/>
                  <w:left w:w="0" w:type="dxa"/>
                  <w:bottom w:w="630" w:type="dxa"/>
                  <w:right w:w="0" w:type="dxa"/>
                </w:tcMar>
                <w:vAlign w:val="center"/>
              </w:tcPr>
              <w:p>
                <w:pPr>
                  <w:pStyle w:val="Normal"/>
                  <w:keepNext w:val="1"/>
                  <w:spacing w:after="0"/>
                </w:pPr>
                <w:sdt>
                  <w:sdtPr>
                    <w:rPr>
                      <w:color w:val="000000"/>
                    </w:rPr>
                    <w:alias w:val="Sted"/>
                    <w:placeholder>
                      <w:docPart w:val="VIRKE_PH_7CD0AF0204E546568739EE7BB4B13561"/>
                    </w:placeholder>
                    <w:showingPlcHdr/>
                    <w:temporary/>
                    <w:id w:val="170000948"/>
                    <w:tag w:val="virke_170000001"/>
                  </w:sdtPr>
                  <w:sdtContent>
                    <w:r>
                      <w:rPr>
                        <w:color w:val="C9007F"/>
                      </w:rPr>
                      <w:t xml:space="preserve">[Sted]</w:t>
                    </w:r>
                  </w:sdtContent>
                </w:sdt>
                <w:r>
                  <w:t xml:space="preserve"> / </w:t>
                </w:r>
                <w:sdt>
                  <w:sdtPr>
                    <w:rPr>
                      <w:color w:val="000000"/>
                    </w:rPr>
                    <w:alias w:val="dato"/>
                    <w:placeholder>
                      <w:docPart w:val="VIRKE_PH_56D3930166764413B4C27CD5F481D6BD"/>
                    </w:placeholder>
                    <w:showingPlcHdr/>
                    <w:temporary/>
                    <w:id w:val="170000949"/>
                    <w:tag w:val="virke_170000003"/>
                  </w:sdtPr>
                  <w:sdtContent>
                    <w:r>
                      <w:rPr>
                        <w:color w:val="C9007F"/>
                      </w:rPr>
                      <w:t xml:space="preserve">[dato]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center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A1C86930DC124A66A31C4FCDB4E14867"/>
                    </w:placeholder>
                    <w:showingPlcHdr/>
                    <w:temporary/>
                    <w:id w:val="170000950"/>
                    <w:tag w:val="virke_170000005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5ED069C4A3844867B639F1E5D32179A8"/>
                    </w:placeholder>
                    <w:showingPlcHdr/>
                    <w:temporary/>
                    <w:id w:val="170000951"/>
                    <w:tag w:val="virke_170000007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center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center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C24B073FBE354E5F8CE3549F099A9183"/>
                    </w:placeholder>
                    <w:showingPlcHdr/>
                    <w:temporary/>
                    <w:id w:val="170000952"/>
                    <w:tag w:val="virke_170000009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3BDB187108CE42D796A16F25DA6151B8"/>
                    </w:placeholder>
                    <w:showingPlcHdr/>
                    <w:temporary/>
                    <w:id w:val="170000953"/>
                    <w:tag w:val="virke_170000011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center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center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FFFA761D6C374F65B8AA7B1960F5B556"/>
                    </w:placeholder>
                    <w:showingPlcHdr/>
                    <w:temporary/>
                    <w:id w:val="170000954"/>
                    <w:tag w:val="virke_170000013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0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161D73AB57AF4C768D10CDE6F4730317"/>
                    </w:placeholder>
                    <w:showingPlcHdr/>
                    <w:temporary/>
                    <w:id w:val="170000955"/>
                    <w:tag w:val="virke_170000015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Innhold_Virke"/>
        <w:style w:val="Overskrift for innholdsfortegnels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4668400F-FA00-4AD0-93DD-74A658F53EF9}"/>
      </w:docPartPr>
      <w:docPartBody>
        <w:sdt>
          <w:sdtPr>
            <w:id w:val="170000956"/>
            <w:docPartObj>
              <w:docPartGallery w:val="Table of Contents"/>
              <w:docPartUnique/>
            </w:docPartObj>
          </w:sdtPr>
          <w:sdtContent>
            <w:p>
              <w:pPr>
                <w:pStyle w:val="Overskriftforinnholdsfortegnelse"/>
              </w:pPr>
              <w:r>
                <w:t xml:space="preserve">Innhold</w:t>
              </w:r>
            </w:p>
            <w:p>
              <w:pPr>
                <w:pStyle w:val="INNH1"/>
              </w:pPr>
              <w:r>
                <w:rPr>
                  <w:color w:val="000000"/>
                </w:rPr>
                <w:fldChar w:fldCharType="begin"/>
              </w:r>
              <w:r>
                <w:rPr>
                  <w:color w:val="000000"/>
                </w:rPr>
                <w:instrText xml:space="preserve"> TOC \o "1-3" \h \z \u \* MERGEFORMAT </w:instrText>
              </w:r>
              <w:r>
                <w:rPr>
                  <w:color w:val="000000"/>
                </w:rPr>
                <w:fldChar w:fldCharType="separate"/>
              </w:r>
              <w:r>
                <w:rPr>
                  <w:color w:val="000000"/>
                </w:rPr>
                <w:t xml:space="preserve">Overskrift på nivå 1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2"/>
              </w:pPr>
              <w:r>
                <w:rPr>
                  <w:color w:val="616161"/>
                </w:rPr>
                <w:t xml:space="preserve">Overskrift på nivå 2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3"/>
              </w:pPr>
              <w:r>
                <w:rPr>
                  <w:color w:val="616161"/>
                </w:rPr>
                <w:t xml:space="preserve">Overskrift på nivå 3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  <w:r>
                <w:rPr>
                  <w:color w:val="000000"/>
                </w:rPr>
                <w:fldChar w:fldCharType="end"/>
              </w:r>
            </w:p>
          </w:sdtContent>
        </w:sdt>
      </w:docPartBody>
    </w:docPart>
    <w:docPart>
      <w:docPartPr>
        <w:name w:val="Lovtekst"/>
        <w:style w:val="Overskrift 4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E43741AD-A5E0-4A11-8F3E-606E35A54227}"/>
      </w:docPartPr>
      <w:docPartBody>
        <w:p>
          <w:pPr>
            <w:pStyle w:val="Overskrift4"/>
          </w:pPr>
          <w:sdt>
            <w:sdtPr>
              <w:rPr>
                <w:color w:val="000000"/>
              </w:rPr>
              <w:alias w:val="Paragraftittel"/>
              <w:placeholder>
                <w:docPart w:val="VIRKE_PH_BEE848E949BD4638ADCFBAEE9D6C086F"/>
              </w:placeholder>
              <w:showingPlcHdr/>
              <w:temporary/>
              <w:id w:val="170000957"/>
              <w:tag w:val="virke_170000018"/>
            </w:sdtPr>
            <w:sdtContent>
              <w:r>
                <w:rPr>
                  <w:color w:val="C9007F"/>
                </w:rPr>
                <w:t xml:space="preserve">[Paragraftittel]</w:t>
              </w:r>
            </w:sdtContent>
          </w:sdt>
        </w:p>
        <w:p>
          <w:pPr>
            <w:pStyle w:val="Overskrift5"/>
          </w:pPr>
          <w:sdt>
            <w:sdtPr>
              <w:rPr>
                <w:color w:val="000000"/>
              </w:rPr>
              <w:alias w:val="Lovtekst på nivå 1"/>
              <w:placeholder>
                <w:docPart w:val="VIRKE_PH_31D8F33A2AC54708A74F776D9E53B154"/>
              </w:placeholder>
              <w:showingPlcHdr/>
              <w:temporary/>
              <w:id w:val="170000958"/>
              <w:tag w:val="virke_170000020"/>
            </w:sdtPr>
            <w:sdtContent>
              <w:r>
                <w:rPr>
                  <w:color w:val="C9007F"/>
                </w:rPr>
                <w:t xml:space="preserve">[Lovtekst på nivå 1]</w:t>
              </w:r>
            </w:sdtContent>
          </w:sdt>
        </w:p>
        <w:p>
          <w:pPr>
            <w:pStyle w:val="Overskrift6"/>
          </w:pPr>
          <w:sdt>
            <w:sdtPr>
              <w:rPr>
                <w:color w:val="000000"/>
              </w:rPr>
              <w:alias w:val="Lovtekst på nivå 2"/>
              <w:placeholder>
                <w:docPart w:val="VIRKE_PH_797BC98EA88B4C0C89C0896211A320E6"/>
              </w:placeholder>
              <w:showingPlcHdr/>
              <w:temporary/>
              <w:id w:val="170000959"/>
              <w:tag w:val="virke_170000022"/>
            </w:sdtPr>
            <w:sdtContent>
              <w:r>
                <w:rPr>
                  <w:color w:val="C9007F"/>
                </w:rPr>
                <w:t xml:space="preserve">[Lovtekst på nivå 2]</w:t>
              </w:r>
            </w:sdtContent>
          </w:sdt>
        </w:p>
      </w:docPartBody>
    </w:docPart>
    <w:docPart>
      <w:docPartPr>
        <w:name w:val="Tabell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DFADC4FE-A6D6-4ECC-A687-91DCEB2A4AAF}"/>
      </w:docPartPr>
      <w:docPartBody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1"/>
                </w:pPr>
                <w:r>
                  <w:t xml:space="preserve">Utbytte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C3558BE61386491DBA06CC3F462B341D"/>
                    </w:placeholder>
                    <w:showingPlcHdr/>
                    <w:temporary/>
                    <w:id w:val="170000960"/>
                    <w:tag w:val="virke_170000024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1"/>
                </w:pPr>
                <w:r>
                  <w:t xml:space="preserve">Annen egenkapital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A389DFE5BC8B437CBF60FA567AA42F97"/>
                    </w:placeholder>
                    <w:showingPlcHdr/>
                    <w:temporary/>
                    <w:id w:val="170000961"/>
                    <w:tag w:val="virke_170000026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1"/>
                </w:pPr>
                <w:r>
                  <w:rPr>
                    <w:rFonts w:asciiTheme="majorHAnsi" w:hAnsiTheme="majorHAnsi"/>
                    <w:b/>
                  </w:rPr>
                  <w:t xml:space="preserve">Sum disponert</w:t>
                </w:r>
              </w:p>
            </w:tc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0"/>
                  <w:jc w:val="righ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kr. 0,-"/>
                    <w:placeholder>
                      <w:docPart w:val="VIRKE_PH_74793F0FF4874879AB2A7B1DA5D9EAA7"/>
                    </w:placeholder>
                    <w:showingPlcHdr/>
                    <w:temporary/>
                    <w:id w:val="170000962"/>
                    <w:tag w:val="virke_170000028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Saksliste"/>
        <w:style w:val="Overskrift 6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D5829E93-79AF-4094-86F4-F93BE38E8C46}"/>
      </w:docPartPr>
      <w:docPartBody>
        <w:p>
          <w:pPr>
            <w:pStyle w:val="Overskrift3"/>
          </w:pPr>
          <w:r>
            <w:t xml:space="preserve">Sak 1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69BD49A3A80D48CDB7B89BB001E43566"/>
              </w:placeholder>
              <w:showingPlcHdr/>
              <w:temporary/>
              <w:id w:val="170000963"/>
              <w:tag w:val="virke_170000030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210F8573CBE84910A78F873C30FD3B5E"/>
              </w:placeholder>
              <w:showingPlcHdr/>
              <w:temporary/>
              <w:id w:val="170000964"/>
              <w:tag w:val="virke_170000032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Overskrift3"/>
          </w:pPr>
          <w:r>
            <w:t xml:space="preserve">Sak 2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B4CB142985E2442B893ED0BA72066B99"/>
              </w:placeholder>
              <w:showingPlcHdr/>
              <w:temporary/>
              <w:id w:val="170000965"/>
              <w:tag w:val="virke_170000034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029A70D36E1A4011944632429DF80E35"/>
              </w:placeholder>
              <w:showingPlcHdr/>
              <w:temporary/>
              <w:id w:val="170000966"/>
              <w:tag w:val="virke_170000036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Overskrift3"/>
          </w:pPr>
          <w:r>
            <w:t xml:space="preserve">Sak 3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16E180E7E7F64B02B74F14A0CB16C598"/>
              </w:placeholder>
              <w:showingPlcHdr/>
              <w:temporary/>
              <w:id w:val="170000967"/>
              <w:tag w:val="virke_170000038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154634D226534946BE75AE0962E4FDED"/>
              </w:placeholder>
              <w:showingPlcHdr/>
              <w:temporary/>
              <w:id w:val="170000968"/>
              <w:tag w:val="virke_170000040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VirkeMellomrom"/>
            <w:spacing w:before="0" w:after="0" w:line="270" w:lineRule="exact"/>
          </w:pPr>
        </w:p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1"/>
                </w:pPr>
                <w:r>
                  <w:t xml:space="preserve">Utbytte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173BCD5A306944D68D489CC46B4445A5"/>
                    </w:placeholder>
                    <w:showingPlcHdr/>
                    <w:temporary/>
                    <w:id w:val="170000969"/>
                    <w:tag w:val="virke_170000042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1"/>
                </w:pPr>
                <w:r>
                  <w:t xml:space="preserve">Annen egenkapital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5899C2B1AECB49D8B093C8EADDB13FE1"/>
                    </w:placeholder>
                    <w:showingPlcHdr/>
                    <w:temporary/>
                    <w:id w:val="170000970"/>
                    <w:tag w:val="virke_170000044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1"/>
                </w:pPr>
                <w:r>
                  <w:rPr>
                    <w:rFonts w:asciiTheme="majorHAnsi" w:hAnsiTheme="majorHAnsi"/>
                    <w:b/>
                  </w:rPr>
                  <w:t xml:space="preserve">Sum disponert</w:t>
                </w:r>
              </w:p>
            </w:tc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0"/>
                  <w:jc w:val="righ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kr. 0,-"/>
                    <w:placeholder>
                      <w:docPart w:val="VIRKE_PH_97DFBAA050524AE4A726532589574381"/>
                    </w:placeholder>
                    <w:showingPlcHdr/>
                    <w:temporary/>
                    <w:id w:val="170000971"/>
                    <w:tag w:val="virke_170000046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70" w:lineRule="exact"/>
          </w:pPr>
        </w:p>
      </w:docPartBody>
    </w:docPart>
    <w:docPart>
      <w:docPartPr>
        <w:name w:val="Mergefield 1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EE630FE6-7CEA-4B3E-A7D8-6261F39EA6EA}"/>
      </w:docPartPr>
      <w:docPartBody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Dato: </w:t>
          </w:r>
          <w:sdt>
            <w:sdtPr>
              <w:rPr>
                <w:color w:val="000000"/>
              </w:rPr>
              <w:alias w:val="Dato"/>
              <w:placeholder>
                <w:docPart w:val="VIRKE_PH_63EC835CB3264146B87AA86BE26779C8"/>
              </w:placeholder>
              <w:showingPlcHdr/>
              <w:temporary/>
              <w:id w:val="170000972"/>
              <w:tag w:val="virke_170000048"/>
            </w:sdtPr>
            <w:sdtContent>
              <w:r>
                <w:rPr>
                  <w:color w:val="C9007F"/>
                </w:rPr>
                <w:t xml:space="preserve">[Dato]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Sted: </w:t>
          </w:r>
          <w:sdt>
            <w:sdtPr>
              <w:rPr>
                <w:color w:val="000000"/>
              </w:rPr>
              <w:alias w:val="Sted"/>
              <w:placeholder>
                <w:docPart w:val="VIRKE_PH_3DC70F6F11044CF7983208CDDBF15931"/>
              </w:placeholder>
              <w:showingPlcHdr/>
              <w:temporary/>
              <w:id w:val="170000973"/>
              <w:tag w:val="virke_170000050"/>
            </w:sdtPr>
            <w:sdtContent>
              <w:r>
                <w:rPr>
                  <w:color w:val="C9007F"/>
                </w:rPr>
                <w:t xml:space="preserve">[Sted]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Møtestart: </w:t>
          </w:r>
          <w:sdt>
            <w:sdtPr>
              <w:rPr>
                <w:color w:val="000000"/>
              </w:rPr>
              <w:alias w:val="Tid"/>
              <w:placeholder>
                <w:docPart w:val="VIRKE_PH_9CFA9FF5F80B41248965B1DCA0A16A9A"/>
              </w:placeholder>
              <w:showingPlcHdr/>
              <w:temporary/>
              <w:id w:val="170000974"/>
              <w:tag w:val="virke_170000052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Møteslutt: </w:t>
          </w:r>
          <w:sdt>
            <w:sdtPr>
              <w:rPr>
                <w:color w:val="000000"/>
              </w:rPr>
              <w:alias w:val="Tid"/>
              <w:placeholder>
                <w:docPart w:val="VIRKE_PH_78ADC74322D244BDA548A7F35DA5A040"/>
              </w:placeholder>
              <w:showingPlcHdr/>
              <w:temporary/>
              <w:id w:val="170000975"/>
              <w:tag w:val="virke_170000054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</w:p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Til stede: </w:t>
          </w:r>
          <w:sdt>
            <w:sdtPr>
              <w:rPr>
                <w:color w:val="000000"/>
              </w:rPr>
              <w:alias w:val="Navn og ev. stilling på tilstedeværende"/>
              <w:placeholder>
                <w:docPart w:val="VIRKE_PH_C0988A4FE3B14F88BEF46C9AB8ED3DB6"/>
              </w:placeholder>
              <w:showingPlcHdr/>
              <w:temporary/>
              <w:id w:val="170000976"/>
              <w:tag w:val="virke_170000056"/>
            </w:sdtPr>
            <w:sdtContent>
              <w:r>
                <w:rPr>
                  <w:color w:val="C9007F"/>
                </w:rPr>
                <w:t xml:space="preserve">[Navn og ev. stilling på tilstedeværende]</w:t>
              </w:r>
            </w:sdtContent>
          </w:sdt>
        </w:p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Forfall: </w:t>
          </w:r>
          <w:sdt>
            <w:sdtPr>
              <w:rPr>
                <w:color w:val="000000"/>
              </w:rPr>
              <w:alias w:val="Navn på innkalte som hadde forfall"/>
              <w:placeholder>
                <w:docPart w:val="VIRKE_PH_BF4CCA4897B14EE1B798084174724AD2"/>
              </w:placeholder>
              <w:showingPlcHdr/>
              <w:temporary/>
              <w:id w:val="170000977"/>
              <w:tag w:val="virke_170000058"/>
            </w:sdtPr>
            <w:sdtContent>
              <w:r>
                <w:rPr>
                  <w:color w:val="C9007F"/>
                </w:rPr>
                <w:t xml:space="preserve">[Navn på innkalte som hadde forfall]</w:t>
              </w:r>
            </w:sdtContent>
          </w:sdt>
        </w:p>
        <w:p>
          <w:pPr>
            <w:pStyle w:val="VirkeMetadata"/>
            <w:spacing w:after="450"/>
          </w:pPr>
          <w:r>
            <w:rPr>
              <w:rFonts w:asciiTheme="majorHAnsi" w:hAnsiTheme="majorHAnsi"/>
              <w:b/>
            </w:rPr>
            <w:t xml:space="preserve">Referent: </w:t>
          </w:r>
          <w:sdt>
            <w:sdtPr>
              <w:rPr>
                <w:color w:val="000000"/>
              </w:rPr>
              <w:alias w:val="Navn på referenten"/>
              <w:placeholder>
                <w:docPart w:val="VIRKE_PH_7A31F0E718E94822982166D5F632F56A"/>
              </w:placeholder>
              <w:showingPlcHdr/>
              <w:temporary/>
              <w:id w:val="170000978"/>
              <w:tag w:val="virke_170000060"/>
            </w:sdtPr>
            <w:sdtContent>
              <w:r>
                <w:rPr>
                  <w:color w:val="C9007F"/>
                </w:rPr>
                <w:t xml:space="preserve">[Navn på referenten]</w:t>
              </w:r>
            </w:sdtContent>
          </w:sdt>
        </w:p>
      </w:docPartBody>
    </w:docPart>
    <w:docPart>
      <w:docPartPr>
        <w:name w:val="Mergefield 2"/>
        <w:style w:val="Overskrift 6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5F987AA-D4FD-4042-AA01-1D2197BC3F77}"/>
      </w:docPartPr>
      <w:docPartBody>
        <w:p>
          <w:pPr>
            <w:pStyle w:val="VirkeMetadata"/>
            <w:spacing w:after="450"/>
          </w:pPr>
          <w:r>
            <w:rPr>
              <w:rFonts w:asciiTheme="majorHAnsi" w:hAnsiTheme="majorHAnsi"/>
              <w:b/>
            </w:rPr>
            <w:t xml:space="preserve">Dato: </w:t>
          </w:r>
          <w:sdt>
            <w:sdtPr>
              <w:rPr>
                <w:color w:val="000000"/>
              </w:rPr>
              <w:alias w:val="Dato"/>
              <w:placeholder>
                <w:docPart w:val="VIRKE_PH_1FD3BF6BE34C4D4CB782477D48AF9234"/>
              </w:placeholder>
              <w:showingPlcHdr/>
              <w:temporary/>
              <w:id w:val="170000979"/>
              <w:tag w:val="virke_170000062"/>
            </w:sdtPr>
            <w:sdtContent>
              <w:r>
                <w:rPr>
                  <w:color w:val="C9007F"/>
                </w:rPr>
                <w:t xml:space="preserve">[Dato]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Tid: </w:t>
          </w:r>
          <w:sdt>
            <w:sdtPr>
              <w:rPr>
                <w:color w:val="000000"/>
              </w:rPr>
              <w:alias w:val="Tid"/>
              <w:placeholder>
                <w:docPart w:val="VIRKE_PH_AF6192EB30844DB984A0081B6936CA49"/>
              </w:placeholder>
              <w:showingPlcHdr/>
              <w:temporary/>
              <w:id w:val="170000980"/>
              <w:tag w:val="virke_170000064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Sted: </w:t>
          </w:r>
          <w:sdt>
            <w:sdtPr>
              <w:rPr>
                <w:color w:val="000000"/>
              </w:rPr>
              <w:alias w:val="Sted"/>
              <w:placeholder>
                <w:docPart w:val="VIRKE_PH_4F2841A4054847348F3D8FDFC61B9B46"/>
              </w:placeholder>
              <w:showingPlcHdr/>
              <w:temporary/>
              <w:id w:val="170000981"/>
              <w:tag w:val="virke_170000066"/>
            </w:sdtPr>
            <w:sdtContent>
              <w:r>
                <w:rPr>
                  <w:color w:val="C9007F"/>
                </w:rPr>
                <w:t xml:space="preserve">[Sted]</w:t>
              </w:r>
            </w:sdtContent>
          </w:sdt>
        </w:p>
      </w:docPartBody>
    </w:docPart>
    <w:docPart>
      <w:docPartPr>
        <w:name w:val="Tabell med 2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8B61762B-BA16-48ED-AF6C-A991C8402B41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20" w:type="dxa"/>
              <w:left w:w="120" w:type="dxa"/>
              <w:bottom w:w="12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  <w:tblHeader/>
            </w:trPr>
            <w:tc>
              <w:tcPr>
                <w:tcW w:w="4665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987F0612041E415A89CA84BB42209E42"/>
                    </w:placeholder>
                    <w:showingPlcHdr/>
                    <w:temporary/>
                    <w:id w:val="170000982"/>
                    <w:tag w:val="virke_170000068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4665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4CC851A481614D78839802C9A7BAB89E"/>
                    </w:placeholder>
                    <w:showingPlcHdr/>
                    <w:temporary/>
                    <w:id w:val="170000983"/>
                    <w:tag w:val="virke_170000070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31D9042AEA849B6BB8109D4B9490C4B"/>
                    </w:placeholder>
                    <w:showingPlcHdr/>
                    <w:temporary/>
                    <w:id w:val="170000984"/>
                    <w:tag w:val="virke_1700000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38DB35EBF446908959D285F41AFA9A"/>
                    </w:placeholder>
                    <w:showingPlcHdr/>
                    <w:temporary/>
                    <w:id w:val="170000985"/>
                    <w:tag w:val="virke_1700000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DD4CDD42A53497BBCFBAB730AE127E8"/>
                    </w:placeholder>
                    <w:showingPlcHdr/>
                    <w:temporary/>
                    <w:id w:val="170000986"/>
                    <w:tag w:val="virke_1700000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1F49239F1F54257B70124AF211C11EA"/>
                    </w:placeholder>
                    <w:showingPlcHdr/>
                    <w:temporary/>
                    <w:id w:val="170000987"/>
                    <w:tag w:val="virke_1700000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3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94137DA7-9BA0-471A-8D1C-5EEDAEFF2BDF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20" w:type="dxa"/>
              <w:left w:w="120" w:type="dxa"/>
              <w:bottom w:w="12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3110"/>
            <w:gridCol w:w="3110"/>
            <w:gridCol w:w="3110"/>
          </w:tblGrid>
          <w:tr>
            <w:trPr>
              <w:cantSplit/>
              <w:tblHeader/>
            </w:trPr>
            <w:tc>
              <w:tcPr>
                <w:tcW w:w="3110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9DEE765BFEAD4393814D5B2C6CA2F160"/>
                    </w:placeholder>
                    <w:showingPlcHdr/>
                    <w:temporary/>
                    <w:id w:val="170000988"/>
                    <w:tag w:val="virke_170000080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3110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86C5648CB9A84D4F9FC8C59ECEF6F532"/>
                    </w:placeholder>
                    <w:showingPlcHdr/>
                    <w:temporary/>
                    <w:id w:val="170000989"/>
                    <w:tag w:val="virke_170000082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3110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C0B56EFCB47143F4841D21F472157B0D"/>
                    </w:placeholder>
                    <w:showingPlcHdr/>
                    <w:temporary/>
                    <w:id w:val="170000990"/>
                    <w:tag w:val="virke_170000084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3110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F5BA861B1C849EB82C67584680FAECB"/>
                    </w:placeholder>
                    <w:showingPlcHdr/>
                    <w:temporary/>
                    <w:id w:val="170000991"/>
                    <w:tag w:val="virke_1700000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E4FA5A4D2ED4A29ABE5088093CACFF3"/>
                    </w:placeholder>
                    <w:showingPlcHdr/>
                    <w:temporary/>
                    <w:id w:val="170000992"/>
                    <w:tag w:val="virke_1700000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7EE2CEF01D04E6C9169B00682211EEF"/>
                    </w:placeholder>
                    <w:showingPlcHdr/>
                    <w:temporary/>
                    <w:id w:val="170000993"/>
                    <w:tag w:val="virke_1700000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3110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0F62A25EC1146D19A75E3B8F118DFC4"/>
                    </w:placeholder>
                    <w:showingPlcHdr/>
                    <w:temporary/>
                    <w:id w:val="170000994"/>
                    <w:tag w:val="virke_1700000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12509D203CA4EF2A3A88192B41909FB"/>
                    </w:placeholder>
                    <w:showingPlcHdr/>
                    <w:temporary/>
                    <w:id w:val="170000995"/>
                    <w:tag w:val="virke_1700000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70E67BE72994CF2BEB2C3F1A51FD630"/>
                    </w:placeholder>
                    <w:showingPlcHdr/>
                    <w:temporary/>
                    <w:id w:val="170000996"/>
                    <w:tag w:val="virke_1700000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4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0637284D-FA25-4161-9D28-975543AC9062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20" w:type="dxa"/>
              <w:left w:w="120" w:type="dxa"/>
              <w:bottom w:w="12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2332"/>
            <w:gridCol w:w="2332"/>
            <w:gridCol w:w="2332"/>
            <w:gridCol w:w="2334"/>
          </w:tblGrid>
          <w:tr>
            <w:trPr>
              <w:cantSplit/>
              <w:tblHeader/>
            </w:trPr>
            <w:tc>
              <w:tcPr>
                <w:tcW w:w="2332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84096CC5DD49467CB613EE29DEAD55CD"/>
                    </w:placeholder>
                    <w:showingPlcHdr/>
                    <w:temporary/>
                    <w:id w:val="170000997"/>
                    <w:tag w:val="virke_170000098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2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5DE018E0FC9B435AADBAF7358F39883D"/>
                    </w:placeholder>
                    <w:showingPlcHdr/>
                    <w:temporary/>
                    <w:id w:val="170000998"/>
                    <w:tag w:val="virke_170000100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2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B914F044275D44388C3674FB7C78EC27"/>
                    </w:placeholder>
                    <w:showingPlcHdr/>
                    <w:temporary/>
                    <w:id w:val="170000999"/>
                    <w:tag w:val="virke_170000102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4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39C1509D052648919F6EB43F5185D0BD"/>
                    </w:placeholder>
                    <w:showingPlcHdr/>
                    <w:temporary/>
                    <w:id w:val="170001000"/>
                    <w:tag w:val="virke_170000104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3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689CCD23A364C9F862CF67B84CF327B"/>
                    </w:placeholder>
                    <w:showingPlcHdr/>
                    <w:temporary/>
                    <w:id w:val="170001001"/>
                    <w:tag w:val="virke_1700001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D4E7748ABF8436CAC3E28AC9E4528D3"/>
                    </w:placeholder>
                    <w:showingPlcHdr/>
                    <w:temporary/>
                    <w:id w:val="170001002"/>
                    <w:tag w:val="virke_1700001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E7D208D7C64074954C0B5A19D142B4"/>
                    </w:placeholder>
                    <w:showingPlcHdr/>
                    <w:temporary/>
                    <w:id w:val="170001003"/>
                    <w:tag w:val="virke_1700001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4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90307053C714D55880C54C2C9122DE2"/>
                    </w:placeholder>
                    <w:showingPlcHdr/>
                    <w:temporary/>
                    <w:id w:val="170001004"/>
                    <w:tag w:val="virke_1700001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3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E5D03E390F64771B4E052EFE900B130"/>
                    </w:placeholder>
                    <w:showingPlcHdr/>
                    <w:temporary/>
                    <w:id w:val="170001005"/>
                    <w:tag w:val="virke_1700001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3DB36FE727A410EB119DF8336AC5175"/>
                    </w:placeholder>
                    <w:showingPlcHdr/>
                    <w:temporary/>
                    <w:id w:val="170001006"/>
                    <w:tag w:val="virke_1700001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0F9977DF2044EBB5513FB20B379147"/>
                    </w:placeholder>
                    <w:showingPlcHdr/>
                    <w:temporary/>
                    <w:id w:val="170001007"/>
                    <w:tag w:val="virke_1700001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4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226C8582E8C4D1FA9441BD19BFD8B1A"/>
                    </w:placeholder>
                    <w:showingPlcHdr/>
                    <w:temporary/>
                    <w:id w:val="170001008"/>
                    <w:tag w:val="virke_1700001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5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48C496E-4932-44B5-98FA-58F951B9292F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20" w:type="dxa"/>
              <w:left w:w="120" w:type="dxa"/>
              <w:bottom w:w="12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1866"/>
            <w:gridCol w:w="1866"/>
            <w:gridCol w:w="1866"/>
            <w:gridCol w:w="1866"/>
            <w:gridCol w:w="1866"/>
          </w:tblGrid>
          <w:tr>
            <w:trPr>
              <w:cantSplit/>
              <w:tblHeader/>
            </w:trPr>
            <w:tc>
              <w:tcPr>
                <w:tcW w:w="1866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30044120D6E7489AA0DAC42E3FF9C4DF"/>
                    </w:placeholder>
                    <w:showingPlcHdr/>
                    <w:temporary/>
                    <w:id w:val="170001009"/>
                    <w:tag w:val="virke_170000122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A4ACA330A0B04D31BAA15B5E8EE29BEB"/>
                    </w:placeholder>
                    <w:showingPlcHdr/>
                    <w:temporary/>
                    <w:id w:val="170001010"/>
                    <w:tag w:val="virke_170000124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E241F3AD20AC46C18E777A9D4100BAAA"/>
                    </w:placeholder>
                    <w:showingPlcHdr/>
                    <w:temporary/>
                    <w:id w:val="170001011"/>
                    <w:tag w:val="virke_170000126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12412032DA6D4B04BBEA23FD2EE00EB1"/>
                    </w:placeholder>
                    <w:showingPlcHdr/>
                    <w:temporary/>
                    <w:id w:val="170001012"/>
                    <w:tag w:val="virke_170000128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24E669CBF2CC448EBADA64873A75EE38"/>
                    </w:placeholder>
                    <w:showingPlcHdr/>
                    <w:temporary/>
                    <w:id w:val="170001013"/>
                    <w:tag w:val="virke_170000130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86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E5DACE9661140EF8F83A7F1967D706C"/>
                    </w:placeholder>
                    <w:showingPlcHdr/>
                    <w:temporary/>
                    <w:id w:val="170001014"/>
                    <w:tag w:val="virke_1700001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A1F606C4C734FEBA69A20AA1EEF1833"/>
                    </w:placeholder>
                    <w:showingPlcHdr/>
                    <w:temporary/>
                    <w:id w:val="170001015"/>
                    <w:tag w:val="virke_1700001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6F14DE5FBEA411CA5738EDE0ABD3BCD"/>
                    </w:placeholder>
                    <w:showingPlcHdr/>
                    <w:temporary/>
                    <w:id w:val="170001016"/>
                    <w:tag w:val="virke_1700001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A12E3B95A7D43E99C9E78C26171EFFF"/>
                    </w:placeholder>
                    <w:showingPlcHdr/>
                    <w:temporary/>
                    <w:id w:val="170001017"/>
                    <w:tag w:val="virke_1700001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908B07330734BDCBD37357047F33802"/>
                    </w:placeholder>
                    <w:showingPlcHdr/>
                    <w:temporary/>
                    <w:id w:val="170001018"/>
                    <w:tag w:val="virke_1700001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86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809DE7C4C124C72BBA268529EC83E29"/>
                    </w:placeholder>
                    <w:showingPlcHdr/>
                    <w:temporary/>
                    <w:id w:val="170001019"/>
                    <w:tag w:val="virke_1700001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EBC9E3F5F3E48B78B4EEE0C5407A516"/>
                    </w:placeholder>
                    <w:showingPlcHdr/>
                    <w:temporary/>
                    <w:id w:val="170001020"/>
                    <w:tag w:val="virke_1700001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8B09C0866294C17992C1F12DFCEC006"/>
                    </w:placeholder>
                    <w:showingPlcHdr/>
                    <w:temporary/>
                    <w:id w:val="170001021"/>
                    <w:tag w:val="virke_1700001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4F18560EA604B2E9C83A5135ABF04CA"/>
                    </w:placeholder>
                    <w:showingPlcHdr/>
                    <w:temporary/>
                    <w:id w:val="170001022"/>
                    <w:tag w:val="virke_1700001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B4E2CD964F149C2BF736C745AEE0047"/>
                    </w:placeholder>
                    <w:showingPlcHdr/>
                    <w:temporary/>
                    <w:id w:val="170001023"/>
                    <w:tag w:val="virke_1700001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Utfyllings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544B7D04-8A83-435C-B5F0-07E5407AEC99}"/>
      </w:docPartPr>
      <w:docPartBody>
        <w:tbl>
          <w:tblPr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5DDE2299CB47C59E9945546BABC35B"/>
                    </w:placeholder>
                    <w:showingPlcHdr/>
                    <w:temporary/>
                    <w:id w:val="170001024"/>
                    <w:tag w:val="virke_17000015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947399D679E405BB8D8978DE05AE153"/>
                    </w:placeholder>
                    <w:showingPlcHdr/>
                    <w:temporary/>
                    <w:id w:val="170001025"/>
                    <w:tag w:val="virke_17000015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E41D62FADD04BD9B9F96EB2136D59D2"/>
                    </w:placeholder>
                    <w:showingPlcHdr/>
                    <w:temporary/>
                    <w:id w:val="170001026"/>
                    <w:tag w:val="virke_17000015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8E38E3CE357460BB5F060A81A7FD70C"/>
                    </w:placeholder>
                    <w:showingPlcHdr/>
                    <w:temporary/>
                    <w:id w:val="170001027"/>
                    <w:tag w:val="virke_17000015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035CD68729F4B23B3C80684A324F3CD"/>
                    </w:placeholder>
                    <w:showingPlcHdr/>
                    <w:temporary/>
                    <w:id w:val="170001028"/>
                    <w:tag w:val="virke_17000016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1FF9D0BB06047FEA00314745862D9E4"/>
                    </w:placeholder>
                    <w:showingPlcHdr/>
                    <w:temporary/>
                    <w:id w:val="170001029"/>
                    <w:tag w:val="virke_17000016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9794E6021CD4C4E8E55A3D80B9C1B58"/>
                    </w:placeholder>
                    <w:showingPlcHdr/>
                    <w:temporary/>
                    <w:id w:val="170001030"/>
                    <w:tag w:val="virke_17000016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7436CD6A2734DBBAE7F64C0909D2E45"/>
                    </w:placeholder>
                    <w:showingPlcHdr/>
                    <w:temporary/>
                    <w:id w:val="170001031"/>
                    <w:tag w:val="virke_17000016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A95FB7A5B634769829B7F50592FFB96"/>
                    </w:placeholder>
                    <w:showingPlcHdr/>
                    <w:temporary/>
                    <w:id w:val="170001032"/>
                    <w:tag w:val="virke_17000016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Hjelpe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CC548183-A4AB-4529-A92B-C648B7D55474}"/>
      </w:docPartPr>
      <w:docPartBody>
        <w:tbl>
          <w:tblPr>
            <w:tblW w:w="9330" w:type="dxa"/>
            <w:tblInd w:w="0" w:type="dxa"/>
            <w:tblBorders>
              <w:top w:val="single" w:sz="6" w:color="C9007F"/>
              <w:left w:val="single" w:sz="6" w:color="C9007F"/>
              <w:bottom w:val="single" w:sz="6" w:color="C9007F"/>
              <w:right w:val="single" w:sz="6" w:color="C9007F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9330"/>
          </w:tblGrid>
          <w:tr>
            <w:trPr>
              <w:cantSplit/>
            </w:trPr>
            <w:tc>
              <w:tcPr>
                <w:tcW w:w="9330" w:type="dxa"/>
                <w:tcMar>
                  <w:top w:w="150" w:type="dxa"/>
                  <w:left w:w="150" w:type="dxa"/>
                  <w:bottom w:w="150" w:type="dxa"/>
                  <w:right w:w="150" w:type="dxa"/>
                </w:tcMar>
                <w:vAlign w:val="center"/>
              </w:tcPr>
              <w:p>
                <w:pPr>
                  <w:pStyle w:val="VirkeHjelpetekst"/>
                </w:pPr>
                <w:r>
                  <w:t xml:space="preserve">Hjelpetekst: Gi en beskrivelse av hvilke typer personopplysninger som samles inn.</w:t>
                </w:r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Store celler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DE050636-E795-4617-8978-3181C9BB445D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20" w:type="dxa"/>
              <w:left w:w="120" w:type="dxa"/>
              <w:bottom w:w="12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3300"/>
            <w:gridCol w:w="600"/>
            <w:gridCol w:w="600"/>
            <w:gridCol w:w="2415"/>
            <w:gridCol w:w="2415"/>
          </w:tblGrid>
          <w:tr>
            <w:trPr>
              <w:cantSplit/>
              <w:tblHeader/>
            </w:trPr>
            <w:tc>
              <w:tcPr>
                <w:tcW w:w="3300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Avstemninger</w:t>
                </w:r>
              </w:p>
            </w:tc>
            <w:tc>
              <w:tcPr>
                <w:tcW w:w="600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OK</w:t>
                </w:r>
              </w:p>
            </w:tc>
            <w:tc>
              <w:tcPr>
                <w:tcW w:w="600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I/A</w:t>
                </w:r>
              </w:p>
            </w:tc>
            <w:tc>
              <w:tcPr>
                <w:tcW w:w="2415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Oppfølgingsansvar</w:t>
                </w:r>
              </w:p>
            </w:tc>
            <w:tc>
              <w:tcPr>
                <w:tcW w:w="2415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Merknad</w:t>
                </w:r>
              </w:p>
            </w:tc>
          </w:tr>
          <w:tr>
            <w:trPr>
              <w:cantSplit/>
              <w:trHeight w:val="3000" w:hRule="atLeast"/>
            </w:trPr>
            <w:tc>
              <w:tcPr>
                <w:tcW w:w="3300" w:type="dxa"/>
                <w:vAlign w:val="top"/>
              </w:tcPr>
              <w:p>
                <w:pPr>
                  <w:pStyle w:val="VirkeTabelltekst"/>
                </w:pPr>
                <w:r>
                  <w:t xml:space="preserve">Er det foretatt avstemminger og tilfredsstillende dokumentert:</w:t>
                </w:r>
              </w:p>
              <w:p>
                <w:pPr>
                  <w:pStyle w:val="VirkeTabelltekst"/>
                </w:pPr>
                <w:r>
                  <w:t xml:space="preserve">Kassetelling</w:t>
                </w:r>
              </w:p>
              <w:p>
                <w:pPr>
                  <w:pStyle w:val="VirkeTabelltekst"/>
                </w:pPr>
                <w:r>
                  <w:t xml:space="preserve">Bank – åpne poster</w:t>
                </w:r>
              </w:p>
            </w:tc>
            <w:tc>
              <w:tcPr>
                <w:tcW w:w="600" w:type="dxa"/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 "/>
                    <w:placeholder>
                      <w:docPart w:val="VIRKE_PH_B926B1484C5B4151ACD75E697025CCDB"/>
                    </w:placeholder>
                    <w:showingPlcHdr/>
                    <w:temporary/>
                    <w:id w:val="170001033"/>
                    <w:tag w:val="virke_170000170"/>
                  </w:sdtPr>
                  <w:sdtContent>
                    <w:r>
                      <w:rPr>
                        <w:color w:val="C9007F"/>
                      </w:rPr>
                      <w:t xml:space="preserve">[ ]</w:t>
                    </w:r>
                  </w:sdtContent>
                </w:sdt>
              </w:p>
            </w:tc>
            <w:tc>
              <w:tcPr>
                <w:tcW w:w="600" w:type="dxa"/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 "/>
                    <w:placeholder>
                      <w:docPart w:val="VIRKE_PH_A2D08F3B04564A3CBC74C9B29807B35E"/>
                    </w:placeholder>
                    <w:showingPlcHdr/>
                    <w:temporary/>
                    <w:id w:val="170001034"/>
                    <w:tag w:val="virke_170000172"/>
                  </w:sdtPr>
                  <w:sdtContent>
                    <w:r>
                      <w:rPr>
                        <w:color w:val="C9007F"/>
                      </w:rPr>
                      <w:t xml:space="preserve">[ ]</w:t>
                    </w:r>
                  </w:sdtContent>
                </w:sdt>
              </w:p>
            </w:tc>
            <w:tc>
              <w:tcPr>
                <w:tcW w:w="2415" w:type="dxa"/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BDC2881689548FF8B16AB9052F32C84"/>
                    </w:placeholder>
                    <w:showingPlcHdr/>
                    <w:temporary/>
                    <w:id w:val="170001035"/>
                    <w:tag w:val="virke_1700001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415" w:type="dxa"/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573DA1257B74F9A983FC5F18E8E9D91"/>
                    </w:placeholder>
                    <w:showingPlcHdr/>
                    <w:temporary/>
                    <w:id w:val="170001036"/>
                    <w:tag w:val="virke_1700001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9 kolonner liggend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FEC06560-B9A4-4F5A-A0D2-0BDBC50DA6E8}"/>
      </w:docPartPr>
      <w:docPartBody>
        <w:tbl>
          <w:tblPr>
            <w:tblStyle w:val="Virke1"/>
            <w:tblW w:w="1542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20" w:type="dxa"/>
              <w:left w:w="120" w:type="dxa"/>
              <w:bottom w:w="12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2372"/>
            <w:gridCol w:w="2177"/>
            <w:gridCol w:w="2177"/>
            <w:gridCol w:w="871"/>
            <w:gridCol w:w="1201"/>
            <w:gridCol w:w="1276"/>
            <w:gridCol w:w="1592"/>
            <w:gridCol w:w="1592"/>
            <w:gridCol w:w="2162"/>
          </w:tblGrid>
          <w:tr>
            <w:trPr>
              <w:cantSplit/>
              <w:tblHeader/>
            </w:trPr>
            <w:tc>
              <w:tcPr>
                <w:tcW w:w="2372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Navn</w:t>
                </w:r>
              </w:p>
            </w:tc>
            <w:tc>
              <w:tcPr>
                <w:tcW w:w="2177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Fødselsdato eller org. nr.</w:t>
                </w:r>
              </w:p>
            </w:tc>
            <w:tc>
              <w:tcPr>
                <w:tcW w:w="2177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Adresse</w:t>
                </w:r>
              </w:p>
            </w:tc>
            <w:tc>
              <w:tcPr>
                <w:tcW w:w="871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Antall aksjer</w:t>
                </w:r>
              </w:p>
            </w:tc>
            <w:tc>
              <w:tcPr>
                <w:tcW w:w="1201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Aksjenr. (fra–til)</w:t>
                </w:r>
              </w:p>
            </w:tc>
            <w:tc>
              <w:tcPr>
                <w:tcW w:w="1276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Aksjeklasse</w:t>
                </w:r>
              </w:p>
            </w:tc>
            <w:tc>
              <w:tcPr>
                <w:tcW w:w="1592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Dato for innføring i aksjeeierboken</w:t>
                </w:r>
              </w:p>
            </w:tc>
            <w:tc>
              <w:tcPr>
                <w:tcW w:w="1592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Solgt dato</w:t>
                </w:r>
              </w:p>
            </w:tc>
            <w:tc>
              <w:tcPr>
                <w:tcW w:w="2162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Evt. merknader</w:t>
                </w:r>
              </w:p>
            </w:tc>
          </w:tr>
          <w:tr>
            <w:trPr>
              <w:cantSplit/>
            </w:trPr>
            <w:tc>
              <w:tcPr>
                <w:tcW w:w="237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F1F008988A148959B605ED28744B76F"/>
                    </w:placeholder>
                    <w:showingPlcHdr/>
                    <w:temporary/>
                    <w:id w:val="170001037"/>
                    <w:tag w:val="virke_1700001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C31F35E5BAF49598B07740A807DD28E"/>
                    </w:placeholder>
                    <w:showingPlcHdr/>
                    <w:temporary/>
                    <w:id w:val="170001038"/>
                    <w:tag w:val="virke_1700001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265A403D34946288A7B94AA720C01EB"/>
                    </w:placeholder>
                    <w:showingPlcHdr/>
                    <w:temporary/>
                    <w:id w:val="170001039"/>
                    <w:tag w:val="virke_1700001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4C7AC938BA1440BAEBF52408120D325"/>
                    </w:placeholder>
                    <w:showingPlcHdr/>
                    <w:temporary/>
                    <w:id w:val="170001040"/>
                    <w:tag w:val="virke_1700001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7232E03C1174911A3747AE0F3635CB7"/>
                    </w:placeholder>
                    <w:showingPlcHdr/>
                    <w:temporary/>
                    <w:id w:val="170001041"/>
                    <w:tag w:val="virke_1700001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7A20B8FC49A47E695A1DFA7083B5FE5"/>
                    </w:placeholder>
                    <w:showingPlcHdr/>
                    <w:temporary/>
                    <w:id w:val="170001042"/>
                    <w:tag w:val="virke_1700001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F576214768749159C6CDEC196092F80"/>
                    </w:placeholder>
                    <w:showingPlcHdr/>
                    <w:temporary/>
                    <w:id w:val="170001043"/>
                    <w:tag w:val="virke_1700001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C1897D7F7DE4122B65C27EBDED13B20"/>
                    </w:placeholder>
                    <w:showingPlcHdr/>
                    <w:temporary/>
                    <w:id w:val="170001044"/>
                    <w:tag w:val="virke_1700001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7B017AF67554FDDA6EC3E22AD210EE5"/>
                    </w:placeholder>
                    <w:showingPlcHdr/>
                    <w:temporary/>
                    <w:id w:val="170001045"/>
                    <w:tag w:val="virke_1700001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2A54D4CDA3349C1BC1FDE3E39E90C0B"/>
                    </w:placeholder>
                    <w:showingPlcHdr/>
                    <w:temporary/>
                    <w:id w:val="170001046"/>
                    <w:tag w:val="virke_1700001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B060814B6CA4B96855487BCAD472D31"/>
                    </w:placeholder>
                    <w:showingPlcHdr/>
                    <w:temporary/>
                    <w:id w:val="170001047"/>
                    <w:tag w:val="virke_17000019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E7176CE8E124E7F831BC0611D5495C4"/>
                    </w:placeholder>
                    <w:showingPlcHdr/>
                    <w:temporary/>
                    <w:id w:val="170001048"/>
                    <w:tag w:val="virke_17000020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FD6023640C347608F52A0FB94F7A398"/>
                    </w:placeholder>
                    <w:showingPlcHdr/>
                    <w:temporary/>
                    <w:id w:val="170001049"/>
                    <w:tag w:val="virke_17000020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C185B501F8A4AAB9C7BAFE32E6F5B74"/>
                    </w:placeholder>
                    <w:showingPlcHdr/>
                    <w:temporary/>
                    <w:id w:val="170001050"/>
                    <w:tag w:val="virke_17000020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56E479C422A4878B2D07C342123027B"/>
                    </w:placeholder>
                    <w:showingPlcHdr/>
                    <w:temporary/>
                    <w:id w:val="170001051"/>
                    <w:tag w:val="virke_1700002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1F2A3C12C8F499ABEAE92DF9D1AF87D"/>
                    </w:placeholder>
                    <w:showingPlcHdr/>
                    <w:temporary/>
                    <w:id w:val="170001052"/>
                    <w:tag w:val="virke_1700002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563657D501D47888BE4DDCDCBE88075"/>
                    </w:placeholder>
                    <w:showingPlcHdr/>
                    <w:temporary/>
                    <w:id w:val="170001053"/>
                    <w:tag w:val="virke_1700002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C0946BC789B458F919202D2F7482862"/>
                    </w:placeholder>
                    <w:showingPlcHdr/>
                    <w:temporary/>
                    <w:id w:val="170001054"/>
                    <w:tag w:val="virke_1700002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E3CAE5C72B14C7CA379512A7A76B401"/>
                    </w:placeholder>
                    <w:showingPlcHdr/>
                    <w:temporary/>
                    <w:id w:val="170001055"/>
                    <w:tag w:val="virke_1700002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ADE15DC39C44048B7F2D16DAB584CF6"/>
                    </w:placeholder>
                    <w:showingPlcHdr/>
                    <w:temporary/>
                    <w:id w:val="170001056"/>
                    <w:tag w:val="virke_1700002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0CB28FE97B442C8865001262845255E"/>
                    </w:placeholder>
                    <w:showingPlcHdr/>
                    <w:temporary/>
                    <w:id w:val="170001057"/>
                    <w:tag w:val="virke_1700002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8572A86197D431AAC197F0293B9CCB3"/>
                    </w:placeholder>
                    <w:showingPlcHdr/>
                    <w:temporary/>
                    <w:id w:val="170001058"/>
                    <w:tag w:val="virke_1700002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067292AFE1408C9C33C65ABE29364E"/>
                    </w:placeholder>
                    <w:showingPlcHdr/>
                    <w:temporary/>
                    <w:id w:val="170001059"/>
                    <w:tag w:val="virke_17000022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BA36F07C67F4C7EBC14F3BC2875CBF4"/>
                    </w:placeholder>
                    <w:showingPlcHdr/>
                    <w:temporary/>
                    <w:id w:val="170001060"/>
                    <w:tag w:val="virke_17000022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7F106521E84AF28770AE32BD8DDB95"/>
                    </w:placeholder>
                    <w:showingPlcHdr/>
                    <w:temporary/>
                    <w:id w:val="170001061"/>
                    <w:tag w:val="virke_17000022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C4BD82B9A34785B3C6797765F49F4F"/>
                    </w:placeholder>
                    <w:showingPlcHdr/>
                    <w:temporary/>
                    <w:id w:val="170001062"/>
                    <w:tag w:val="virke_17000022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054B9D971E412EB8F2AB1ACB6FAB0E"/>
                    </w:placeholder>
                    <w:showingPlcHdr/>
                    <w:temporary/>
                    <w:id w:val="170001063"/>
                    <w:tag w:val="virke_17000023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5786961D1904AF499BA3CBFB250473B"/>
                    </w:placeholder>
                    <w:showingPlcHdr/>
                    <w:temporary/>
                    <w:id w:val="170001064"/>
                    <w:tag w:val="virke_1700002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D39B4BF8EE54F06A91762D95C9AB974"/>
                    </w:placeholder>
                    <w:showingPlcHdr/>
                    <w:temporary/>
                    <w:id w:val="170001065"/>
                    <w:tag w:val="virke_1700002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3401307461644E5AFD0549B3B1D2B03"/>
                    </w:placeholder>
                    <w:showingPlcHdr/>
                    <w:temporary/>
                    <w:id w:val="170001066"/>
                    <w:tag w:val="virke_1700002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54AC5B57D384AE786FFCFBEA9FC847B"/>
                    </w:placeholder>
                    <w:showingPlcHdr/>
                    <w:temporary/>
                    <w:id w:val="170001067"/>
                    <w:tag w:val="virke_1700002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FD1836A37B845899252CB7D280A6FF0"/>
                    </w:placeholder>
                    <w:showingPlcHdr/>
                    <w:temporary/>
                    <w:id w:val="170001068"/>
                    <w:tag w:val="virke_1700002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4FC54A995134A1C91D318F18B31F100"/>
                    </w:placeholder>
                    <w:showingPlcHdr/>
                    <w:temporary/>
                    <w:id w:val="170001069"/>
                    <w:tag w:val="virke_1700002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BDC61E2408B4A1F838828DB4E648A5A"/>
                    </w:placeholder>
                    <w:showingPlcHdr/>
                    <w:temporary/>
                    <w:id w:val="170001070"/>
                    <w:tag w:val="virke_1700002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FEC1ECBC6824F8E984C24E80886A2FA"/>
                    </w:placeholder>
                    <w:showingPlcHdr/>
                    <w:temporary/>
                    <w:id w:val="170001071"/>
                    <w:tag w:val="virke_1700002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87C7BB31BD54DFBB36FA2FC79B57D4D"/>
                    </w:placeholder>
                    <w:showingPlcHdr/>
                    <w:temporary/>
                    <w:id w:val="170001072"/>
                    <w:tag w:val="virke_1700002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A1481696DC042D1891D7164FD6784D3"/>
                    </w:placeholder>
                    <w:showingPlcHdr/>
                    <w:temporary/>
                    <w:id w:val="170001073"/>
                    <w:tag w:val="virke_1700002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04AFE03AD6A452385F83EA179E7D2F9"/>
                    </w:placeholder>
                    <w:showingPlcHdr/>
                    <w:temporary/>
                    <w:id w:val="170001074"/>
                    <w:tag w:val="virke_17000025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B812343AD4840AF8054BFB472C625F0"/>
                    </w:placeholder>
                    <w:showingPlcHdr/>
                    <w:temporary/>
                    <w:id w:val="170001075"/>
                    <w:tag w:val="virke_17000025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018BDBAD9164A34AC2C522D6DFC4C16"/>
                    </w:placeholder>
                    <w:showingPlcHdr/>
                    <w:temporary/>
                    <w:id w:val="170001076"/>
                    <w:tag w:val="virke_17000025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61DD18664004378A7A8F8C8025A7468"/>
                    </w:placeholder>
                    <w:showingPlcHdr/>
                    <w:temporary/>
                    <w:id w:val="170001077"/>
                    <w:tag w:val="virke_17000025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A2EF317D8354D2F86DCA58BEC609145"/>
                    </w:placeholder>
                    <w:showingPlcHdr/>
                    <w:temporary/>
                    <w:id w:val="170001078"/>
                    <w:tag w:val="virke_17000026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CF465BC6EBB40DFA9BB0ED9D03DBBDF"/>
                    </w:placeholder>
                    <w:showingPlcHdr/>
                    <w:temporary/>
                    <w:id w:val="170001079"/>
                    <w:tag w:val="virke_17000026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A799A7A657C456291F94E77C435D2A9"/>
                    </w:placeholder>
                    <w:showingPlcHdr/>
                    <w:temporary/>
                    <w:id w:val="170001080"/>
                    <w:tag w:val="virke_17000026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5C74117F82A431DA7B3AE20F872F779"/>
                    </w:placeholder>
                    <w:showingPlcHdr/>
                    <w:temporary/>
                    <w:id w:val="170001081"/>
                    <w:tag w:val="virke_17000026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742CD8562D4403CB99752F0562D2F83"/>
                    </w:placeholder>
                    <w:showingPlcHdr/>
                    <w:temporary/>
                    <w:id w:val="170001082"/>
                    <w:tag w:val="virke_17000026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DB8947B73234F618ED7338FC2020D46"/>
                    </w:placeholder>
                    <w:showingPlcHdr/>
                    <w:temporary/>
                    <w:id w:val="170001083"/>
                    <w:tag w:val="virke_17000027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C639E4FB9544AF4A13425435B584FE4"/>
                    </w:placeholder>
                    <w:showingPlcHdr/>
                    <w:temporary/>
                    <w:id w:val="170001084"/>
                    <w:tag w:val="virke_1700002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9122783AAB46D1BDF3D7F89ADB3AD9"/>
                    </w:placeholder>
                    <w:showingPlcHdr/>
                    <w:temporary/>
                    <w:id w:val="170001085"/>
                    <w:tag w:val="virke_1700002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FD25D56627C47958D76CE7ACCC5AF51"/>
                    </w:placeholder>
                    <w:showingPlcHdr/>
                    <w:temporary/>
                    <w:id w:val="170001086"/>
                    <w:tag w:val="virke_1700002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E012C47B9E14666B38CDB3344101A01"/>
                    </w:placeholder>
                    <w:showingPlcHdr/>
                    <w:temporary/>
                    <w:id w:val="170001087"/>
                    <w:tag w:val="virke_1700002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3FDAAE756B44BEB860770D175252BAA"/>
                    </w:placeholder>
                    <w:showingPlcHdr/>
                    <w:temporary/>
                    <w:id w:val="170001088"/>
                    <w:tag w:val="virke_1700002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4BE4CF0AAE0430F9A6D31278207A570"/>
                    </w:placeholder>
                    <w:showingPlcHdr/>
                    <w:temporary/>
                    <w:id w:val="170001089"/>
                    <w:tag w:val="virke_1700002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72CA6A68B34430EA8DB19915B7F33D9"/>
                    </w:placeholder>
                    <w:showingPlcHdr/>
                    <w:temporary/>
                    <w:id w:val="170001090"/>
                    <w:tag w:val="virke_1700002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9 like kolonner liggend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B1971070-7072-4B35-B781-775F1428C649}"/>
      </w:docPartPr>
      <w:docPartBody>
        <w:tbl>
          <w:tblPr>
            <w:tblStyle w:val="Virke1"/>
            <w:tblW w:w="1542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20" w:type="dxa"/>
              <w:left w:w="120" w:type="dxa"/>
              <w:bottom w:w="12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1713"/>
            <w:gridCol w:w="1713"/>
            <w:gridCol w:w="1713"/>
            <w:gridCol w:w="1713"/>
            <w:gridCol w:w="1713"/>
            <w:gridCol w:w="1713"/>
            <w:gridCol w:w="1713"/>
            <w:gridCol w:w="1713"/>
            <w:gridCol w:w="1716"/>
          </w:tblGrid>
          <w:tr>
            <w:trPr>
              <w:cantSplit/>
              <w:tblHeader/>
            </w:trPr>
            <w:tc>
              <w:tcPr>
                <w:tcW w:w="1713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Navn</w:t>
                </w:r>
              </w:p>
            </w:tc>
            <w:tc>
              <w:tcPr>
                <w:tcW w:w="1713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Fødselsdato eller org. nr.</w:t>
                </w:r>
              </w:p>
            </w:tc>
            <w:tc>
              <w:tcPr>
                <w:tcW w:w="1713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Adresse</w:t>
                </w:r>
              </w:p>
            </w:tc>
            <w:tc>
              <w:tcPr>
                <w:tcW w:w="1713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Antall aksjer</w:t>
                </w:r>
              </w:p>
            </w:tc>
            <w:tc>
              <w:tcPr>
                <w:tcW w:w="1713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Aksjenr. (fra–til)</w:t>
                </w:r>
              </w:p>
            </w:tc>
            <w:tc>
              <w:tcPr>
                <w:tcW w:w="1713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Aksjeklasse</w:t>
                </w:r>
              </w:p>
            </w:tc>
            <w:tc>
              <w:tcPr>
                <w:tcW w:w="1713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Dato for innføring i aksjeeierboken</w:t>
                </w:r>
              </w:p>
            </w:tc>
            <w:tc>
              <w:tcPr>
                <w:tcW w:w="1713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Solgt dato</w:t>
                </w:r>
              </w:p>
            </w:tc>
            <w:tc>
              <w:tcPr>
                <w:tcW w:w="1716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Evt. merknader</w:t>
                </w:r>
              </w:p>
            </w:tc>
          </w:tr>
          <w:tr>
            <w:trPr>
              <w:cantSplit/>
            </w:trPr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10F02C673B4456B97084DC80C0E56BC"/>
                    </w:placeholder>
                    <w:showingPlcHdr/>
                    <w:temporary/>
                    <w:id w:val="170001091"/>
                    <w:tag w:val="virke_1700002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52046C1B2304740B3545D2EB80A01E3"/>
                    </w:placeholder>
                    <w:showingPlcHdr/>
                    <w:temporary/>
                    <w:id w:val="170001092"/>
                    <w:tag w:val="virke_1700002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6BEBA32F4EB4DCCAE669D1021A13C98"/>
                    </w:placeholder>
                    <w:showingPlcHdr/>
                    <w:temporary/>
                    <w:id w:val="170001093"/>
                    <w:tag w:val="virke_1700002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7C0A161F20648E8B1745FAEF64B8F3D"/>
                    </w:placeholder>
                    <w:showingPlcHdr/>
                    <w:temporary/>
                    <w:id w:val="170001094"/>
                    <w:tag w:val="virke_1700002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689C0BE694B4002AF84EDA5063A07F0"/>
                    </w:placeholder>
                    <w:showingPlcHdr/>
                    <w:temporary/>
                    <w:id w:val="170001095"/>
                    <w:tag w:val="virke_1700002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54B52F074F24222A96D19BF1C0623B9"/>
                    </w:placeholder>
                    <w:showingPlcHdr/>
                    <w:temporary/>
                    <w:id w:val="170001096"/>
                    <w:tag w:val="virke_1700002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4BEC3DD0309470B9CF92DCD296CC7FA"/>
                    </w:placeholder>
                    <w:showingPlcHdr/>
                    <w:temporary/>
                    <w:id w:val="170001097"/>
                    <w:tag w:val="virke_17000029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68B0F6D093543B58B07E42A7DD3D827"/>
                    </w:placeholder>
                    <w:showingPlcHdr/>
                    <w:temporary/>
                    <w:id w:val="170001098"/>
                    <w:tag w:val="virke_17000030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9A029DFA6BA47DBB53BF29068B9ABF5"/>
                    </w:placeholder>
                    <w:showingPlcHdr/>
                    <w:temporary/>
                    <w:id w:val="170001099"/>
                    <w:tag w:val="virke_17000030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6100EB346E84C20AB6D7F07B92DCB9F"/>
                    </w:placeholder>
                    <w:showingPlcHdr/>
                    <w:temporary/>
                    <w:id w:val="170001100"/>
                    <w:tag w:val="virke_17000030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6C0727CE8114B689B54DFB48D93E181"/>
                    </w:placeholder>
                    <w:showingPlcHdr/>
                    <w:temporary/>
                    <w:id w:val="170001101"/>
                    <w:tag w:val="virke_1700003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C5CB3E652D049A6BDFE05418E34872F"/>
                    </w:placeholder>
                    <w:showingPlcHdr/>
                    <w:temporary/>
                    <w:id w:val="170001102"/>
                    <w:tag w:val="virke_1700003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27C51266835406EB5DB9CE72E34B4C1"/>
                    </w:placeholder>
                    <w:showingPlcHdr/>
                    <w:temporary/>
                    <w:id w:val="170001103"/>
                    <w:tag w:val="virke_1700003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417F78892EF493EB3E575D54A99FD18"/>
                    </w:placeholder>
                    <w:showingPlcHdr/>
                    <w:temporary/>
                    <w:id w:val="170001104"/>
                    <w:tag w:val="virke_1700003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744106B297B433EB35623FB1BC65F2C"/>
                    </w:placeholder>
                    <w:showingPlcHdr/>
                    <w:temporary/>
                    <w:id w:val="170001105"/>
                    <w:tag w:val="virke_1700003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9B4A23681D54561BA7FA703928E3CC6"/>
                    </w:placeholder>
                    <w:showingPlcHdr/>
                    <w:temporary/>
                    <w:id w:val="170001106"/>
                    <w:tag w:val="virke_1700003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3A4E0BE6B2141479C61085D03A4182C"/>
                    </w:placeholder>
                    <w:showingPlcHdr/>
                    <w:temporary/>
                    <w:id w:val="170001107"/>
                    <w:tag w:val="virke_1700003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D07EBF677C04F5DA1AC5387F1DBC624"/>
                    </w:placeholder>
                    <w:showingPlcHdr/>
                    <w:temporary/>
                    <w:id w:val="170001108"/>
                    <w:tag w:val="virke_1700003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CE945B3167A4745AF29E8846393F733"/>
                    </w:placeholder>
                    <w:showingPlcHdr/>
                    <w:temporary/>
                    <w:id w:val="170001109"/>
                    <w:tag w:val="virke_17000032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6C2943696C546A0BE1982423E356BDD"/>
                    </w:placeholder>
                    <w:showingPlcHdr/>
                    <w:temporary/>
                    <w:id w:val="170001110"/>
                    <w:tag w:val="virke_17000032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51E88631B14A0BB50BAE7C8D39CF36"/>
                    </w:placeholder>
                    <w:showingPlcHdr/>
                    <w:temporary/>
                    <w:id w:val="170001111"/>
                    <w:tag w:val="virke_17000032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ED63B2E283488682BB9B53AF7F301E"/>
                    </w:placeholder>
                    <w:showingPlcHdr/>
                    <w:temporary/>
                    <w:id w:val="170001112"/>
                    <w:tag w:val="virke_17000032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A570333E5C54B4C97B1426A6F517A2C"/>
                    </w:placeholder>
                    <w:showingPlcHdr/>
                    <w:temporary/>
                    <w:id w:val="170001113"/>
                    <w:tag w:val="virke_17000033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A7AF0A3700B491AA3AC334FE8AC7C49"/>
                    </w:placeholder>
                    <w:showingPlcHdr/>
                    <w:temporary/>
                    <w:id w:val="170001114"/>
                    <w:tag w:val="virke_1700003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65ECB5DA26646BC93C96E5397DFFA90"/>
                    </w:placeholder>
                    <w:showingPlcHdr/>
                    <w:temporary/>
                    <w:id w:val="170001115"/>
                    <w:tag w:val="virke_1700003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C6147446A741A09DBF677139B025B3"/>
                    </w:placeholder>
                    <w:showingPlcHdr/>
                    <w:temporary/>
                    <w:id w:val="170001116"/>
                    <w:tag w:val="virke_1700003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152B5FD832E4629AD64BA0C7FC0E6FF"/>
                    </w:placeholder>
                    <w:showingPlcHdr/>
                    <w:temporary/>
                    <w:id w:val="170001117"/>
                    <w:tag w:val="virke_1700003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1B3331350E141F6AB290E771400099B"/>
                    </w:placeholder>
                    <w:showingPlcHdr/>
                    <w:temporary/>
                    <w:id w:val="170001118"/>
                    <w:tag w:val="virke_1700003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2AE3964B39844FF813DF929DDCA7337"/>
                    </w:placeholder>
                    <w:showingPlcHdr/>
                    <w:temporary/>
                    <w:id w:val="170001119"/>
                    <w:tag w:val="virke_1700003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130AA1BA3646E6B695B7293F6247DE"/>
                    </w:placeholder>
                    <w:showingPlcHdr/>
                    <w:temporary/>
                    <w:id w:val="170001120"/>
                    <w:tag w:val="virke_1700003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8E6B28DAF7446FC901A047CDAD9BF56"/>
                    </w:placeholder>
                    <w:showingPlcHdr/>
                    <w:temporary/>
                    <w:id w:val="170001121"/>
                    <w:tag w:val="virke_1700003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2DF35E5F71B4545956007FF684BD213"/>
                    </w:placeholder>
                    <w:showingPlcHdr/>
                    <w:temporary/>
                    <w:id w:val="170001122"/>
                    <w:tag w:val="virke_1700003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488E02FBED4DF5AA22A68349B40708"/>
                    </w:placeholder>
                    <w:showingPlcHdr/>
                    <w:temporary/>
                    <w:id w:val="170001123"/>
                    <w:tag w:val="virke_1700003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E84EABEEFF745798A9FF0C9FA8E0514"/>
                    </w:placeholder>
                    <w:showingPlcHdr/>
                    <w:temporary/>
                    <w:id w:val="170001124"/>
                    <w:tag w:val="virke_17000035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DDD44B8FE7F454C99ABE3FE02A3987E"/>
                    </w:placeholder>
                    <w:showingPlcHdr/>
                    <w:temporary/>
                    <w:id w:val="170001125"/>
                    <w:tag w:val="virke_17000035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1CF8FCAF85E422A96B2A797F7DC084E"/>
                    </w:placeholder>
                    <w:showingPlcHdr/>
                    <w:temporary/>
                    <w:id w:val="170001126"/>
                    <w:tag w:val="virke_17000035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E379A4D81F3424CBEB00AE5E0555FD3"/>
                    </w:placeholder>
                    <w:showingPlcHdr/>
                    <w:temporary/>
                    <w:id w:val="170001127"/>
                    <w:tag w:val="virke_17000035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68676633334470585A8628BB69DE15C"/>
                    </w:placeholder>
                    <w:showingPlcHdr/>
                    <w:temporary/>
                    <w:id w:val="170001128"/>
                    <w:tag w:val="virke_17000036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DADA903D14746C086DCAD2EF36F6C96"/>
                    </w:placeholder>
                    <w:showingPlcHdr/>
                    <w:temporary/>
                    <w:id w:val="170001129"/>
                    <w:tag w:val="virke_17000036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7D421D7185348E3A323E7A731EB45E2"/>
                    </w:placeholder>
                    <w:showingPlcHdr/>
                    <w:temporary/>
                    <w:id w:val="170001130"/>
                    <w:tag w:val="virke_17000036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D6122F3957A45A79DC6F09D18880BB1"/>
                    </w:placeholder>
                    <w:showingPlcHdr/>
                    <w:temporary/>
                    <w:id w:val="170001131"/>
                    <w:tag w:val="virke_17000036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9AFDE81C4A149929DBC7E3CC4999793"/>
                    </w:placeholder>
                    <w:showingPlcHdr/>
                    <w:temporary/>
                    <w:id w:val="170001132"/>
                    <w:tag w:val="virke_17000036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BF424D0B149413E8376A04B21A9E900"/>
                    </w:placeholder>
                    <w:showingPlcHdr/>
                    <w:temporary/>
                    <w:id w:val="170001133"/>
                    <w:tag w:val="virke_17000037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461169D656C48399EC4077341A60648"/>
                    </w:placeholder>
                    <w:showingPlcHdr/>
                    <w:temporary/>
                    <w:id w:val="170001134"/>
                    <w:tag w:val="virke_1700003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012881A9F074E5094FD2AB1AAC701A8"/>
                    </w:placeholder>
                    <w:showingPlcHdr/>
                    <w:temporary/>
                    <w:id w:val="170001135"/>
                    <w:tag w:val="virke_1700003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B3CF8E5D4454719A705E45D902E853B"/>
                    </w:placeholder>
                    <w:showingPlcHdr/>
                    <w:temporary/>
                    <w:id w:val="170001136"/>
                    <w:tag w:val="virke_1700003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049FDE0DAD8453D9E294F837C860AE1"/>
                    </w:placeholder>
                    <w:showingPlcHdr/>
                    <w:temporary/>
                    <w:id w:val="170001137"/>
                    <w:tag w:val="virke_1700003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31359F2D34848BBB5195B8D3E885C3F"/>
                    </w:placeholder>
                    <w:showingPlcHdr/>
                    <w:temporary/>
                    <w:id w:val="170001138"/>
                    <w:tag w:val="virke_1700003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A14757E22D0443B88B54EB3DCED2210"/>
                    </w:placeholder>
                    <w:showingPlcHdr/>
                    <w:temporary/>
                    <w:id w:val="170001139"/>
                    <w:tag w:val="virke_1700003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E0108468E064446BFDBC98905509597"/>
                    </w:placeholder>
                    <w:showingPlcHdr/>
                    <w:temporary/>
                    <w:id w:val="170001140"/>
                    <w:tag w:val="virke_1700003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FBA395B82034D1FA8AD869590FBC942"/>
                    </w:placeholder>
                    <w:showingPlcHdr/>
                    <w:temporary/>
                    <w:id w:val="170001141"/>
                    <w:tag w:val="virke_1700003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420A87DD86B4899BBD69B5887616F8A"/>
                    </w:placeholder>
                    <w:showingPlcHdr/>
                    <w:temporary/>
                    <w:id w:val="170001142"/>
                    <w:tag w:val="virke_1700003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731EC3DD52484E9BA39A34F619A746"/>
                    </w:placeholder>
                    <w:showingPlcHdr/>
                    <w:temporary/>
                    <w:id w:val="170001143"/>
                    <w:tag w:val="virke_1700003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D53D2E310BE443EA399457C4C81A21C"/>
                    </w:placeholder>
                    <w:showingPlcHdr/>
                    <w:temporary/>
                    <w:id w:val="170001144"/>
                    <w:tag w:val="virke_1700003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Virke topp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7F6ABF45-723C-46E5-A661-FC5C98C35A80}"/>
      </w:docPartPr>
      <w:docPartBody>
        <w:p>
          <w:pPr>
            <w:pStyle w:val="Topptekst"/>
          </w:pPr>
          <w:sdt>
            <w:sdtPr>
              <w:rPr>
                <w:color w:val="616161"/>
              </w:rPr>
              <w:alias w:val="Tema eller dokumentkategori"/>
              <w:placeholder>
                <w:docPart w:val="VIRKE_PH_DBE83D512625423F88AAC7BCDD447007"/>
              </w:placeholder>
              <w:showingPlcHdr/>
              <w:temporary/>
              <w:id w:val="170001145"/>
              <w:tag w:val="virke_170000394"/>
            </w:sdtPr>
            <w:sdtContent>
              <w:r>
                <w:rPr>
                  <w:color w:val="C9007F"/>
                </w:rPr>
                <w:t xml:space="preserve">[Tema eller dokumentkategori]</w:t>
              </w:r>
            </w:sdtContent>
          </w:sdt>
        </w:p>
      </w:docPartBody>
    </w:docPart>
    <w:docPart>
      <w:docPartPr>
        <w:name w:val="Virke bunn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D739E445-0503-4D07-9555-EA3FA2585756}"/>
      </w:docPartPr>
      <w:docPartBody>
        <w:p>
          <w:pPr>
            <w:pStyle w:val="Bunntekst"/>
            <w:tabs>
              <w:tab w:val="right" w:pos="9330"/>
            </w:tabs>
          </w:pPr>
          <w:r>
            <w:rPr>
              <w:color w:val="616161"/>
            </w:rPr>
            <w:t xml:space="preserve">Side </w:t>
          </w:r>
          <w:r>
            <w:rPr>
              <w:color w:val="616161"/>
            </w:rPr>
            <w:fldChar w:fldCharType="begin"/>
          </w:r>
          <w:r>
            <w:rPr>
              <w:color w:val="616161"/>
            </w:rPr>
            <w:instrText xml:space="preserve"> PAGE </w:instrText>
          </w:r>
          <w:r>
            <w:rPr>
              <w:color w:val="616161"/>
            </w:rPr>
            <w:fldChar w:fldCharType="separate"/>
          </w:r>
          <w:r>
            <w:rPr>
              <w:color w:val="616161"/>
            </w:rPr>
            <w:t>1</w:t>
          </w:r>
          <w:r>
            <w:rPr>
              <w:color w:val="616161"/>
            </w:rPr>
            <w:fldChar w:fldCharType="end"/>
          </w:r>
          <w:r>
            <w:rPr>
              <w:color w:val="616161"/>
            </w:rPr>
            <w:t xml:space="preserve"> av </w:t>
          </w:r>
          <w:r>
            <w:rPr>
              <w:color w:val="616161"/>
            </w:rPr>
            <w:fldChar w:fldCharType="begin"/>
          </w:r>
          <w:r>
            <w:rPr>
              <w:color w:val="616161"/>
            </w:rPr>
            <w:instrText xml:space="preserve"> NUMPAGES </w:instrText>
          </w:r>
          <w:r>
            <w:rPr>
              <w:color w:val="616161"/>
            </w:rPr>
            <w:fldChar w:fldCharType="separate"/>
          </w:r>
          <w:r>
            <w:rPr>
              <w:color w:val="616161"/>
            </w:rPr>
            <w:t>1</w:t>
          </w:r>
          <w:r>
            <w:rPr>
              <w:color w:val="616161"/>
            </w:rPr>
            <w:fldChar w:fldCharType="end"/>
          </w:r>
          <w:r>
            <w:tab/>
          </w:r>
          <w:sdt>
            <w:sdtPr>
              <w:rPr>
                <w:color w:val="616161"/>
              </w:rPr>
              <w:alias w:val="Dokumentnavn"/>
              <w:placeholder>
                <w:docPart w:val="VIRKE_PH_A6784EBD2068418CBA32BEFCDDF5DD09"/>
              </w:placeholder>
              <w:showingPlcHdr/>
              <w:temporary/>
              <w:id w:val="170001146"/>
              <w:tag w:val="virke_170000396"/>
            </w:sdtPr>
            <w:sdtContent>
              <w:r>
                <w:rPr>
                  <w:color w:val="C9007F"/>
                </w:rPr>
                <w:t xml:space="preserve">[Dokumentnavn]</w:t>
              </w:r>
            </w:sdtContent>
          </w:sdt>
        </w:p>
      </w:docPartBody>
    </w:docPart>
    <w:docPart>
      <w:docPartPr>
        <w:name w:val="Diagram søyl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3F5E5695-D05C-45F9-B9D9-824EE788D7D5}"/>
      </w:docPartPr>
      <w:docPartBody>
        <w:p w14:paraId="6A43B21B" w14:textId="465A148D">
          <w:r>
            <w:rPr>
              <w:noProof/>
            </w:rPr>
            <w:drawing>
              <wp:inline distT="0" distB="0" distL="0" distR="0" wp14:anchorId="08D34090" wp14:editId="440B80BF">
                <wp:extent cx="5924550" cy="2667000"/>
                <wp:effectExtent l="0" t="0" r="0" b="0"/>
                <wp:docPr id="170001147" name="Diagram 6" descr="Eksempeldiagram i Virkes farger"/>
                <wp:cNvGraphicFramePr/>
                <a:graphic xmlns:a="http://schemas.openxmlformats.org/drawingml/2006/main">
                  <a:graphicData uri="http://schemas.openxmlformats.org/drawingml/2006/chart">
                    <c:chart xmlns:c="http://schemas.openxmlformats.org/drawingml/2006/chart" r:id="rIdVirkeChart1"/>
                  </a:graphicData>
                </a:graphic>
              </wp:inline>
            </w:drawing>
          </w:r>
          <w:pPr>
            <w:pStyle w:val="Normal"/>
          </w:pPr>
        </w:p>
      </w:docPartBody>
    </w:docPart>
    <w:docPart>
      <w:docPartPr>
        <w:name w:val="Diagram sektor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36672FED-82A4-4D65-9E18-91C65D53FAB8}"/>
      </w:docPartPr>
      <w:docPartBody>
        <w:p w14:paraId="093CD36C" w14:textId="19A471E5">
          <w:r>
            <w:rPr>
              <w:noProof/>
            </w:rPr>
            <w:drawing>
              <wp:inline distT="0" distB="0" distL="0" distR="0" wp14:anchorId="54B22958" wp14:editId="075AD906">
                <wp:extent cx="5924550" cy="2667000"/>
                <wp:effectExtent l="0" t="0" r="0" b="0"/>
                <wp:docPr id="170001148" name="Diagram 7" descr="Eksempeldiagram i Virkes farger"/>
                <wp:cNvGraphicFramePr/>
                <a:graphic xmlns:a="http://schemas.openxmlformats.org/drawingml/2006/main">
                  <a:graphicData uri="http://schemas.openxmlformats.org/drawingml/2006/chart">
                    <c:chart xmlns:c="http://schemas.openxmlformats.org/drawingml/2006/chart" r:id="rIdVirkeChart2"/>
                  </a:graphicData>
                </a:graphic>
              </wp:inline>
            </w:drawing>
          </w:r>
          <w:pPr>
            <w:pStyle w:val="Normal"/>
          </w:pP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n Offc">
    <w:altName w:val="Calibri"/>
    <w:panose1 w:val="020B0504020101020102"/>
    <w:charset w:val="00"/>
    <w:family w:val="swiss"/>
    <w:pitch w:val="variable"/>
    <w:sig w:usb0="800000AF" w:usb1="4000205B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473" w:hanging="36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E5F"/>
    <w:rsid w:val="001A1F86"/>
    <w:rsid w:val="004413BF"/>
    <w:rsid w:val="00442068"/>
    <w:rsid w:val="0048432C"/>
    <w:rsid w:val="00594E5F"/>
    <w:rsid w:val="00860CD1"/>
    <w:rsid w:val="008D690F"/>
    <w:rsid w:val="009704E1"/>
    <w:rsid w:val="00AB437D"/>
    <w:rsid w:val="00AE00E6"/>
    <w:rsid w:val="00B07A5B"/>
    <w:rsid w:val="00C22387"/>
    <w:rsid w:val="00D21CD2"/>
    <w:rsid w:val="00D7223D"/>
    <w:rsid w:val="00EE54A8"/>
    <w:rsid w:val="00FA5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/>
        <w:color w:val="000000"/>
        <w:kern w:val="2"/>
        <w:sz w:val="18"/>
        <w:szCs w:val="18"/>
        <w:lang w:val="nb-NO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next w:val="Normal"/>
    <w:qFormat/>
    <w:rsid w:val="00AD22D4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1">
    <w:name w:val="heading 1"/>
    <w:basedOn w:val="Normal"/>
    <w:next w:val="Normal"/>
    <w:link w:val="Overskrift1Tegn"/>
    <w:uiPriority w:val="9"/>
    <w:qFormat/>
    <w:rsid w:val="009F68DC"/>
    <w:pPr>
      <w:keepNext/>
      <w:keepLines/>
      <w:widowControl/>
      <w:spacing w:before="0" w:after="450" w:line="324" w:lineRule="auto"/>
      <w:contextualSpacing w:val="0"/>
      <w:outlineLvl w:val="0"/>
    </w:pPr>
    <w:rPr>
      <w:rFonts w:asciiTheme="majorHAnsi" w:hAnsiTheme="majorHAnsi"/>
      <w:b w:val="1"/>
      <w:bCs w:val="1"/>
      <w:color w:val="000000"/>
      <w:sz w:val="36"/>
      <w:szCs w:val="36"/>
      <w:lang w:val="nb-NO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9F68DC"/>
    <w:pPr>
      <w:keepNext/>
      <w:keepLines/>
      <w:widowControl/>
      <w:spacing w:before="450" w:after="180" w:line="324" w:lineRule="auto"/>
      <w:contextualSpacing w:val="0"/>
      <w:outlineLvl w:val="1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D56EB9"/>
    <w:pPr>
      <w:keepNext/>
      <w:keepLines/>
      <w:widowControl/>
      <w:spacing w:before="450" w:after="180" w:line="336" w:lineRule="atLeast"/>
      <w:contextualSpacing w:val="0"/>
      <w:outlineLvl w:val="2"/>
    </w:pPr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paragraph" w:styleId="Overskrift4">
    <w:name w:val="heading 4"/>
    <w:basedOn w:val="Normal"/>
    <w:next w:val="Normal"/>
    <w:link w:val="Overskrift4Tegn"/>
    <w:uiPriority w:val="9"/>
    <w:unhideWhenUsed/>
    <w:qFormat/>
    <w:rsid w:val="00D56EB9"/>
    <w:pPr>
      <w:keepNext/>
      <w:keepLines/>
      <w:widowControl/>
      <w:numPr>
        <w:numId w:val="29"/>
      </w:numPr>
      <w:spacing w:before="0" w:after="180" w:line="288" w:lineRule="atLeast"/>
      <w:contextualSpacing w:val="0"/>
      <w:outlineLvl w:val="3"/>
    </w:pPr>
    <w:rPr>
      <w:rFonts w:asciiTheme="majorHAnsi" w:hAnsiTheme="majorHAnsi"/>
      <w:b w:val="1"/>
      <w:bCs w:val="1"/>
      <w:color w:val="000000"/>
      <w:sz w:val="18"/>
      <w:szCs w:val="18"/>
      <w:lang w:val="nb-NO"/>
    </w:rPr>
  </w:style>
  <w:style w:type="paragraph" w:styleId="Overskrift5">
    <w:name w:val="heading 5"/>
    <w:basedOn w:val="Normal"/>
    <w:next w:val="Normal"/>
    <w:link w:val="Overskrift5Tegn"/>
    <w:uiPriority w:val="9"/>
    <w:unhideWhenUsed/>
    <w:qFormat/>
    <w:rsid w:val="00D80D3A"/>
    <w:pPr>
      <w:keepNext w:val="0"/>
      <w:keepLines w:val="0"/>
      <w:widowControl/>
      <w:numPr>
        <w:ilvl w:val="1"/>
        <w:numId w:val="29"/>
      </w:numPr>
      <w:spacing w:before="0" w:after="180" w:line="288" w:lineRule="atLeast"/>
      <w:ind w:left="907" w:hanging="567"/>
      <w:contextualSpacing w:val="0"/>
      <w:outlineLvl w:val="4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6">
    <w:name w:val="heading 6"/>
    <w:basedOn w:val="Normal"/>
    <w:next w:val="Normal"/>
    <w:link w:val="Overskrift6Tegn"/>
    <w:uiPriority w:val="9"/>
    <w:unhideWhenUsed/>
    <w:qFormat/>
    <w:rsid w:val="00277682"/>
    <w:pPr>
      <w:keepNext w:val="0"/>
      <w:keepLines w:val="0"/>
      <w:widowControl/>
      <w:numPr>
        <w:ilvl w:val="2"/>
        <w:numId w:val="29"/>
      </w:numPr>
      <w:tabs>
        <w:tab w:val="clear" w:pos="1191"/>
      </w:tabs>
      <w:spacing w:before="0" w:after="180" w:line="288" w:lineRule="atLeast"/>
      <w:ind w:left="1814" w:hanging="907"/>
      <w:contextualSpacing w:val="0"/>
      <w:outlineLvl w:val="5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7">
    <w:name w:val="heading 7"/>
    <w:basedOn w:val="Normal"/>
    <w:next w:val="Normal"/>
    <w:link w:val="Overskrift7Tegn"/>
    <w:uiPriority w:val="9"/>
    <w:unhideWhenUsed/>
    <w:qFormat/>
    <w:rsid w:val="00D80D3A"/>
    <w:pPr>
      <w:keepNext w:val="0"/>
      <w:keepLines w:val="0"/>
      <w:widowControl/>
      <w:numPr>
        <w:ilvl w:val="3"/>
        <w:numId w:val="29"/>
      </w:numPr>
      <w:spacing w:before="0" w:after="180" w:line="288" w:lineRule="atLeast"/>
      <w:ind w:left="3062" w:hanging="1134"/>
      <w:contextualSpacing w:val="0"/>
      <w:outlineLvl w:val="6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D56EB9"/>
    <w:pPr>
      <w:keepNext w:val="0"/>
      <w:keepLines w:val="0"/>
      <w:widowControl/>
      <w:numPr>
        <w:ilvl w:val="4"/>
        <w:numId w:val="29"/>
      </w:numPr>
      <w:spacing w:before="0" w:after="180" w:line="288" w:lineRule="atLeast"/>
      <w:contextualSpacing w:val="0"/>
      <w:outlineLvl w:val="7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C76F13"/>
    <w:pPr>
      <w:keepNext w:val="0"/>
      <w:keepLines w:val="0"/>
      <w:widowControl/>
      <w:numPr>
        <w:ilvl w:val="5"/>
        <w:numId w:val="29"/>
      </w:numPr>
      <w:tabs>
        <w:tab w:val="num" w:pos="360"/>
      </w:tabs>
      <w:spacing w:before="0" w:after="180" w:line="288" w:lineRule="atLeast"/>
      <w:ind w:left="0" w:firstLine="0"/>
      <w:contextualSpacing w:val="0"/>
      <w:outlineLvl w:val="8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9F68DC"/>
    <w:rPr>
      <w:rFonts w:asciiTheme="majorHAnsi" w:hAnsiTheme="majorHAnsi"/>
      <w:b w:val="1"/>
      <w:bCs w:val="1"/>
      <w:color w:val="00000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"/>
    <w:rsid w:val="009F68DC"/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"/>
    <w:rsid w:val="00D56EB9"/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"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"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"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"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C76F13"/>
    <w:pPr>
      <w:keepNext/>
      <w:keepLines/>
      <w:widowControl/>
      <w:spacing w:before="0" w:after="450" w:line="324" w:lineRule="auto"/>
      <w:contextualSpacing w:val="0"/>
    </w:pPr>
    <w:rPr>
      <w:rFonts w:asciiTheme="majorHAnsi" w:hAnsiTheme="majorHAnsi"/>
      <w:b w:val="1"/>
      <w:bCs w:val="1"/>
      <w:color w:val="000000"/>
      <w:spacing w:val="-10"/>
      <w:kern w:val="28"/>
      <w:sz w:val="36"/>
      <w:szCs w:val="36"/>
      <w:lang w:val="nb-NO"/>
    </w:rPr>
  </w:style>
  <w:style w:type="character" w:customStyle="1" w:styleId="TittelTegn">
    <w:name w:val="Tittel Tegn"/>
    <w:basedOn w:val="Standardskriftforavsnitt"/>
    <w:link w:val="Tittel"/>
    <w:uiPriority w:val="10"/>
    <w:rsid w:val="00C76F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next w:val="Normal"/>
    <w:uiPriority w:val="34"/>
    <w:qFormat/>
    <w:rsid w:val="005C108B"/>
    <w:pPr>
      <w:widowControl/>
      <w:numPr>
        <w:numId w:val="21"/>
      </w:numPr>
      <w:spacing w:before="0" w:after="120" w:line="288" w:lineRule="atLeast"/>
      <w:ind w:left="340" w:hanging="340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styleId="Sterkutheving">
    <w:name w:val="Intense Emphasis"/>
    <w:basedOn w:val="Standardskriftforavsnitt"/>
    <w:uiPriority w:val="21"/>
    <w:qFormat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32"/>
    <w:qFormat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19"/>
    <w:qFormat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33"/>
    <w:qFormat/>
    <w:rsid w:val="00E80FCA"/>
    <w:rPr>
      <w:b/>
      <w:bCs/>
      <w:i/>
      <w:iCs/>
      <w:spacing w:val="5"/>
    </w:rPr>
  </w:style>
  <w:style w:type="paragraph" w:styleId="Ingenmellomrom">
    <w:name w:val="No Spacing"/>
    <w:uiPriority w:val="1"/>
    <w:qFormat/>
    <w:rsid w:val="00A834E2"/>
    <w:pPr>
      <w:spacing w:line="240" w:lineRule="auto"/>
    </w:pPr>
    <w:rPr>
      <w:rFonts w:asciiTheme="minorHAnsi" w:hAnsiTheme="minorHAnsi"/>
      <w:sz w:val="18"/>
    </w:rPr>
  </w:style>
  <w:style w:type="character" w:styleId="Sterk">
    <w:name w:val="Strong"/>
    <w:basedOn w:val="Standardskriftforavsnitt"/>
    <w:uiPriority w:val="22"/>
    <w:qFormat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unhideWhenUsed/>
    <w:qFormat/>
    <w:rsid w:val="00200623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TopptekstTegn">
    <w:name w:val="Topptekst Tegn"/>
    <w:basedOn w:val="Standardskriftforavsnitt"/>
    <w:link w:val="Topptekst"/>
    <w:uiPriority w:val="99"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unhideWhenUsed/>
    <w:qFormat/>
    <w:rsid w:val="00A834E2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BunntekstTegn">
    <w:name w:val="Bunntekst Tegn"/>
    <w:basedOn w:val="Standardskriftforavsnitt"/>
    <w:link w:val="Bunntekst"/>
    <w:uiPriority w:val="99"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uiPriority w:val="99"/>
    <w:unhideWhenUsed/>
    <w:rsid w:val="00721075"/>
    <w:pPr>
      <w:numPr>
        <w:numId w:val="5"/>
      </w:numPr>
      <w:ind w:left="397" w:hanging="284"/>
    </w:pPr>
  </w:style>
  <w:style w:type="paragraph" w:styleId="NormalWeb">
    <w:name w:val="Normal (Web)"/>
    <w:basedOn w:val="Normal"/>
    <w:uiPriority w:val="99"/>
    <w:semiHidden/>
    <w:unhideWhenUsed/>
    <w:rsid w:val="00721075"/>
    <w:rPr>
      <w:rFonts w:ascii="Clan Offc" w:hAnsi="Clan Offc" w:cs="Times New Roman"/>
      <w:sz w:val="24"/>
    </w:rPr>
  </w:style>
  <w:style w:type="paragraph" w:styleId="Liste">
    <w:name w:val="List"/>
    <w:basedOn w:val="Normal"/>
    <w:uiPriority w:val="99"/>
    <w:unhideWhenUsed/>
    <w:rsid w:val="00721075"/>
    <w:pPr>
      <w:ind w:left="283" w:hanging="283"/>
    </w:pPr>
  </w:style>
  <w:style w:type="paragraph" w:styleId="Nummerertliste">
    <w:name w:val="List Number"/>
    <w:basedOn w:val="Normal"/>
    <w:uiPriority w:val="99"/>
    <w:unhideWhenUsed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unhideWhenUsed/>
    <w:rsid w:val="00721075"/>
    <w:pPr>
      <w:numPr>
        <w:numId w:val="7"/>
      </w:numPr>
    </w:pPr>
  </w:style>
  <w:style w:type="numbering" w:customStyle="1" w:styleId="VirkeListe">
    <w:name w:val="Virke Liste"/>
    <w:uiPriority w:val="99"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35"/>
    <w:unhideWhenUsed/>
    <w:qFormat/>
    <w:rsid w:val="004F7D1D"/>
    <w:pPr>
      <w:widowControl/>
      <w:spacing w:before="0" w:after="12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table" w:styleId="Tabellrutenett">
    <w:name w:val="Table Grid"/>
    <w:basedOn w:val="Vanligtabell"/>
    <w:uiPriority w:val="39"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49"/>
    <w:rsid w:val="004E582F"/>
    <w:pPr>
      <w:spacing w:before="120" w:after="120" w:line="240" w:lineRule="auto"/>
    </w:pPr>
    <w:rPr>
      <w:rFonts w:asciiTheme="minorHAnsi" w:hAnsiTheme="minorHAnsi"/>
      <w:sz w:val="18"/>
    </w:r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rsid w:val="007936BD"/>
    <w:pPr>
      <w:spacing w:before="0" w:after="0" w:line="240" w:lineRule="atLeast"/>
      <w:contextualSpacing w:val="0"/>
    </w:pPr>
    <w:rPr>
      <w:rFonts w:asciiTheme="minorHAnsi" w:hAnsiTheme="minorHAnsi"/>
      <w:sz w:val="15"/>
      <w:szCs w:val="15"/>
    </w:rPr>
    <w:tblPr>
      <w:tblBorders>
        <w:top w:val="single" w:sz="6" w:color="CACACA"/>
        <w:left w:val="nil"/>
        <w:bottom w:val="single" w:sz="6" w:color="CACACA"/>
        <w:right w:val="nil"/>
        <w:insideH w:val="single" w:sz="6" w:color="CACACA"/>
        <w:insideV w:val="single" w:sz="6" w:color="CACACA"/>
      </w:tblBorders>
      <w:tblCellMar>
        <w:top w:w="120" w:type="dxa"/>
        <w:left w:w="120" w:type="dxa"/>
        <w:bottom w:w="120" w:type="dxa"/>
        <w:right w:w="120" w:type="dxa"/>
      </w:tblCellMar>
    </w:tblPr>
    <w:tcPr>
      <w:vAlign w:val="center"/>
    </w:tcPr>
    <w:tblStylePr w:type="firstRow">
      <w:rPr>
        <w:rFonts w:asciiTheme="majorHAnsi" w:hAnsiTheme="majorHAnsi"/>
        <w:b/>
        <w:color w:val="000000"/>
        <w:sz w:val="15"/>
      </w:rPr>
      <w:tcPr>
        <w:shd w:val="clear" w:fill="EDEDED"/>
      </w:tcPr>
    </w:tblStylePr>
  </w:style>
  <w:style w:type="table" w:styleId="Vanligtabell5">
    <w:name w:val="Plain Table 5"/>
    <w:basedOn w:val="Vanligtabell"/>
    <w:uiPriority w:val="45"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44"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40"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rsid w:val="00286E98"/>
    <w:pPr>
      <w:spacing w:line="240" w:lineRule="auto"/>
    </w:pPr>
    <w:rPr>
      <w:rFonts w:asciiTheme="minorHAnsi" w:hAnsiTheme="minorHAnsi"/>
      <w:sz w:val="18"/>
    </w:rPr>
    <w:tblPr>
      <w:tblBorders>
        <w:insideH w:val="single" w:sz="6" w:space="0" w:color="CACACA"/>
      </w:tblBorders>
      <w:tblCellMar>
        <w:top w:w="198" w:type="dxa"/>
        <w:bottom w:w="198" w:type="dxa"/>
      </w:tblCellMar>
    </w:tblPr>
    <w:tcPr>
      <w:shd w:val="clear" w:color="auto" w:fill="auto"/>
    </w:tcPr>
    <w:tblStylePr w:type="lastRow"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</w:tcPr>
    </w:tblStylePr>
  </w:style>
  <w:style w:type="paragraph" w:styleId="Overskriftforinnholdsfortegnelse">
    <w:name w:val="TOC Heading"/>
    <w:basedOn w:val="Normal"/>
    <w:next w:val="Normal"/>
    <w:uiPriority w:val="39"/>
    <w:unhideWhenUsed/>
    <w:qFormat/>
    <w:rsid w:val="000935FB"/>
    <w:pPr>
      <w:keepNext/>
      <w:keepLines/>
      <w:widowControl/>
      <w:spacing w:before="0" w:after="180" w:line="324" w:lineRule="auto"/>
      <w:contextualSpacing w:val="0"/>
      <w:outlineLvl w:val="9"/>
    </w:pPr>
    <w:rPr>
      <w:rFonts w:asciiTheme="majorHAnsi" w:hAnsiTheme="majorHAnsi"/>
      <w:b w:val="1"/>
      <w:bCs w:val="1"/>
      <w:color w:val="000000"/>
      <w:kern w:val="0"/>
      <w:sz w:val="27"/>
      <w:szCs w:val="27"/>
      <w:lang w:eastAsia="nb-NO"/>
      <w:lang w:val="nb-NO"/>
      <w14:ligatures w14:val="none"/>
    </w:rPr>
  </w:style>
  <w:style w:type="paragraph" w:styleId="INNH1">
    <w:name w:val="toc 1"/>
    <w:basedOn w:val="Normal"/>
    <w:next w:val="Normal"/>
    <w:uiPriority w:val="39"/>
    <w:unhideWhenUsed/>
    <w:qFormat/>
    <w:rsid w:val="000935FB"/>
    <w:pPr>
      <w:widowControl/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styleId="INNH2">
    <w:name w:val="toc 2"/>
    <w:basedOn w:val="Normal"/>
    <w:next w:val="Normal"/>
    <w:uiPriority w:val="39"/>
    <w:unhideWhenUsed/>
    <w:qFormat/>
    <w:rsid w:val="0072700A"/>
    <w:pPr>
      <w:widowControl/>
      <w:numPr>
        <w:numId w:val="30"/>
      </w:numPr>
      <w:tabs>
        <w:tab w:val="right" w:pos="9330"/>
      </w:tabs>
      <w:spacing w:before="0" w:after="90" w:line="240" w:lineRule="atLeast"/>
      <w:ind w:left="540" w:hanging="180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INNH3">
    <w:name w:val="toc 3"/>
    <w:basedOn w:val="Normal"/>
    <w:next w:val="Normal"/>
    <w:uiPriority w:val="39"/>
    <w:unhideWhenUsed/>
    <w:qFormat/>
    <w:rsid w:val="0072700A"/>
    <w:pPr>
      <w:widowControl/>
      <w:numPr>
        <w:numId w:val="31"/>
      </w:numPr>
      <w:tabs>
        <w:tab w:val="right" w:pos="9330"/>
      </w:tabs>
      <w:spacing w:before="0" w:after="90" w:line="240" w:lineRule="atLeast"/>
      <w:ind w:left="900" w:hanging="180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rdtekst2">
    <w:name w:val="Body Text 2"/>
    <w:basedOn w:val="Normal"/>
    <w:link w:val="Brdtekst2Tegn"/>
    <w:uiPriority w:val="99"/>
    <w:unhideWhenUsed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unhideWhenUsed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unhideWhenUsed/>
    <w:qFormat/>
    <w:rsid w:val="00D97C2E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character" w:customStyle="1" w:styleId="BrdtekstTegn">
    <w:name w:val="Brødtekst Tegn"/>
    <w:basedOn w:val="Standardskriftforavsnitt"/>
    <w:link w:val="Brdtekst"/>
    <w:uiPriority w:val="99"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unhideWhenUsed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unhideWhenUsed/>
    <w:rsid w:val="00D26B6A"/>
    <w:rPr/>
  </w:style>
  <w:style w:type="paragraph" w:styleId="INNH4">
    <w:name w:val="toc 4"/>
    <w:basedOn w:val="Normal"/>
    <w:next w:val="Normal"/>
    <w:autoRedefine/>
    <w:uiPriority w:val="39"/>
    <w:unhideWhenUsed/>
    <w:rsid w:val="0091733D"/>
    <w:pPr>
      <w:numPr>
        <w:numId w:val="45"/>
      </w:numPr>
      <w:spacing w:before="60" w:after="60" w:line="336" w:lineRule="auto"/>
    </w:pPr>
    <w:rPr>
      <w:rFonts w:cs="Times New Roman"/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39"/>
    <w:unhideWhenUsed/>
    <w:rsid w:val="00D26B6A"/>
    <w:pPr>
      <w:spacing w:before="0" w:after="0"/>
      <w:ind w:left="540"/>
    </w:pPr>
    <w:rPr>
      <w:rFonts w:cs="Times New Roman"/>
      <w:sz w:val="20"/>
      <w:szCs w:val="20"/>
    </w:rPr>
  </w:style>
  <w:style w:type="paragraph" w:styleId="INNH6">
    <w:name w:val="toc 6"/>
    <w:basedOn w:val="Normal"/>
    <w:next w:val="Normal"/>
    <w:autoRedefine/>
    <w:uiPriority w:val="39"/>
    <w:unhideWhenUsed/>
    <w:rsid w:val="00D26B6A"/>
    <w:pPr>
      <w:spacing w:before="0" w:after="0"/>
      <w:ind w:left="720"/>
    </w:pPr>
    <w:rPr>
      <w:rFonts w:cs="Times New Roman"/>
      <w:sz w:val="20"/>
      <w:szCs w:val="20"/>
    </w:rPr>
  </w:style>
  <w:style w:type="paragraph" w:styleId="INNH7">
    <w:name w:val="toc 7"/>
    <w:basedOn w:val="Normal"/>
    <w:next w:val="Normal"/>
    <w:autoRedefine/>
    <w:uiPriority w:val="39"/>
    <w:unhideWhenUsed/>
    <w:rsid w:val="00D26B6A"/>
    <w:pPr>
      <w:spacing w:before="0" w:after="0"/>
      <w:ind w:left="900"/>
    </w:pPr>
    <w:rPr>
      <w:rFonts w:cs="Times New Roman"/>
      <w:sz w:val="20"/>
      <w:szCs w:val="20"/>
    </w:rPr>
  </w:style>
  <w:style w:type="paragraph" w:styleId="INNH8">
    <w:name w:val="toc 8"/>
    <w:basedOn w:val="Normal"/>
    <w:next w:val="Normal"/>
    <w:autoRedefine/>
    <w:uiPriority w:val="39"/>
    <w:unhideWhenUsed/>
    <w:rsid w:val="00D26B6A"/>
    <w:pPr>
      <w:spacing w:before="0" w:after="0"/>
      <w:ind w:left="1080"/>
    </w:pPr>
    <w:rPr>
      <w:rFonts w:cs="Times New Roman"/>
      <w:sz w:val="20"/>
      <w:szCs w:val="20"/>
    </w:rPr>
  </w:style>
  <w:style w:type="paragraph" w:styleId="INNH9">
    <w:name w:val="toc 9"/>
    <w:basedOn w:val="Normal"/>
    <w:next w:val="Normal"/>
    <w:autoRedefine/>
    <w:uiPriority w:val="39"/>
    <w:unhideWhenUsed/>
    <w:rsid w:val="00D26B6A"/>
    <w:pPr>
      <w:spacing w:before="0" w:after="0"/>
      <w:ind w:left="1260"/>
    </w:pPr>
    <w:rPr>
      <w:rFonts w:cs="Times New Roman"/>
      <w:sz w:val="20"/>
      <w:szCs w:val="20"/>
    </w:rPr>
  </w:style>
  <w:style w:type="numbering" w:styleId="111111">
    <w:name w:val="Outline List 2"/>
    <w:basedOn w:val="Ingenliste"/>
    <w:uiPriority w:val="99"/>
    <w:semiHidden/>
    <w:unhideWhenUsed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unhideWhenUsed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unhideWhenUsed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unhideWhenUsed/>
    <w:rsid w:val="006C2084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37"/>
    <w:semiHidden/>
    <w:unhideWhenUsed/>
    <w:rsid w:val="006C2084"/>
  </w:style>
  <w:style w:type="paragraph" w:styleId="Blokktekst">
    <w:name w:val="Block Text"/>
    <w:basedOn w:val="Normal"/>
    <w:uiPriority w:val="99"/>
    <w:semiHidden/>
    <w:unhideWhenUsed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unhideWhenUsed/>
    <w:rsid w:val="006C2084"/>
    <w:pPr>
      <w:spacing w:before="0" w:after="0" w:line="240" w:lineRule="auto"/>
    </w:pPr>
    <w:rPr>
      <w:rFonts w:ascii="Clan Offc" w:hAnsi="Clan Offc" w:cs="Segoe UI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unhideWhenUsed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unhideWhenUsed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unhideWhenUsed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unhideWhenUsed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unhideWhenUsed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unhideWhenUsed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unhideWhenUsed/>
    <w:rsid w:val="006C2084"/>
    <w:pPr>
      <w:spacing w:before="0"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unhideWhenUsed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unhideWhenUsed/>
    <w:rsid w:val="006C2084"/>
    <w:pPr>
      <w:spacing w:before="0"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unhideWhenUsed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unhideWhenUsed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unhideWhenUsed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unhideWhenUsed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unhideWhenUsed/>
    <w:rsid w:val="006C2084"/>
    <w:pPr>
      <w:spacing w:before="0"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unhideWhenUsed/>
    <w:rsid w:val="006C2084"/>
    <w:pPr>
      <w:spacing w:before="0"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unhideWhenUsed/>
    <w:rsid w:val="006C2084"/>
  </w:style>
  <w:style w:type="character" w:styleId="HTML-definisjon">
    <w:name w:val="HTML Definition"/>
    <w:basedOn w:val="Standardskriftforavsnitt"/>
    <w:uiPriority w:val="99"/>
    <w:semiHidden/>
    <w:unhideWhenUsed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unhideWhenUsed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unhideWhenUsed/>
    <w:rsid w:val="006C2084"/>
    <w:pPr>
      <w:spacing w:before="0"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unhideWhenUsed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unhideWhenUsed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unhideWhenUsed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unhideWhenUsed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unhideWhenUsed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unhideWhenUsed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unhideWhenUsed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unhideWhenUsed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unhideWhenUsed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unhideWhenUsed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unhideWhenUsed/>
    <w:rsid w:val="006C2084"/>
    <w:pPr>
      <w:framePr w:w="7920" w:h="1980" w:hRule="exact" w:hSpace="141" w:wrap="auto" w:hAnchor="page" w:xAlign="center" w:yAlign="bottom"/>
      <w:spacing w:before="0"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unhideWhenUsed/>
    <w:rsid w:val="006C2084"/>
  </w:style>
  <w:style w:type="paragraph" w:styleId="Liste-forts">
    <w:name w:val="List Continue"/>
    <w:basedOn w:val="Normal"/>
    <w:uiPriority w:val="99"/>
    <w:semiHidden/>
    <w:unhideWhenUsed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unhideWhenUsed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unhideWhenUsed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unhideWhenUsed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unhideWhenUsed/>
    <w:rsid w:val="006C2084"/>
    <w:pPr>
      <w:ind w:left="1415"/>
    </w:pPr>
  </w:style>
  <w:style w:type="paragraph" w:styleId="Liste2">
    <w:name w:val="List 2"/>
    <w:basedOn w:val="Normal"/>
    <w:uiPriority w:val="99"/>
    <w:semiHidden/>
    <w:unhideWhenUsed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unhideWhenUsed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unhideWhenUsed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unhideWhenUsed/>
    <w:rsid w:val="006C2084"/>
    <w:pPr>
      <w:ind w:left="1415" w:hanging="283"/>
    </w:pPr>
  </w:style>
  <w:style w:type="table" w:styleId="Listetabell1lys">
    <w:name w:val="List Table 1 Light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51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51"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51"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51"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51"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51"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51"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52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52"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52"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52"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52"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52"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52"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60"/>
    <w:semiHidden/>
    <w:unhideWhenUsed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60"/>
    <w:semiHidden/>
    <w:unhideWhenUsed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60"/>
    <w:semiHidden/>
    <w:unhideWhenUsed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60"/>
    <w:semiHidden/>
    <w:unhideWhenUsed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60"/>
    <w:semiHidden/>
    <w:unhideWhenUsed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60"/>
    <w:semiHidden/>
    <w:unhideWhenUsed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60"/>
    <w:semiHidden/>
    <w:unhideWhenUsed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unhideWhenUsed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unhideWhenUsed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unhideWhenUsed/>
    <w:rsid w:val="006C2084"/>
    <w:rPr>
      <w:sz w:val="16"/>
      <w:szCs w:val="16"/>
    </w:rPr>
  </w:style>
  <w:style w:type="table" w:styleId="Middelsliste1">
    <w:name w:val="Medium List 1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unhideWhenUsed/>
    <w:rsid w:val="006C2084"/>
    <w:pPr>
      <w:spacing w:before="0"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unhideWhenUsed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unhideWhenUsed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unhideWhenUsed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unhideWhenUsed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unhideWhenUsed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unhideWhenUsed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unhideWhenUsed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unhideWhenUsed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unhideWhenUsed/>
    <w:rsid w:val="006C2084"/>
    <w:pPr>
      <w:spacing w:before="0"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51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51"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51"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51"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51"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51"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51"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52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52"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52"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52"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52"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52"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52"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unhideWhenUsed/>
    <w:rsid w:val="006C2084"/>
  </w:style>
  <w:style w:type="character" w:styleId="Sluttnotereferanse">
    <w:name w:val="endnote reference"/>
    <w:basedOn w:val="Standardskriftforavsnitt"/>
    <w:uiPriority w:val="99"/>
    <w:semiHidden/>
    <w:unhideWhenUsed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unhideWhenUsed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unhideWhenUsed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unhideWhenUsed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31"/>
    <w:qFormat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unhideWhenUsed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unhideWhenUsed/>
    <w:rsid w:val="006C2084"/>
    <w:pPr>
      <w:spacing w:before="0"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20"/>
    <w:qFormat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unhideWhenUsed/>
    <w:rsid w:val="006C2084"/>
    <w:pPr>
      <w:ind w:left="708"/>
    </w:pPr>
  </w:style>
  <w:style w:type="table" w:styleId="Vanligtabell1">
    <w:name w:val="Plain Table 1"/>
    <w:basedOn w:val="Vanligtabell"/>
    <w:uiPriority w:val="41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42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43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qFormat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Tabelloverskrift">
    <w:name w:val="Virke tabelloverskrift"/>
    <w:basedOn w:val="Normal"/>
    <w:next w:val="Normal"/>
    <w:qFormat/>
    <w:pPr>
      <w:widowControl/>
      <w:spacing w:before="0" w:after="0" w:line="240" w:lineRule="atLeast"/>
      <w:contextualSpacing w:val="0"/>
    </w:pPr>
    <w:rPr>
      <w:rFonts w:asciiTheme="majorHAnsi" w:hAnsiTheme="majorHAnsi"/>
      <w:b w:val="1"/>
      <w:bCs w:val="1"/>
      <w:color w:val="000000"/>
      <w:sz w:val="15"/>
      <w:szCs w:val="15"/>
      <w:lang w:val="nb-NO"/>
    </w:rPr>
  </w:style>
  <w:style w:type="paragraph" w:customStyle="1" w:styleId="VirkeSignatur">
    <w:name w:val="Virke signaturtekst"/>
    <w:basedOn w:val="Normal"/>
    <w:next w:val="Normal"/>
    <w:qFormat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Oppsummering">
    <w:name w:val="Virke oppsummering"/>
    <w:basedOn w:val="Normal"/>
    <w:next w:val="Normal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Metadata">
    <w:name w:val="Virke møteinformasjon"/>
    <w:basedOn w:val="Normal"/>
    <w:next w:val="Normal"/>
    <w:qFormat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Hjelpetekst">
    <w:name w:val="Virke hjelpetekst"/>
    <w:basedOn w:val="Normal"/>
    <w:next w:val="Normal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paragraph" w:customStyle="1" w:styleId="VirkeMellomrom">
    <w:name w:val="Virke mellomrom"/>
    <w:basedOn w:val="Normal"/>
    <w:next w:val="Normal"/>
    <w:qFormat/>
    <w:pPr>
      <w:widowControl/>
      <w:spacing w:before="0" w:after="0" w:line="240" w:lineRule="auto"/>
      <w:contextualSpacing w:val="0"/>
    </w:pPr>
    <w:rPr>
      <w:rFonts w:asciiTheme="minorHAnsi" w:hAnsiTheme="minorHAnsi"/>
      <w:b w:val="0"/>
      <w:bCs w:val="0"/>
      <w:color w:val="000000"/>
      <w:sz w:val="2"/>
      <w:szCs w:val="2"/>
      <w:lang w:val="nb-NO"/>
    </w:rPr>
  </w:style>
  <w:style w:type="paragraph" w:customStyle="1" w:styleId="VirkeSeksjonstittel">
    <w:name w:val="Virke oversiktstittel"/>
    <w:basedOn w:val="Normal"/>
    <w:next w:val="Normal"/>
    <w:qFormat/>
    <w:pPr>
      <w:keepNext/>
      <w:keepLines/>
      <w:widowControl/>
      <w:spacing w:before="0" w:after="180" w:line="324" w:lineRule="auto"/>
      <w:contextualSpacing w:val="0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VirkeSidetall">
    <w:name w:val="Virke sidetall"/>
    <w:rPr>
      <w:color w:val="616161"/>
      <w:sz w:val="15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-tema">
  <a:themeElements>
    <a:clrScheme name="Virke">
      <a:dk1>
        <a:srgbClr val="000000"/>
      </a:dk1>
      <a:lt1>
        <a:sysClr val="window" lastClr="FFFFFF"/>
      </a:lt1>
      <a:dk2>
        <a:srgbClr val="000000"/>
      </a:dk2>
      <a:lt2>
        <a:srgbClr val="CACACA"/>
      </a:lt2>
      <a:accent1>
        <a:srgbClr val="C9007F"/>
      </a:accent1>
      <a:accent2>
        <a:srgbClr val="F9CFE3"/>
      </a:accent2>
      <a:accent3>
        <a:srgbClr val="851E59"/>
      </a:accent3>
      <a:accent4>
        <a:srgbClr val="F57F00"/>
      </a:accent4>
      <a:accent5>
        <a:srgbClr val="FDDFBF"/>
      </a:accent5>
      <a:accent6>
        <a:srgbClr val="E58DBF"/>
      </a:accent6>
      <a:hlink>
        <a:srgbClr val="C9007F"/>
      </a:hlink>
      <a:folHlink>
        <a:srgbClr val="FFFFFF"/>
      </a:folHlink>
    </a:clrScheme>
    <a:fontScheme name="Virke">
      <a:majorFont>
        <a:latin typeface="Clan Offc"/>
        <a:ea typeface=""/>
        <a:cs typeface="Arial"/>
      </a:majorFont>
      <a:minorFont>
        <a:latin typeface="Clan Offc"/>
        <a:ea typeface="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noFill/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8C08CF-3A74-4061-ADE4-ADF3B1086D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Virke_02.dotx</Template>
  <TotalTime>4</TotalTime>
  <Pages>1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Protokoll fra styremøte</dc:title>
  <dc:subject/>
  <dc:creator>Prototypen</dc:creator>
  <cp:keywords/>
  <dc:description/>
  <cp:lastModifiedBy>Prototypen</cp:lastModifiedBy>
  <cp:revision>4</cp:revision>
  <dcterms:created xsi:type="dcterms:W3CDTF">2026-10-15T13:06:00Z</dcterms:created>
  <dcterms:modified xsi:type="dcterms:W3CDTF">2026-10-15T14:05:00Z</dcterms:modified>
</cp:coreProperties>
</file>