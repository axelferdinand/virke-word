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4D6372" w14:textId="77777777" w:rsidR="008A6C35" w:rsidRDefault="008A6C35"/>
    <w:p w14:paraId="34ECF610" w14:textId="3E5D3FDC" w:rsidR="008A6C35" w:rsidRPr="00FD0E3F" w:rsidRDefault="006D21A1" w:rsidP="008A6C35">
      <w:pPr>
        <w:pStyle w:val="Overskrift1"/>
        <w:rPr>
          <w:rFonts w:ascii="Arial" w:hAnsi="Arial" w:cs="Arial"/>
          <w:b/>
          <w:bCs/>
          <w:color w:val="auto"/>
          <w:sz w:val="40"/>
          <w:szCs w:val="40"/>
          <w:lang w:val="en-GB"/>
        </w:rPr>
      </w:pPr>
      <w:r w:rsidRPr="006D21A1">
        <w:rPr>
          <w:rFonts w:ascii="Arial" w:hAnsi="Arial" w:cs="Arial"/>
          <w:b/>
          <w:bCs/>
          <w:color w:val="auto"/>
          <w:sz w:val="40"/>
          <w:szCs w:val="40"/>
          <w:lang w:val="en-GB"/>
        </w:rPr>
        <w:t>Balance scorecard</w:t>
      </w:r>
    </w:p>
    <w:p w14:paraId="01A8A227" w14:textId="77777777" w:rsidR="008A6C35" w:rsidRPr="00FD0E3F" w:rsidRDefault="008A6C35" w:rsidP="008A6C35">
      <w:pPr>
        <w:rPr>
          <w:rFonts w:ascii="Arial" w:hAnsi="Arial" w:cs="Arial"/>
          <w:lang w:val="en-GB"/>
        </w:rPr>
      </w:pPr>
    </w:p>
    <w:p w14:paraId="3D615995" w14:textId="6DF45772" w:rsidR="008A6C35" w:rsidRPr="00FD0E3F" w:rsidRDefault="006D21A1" w:rsidP="008A6C35">
      <w:pPr>
        <w:pStyle w:val="Overskrift2"/>
        <w:rPr>
          <w:rFonts w:ascii="Arial" w:hAnsi="Arial" w:cs="Arial"/>
          <w:b/>
          <w:bCs/>
          <w:color w:val="auto"/>
          <w:sz w:val="28"/>
          <w:szCs w:val="28"/>
          <w:lang w:val="en-GB"/>
        </w:rPr>
      </w:pPr>
      <w:r w:rsidRPr="006D21A1">
        <w:rPr>
          <w:rFonts w:ascii="Arial" w:hAnsi="Arial" w:cs="Arial"/>
          <w:b/>
          <w:bCs/>
          <w:color w:val="auto"/>
          <w:sz w:val="28"/>
          <w:szCs w:val="28"/>
        </w:rPr>
        <w:t>Innledning</w:t>
      </w:r>
    </w:p>
    <w:p w14:paraId="242A9F7E" w14:textId="6B7CDDD2" w:rsidR="00FD0E3F" w:rsidRDefault="006D21A1" w:rsidP="006D21A1">
      <w:pPr>
        <w:rPr>
          <w:rStyle w:val="Plassholdertekst"/>
          <w:rFonts w:ascii="Arial" w:hAnsi="Arial" w:cs="Arial"/>
          <w:sz w:val="20"/>
          <w:szCs w:val="20"/>
          <w:highlight w:val="lightGray"/>
        </w:rPr>
      </w:pPr>
      <w:r w:rsidRPr="006D21A1">
        <w:rPr>
          <w:rStyle w:val="Plassholdertekst"/>
          <w:rFonts w:ascii="Arial" w:hAnsi="Arial" w:cs="Arial"/>
          <w:sz w:val="20"/>
          <w:szCs w:val="20"/>
          <w:highlight w:val="lightGray"/>
        </w:rPr>
        <w:t>Det er v</w:t>
      </w:r>
      <w:r w:rsidRPr="006D21A1">
        <w:rPr>
          <w:rStyle w:val="Plassholdertekst"/>
          <w:rFonts w:ascii="Arial" w:hAnsi="Arial" w:cs="Arial"/>
          <w:sz w:val="20"/>
          <w:szCs w:val="20"/>
          <w:highlight w:val="lightGray"/>
        </w:rPr>
        <w:t xml:space="preserve">iktig at måltall og parameter tilpasses virksomheten og brukerne. Start med </w:t>
      </w:r>
      <w:r w:rsidRPr="006D21A1">
        <w:rPr>
          <w:rStyle w:val="Plassholdertekst"/>
          <w:rFonts w:ascii="Arial" w:hAnsi="Arial" w:cs="Arial"/>
          <w:sz w:val="20"/>
          <w:szCs w:val="20"/>
          <w:highlight w:val="lightGray"/>
        </w:rPr>
        <w:t>noen enkel parameter og</w:t>
      </w:r>
      <w:r w:rsidRPr="006D21A1">
        <w:rPr>
          <w:rStyle w:val="Plassholdertekst"/>
          <w:rFonts w:ascii="Arial" w:hAnsi="Arial" w:cs="Arial"/>
          <w:sz w:val="20"/>
          <w:szCs w:val="20"/>
          <w:highlight w:val="lightGray"/>
        </w:rPr>
        <w:t xml:space="preserve"> bygg deretter opp nye måltall som forteller dere om egen utvikling</w:t>
      </w:r>
      <w:r w:rsidRPr="006D21A1">
        <w:rPr>
          <w:rStyle w:val="Plassholdertekst"/>
          <w:rFonts w:ascii="Arial" w:hAnsi="Arial" w:cs="Arial"/>
          <w:sz w:val="20"/>
          <w:szCs w:val="20"/>
          <w:highlight w:val="lightGray"/>
        </w:rPr>
        <w:t>.</w:t>
      </w:r>
      <w:r w:rsidRPr="006D21A1">
        <w:rPr>
          <w:rStyle w:val="Plassholdertekst"/>
          <w:rFonts w:ascii="Arial" w:hAnsi="Arial" w:cs="Arial"/>
          <w:sz w:val="20"/>
          <w:szCs w:val="20"/>
          <w:highlight w:val="lightGray"/>
        </w:rPr>
        <w:t xml:space="preserve"> Et godt råd er at styret og ledelsen tar et møte og diskuterer hvilke måltall og parameter som bør inngå.  </w:t>
      </w:r>
    </w:p>
    <w:p w14:paraId="153E2DCD" w14:textId="51CBAC92" w:rsidR="00F70DCF" w:rsidRDefault="00F70DCF" w:rsidP="00F70DCF">
      <w:pPr>
        <w:rPr>
          <w:rFonts w:ascii="Arial" w:hAnsi="Arial" w:cs="Arial"/>
          <w:lang w:val="en-GB"/>
        </w:rPr>
      </w:pPr>
    </w:p>
    <w:p w14:paraId="0DA83622" w14:textId="170B1D93" w:rsidR="006D21A1" w:rsidRPr="006D21A1" w:rsidRDefault="006D21A1" w:rsidP="00F70DCF">
      <w:pPr>
        <w:rPr>
          <w:rFonts w:ascii="Arial" w:hAnsi="Arial" w:cs="Arial"/>
          <w:b/>
          <w:bCs/>
          <w:sz w:val="28"/>
          <w:szCs w:val="28"/>
        </w:rPr>
      </w:pPr>
      <w:r w:rsidRPr="006D21A1">
        <w:rPr>
          <w:rFonts w:ascii="Arial" w:hAnsi="Arial" w:cs="Arial"/>
          <w:b/>
          <w:bCs/>
          <w:sz w:val="28"/>
          <w:szCs w:val="28"/>
        </w:rPr>
        <w:t xml:space="preserve">Rapporteringsperiode </w:t>
      </w:r>
    </w:p>
    <w:p w14:paraId="5C0869E8" w14:textId="77777777" w:rsidR="006D21A1" w:rsidRDefault="006D21A1" w:rsidP="006D21A1">
      <w:r w:rsidRPr="006D21A1">
        <w:rPr>
          <w:b/>
          <w:bCs/>
        </w:rPr>
        <w:t>1. Finansielle måltall</w:t>
      </w:r>
      <w:r>
        <w:t xml:space="preserve"> – </w:t>
      </w:r>
      <w:r w:rsidRPr="006D21A1">
        <w:rPr>
          <w:rStyle w:val="Plassholdertekst"/>
          <w:rFonts w:ascii="Arial" w:hAnsi="Arial" w:cs="Arial"/>
          <w:sz w:val="20"/>
          <w:szCs w:val="20"/>
          <w:highlight w:val="lightGray"/>
        </w:rPr>
        <w:t>Måltall vil vise om selskapets strategi og gjennomføring bidrar til resultatforbedring</w:t>
      </w:r>
      <w:r>
        <w:t xml:space="preserve">. </w:t>
      </w: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3258"/>
        <w:gridCol w:w="2879"/>
        <w:gridCol w:w="2879"/>
      </w:tblGrid>
      <w:tr w:rsidR="006D21A1" w:rsidRPr="006D21A1" w14:paraId="3A4B1EC4" w14:textId="77777777" w:rsidTr="0010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8" w:type="dxa"/>
          </w:tcPr>
          <w:p w14:paraId="49D3C764" w14:textId="1069B567" w:rsidR="006D21A1" w:rsidRPr="006D21A1" w:rsidRDefault="006D21A1" w:rsidP="00100127">
            <w:pPr>
              <w:pStyle w:val="Overskrift4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6D21A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Periode: </w:t>
            </w:r>
            <w:r w:rsidRPr="006D21A1">
              <w:rPr>
                <w:rStyle w:val="Plassholdertekst"/>
                <w:rFonts w:ascii="Arial" w:eastAsiaTheme="minorHAnsi" w:hAnsi="Arial" w:cs="Arial"/>
                <w:i w:val="0"/>
                <w:iCs w:val="0"/>
                <w:sz w:val="20"/>
                <w:szCs w:val="20"/>
                <w:highlight w:val="lightGray"/>
              </w:rPr>
              <w:t>[Måned]</w:t>
            </w:r>
          </w:p>
        </w:tc>
        <w:tc>
          <w:tcPr>
            <w:tcW w:w="2879" w:type="dxa"/>
          </w:tcPr>
          <w:p w14:paraId="5C952690" w14:textId="77777777" w:rsidR="006D21A1" w:rsidRPr="006D21A1" w:rsidRDefault="006D21A1" w:rsidP="00100127">
            <w:pPr>
              <w:pStyle w:val="Overskrift4"/>
              <w:jc w:val="right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6D21A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20XX</w:t>
            </w:r>
          </w:p>
        </w:tc>
        <w:tc>
          <w:tcPr>
            <w:tcW w:w="2879" w:type="dxa"/>
          </w:tcPr>
          <w:p w14:paraId="60F536FB" w14:textId="77777777" w:rsidR="006D21A1" w:rsidRPr="006D21A1" w:rsidRDefault="006D21A1" w:rsidP="00100127">
            <w:pPr>
              <w:pStyle w:val="Overskrift4"/>
              <w:jc w:val="right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6D21A1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20XX</w:t>
            </w:r>
          </w:p>
        </w:tc>
      </w:tr>
      <w:tr w:rsidR="006D21A1" w:rsidRPr="006D21A1" w14:paraId="7E86206F" w14:textId="77777777" w:rsidTr="00100127">
        <w:tc>
          <w:tcPr>
            <w:tcW w:w="3258" w:type="dxa"/>
            <w:tcBorders>
              <w:left w:val="nil"/>
            </w:tcBorders>
          </w:tcPr>
          <w:p w14:paraId="6EE80809" w14:textId="277219B7" w:rsidR="006D21A1" w:rsidRPr="006D21A1" w:rsidRDefault="006D21A1" w:rsidP="00565428">
            <w:pPr>
              <w:rPr>
                <w:rFonts w:ascii="Arial" w:hAnsi="Arial" w:cs="Arial"/>
                <w:sz w:val="20"/>
                <w:szCs w:val="20"/>
              </w:rPr>
            </w:pPr>
            <w:r w:rsidRPr="006D21A1">
              <w:rPr>
                <w:rFonts w:ascii="Arial" w:hAnsi="Arial" w:cs="Arial"/>
                <w:color w:val="000000" w:themeColor="text1"/>
                <w:sz w:val="20"/>
                <w:szCs w:val="20"/>
              </w:rPr>
              <w:t>Omsetning denne måned</w:t>
            </w:r>
          </w:p>
        </w:tc>
        <w:tc>
          <w:tcPr>
            <w:tcW w:w="2879" w:type="dxa"/>
          </w:tcPr>
          <w:p w14:paraId="5689425F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i/>
                  <w:sz w:val="20"/>
                  <w:szCs w:val="20"/>
                </w:rPr>
                <w:id w:val="2139142075"/>
                <w:placeholder>
                  <w:docPart w:val="90743780759D48239924FD13DFF9260D"/>
                </w:placeholder>
                <w:showingPlcHdr/>
                <w:text/>
              </w:sdtPr>
              <w:sdtContent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[255.000,-]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id w:val="1663039359"/>
            <w:placeholder>
              <w:docPart w:val="AA33C25523D74D85AA27BA5A0F218A64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6AC40F26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[275.000,-]</w:t>
                </w:r>
              </w:p>
            </w:tc>
          </w:sdtContent>
        </w:sdt>
      </w:tr>
      <w:tr w:rsidR="006D21A1" w:rsidRPr="006D21A1" w14:paraId="0FF24B96" w14:textId="77777777" w:rsidTr="00100127">
        <w:tc>
          <w:tcPr>
            <w:tcW w:w="3258" w:type="dxa"/>
            <w:tcBorders>
              <w:left w:val="nil"/>
            </w:tcBorders>
          </w:tcPr>
          <w:p w14:paraId="7A973749" w14:textId="4F847465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Budsjett denne måned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591160994"/>
            <w:placeholder>
              <w:docPart w:val="2DD2C81D4C5C4EA5A2EFB172DE5FAD3D"/>
            </w:placeholder>
            <w:showingPlcHdr/>
            <w:text/>
          </w:sdtPr>
          <w:sdtContent>
            <w:tc>
              <w:tcPr>
                <w:tcW w:w="2879" w:type="dxa"/>
              </w:tcPr>
              <w:p w14:paraId="1630DA31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[275.000,-]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702596182"/>
            <w:placeholder>
              <w:docPart w:val="B66D77A6E97845E7BB25661918B7885A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6B2F4837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[255.000,-]</w:t>
                </w:r>
              </w:p>
            </w:tc>
          </w:sdtContent>
        </w:sdt>
      </w:tr>
      <w:tr w:rsidR="006D21A1" w:rsidRPr="006D21A1" w14:paraId="40ABFC13" w14:textId="77777777" w:rsidTr="00100127">
        <w:tc>
          <w:tcPr>
            <w:tcW w:w="3258" w:type="dxa"/>
            <w:tcBorders>
              <w:left w:val="nil"/>
              <w:bottom w:val="single" w:sz="2" w:space="0" w:color="7B7B7B"/>
            </w:tcBorders>
          </w:tcPr>
          <w:p w14:paraId="5D4A78A8" w14:textId="50A470B3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Oppnådd av budsjett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348206049"/>
            <w:placeholder>
              <w:docPart w:val="44EACEA2A9E24029860B9068E24E57CC"/>
            </w:placeholder>
            <w:showingPlcHdr/>
            <w:text/>
          </w:sdtPr>
          <w:sdtContent>
            <w:tc>
              <w:tcPr>
                <w:tcW w:w="2879" w:type="dxa"/>
                <w:tcBorders>
                  <w:bottom w:val="single" w:sz="2" w:space="0" w:color="7B7B7B"/>
                </w:tcBorders>
              </w:tcPr>
              <w:p w14:paraId="0D03A398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[92,72%]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517072399"/>
            <w:placeholder>
              <w:docPart w:val="5A3E269D75AD48CC9B879C5D267961E2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5FA7BA89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[107%]</w:t>
                </w:r>
              </w:p>
            </w:tc>
          </w:sdtContent>
        </w:sdt>
      </w:tr>
      <w:tr w:rsidR="006D21A1" w:rsidRPr="006D21A1" w14:paraId="6A3905C0" w14:textId="77777777" w:rsidTr="00100127">
        <w:tc>
          <w:tcPr>
            <w:tcW w:w="3258" w:type="dxa"/>
            <w:tcBorders>
              <w:left w:val="nil"/>
              <w:right w:val="nil"/>
            </w:tcBorders>
          </w:tcPr>
          <w:p w14:paraId="20F24ABB" w14:textId="77777777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0A29BC02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7E1E448E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21A1" w:rsidRPr="006D21A1" w14:paraId="05F808B1" w14:textId="77777777" w:rsidTr="00100127">
        <w:tc>
          <w:tcPr>
            <w:tcW w:w="3258" w:type="dxa"/>
            <w:tcBorders>
              <w:left w:val="nil"/>
            </w:tcBorders>
          </w:tcPr>
          <w:p w14:paraId="289E94DB" w14:textId="5F513ED8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Omsetning akkumulert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292985155"/>
            <w:placeholder>
              <w:docPart w:val="FED374B6902E4840AF13973AA53EFD17"/>
            </w:placeholder>
            <w:showingPlcHdr/>
            <w:text/>
          </w:sdtPr>
          <w:sdtContent>
            <w:tc>
              <w:tcPr>
                <w:tcW w:w="2879" w:type="dxa"/>
              </w:tcPr>
              <w:p w14:paraId="66C163EE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[1.750.000,-]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497501398"/>
            <w:placeholder>
              <w:docPart w:val="C90E3FC134DA4EF893EA19943A796E78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2423A184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[1.950.000,-]</w:t>
                </w:r>
              </w:p>
            </w:tc>
          </w:sdtContent>
        </w:sdt>
      </w:tr>
      <w:tr w:rsidR="006D21A1" w:rsidRPr="006D21A1" w14:paraId="77D0F192" w14:textId="77777777" w:rsidTr="00100127">
        <w:tc>
          <w:tcPr>
            <w:tcW w:w="3258" w:type="dxa"/>
            <w:tcBorders>
              <w:left w:val="nil"/>
            </w:tcBorders>
          </w:tcPr>
          <w:p w14:paraId="17722992" w14:textId="4AE4DB9B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Budsjett akkumulert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782879471"/>
            <w:placeholder>
              <w:docPart w:val="A75D41B07755431D86F693133EA5A898"/>
            </w:placeholder>
            <w:showingPlcHdr/>
            <w:text/>
          </w:sdtPr>
          <w:sdtContent>
            <w:tc>
              <w:tcPr>
                <w:tcW w:w="2879" w:type="dxa"/>
              </w:tcPr>
              <w:p w14:paraId="11B19385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[1.950.000,-]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318728213"/>
            <w:placeholder>
              <w:docPart w:val="7B4FE42A085B4DEF939AD48C20A52238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647501BF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[1.850.000,-]</w:t>
                </w:r>
              </w:p>
            </w:tc>
          </w:sdtContent>
        </w:sdt>
      </w:tr>
      <w:tr w:rsidR="006D21A1" w:rsidRPr="006D21A1" w14:paraId="2DDE05A0" w14:textId="77777777" w:rsidTr="00100127">
        <w:tc>
          <w:tcPr>
            <w:tcW w:w="3258" w:type="dxa"/>
            <w:tcBorders>
              <w:left w:val="nil"/>
              <w:bottom w:val="single" w:sz="2" w:space="0" w:color="7B7B7B"/>
            </w:tcBorders>
          </w:tcPr>
          <w:p w14:paraId="25D0718A" w14:textId="48C99BCE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Oppnådd av budsjett hittil i år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902278670"/>
            <w:placeholder>
              <w:docPart w:val="D8F840A9656E40EFA13F937543A95A76"/>
            </w:placeholder>
            <w:showingPlcHdr/>
            <w:text/>
          </w:sdtPr>
          <w:sdtContent>
            <w:tc>
              <w:tcPr>
                <w:tcW w:w="2879" w:type="dxa"/>
                <w:tcBorders>
                  <w:bottom w:val="single" w:sz="2" w:space="0" w:color="7B7B7B"/>
                </w:tcBorders>
              </w:tcPr>
              <w:p w14:paraId="48A08C94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[89,74%]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303124917"/>
            <w:placeholder>
              <w:docPart w:val="EC22F3A94381436A9E65334609D3E3DC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523DF49D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[105%]</w:t>
                </w:r>
              </w:p>
            </w:tc>
          </w:sdtContent>
        </w:sdt>
      </w:tr>
      <w:tr w:rsidR="006D21A1" w:rsidRPr="006D21A1" w14:paraId="34D4D344" w14:textId="77777777" w:rsidTr="00100127">
        <w:tc>
          <w:tcPr>
            <w:tcW w:w="3258" w:type="dxa"/>
            <w:tcBorders>
              <w:left w:val="nil"/>
              <w:right w:val="nil"/>
            </w:tcBorders>
          </w:tcPr>
          <w:p w14:paraId="398A95C1" w14:textId="77777777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149FE3A9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54ED7600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21A1" w:rsidRPr="006D21A1" w14:paraId="6049CF47" w14:textId="77777777" w:rsidTr="00100127">
        <w:tc>
          <w:tcPr>
            <w:tcW w:w="3258" w:type="dxa"/>
            <w:tcBorders>
              <w:left w:val="nil"/>
              <w:bottom w:val="single" w:sz="2" w:space="0" w:color="7B7B7B"/>
            </w:tcBorders>
          </w:tcPr>
          <w:p w14:paraId="63B99571" w14:textId="796B0726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Resultatgrad hittil i år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813603783"/>
            <w:placeholder>
              <w:docPart w:val="19A5CEA496A34210AFE84D8D548DB9AD"/>
            </w:placeholder>
            <w:showingPlcHdr/>
            <w:text/>
          </w:sdtPr>
          <w:sdtContent>
            <w:tc>
              <w:tcPr>
                <w:tcW w:w="2879" w:type="dxa"/>
                <w:tcBorders>
                  <w:bottom w:val="single" w:sz="2" w:space="0" w:color="7B7B7B"/>
                </w:tcBorders>
              </w:tcPr>
              <w:p w14:paraId="61A703AA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[9%]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487788488"/>
            <w:placeholder>
              <w:docPart w:val="282FE7212A9E4117B06E6B913B23D164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5F447503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[13%]</w:t>
                </w:r>
              </w:p>
            </w:tc>
          </w:sdtContent>
        </w:sdt>
      </w:tr>
      <w:tr w:rsidR="006D21A1" w:rsidRPr="006D21A1" w14:paraId="6A7F54CB" w14:textId="77777777" w:rsidTr="00100127">
        <w:tc>
          <w:tcPr>
            <w:tcW w:w="3258" w:type="dxa"/>
            <w:tcBorders>
              <w:left w:val="nil"/>
              <w:bottom w:val="single" w:sz="2" w:space="0" w:color="7B7B7B"/>
              <w:right w:val="nil"/>
            </w:tcBorders>
          </w:tcPr>
          <w:p w14:paraId="0AA1B2CF" w14:textId="77777777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bottom w:val="single" w:sz="2" w:space="0" w:color="7B7B7B"/>
              <w:right w:val="nil"/>
            </w:tcBorders>
          </w:tcPr>
          <w:p w14:paraId="785564C5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7F07D4E5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21A1" w:rsidRPr="006D21A1" w14:paraId="730A3E67" w14:textId="77777777" w:rsidTr="00100127">
        <w:tc>
          <w:tcPr>
            <w:tcW w:w="3258" w:type="dxa"/>
            <w:tcBorders>
              <w:left w:val="nil"/>
              <w:right w:val="nil"/>
            </w:tcBorders>
          </w:tcPr>
          <w:p w14:paraId="31E4D679" w14:textId="19FE2A6D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Balansetall</w:t>
            </w: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3304BAEC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5783B6D7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21A1" w:rsidRPr="006D21A1" w14:paraId="39BB793F" w14:textId="77777777" w:rsidTr="00100127">
        <w:tc>
          <w:tcPr>
            <w:tcW w:w="3258" w:type="dxa"/>
            <w:tcBorders>
              <w:left w:val="nil"/>
            </w:tcBorders>
          </w:tcPr>
          <w:p w14:paraId="6B08EFA0" w14:textId="77777777" w:rsidR="006D21A1" w:rsidRPr="006D21A1" w:rsidRDefault="006D21A1" w:rsidP="00565428">
            <w:pPr>
              <w:pStyle w:val="Undertittel"/>
              <w:numPr>
                <w:ilvl w:val="0"/>
                <w:numId w:val="0"/>
              </w:numPr>
              <w:jc w:val="left"/>
              <w:rPr>
                <w:rFonts w:ascii="Arial" w:hAnsi="Arial" w:cs="Arial"/>
                <w:i w:val="0"/>
                <w:iCs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iCs/>
                <w:sz w:val="20"/>
                <w:szCs w:val="20"/>
              </w:rPr>
              <w:t>Kundefordringer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529232487"/>
            <w:placeholder>
              <w:docPart w:val="296318D2D5844D49809DD63849335BEB"/>
            </w:placeholder>
            <w:showingPlcHdr/>
            <w:text/>
          </w:sdtPr>
          <w:sdtContent>
            <w:tc>
              <w:tcPr>
                <w:tcW w:w="2879" w:type="dxa"/>
              </w:tcPr>
              <w:p w14:paraId="50DDB0DB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[1.050.000,-]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431940263"/>
            <w:placeholder>
              <w:docPart w:val="01C5A78DBB7B4528BEB9A58B753B05A6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63D69268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[925.000,-]</w:t>
                </w:r>
              </w:p>
            </w:tc>
          </w:sdtContent>
        </w:sdt>
      </w:tr>
      <w:tr w:rsidR="006D21A1" w:rsidRPr="006D21A1" w14:paraId="7A8D5DA8" w14:textId="77777777" w:rsidTr="00100127">
        <w:tc>
          <w:tcPr>
            <w:tcW w:w="3258" w:type="dxa"/>
            <w:tcBorders>
              <w:left w:val="nil"/>
            </w:tcBorders>
          </w:tcPr>
          <w:p w14:paraId="68273B14" w14:textId="77777777" w:rsidR="006D21A1" w:rsidRPr="006D21A1" w:rsidRDefault="006D21A1" w:rsidP="00565428">
            <w:pPr>
              <w:pStyle w:val="Undertittel"/>
              <w:numPr>
                <w:ilvl w:val="0"/>
                <w:numId w:val="0"/>
              </w:numPr>
              <w:jc w:val="left"/>
              <w:rPr>
                <w:rFonts w:ascii="Arial" w:hAnsi="Arial" w:cs="Arial"/>
                <w:i w:val="0"/>
                <w:iCs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iCs/>
                <w:sz w:val="20"/>
                <w:szCs w:val="20"/>
              </w:rPr>
              <w:t>Leverandørgjeld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477902023"/>
            <w:placeholder>
              <w:docPart w:val="EA5734BACD2A46F78DFD647CB69080DE"/>
            </w:placeholder>
            <w:showingPlcHdr/>
            <w:text/>
          </w:sdtPr>
          <w:sdtContent>
            <w:tc>
              <w:tcPr>
                <w:tcW w:w="2879" w:type="dxa"/>
              </w:tcPr>
              <w:p w14:paraId="44125C43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[741.000,-]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482122589"/>
            <w:placeholder>
              <w:docPart w:val="1933CCCE51354495B0793C6577DF3942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0F6A42B2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[599.000,-]</w:t>
                </w:r>
              </w:p>
            </w:tc>
          </w:sdtContent>
        </w:sdt>
      </w:tr>
      <w:tr w:rsidR="006D21A1" w:rsidRPr="006D21A1" w14:paraId="694D5652" w14:textId="77777777" w:rsidTr="00100127">
        <w:tc>
          <w:tcPr>
            <w:tcW w:w="3258" w:type="dxa"/>
            <w:tcBorders>
              <w:left w:val="nil"/>
            </w:tcBorders>
          </w:tcPr>
          <w:p w14:paraId="1C4F02AD" w14:textId="77777777" w:rsidR="006D21A1" w:rsidRPr="006D21A1" w:rsidRDefault="006D21A1" w:rsidP="00565428">
            <w:pPr>
              <w:pStyle w:val="Undertittel"/>
              <w:numPr>
                <w:ilvl w:val="0"/>
                <w:numId w:val="0"/>
              </w:numPr>
              <w:jc w:val="left"/>
              <w:rPr>
                <w:rFonts w:ascii="Arial" w:hAnsi="Arial" w:cs="Arial"/>
                <w:i w:val="0"/>
                <w:iCs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iCs/>
                <w:sz w:val="20"/>
                <w:szCs w:val="20"/>
              </w:rPr>
              <w:t>Varelager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753322463"/>
            <w:placeholder>
              <w:docPart w:val="2FCBCE18CF4D47A99B230671E5481462"/>
            </w:placeholder>
            <w:showingPlcHdr/>
            <w:text/>
          </w:sdtPr>
          <w:sdtContent>
            <w:tc>
              <w:tcPr>
                <w:tcW w:w="2879" w:type="dxa"/>
              </w:tcPr>
              <w:p w14:paraId="1E265814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[548.000,-]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092274537"/>
            <w:placeholder>
              <w:docPart w:val="DCAC769029F947948FA31C36747088B2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400DB7B4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[658.000,-]</w:t>
                </w:r>
              </w:p>
            </w:tc>
          </w:sdtContent>
        </w:sdt>
      </w:tr>
      <w:tr w:rsidR="006D21A1" w:rsidRPr="006D21A1" w14:paraId="6BA5C5B7" w14:textId="77777777" w:rsidTr="00100127">
        <w:tc>
          <w:tcPr>
            <w:tcW w:w="3258" w:type="dxa"/>
            <w:tcBorders>
              <w:left w:val="nil"/>
            </w:tcBorders>
          </w:tcPr>
          <w:p w14:paraId="56F57123" w14:textId="77777777" w:rsidR="006D21A1" w:rsidRPr="006D21A1" w:rsidRDefault="006D21A1" w:rsidP="00565428">
            <w:pPr>
              <w:pStyle w:val="Undertittel"/>
              <w:numPr>
                <w:ilvl w:val="0"/>
                <w:numId w:val="0"/>
              </w:numPr>
              <w:jc w:val="left"/>
              <w:rPr>
                <w:rFonts w:ascii="Arial" w:hAnsi="Arial" w:cs="Arial"/>
                <w:i w:val="0"/>
                <w:iCs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iCs/>
                <w:sz w:val="20"/>
                <w:szCs w:val="20"/>
              </w:rPr>
              <w:t>Bank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2135936195"/>
            <w:placeholder>
              <w:docPart w:val="8A6AE198293A4C7B9151542BBCC93FDF"/>
            </w:placeholder>
            <w:showingPlcHdr/>
            <w:text/>
          </w:sdtPr>
          <w:sdtContent>
            <w:tc>
              <w:tcPr>
                <w:tcW w:w="2879" w:type="dxa"/>
              </w:tcPr>
              <w:p w14:paraId="21023464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[541.000,-]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26005776"/>
            <w:placeholder>
              <w:docPart w:val="0FD0BF209D214661BCFC85B22A72FB24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6CA0B0A6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[495.000,-]</w:t>
                </w:r>
              </w:p>
            </w:tc>
          </w:sdtContent>
        </w:sdt>
      </w:tr>
      <w:tr w:rsidR="006D21A1" w:rsidRPr="006D21A1" w14:paraId="71F16BC9" w14:textId="77777777" w:rsidTr="00100127">
        <w:trPr>
          <w:trHeight w:val="45"/>
        </w:trPr>
        <w:tc>
          <w:tcPr>
            <w:tcW w:w="3258" w:type="dxa"/>
            <w:tcBorders>
              <w:left w:val="nil"/>
            </w:tcBorders>
          </w:tcPr>
          <w:p w14:paraId="519EEF98" w14:textId="544C0D64" w:rsidR="006D21A1" w:rsidRPr="006D21A1" w:rsidRDefault="006D21A1" w:rsidP="00565428">
            <w:pPr>
              <w:pStyle w:val="Undertittel"/>
              <w:numPr>
                <w:ilvl w:val="0"/>
                <w:numId w:val="0"/>
              </w:numPr>
              <w:jc w:val="left"/>
              <w:rPr>
                <w:rFonts w:ascii="Arial" w:hAnsi="Arial" w:cs="Arial"/>
                <w:i w:val="0"/>
                <w:iCs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iCs/>
                <w:sz w:val="20"/>
                <w:szCs w:val="20"/>
              </w:rPr>
              <w:t xml:space="preserve">EK-andel </w:t>
            </w:r>
            <w:r>
              <w:rPr>
                <w:rFonts w:ascii="Arial" w:hAnsi="Arial" w:cs="Arial"/>
                <w:i w:val="0"/>
                <w:iCs/>
                <w:sz w:val="20"/>
                <w:szCs w:val="20"/>
              </w:rPr>
              <w:t xml:space="preserve">i </w:t>
            </w:r>
            <w:r w:rsidRPr="006D21A1">
              <w:rPr>
                <w:rFonts w:ascii="Arial" w:hAnsi="Arial" w:cs="Arial"/>
                <w:i w:val="0"/>
                <w:iCs/>
                <w:sz w:val="20"/>
                <w:szCs w:val="20"/>
              </w:rPr>
              <w:t>%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2067607462"/>
            <w:placeholder>
              <w:docPart w:val="70AC4E2B0D9543F18F0F7490C2834E46"/>
            </w:placeholder>
            <w:showingPlcHdr/>
            <w:text/>
          </w:sdtPr>
          <w:sdtContent>
            <w:tc>
              <w:tcPr>
                <w:tcW w:w="2879" w:type="dxa"/>
              </w:tcPr>
              <w:p w14:paraId="595A8CA2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[24%]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338426538"/>
            <w:placeholder>
              <w:docPart w:val="53078AC6B6E5438C9D319AFB0D48396C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01D20AB5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[28%]</w:t>
                </w:r>
              </w:p>
            </w:tc>
          </w:sdtContent>
        </w:sdt>
      </w:tr>
    </w:tbl>
    <w:p w14:paraId="55C0FA67" w14:textId="77777777" w:rsidR="006D21A1" w:rsidRDefault="006D21A1" w:rsidP="006D21A1"/>
    <w:p w14:paraId="6753200D" w14:textId="77777777" w:rsidR="006D21A1" w:rsidRDefault="006D21A1" w:rsidP="006D21A1">
      <w:r w:rsidRPr="006D21A1">
        <w:rPr>
          <w:b/>
          <w:bCs/>
        </w:rPr>
        <w:t>2.  Kundemåltall</w:t>
      </w:r>
      <w:r>
        <w:t xml:space="preserve"> - </w:t>
      </w:r>
      <w:r w:rsidRPr="006D21A1">
        <w:rPr>
          <w:rStyle w:val="Plassholdertekst"/>
          <w:rFonts w:ascii="Arial" w:hAnsi="Arial" w:cs="Arial"/>
          <w:sz w:val="20"/>
          <w:szCs w:val="20"/>
          <w:highlight w:val="lightGray"/>
        </w:rPr>
        <w:t>hvordan selskapet blir oppfattet av kundene.</w:t>
      </w:r>
      <w:r>
        <w:t xml:space="preserve"> </w:t>
      </w: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3258"/>
        <w:gridCol w:w="2879"/>
        <w:gridCol w:w="2879"/>
      </w:tblGrid>
      <w:tr w:rsidR="006D21A1" w:rsidRPr="00C06BA2" w14:paraId="4C9DD512" w14:textId="77777777" w:rsidTr="0010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8" w:type="dxa"/>
          </w:tcPr>
          <w:p w14:paraId="7B017C5E" w14:textId="77777777" w:rsidR="006D21A1" w:rsidRPr="006D21A1" w:rsidRDefault="006D21A1" w:rsidP="00100127">
            <w:pPr>
              <w:rPr>
                <w:rFonts w:ascii="Arial" w:hAnsi="Arial" w:cs="Arial"/>
              </w:rPr>
            </w:pPr>
          </w:p>
        </w:tc>
        <w:tc>
          <w:tcPr>
            <w:tcW w:w="2879" w:type="dxa"/>
          </w:tcPr>
          <w:p w14:paraId="030D26B3" w14:textId="77777777" w:rsidR="006D21A1" w:rsidRPr="006D21A1" w:rsidRDefault="006D21A1" w:rsidP="00100127">
            <w:pPr>
              <w:pStyle w:val="Overskrift4"/>
              <w:jc w:val="right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</w:rPr>
            </w:pPr>
            <w:r w:rsidRPr="006D21A1">
              <w:rPr>
                <w:rFonts w:ascii="Arial" w:hAnsi="Arial" w:cs="Arial"/>
                <w:b/>
                <w:bCs/>
                <w:i w:val="0"/>
                <w:iCs w:val="0"/>
                <w:color w:val="auto"/>
              </w:rPr>
              <w:t xml:space="preserve"> 20XX</w:t>
            </w:r>
          </w:p>
        </w:tc>
        <w:tc>
          <w:tcPr>
            <w:tcW w:w="2879" w:type="dxa"/>
          </w:tcPr>
          <w:p w14:paraId="2A9260F1" w14:textId="77777777" w:rsidR="006D21A1" w:rsidRPr="006D21A1" w:rsidRDefault="006D21A1" w:rsidP="00100127">
            <w:pPr>
              <w:pStyle w:val="Overskrift4"/>
              <w:jc w:val="right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</w:rPr>
            </w:pPr>
            <w:r w:rsidRPr="006D21A1">
              <w:rPr>
                <w:rFonts w:ascii="Arial" w:hAnsi="Arial" w:cs="Arial"/>
                <w:b/>
                <w:bCs/>
                <w:i w:val="0"/>
                <w:iCs w:val="0"/>
                <w:color w:val="auto"/>
              </w:rPr>
              <w:t xml:space="preserve"> 20XX</w:t>
            </w:r>
          </w:p>
        </w:tc>
      </w:tr>
      <w:tr w:rsidR="006D21A1" w:rsidRPr="006D21A1" w14:paraId="54647D26" w14:textId="77777777" w:rsidTr="00100127">
        <w:tc>
          <w:tcPr>
            <w:tcW w:w="3258" w:type="dxa"/>
            <w:tcBorders>
              <w:left w:val="nil"/>
            </w:tcBorders>
          </w:tcPr>
          <w:p w14:paraId="5E03E403" w14:textId="381AFC2E" w:rsidR="006D21A1" w:rsidRPr="006D21A1" w:rsidRDefault="006D21A1" w:rsidP="00565428">
            <w:pPr>
              <w:rPr>
                <w:rFonts w:ascii="Arial" w:hAnsi="Arial" w:cs="Arial"/>
                <w:sz w:val="20"/>
                <w:szCs w:val="20"/>
              </w:rPr>
            </w:pPr>
            <w:r w:rsidRPr="006D21A1">
              <w:rPr>
                <w:rFonts w:ascii="Arial" w:hAnsi="Arial" w:cs="Arial"/>
                <w:sz w:val="20"/>
                <w:szCs w:val="20"/>
              </w:rPr>
              <w:t>Antall reklamasjoner denne måned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36119470"/>
            <w:placeholder>
              <w:docPart w:val="C671926522274974AD5F8B0F5931E22A"/>
            </w:placeholder>
            <w:showingPlcHdr/>
            <w:text/>
          </w:sdtPr>
          <w:sdtContent>
            <w:tc>
              <w:tcPr>
                <w:tcW w:w="2879" w:type="dxa"/>
              </w:tcPr>
              <w:p w14:paraId="564F2413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[18]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702930968"/>
            <w:placeholder>
              <w:docPart w:val="9174ED12F7FB423AA53798532715FAAA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3527D6B4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[25]</w:t>
                </w:r>
              </w:p>
            </w:tc>
          </w:sdtContent>
        </w:sdt>
      </w:tr>
      <w:tr w:rsidR="006D21A1" w:rsidRPr="006D21A1" w14:paraId="595C25F9" w14:textId="77777777" w:rsidTr="00100127">
        <w:tc>
          <w:tcPr>
            <w:tcW w:w="3258" w:type="dxa"/>
            <w:tcBorders>
              <w:left w:val="nil"/>
            </w:tcBorders>
          </w:tcPr>
          <w:p w14:paraId="2E21F8C4" w14:textId="7E494C32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Antall reklamasjoner hittil i år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02242294"/>
            <w:placeholder>
              <w:docPart w:val="3EC3A5F8A3C1497CAEFF3AE1597AD5B8"/>
            </w:placeholder>
            <w:showingPlcHdr/>
            <w:text/>
          </w:sdtPr>
          <w:sdtContent>
            <w:tc>
              <w:tcPr>
                <w:tcW w:w="2879" w:type="dxa"/>
              </w:tcPr>
              <w:p w14:paraId="68514880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[58]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857796185"/>
            <w:placeholder>
              <w:docPart w:val="F8095A5A1093422E82776A1F093E24EC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1157336A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[65]</w:t>
                </w:r>
              </w:p>
            </w:tc>
          </w:sdtContent>
        </w:sdt>
      </w:tr>
      <w:tr w:rsidR="006D21A1" w:rsidRPr="006D21A1" w14:paraId="7D1650B5" w14:textId="77777777" w:rsidTr="00100127">
        <w:tc>
          <w:tcPr>
            <w:tcW w:w="3258" w:type="dxa"/>
            <w:tcBorders>
              <w:left w:val="nil"/>
              <w:right w:val="nil"/>
            </w:tcBorders>
          </w:tcPr>
          <w:p w14:paraId="3F29B1B3" w14:textId="77777777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3D92FD9D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4B1844DB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21A1" w:rsidRPr="006D21A1" w14:paraId="39222A6E" w14:textId="77777777" w:rsidTr="00100127">
        <w:tc>
          <w:tcPr>
            <w:tcW w:w="3258" w:type="dxa"/>
            <w:tcBorders>
              <w:left w:val="nil"/>
            </w:tcBorders>
          </w:tcPr>
          <w:p w14:paraId="5C233713" w14:textId="5CFD120C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Antall nye kunder denne måned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38886146"/>
            <w:placeholder>
              <w:docPart w:val="D6F4480FAE1042069038029A5FF5359E"/>
            </w:placeholder>
            <w:showingPlcHdr/>
            <w:text/>
          </w:sdtPr>
          <w:sdtContent>
            <w:tc>
              <w:tcPr>
                <w:tcW w:w="2879" w:type="dxa"/>
              </w:tcPr>
              <w:p w14:paraId="4E04AF8A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[5]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508277833"/>
            <w:placeholder>
              <w:docPart w:val="79F6519FB87C4F7DA157CD368063EA21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24CF2098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[8]</w:t>
                </w:r>
              </w:p>
            </w:tc>
          </w:sdtContent>
        </w:sdt>
      </w:tr>
      <w:tr w:rsidR="006D21A1" w:rsidRPr="006D21A1" w14:paraId="4D1D4361" w14:textId="77777777" w:rsidTr="00100127">
        <w:tc>
          <w:tcPr>
            <w:tcW w:w="3258" w:type="dxa"/>
            <w:tcBorders>
              <w:left w:val="nil"/>
            </w:tcBorders>
          </w:tcPr>
          <w:p w14:paraId="6EC2952D" w14:textId="73AA482C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Antall nye kunder totalt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919177066"/>
            <w:placeholder>
              <w:docPart w:val="61C70AAC65654CFD8F98B1F968AD0417"/>
            </w:placeholder>
            <w:showingPlcHdr/>
            <w:text/>
          </w:sdtPr>
          <w:sdtContent>
            <w:tc>
              <w:tcPr>
                <w:tcW w:w="2879" w:type="dxa"/>
              </w:tcPr>
              <w:p w14:paraId="39E1C9AC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[21]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271231388"/>
            <w:placeholder>
              <w:docPart w:val="4983D444129E440C86D3C667A8960C34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26029BBC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[26]</w:t>
                </w:r>
              </w:p>
            </w:tc>
          </w:sdtContent>
        </w:sdt>
      </w:tr>
      <w:tr w:rsidR="006D21A1" w:rsidRPr="006D21A1" w14:paraId="3D8082D2" w14:textId="77777777" w:rsidTr="00100127">
        <w:tc>
          <w:tcPr>
            <w:tcW w:w="3258" w:type="dxa"/>
            <w:tcBorders>
              <w:left w:val="nil"/>
              <w:right w:val="nil"/>
            </w:tcBorders>
          </w:tcPr>
          <w:p w14:paraId="76AEB009" w14:textId="77777777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26A43445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0475FD3B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21A1" w:rsidRPr="006D21A1" w14:paraId="757D1959" w14:textId="77777777" w:rsidTr="00100127">
        <w:tc>
          <w:tcPr>
            <w:tcW w:w="3258" w:type="dxa"/>
            <w:tcBorders>
              <w:left w:val="nil"/>
              <w:bottom w:val="single" w:sz="2" w:space="0" w:color="7B7B7B"/>
            </w:tcBorders>
          </w:tcPr>
          <w:p w14:paraId="06278996" w14:textId="669FBCD0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Antall kundebesøk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199468572"/>
            <w:placeholder>
              <w:docPart w:val="C068621669144E66936CAB7D1F55856A"/>
            </w:placeholder>
            <w:showingPlcHdr/>
            <w:text/>
          </w:sdtPr>
          <w:sdtContent>
            <w:tc>
              <w:tcPr>
                <w:tcW w:w="2879" w:type="dxa"/>
                <w:tcBorders>
                  <w:bottom w:val="single" w:sz="2" w:space="0" w:color="7B7B7B"/>
                </w:tcBorders>
              </w:tcPr>
              <w:p w14:paraId="35D5E40F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[29]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754789385"/>
            <w:placeholder>
              <w:docPart w:val="DAD624F4A0654FC1A29AB4522A1683CC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699ADF80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[35]</w:t>
                </w:r>
              </w:p>
            </w:tc>
          </w:sdtContent>
        </w:sdt>
      </w:tr>
      <w:tr w:rsidR="006D21A1" w:rsidRPr="006D21A1" w14:paraId="5F1E4D9E" w14:textId="77777777" w:rsidTr="00100127">
        <w:tc>
          <w:tcPr>
            <w:tcW w:w="3258" w:type="dxa"/>
            <w:tcBorders>
              <w:left w:val="nil"/>
              <w:bottom w:val="single" w:sz="2" w:space="0" w:color="7B7B7B"/>
              <w:right w:val="nil"/>
            </w:tcBorders>
          </w:tcPr>
          <w:p w14:paraId="5B426218" w14:textId="77777777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bottom w:val="single" w:sz="2" w:space="0" w:color="7B7B7B"/>
              <w:right w:val="nil"/>
            </w:tcBorders>
          </w:tcPr>
          <w:p w14:paraId="1CBA08D0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27F0E217" w14:textId="77777777" w:rsidR="006D21A1" w:rsidRPr="006D21A1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21A1" w:rsidRPr="006D21A1" w14:paraId="146FEA7E" w14:textId="77777777" w:rsidTr="00100127">
        <w:tc>
          <w:tcPr>
            <w:tcW w:w="3258" w:type="dxa"/>
            <w:tcBorders>
              <w:left w:val="nil"/>
              <w:right w:val="single" w:sz="4" w:space="0" w:color="auto"/>
            </w:tcBorders>
          </w:tcPr>
          <w:p w14:paraId="28948842" w14:textId="4B9B0539" w:rsidR="006D21A1" w:rsidRPr="006D21A1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Antall restordre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382977230"/>
            <w:placeholder>
              <w:docPart w:val="5C37F8FDC19D40D2A415BC6F872440A6"/>
            </w:placeholder>
            <w:showingPlcHdr/>
            <w:text/>
          </w:sdtPr>
          <w:sdtContent>
            <w:tc>
              <w:tcPr>
                <w:tcW w:w="2879" w:type="dxa"/>
                <w:tcBorders>
                  <w:left w:val="single" w:sz="4" w:space="0" w:color="auto"/>
                  <w:right w:val="single" w:sz="4" w:space="0" w:color="auto"/>
                </w:tcBorders>
              </w:tcPr>
              <w:p w14:paraId="653C07FE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[10]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2123837884"/>
            <w:placeholder>
              <w:docPart w:val="B4732957881E4A64964B4E28A2C04D22"/>
            </w:placeholder>
            <w:showingPlcHdr/>
            <w:text/>
          </w:sdtPr>
          <w:sdtContent>
            <w:tc>
              <w:tcPr>
                <w:tcW w:w="2879" w:type="dxa"/>
                <w:tcBorders>
                  <w:left w:val="nil"/>
                  <w:right w:val="nil"/>
                </w:tcBorders>
              </w:tcPr>
              <w:p w14:paraId="4B0B8812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[19]</w:t>
                </w:r>
              </w:p>
            </w:tc>
          </w:sdtContent>
        </w:sdt>
      </w:tr>
      <w:tr w:rsidR="006D21A1" w:rsidRPr="006D21A1" w14:paraId="44BECC2F" w14:textId="77777777" w:rsidTr="00100127">
        <w:tc>
          <w:tcPr>
            <w:tcW w:w="3258" w:type="dxa"/>
            <w:tcBorders>
              <w:left w:val="nil"/>
            </w:tcBorders>
          </w:tcPr>
          <w:p w14:paraId="24838FFC" w14:textId="15243733" w:rsidR="006D21A1" w:rsidRPr="006D21A1" w:rsidRDefault="006D21A1" w:rsidP="00565428">
            <w:pPr>
              <w:pStyle w:val="Undertittel"/>
              <w:numPr>
                <w:ilvl w:val="0"/>
                <w:numId w:val="0"/>
              </w:numPr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6D21A1">
              <w:rPr>
                <w:rFonts w:ascii="Arial" w:hAnsi="Arial" w:cs="Arial"/>
                <w:i w:val="0"/>
                <w:sz w:val="20"/>
                <w:szCs w:val="20"/>
              </w:rPr>
              <w:t>Antall restordres akkumulert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934359770"/>
            <w:placeholder>
              <w:docPart w:val="D69EC9CAE1D6429D82529CE312BDB969"/>
            </w:placeholder>
            <w:showingPlcHdr/>
            <w:text/>
          </w:sdtPr>
          <w:sdtContent>
            <w:tc>
              <w:tcPr>
                <w:tcW w:w="2879" w:type="dxa"/>
              </w:tcPr>
              <w:p w14:paraId="66377077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[71]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2039552055"/>
            <w:placeholder>
              <w:docPart w:val="74135FE9CEFD45C7B017F5A84CF5D975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77E26EBA" w14:textId="77777777" w:rsidR="006D21A1" w:rsidRPr="006D21A1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6D21A1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[85]</w:t>
                </w:r>
              </w:p>
            </w:tc>
          </w:sdtContent>
        </w:sdt>
      </w:tr>
    </w:tbl>
    <w:p w14:paraId="6419428D" w14:textId="77777777" w:rsidR="006D21A1" w:rsidRDefault="006D21A1" w:rsidP="006D21A1"/>
    <w:p w14:paraId="66ABEF3A" w14:textId="06C55A2A" w:rsidR="006D21A1" w:rsidRPr="006D21A1" w:rsidRDefault="006D21A1" w:rsidP="006D21A1">
      <w:pPr>
        <w:rPr>
          <w:rStyle w:val="Plassholdertekst"/>
          <w:highlight w:val="lightGray"/>
        </w:rPr>
      </w:pPr>
      <w:r w:rsidRPr="006D21A1">
        <w:rPr>
          <w:rStyle w:val="Plassholdertekst"/>
          <w:highlight w:val="lightGray"/>
        </w:rPr>
        <w:t xml:space="preserve">Andre måltall kan være kundetilfredshet, </w:t>
      </w:r>
      <w:r w:rsidRPr="006D21A1">
        <w:rPr>
          <w:rStyle w:val="Plassholdertekst"/>
          <w:highlight w:val="lightGray"/>
        </w:rPr>
        <w:t>markedsandel og</w:t>
      </w:r>
      <w:r w:rsidRPr="006D21A1">
        <w:rPr>
          <w:rStyle w:val="Plassholdertekst"/>
          <w:highlight w:val="lightGray"/>
        </w:rPr>
        <w:t xml:space="preserve"> reklamasjoner. Det gjelder her som alt annet å tilpasse selskapets og brukerens behov.</w:t>
      </w:r>
    </w:p>
    <w:p w14:paraId="6D058133" w14:textId="77777777" w:rsidR="006D21A1" w:rsidRDefault="006D21A1" w:rsidP="006D21A1"/>
    <w:p w14:paraId="073A6868" w14:textId="7651C405" w:rsidR="006D21A1" w:rsidRPr="006D21A1" w:rsidRDefault="006D21A1" w:rsidP="006D21A1">
      <w:pPr>
        <w:rPr>
          <w:rStyle w:val="Plassholdertekst"/>
          <w:highlight w:val="lightGray"/>
        </w:rPr>
      </w:pPr>
      <w:r w:rsidRPr="006D21A1">
        <w:rPr>
          <w:b/>
          <w:bCs/>
        </w:rPr>
        <w:t>3.  Interne måltall</w:t>
      </w:r>
      <w:r>
        <w:t xml:space="preserve"> - </w:t>
      </w:r>
      <w:r w:rsidRPr="006D21A1">
        <w:rPr>
          <w:rStyle w:val="Plassholdertekst"/>
          <w:highlight w:val="lightGray"/>
        </w:rPr>
        <w:t xml:space="preserve">hva selskapet må lykkes med ved produksjon og levering av produkter og tjenester. </w:t>
      </w: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3258"/>
        <w:gridCol w:w="2879"/>
        <w:gridCol w:w="2879"/>
      </w:tblGrid>
      <w:tr w:rsidR="00565428" w:rsidRPr="00565428" w14:paraId="711A6AD8" w14:textId="77777777" w:rsidTr="0010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8" w:type="dxa"/>
          </w:tcPr>
          <w:p w14:paraId="66C42064" w14:textId="77777777" w:rsidR="006D21A1" w:rsidRPr="00565428" w:rsidRDefault="006D21A1" w:rsidP="001001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</w:tcPr>
          <w:p w14:paraId="0D1B8887" w14:textId="77777777" w:rsidR="006D21A1" w:rsidRPr="00565428" w:rsidRDefault="006D21A1" w:rsidP="00100127">
            <w:pPr>
              <w:pStyle w:val="Overskrift4"/>
              <w:jc w:val="right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65428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20XX</w:t>
            </w:r>
          </w:p>
        </w:tc>
        <w:tc>
          <w:tcPr>
            <w:tcW w:w="2879" w:type="dxa"/>
          </w:tcPr>
          <w:p w14:paraId="7451619B" w14:textId="77777777" w:rsidR="006D21A1" w:rsidRPr="00565428" w:rsidRDefault="006D21A1" w:rsidP="00100127">
            <w:pPr>
              <w:pStyle w:val="Overskrift4"/>
              <w:jc w:val="right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65428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20XX</w:t>
            </w:r>
          </w:p>
        </w:tc>
      </w:tr>
      <w:tr w:rsidR="00565428" w:rsidRPr="00565428" w14:paraId="2B967296" w14:textId="77777777" w:rsidTr="00100127">
        <w:tc>
          <w:tcPr>
            <w:tcW w:w="3258" w:type="dxa"/>
            <w:tcBorders>
              <w:left w:val="nil"/>
            </w:tcBorders>
          </w:tcPr>
          <w:p w14:paraId="1D81E445" w14:textId="55330507" w:rsidR="006D21A1" w:rsidRPr="00565428" w:rsidRDefault="006D21A1" w:rsidP="00565428">
            <w:pPr>
              <w:rPr>
                <w:rFonts w:ascii="Arial" w:hAnsi="Arial" w:cs="Arial"/>
                <w:sz w:val="20"/>
                <w:szCs w:val="20"/>
              </w:rPr>
            </w:pPr>
            <w:r w:rsidRPr="00565428">
              <w:rPr>
                <w:rFonts w:ascii="Arial" w:hAnsi="Arial" w:cs="Arial"/>
                <w:sz w:val="20"/>
                <w:szCs w:val="20"/>
              </w:rPr>
              <w:t>Antall produsert artikler denne måned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944957385"/>
            <w:placeholder>
              <w:docPart w:val="40C98DF17EBD4679AF7E1FAC81EEF135"/>
            </w:placeholder>
            <w:showingPlcHdr/>
            <w:text/>
          </w:sdtPr>
          <w:sdtContent>
            <w:tc>
              <w:tcPr>
                <w:tcW w:w="2879" w:type="dxa"/>
              </w:tcPr>
              <w:p w14:paraId="1B1EF207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[254]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906890171"/>
            <w:placeholder>
              <w:docPart w:val="067BD013E063437B9F0C81C958274131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0D37AA8C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[285]</w:t>
                </w:r>
              </w:p>
            </w:tc>
          </w:sdtContent>
        </w:sdt>
      </w:tr>
      <w:tr w:rsidR="00565428" w:rsidRPr="00565428" w14:paraId="49F1DBFA" w14:textId="77777777" w:rsidTr="00100127">
        <w:tc>
          <w:tcPr>
            <w:tcW w:w="3258" w:type="dxa"/>
            <w:tcBorders>
              <w:left w:val="nil"/>
            </w:tcBorders>
          </w:tcPr>
          <w:p w14:paraId="45B6A109" w14:textId="043DE2D0" w:rsidR="006D21A1" w:rsidRPr="00565428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</w:rPr>
            </w:pPr>
            <w:r w:rsidRPr="00565428">
              <w:rPr>
                <w:rFonts w:ascii="Arial" w:hAnsi="Arial" w:cs="Arial"/>
                <w:i w:val="0"/>
                <w:color w:val="auto"/>
                <w:sz w:val="20"/>
                <w:szCs w:val="20"/>
              </w:rPr>
              <w:t>Antall produsert artikler hittil i år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2092536857"/>
            <w:placeholder>
              <w:docPart w:val="A730F7FCF1684FC68A881AEE26992A58"/>
            </w:placeholder>
            <w:showingPlcHdr/>
            <w:text/>
          </w:sdtPr>
          <w:sdtContent>
            <w:tc>
              <w:tcPr>
                <w:tcW w:w="2879" w:type="dxa"/>
              </w:tcPr>
              <w:p w14:paraId="0A4CA71F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[2750]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895317110"/>
            <w:placeholder>
              <w:docPart w:val="8E848827BC914DC6AC9C47B67EAB9C91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39B4035D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[3150]</w:t>
                </w:r>
              </w:p>
            </w:tc>
          </w:sdtContent>
        </w:sdt>
      </w:tr>
      <w:tr w:rsidR="00565428" w:rsidRPr="00565428" w14:paraId="1938E899" w14:textId="77777777" w:rsidTr="00100127">
        <w:tc>
          <w:tcPr>
            <w:tcW w:w="3258" w:type="dxa"/>
            <w:tcBorders>
              <w:left w:val="nil"/>
              <w:right w:val="nil"/>
            </w:tcBorders>
          </w:tcPr>
          <w:p w14:paraId="5E90F3D0" w14:textId="77777777" w:rsidR="006D21A1" w:rsidRPr="00565428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79E66546" w14:textId="77777777" w:rsidR="006D21A1" w:rsidRPr="00565428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9" w:type="dxa"/>
            <w:tcBorders>
              <w:left w:val="nil"/>
              <w:right w:val="nil"/>
            </w:tcBorders>
          </w:tcPr>
          <w:p w14:paraId="16C83228" w14:textId="77777777" w:rsidR="006D21A1" w:rsidRPr="00565428" w:rsidRDefault="006D21A1" w:rsidP="0010012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428" w:rsidRPr="00565428" w14:paraId="23121053" w14:textId="77777777" w:rsidTr="00100127">
        <w:tc>
          <w:tcPr>
            <w:tcW w:w="3258" w:type="dxa"/>
            <w:tcBorders>
              <w:left w:val="nil"/>
            </w:tcBorders>
          </w:tcPr>
          <w:p w14:paraId="373FF4AC" w14:textId="3DB5D875" w:rsidR="006D21A1" w:rsidRPr="00565428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</w:rPr>
            </w:pPr>
            <w:r w:rsidRPr="00565428">
              <w:rPr>
                <w:rFonts w:ascii="Arial" w:hAnsi="Arial" w:cs="Arial"/>
                <w:i w:val="0"/>
                <w:color w:val="auto"/>
                <w:sz w:val="20"/>
                <w:szCs w:val="20"/>
              </w:rPr>
              <w:t>Antall timer overtid i produksjon denne måned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242834725"/>
            <w:placeholder>
              <w:docPart w:val="EDBFA2C630D34D1D94A3F56BDA5720BC"/>
            </w:placeholder>
            <w:showingPlcHdr/>
            <w:text/>
          </w:sdtPr>
          <w:sdtContent>
            <w:tc>
              <w:tcPr>
                <w:tcW w:w="2879" w:type="dxa"/>
              </w:tcPr>
              <w:p w14:paraId="2B9A4214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[35]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430936556"/>
            <w:placeholder>
              <w:docPart w:val="AF394333C3314AFDB46BC34A651DDDE8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57E5B9B4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[45]</w:t>
                </w:r>
              </w:p>
            </w:tc>
          </w:sdtContent>
        </w:sdt>
      </w:tr>
      <w:tr w:rsidR="00565428" w:rsidRPr="00565428" w14:paraId="7C179FB7" w14:textId="77777777" w:rsidTr="00100127">
        <w:tc>
          <w:tcPr>
            <w:tcW w:w="3258" w:type="dxa"/>
            <w:tcBorders>
              <w:left w:val="nil"/>
            </w:tcBorders>
          </w:tcPr>
          <w:p w14:paraId="07090324" w14:textId="10C70274" w:rsidR="006D21A1" w:rsidRPr="00565428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color w:val="auto"/>
                <w:sz w:val="20"/>
                <w:szCs w:val="20"/>
              </w:rPr>
            </w:pPr>
            <w:r w:rsidRPr="00565428">
              <w:rPr>
                <w:rFonts w:ascii="Arial" w:hAnsi="Arial" w:cs="Arial"/>
                <w:i w:val="0"/>
                <w:color w:val="auto"/>
                <w:sz w:val="20"/>
                <w:szCs w:val="20"/>
              </w:rPr>
              <w:t>Antall timer overtid i produksjon hittil i år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783651256"/>
            <w:placeholder>
              <w:docPart w:val="884C97D74B60464C91991F62F15D0CB1"/>
            </w:placeholder>
            <w:showingPlcHdr/>
            <w:text/>
          </w:sdtPr>
          <w:sdtContent>
            <w:tc>
              <w:tcPr>
                <w:tcW w:w="2879" w:type="dxa"/>
              </w:tcPr>
              <w:p w14:paraId="7FCA3E63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[110]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435595751"/>
            <w:placeholder>
              <w:docPart w:val="7D4839D5C7D543DFA0F3BB22EAE17BBC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0CC852A8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[125]</w:t>
                </w:r>
              </w:p>
            </w:tc>
          </w:sdtContent>
        </w:sdt>
      </w:tr>
    </w:tbl>
    <w:p w14:paraId="31572186" w14:textId="77777777" w:rsidR="006D21A1" w:rsidRDefault="006D21A1" w:rsidP="006D21A1"/>
    <w:p w14:paraId="0617C2B0" w14:textId="1DAC093E" w:rsidR="006D21A1" w:rsidRDefault="006D21A1" w:rsidP="006D21A1">
      <w:pPr>
        <w:rPr>
          <w:rStyle w:val="Plassholdertekst"/>
          <w:rFonts w:ascii="Arial" w:hAnsi="Arial" w:cs="Arial"/>
          <w:sz w:val="20"/>
          <w:szCs w:val="20"/>
          <w:highlight w:val="lightGray"/>
        </w:rPr>
      </w:pPr>
      <w:r w:rsidRPr="00565428">
        <w:rPr>
          <w:rStyle w:val="Plassholdertekst"/>
          <w:rFonts w:ascii="Arial" w:hAnsi="Arial" w:cs="Arial"/>
          <w:sz w:val="20"/>
          <w:szCs w:val="20"/>
          <w:highlight w:val="lightGray"/>
        </w:rPr>
        <w:t>Andre måltall kan være behandlingstid, produksjonstid</w:t>
      </w:r>
      <w:r w:rsidR="00565428" w:rsidRPr="00565428">
        <w:rPr>
          <w:rStyle w:val="Plassholdertekst"/>
          <w:rFonts w:ascii="Arial" w:hAnsi="Arial" w:cs="Arial"/>
          <w:sz w:val="20"/>
          <w:szCs w:val="20"/>
          <w:highlight w:val="lightGray"/>
        </w:rPr>
        <w:t xml:space="preserve"> og</w:t>
      </w:r>
      <w:r w:rsidRPr="00565428">
        <w:rPr>
          <w:rStyle w:val="Plassholdertekst"/>
          <w:rFonts w:ascii="Arial" w:hAnsi="Arial" w:cs="Arial"/>
          <w:sz w:val="20"/>
          <w:szCs w:val="20"/>
          <w:highlight w:val="lightGray"/>
        </w:rPr>
        <w:t xml:space="preserve"> kostnader pr. kontrakt. Tilpass selskapets og brukerens behov. </w:t>
      </w:r>
    </w:p>
    <w:p w14:paraId="6BEB40E6" w14:textId="77777777" w:rsidR="00565428" w:rsidRPr="00565428" w:rsidRDefault="00565428" w:rsidP="006D21A1">
      <w:pPr>
        <w:rPr>
          <w:rFonts w:ascii="Arial" w:hAnsi="Arial" w:cs="Arial"/>
          <w:color w:val="000000" w:themeColor="text1"/>
          <w:sz w:val="20"/>
          <w:szCs w:val="20"/>
          <w:highlight w:val="lightGray"/>
        </w:rPr>
      </w:pPr>
    </w:p>
    <w:p w14:paraId="58947FA0" w14:textId="5223E9E7" w:rsidR="006D21A1" w:rsidRPr="00565428" w:rsidRDefault="006D21A1" w:rsidP="006D21A1">
      <w:pPr>
        <w:rPr>
          <w:b/>
          <w:bCs/>
        </w:rPr>
      </w:pPr>
      <w:r w:rsidRPr="00565428">
        <w:rPr>
          <w:b/>
          <w:bCs/>
        </w:rPr>
        <w:t>4.  Måltall for læring og utvikling, kompetanse, forbedring og utvikling</w:t>
      </w:r>
      <w:r w:rsidRPr="00565428">
        <w:rPr>
          <w:b/>
          <w:bCs/>
        </w:rPr>
        <w:tab/>
      </w: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3258"/>
        <w:gridCol w:w="2879"/>
        <w:gridCol w:w="2879"/>
      </w:tblGrid>
      <w:tr w:rsidR="00565428" w:rsidRPr="00565428" w14:paraId="45269C57" w14:textId="77777777" w:rsidTr="0010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8" w:type="dxa"/>
          </w:tcPr>
          <w:p w14:paraId="53F104FA" w14:textId="77777777" w:rsidR="006D21A1" w:rsidRPr="00FC7F5D" w:rsidRDefault="006D21A1" w:rsidP="00100127"/>
        </w:tc>
        <w:tc>
          <w:tcPr>
            <w:tcW w:w="2879" w:type="dxa"/>
          </w:tcPr>
          <w:p w14:paraId="6058BB37" w14:textId="77777777" w:rsidR="006D21A1" w:rsidRPr="00565428" w:rsidRDefault="006D21A1" w:rsidP="00100127">
            <w:pPr>
              <w:pStyle w:val="Overskrift4"/>
              <w:jc w:val="right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65428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20XX</w:t>
            </w:r>
          </w:p>
        </w:tc>
        <w:tc>
          <w:tcPr>
            <w:tcW w:w="2879" w:type="dxa"/>
          </w:tcPr>
          <w:p w14:paraId="4713295C" w14:textId="77777777" w:rsidR="006D21A1" w:rsidRPr="00565428" w:rsidRDefault="006D21A1" w:rsidP="00100127">
            <w:pPr>
              <w:pStyle w:val="Overskrift4"/>
              <w:jc w:val="right"/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565428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20XX</w:t>
            </w:r>
          </w:p>
        </w:tc>
      </w:tr>
      <w:tr w:rsidR="006D21A1" w:rsidRPr="004820AE" w14:paraId="77E0D93B" w14:textId="77777777" w:rsidTr="00100127">
        <w:tc>
          <w:tcPr>
            <w:tcW w:w="3258" w:type="dxa"/>
            <w:tcBorders>
              <w:left w:val="nil"/>
            </w:tcBorders>
          </w:tcPr>
          <w:p w14:paraId="7548A159" w14:textId="53842D34" w:rsidR="006D21A1" w:rsidRPr="00565428" w:rsidRDefault="006D21A1" w:rsidP="00565428">
            <w:pPr>
              <w:rPr>
                <w:rFonts w:ascii="Arial" w:hAnsi="Arial" w:cs="Arial"/>
                <w:sz w:val="20"/>
                <w:szCs w:val="20"/>
              </w:rPr>
            </w:pPr>
            <w:r w:rsidRPr="00565428">
              <w:rPr>
                <w:rFonts w:ascii="Arial" w:hAnsi="Arial" w:cs="Arial"/>
                <w:sz w:val="20"/>
                <w:szCs w:val="20"/>
              </w:rPr>
              <w:t>Antall nye produkter solgt denne måned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526792386"/>
            <w:placeholder>
              <w:docPart w:val="7C477E936EE14986B723960E6341F81F"/>
            </w:placeholder>
            <w:showingPlcHdr/>
            <w:text/>
          </w:sdtPr>
          <w:sdtContent>
            <w:tc>
              <w:tcPr>
                <w:tcW w:w="2879" w:type="dxa"/>
              </w:tcPr>
              <w:p w14:paraId="7E62DB2C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[5]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571738727"/>
            <w:placeholder>
              <w:docPart w:val="9FDF7934F62541C1958A24EF96A2470F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317F3354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[6]</w:t>
                </w:r>
              </w:p>
            </w:tc>
          </w:sdtContent>
        </w:sdt>
      </w:tr>
      <w:tr w:rsidR="006D21A1" w:rsidRPr="007C4174" w14:paraId="3AD1AAA8" w14:textId="77777777" w:rsidTr="00100127">
        <w:tc>
          <w:tcPr>
            <w:tcW w:w="3258" w:type="dxa"/>
            <w:tcBorders>
              <w:left w:val="nil"/>
              <w:bottom w:val="single" w:sz="2" w:space="0" w:color="7B7B7B"/>
            </w:tcBorders>
          </w:tcPr>
          <w:p w14:paraId="07FAA3B9" w14:textId="1914F192" w:rsidR="006D21A1" w:rsidRPr="00565428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565428">
              <w:rPr>
                <w:rFonts w:ascii="Arial" w:hAnsi="Arial" w:cs="Arial"/>
                <w:i w:val="0"/>
                <w:sz w:val="20"/>
                <w:szCs w:val="20"/>
              </w:rPr>
              <w:t>Antall nye produkter solgt hittil i år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992284181"/>
            <w:placeholder>
              <w:docPart w:val="4BF135D515C44BEAA25DB3B429A4D3C3"/>
            </w:placeholder>
            <w:showingPlcHdr/>
            <w:text/>
          </w:sdtPr>
          <w:sdtContent>
            <w:tc>
              <w:tcPr>
                <w:tcW w:w="2879" w:type="dxa"/>
                <w:tcBorders>
                  <w:bottom w:val="single" w:sz="2" w:space="0" w:color="7B7B7B"/>
                </w:tcBorders>
              </w:tcPr>
              <w:p w14:paraId="3567AA47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[25]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-1096949021"/>
            <w:placeholder>
              <w:docPart w:val="4D5C3DB4ED8B4593A9ED61372631F32E"/>
            </w:placeholder>
            <w:showingPlcHdr/>
            <w:text/>
          </w:sdtPr>
          <w:sdtContent>
            <w:tc>
              <w:tcPr>
                <w:tcW w:w="2879" w:type="dxa"/>
                <w:tcBorders>
                  <w:right w:val="nil"/>
                </w:tcBorders>
              </w:tcPr>
              <w:p w14:paraId="64FC36DD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[31]</w:t>
                </w:r>
              </w:p>
            </w:tc>
          </w:sdtContent>
        </w:sdt>
      </w:tr>
      <w:tr w:rsidR="006D21A1" w:rsidRPr="007C4174" w14:paraId="64FD41ED" w14:textId="77777777" w:rsidTr="00100127">
        <w:tc>
          <w:tcPr>
            <w:tcW w:w="3258" w:type="dxa"/>
            <w:tcBorders>
              <w:left w:val="nil"/>
              <w:right w:val="single" w:sz="4" w:space="0" w:color="auto"/>
            </w:tcBorders>
          </w:tcPr>
          <w:p w14:paraId="188CB7DD" w14:textId="291EAE64" w:rsidR="006D21A1" w:rsidRPr="00565428" w:rsidRDefault="006D21A1" w:rsidP="00565428">
            <w:pPr>
              <w:pStyle w:val="Undertittel"/>
              <w:jc w:val="left"/>
              <w:rPr>
                <w:rFonts w:ascii="Arial" w:hAnsi="Arial" w:cs="Arial"/>
                <w:i w:val="0"/>
                <w:sz w:val="20"/>
                <w:szCs w:val="20"/>
              </w:rPr>
            </w:pPr>
            <w:r w:rsidRPr="00565428">
              <w:rPr>
                <w:rFonts w:ascii="Arial" w:hAnsi="Arial" w:cs="Arial"/>
                <w:i w:val="0"/>
                <w:sz w:val="20"/>
                <w:szCs w:val="20"/>
              </w:rPr>
              <w:t>Antall nye produkter solgt siste 12 måneder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420451053"/>
            <w:placeholder>
              <w:docPart w:val="88B8E11913F342DF89B83FCD611794DD"/>
            </w:placeholder>
            <w:showingPlcHdr/>
            <w:text/>
          </w:sdtPr>
          <w:sdtContent>
            <w:tc>
              <w:tcPr>
                <w:tcW w:w="2879" w:type="dxa"/>
                <w:tcBorders>
                  <w:left w:val="single" w:sz="4" w:space="0" w:color="auto"/>
                  <w:right w:val="single" w:sz="4" w:space="0" w:color="auto"/>
                </w:tcBorders>
              </w:tcPr>
              <w:p w14:paraId="6976620A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[98]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id w:val="1368722958"/>
            <w:placeholder>
              <w:docPart w:val="F58E58D8F7CD4DB48FE7BAD31DD349F8"/>
            </w:placeholder>
            <w:showingPlcHdr/>
            <w:text/>
          </w:sdtPr>
          <w:sdtContent>
            <w:tc>
              <w:tcPr>
                <w:tcW w:w="2879" w:type="dxa"/>
                <w:tcBorders>
                  <w:left w:val="single" w:sz="4" w:space="0" w:color="auto"/>
                  <w:right w:val="nil"/>
                </w:tcBorders>
              </w:tcPr>
              <w:p w14:paraId="7D9C01C8" w14:textId="77777777" w:rsidR="006D21A1" w:rsidRPr="00565428" w:rsidRDefault="006D21A1" w:rsidP="00100127">
                <w:pPr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r w:rsidRPr="00565428">
                  <w:rPr>
                    <w:rStyle w:val="Plassholdertekst"/>
                    <w:rFonts w:ascii="Arial" w:hAnsi="Arial" w:cs="Arial"/>
                    <w:sz w:val="20"/>
                    <w:szCs w:val="20"/>
                    <w:highlight w:val="lightGray"/>
                  </w:rPr>
                  <w:t>[110]</w:t>
                </w:r>
              </w:p>
            </w:tc>
          </w:sdtContent>
        </w:sdt>
      </w:tr>
    </w:tbl>
    <w:p w14:paraId="62D70D11" w14:textId="77777777" w:rsidR="006D21A1" w:rsidRDefault="006D21A1" w:rsidP="006D21A1"/>
    <w:p w14:paraId="6F1D3B8F" w14:textId="77777777" w:rsidR="006D21A1" w:rsidRPr="00565428" w:rsidRDefault="006D21A1" w:rsidP="006D21A1">
      <w:pPr>
        <w:rPr>
          <w:rStyle w:val="Plassholdertekst"/>
          <w:rFonts w:ascii="Arial" w:hAnsi="Arial" w:cs="Arial"/>
          <w:sz w:val="20"/>
          <w:szCs w:val="20"/>
          <w:highlight w:val="lightGray"/>
        </w:rPr>
      </w:pPr>
      <w:r w:rsidRPr="00565428">
        <w:rPr>
          <w:rStyle w:val="Plassholdertekst"/>
          <w:rFonts w:ascii="Arial" w:hAnsi="Arial" w:cs="Arial"/>
          <w:sz w:val="20"/>
          <w:szCs w:val="20"/>
          <w:highlight w:val="lightGray"/>
        </w:rPr>
        <w:t xml:space="preserve">Andre måltall kan være utviklingskostnader, andel salg av nye produkter, medarbeidertilfredshet, produktutvikling, rullerende salg 12, 24 og 36 måneder.  Tilpass selskapets og brukerens behov. </w:t>
      </w:r>
    </w:p>
    <w:p w14:paraId="0D6FD80F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16C06EF9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6F6E10C9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6C86D00D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0AE86542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10814310" w14:textId="77777777" w:rsidR="00F70DCF" w:rsidRDefault="00F70DCF" w:rsidP="00F70DCF">
      <w:pPr>
        <w:rPr>
          <w:rFonts w:ascii="Arial" w:hAnsi="Arial" w:cs="Arial"/>
          <w:lang w:val="en-GB"/>
        </w:rPr>
      </w:pPr>
    </w:p>
    <w:p w14:paraId="49F66520" w14:textId="77777777" w:rsidR="00F70DCF" w:rsidRPr="00F70DCF" w:rsidRDefault="00F70DCF" w:rsidP="00AD6B0F">
      <w:pPr>
        <w:ind w:firstLine="708"/>
        <w:jc w:val="center"/>
        <w:rPr>
          <w:rFonts w:ascii="Arial" w:hAnsi="Arial" w:cs="Arial"/>
          <w:lang w:val="en-GB"/>
        </w:rPr>
      </w:pPr>
    </w:p>
    <w:sectPr w:rsidR="00F70DCF" w:rsidRPr="00F70DCF" w:rsidSect="00AD6B0F">
      <w:headerReference w:type="default" r:id="rId11"/>
      <w:footerReference w:type="default" r:id="rId12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BF5074" w14:textId="77777777" w:rsidR="006D21A1" w:rsidRDefault="006D21A1" w:rsidP="008A6C35">
      <w:pPr>
        <w:spacing w:after="0" w:line="240" w:lineRule="auto"/>
      </w:pPr>
      <w:r>
        <w:separator/>
      </w:r>
    </w:p>
  </w:endnote>
  <w:endnote w:type="continuationSeparator" w:id="0">
    <w:p w14:paraId="46B173CE" w14:textId="77777777" w:rsidR="006D21A1" w:rsidRDefault="006D21A1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E4E9AAE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0890DCA8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924BD4" w14:textId="77777777" w:rsidR="006D21A1" w:rsidRDefault="006D21A1" w:rsidP="008A6C35">
      <w:pPr>
        <w:spacing w:after="0" w:line="240" w:lineRule="auto"/>
      </w:pPr>
      <w:r>
        <w:separator/>
      </w:r>
    </w:p>
  </w:footnote>
  <w:footnote w:type="continuationSeparator" w:id="0">
    <w:p w14:paraId="694A8ED5" w14:textId="77777777" w:rsidR="006D21A1" w:rsidRDefault="006D21A1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2B662D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B7367E"/>
    <w:multiLevelType w:val="hybridMultilevel"/>
    <w:tmpl w:val="D04C7090"/>
    <w:lvl w:ilvl="0" w:tplc="4F861E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A1"/>
    <w:rsid w:val="00037522"/>
    <w:rsid w:val="001207EA"/>
    <w:rsid w:val="001976F9"/>
    <w:rsid w:val="00421E71"/>
    <w:rsid w:val="00565428"/>
    <w:rsid w:val="006D21A1"/>
    <w:rsid w:val="007F0E7F"/>
    <w:rsid w:val="008A6C35"/>
    <w:rsid w:val="00911B85"/>
    <w:rsid w:val="009549F5"/>
    <w:rsid w:val="00AD6B0F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DB781"/>
  <w15:chartTrackingRefBased/>
  <w15:docId w15:val="{CEAD03F8-2435-4B73-BA7D-F19DFC1E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6D21A1"/>
    <w:rPr>
      <w:color w:val="000000" w:themeColor="text1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D21A1"/>
    <w:pPr>
      <w:numPr>
        <w:ilvl w:val="1"/>
      </w:numPr>
      <w:spacing w:after="0" w:line="240" w:lineRule="auto"/>
      <w:jc w:val="both"/>
    </w:pPr>
    <w:rPr>
      <w:rFonts w:eastAsiaTheme="minorEastAsia"/>
      <w:i/>
      <w:color w:val="000000" w:themeColor="text1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D21A1"/>
    <w:rPr>
      <w:rFonts w:eastAsiaTheme="minorEastAsia"/>
      <w:i/>
      <w:color w:val="000000" w:themeColor="text1"/>
    </w:rPr>
  </w:style>
  <w:style w:type="table" w:customStyle="1" w:styleId="H4tabell">
    <w:name w:val="H4 tabell"/>
    <w:basedOn w:val="Vanligtabell"/>
    <w:uiPriority w:val="99"/>
    <w:rsid w:val="006D21A1"/>
    <w:pPr>
      <w:spacing w:after="0" w:line="240" w:lineRule="auto"/>
    </w:pPr>
    <w:tblPr>
      <w:tblBorders>
        <w:top w:val="single" w:sz="2" w:space="0" w:color="7B7B7B"/>
        <w:left w:val="single" w:sz="2" w:space="0" w:color="7B7B7B"/>
        <w:bottom w:val="single" w:sz="2" w:space="0" w:color="7B7B7B"/>
        <w:right w:val="single" w:sz="2" w:space="0" w:color="7B7B7B"/>
        <w:insideH w:val="single" w:sz="2" w:space="0" w:color="7B7B7B"/>
        <w:insideV w:val="single" w:sz="2" w:space="0" w:color="7B7B7B"/>
      </w:tblBorders>
      <w:tblCellMar>
        <w:left w:w="0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0743780759D48239924FD13DFF9260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F53837D-2D43-4B0C-AB7E-9B5C0DE48921}"/>
      </w:docPartPr>
      <w:docPartBody>
        <w:p w:rsidR="00000000" w:rsidRDefault="007706E6" w:rsidP="007706E6">
          <w:pPr>
            <w:pStyle w:val="90743780759D48239924FD13DFF9260D"/>
          </w:pPr>
          <w:r w:rsidRPr="00D852B9">
            <w:rPr>
              <w:rStyle w:val="Plassholdertekst"/>
            </w:rPr>
            <w:t>[255.000,-]</w:t>
          </w:r>
        </w:p>
      </w:docPartBody>
    </w:docPart>
    <w:docPart>
      <w:docPartPr>
        <w:name w:val="AA33C25523D74D85AA27BA5A0F218A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B81273-BA4D-4006-B84B-4BAF242042FE}"/>
      </w:docPartPr>
      <w:docPartBody>
        <w:p w:rsidR="00000000" w:rsidRDefault="007706E6" w:rsidP="007706E6">
          <w:pPr>
            <w:pStyle w:val="AA33C25523D74D85AA27BA5A0F218A64"/>
          </w:pPr>
          <w:r w:rsidRPr="00D852B9">
            <w:rPr>
              <w:rStyle w:val="Plassholdertekst"/>
            </w:rPr>
            <w:t>[275.000,-]</w:t>
          </w:r>
        </w:p>
      </w:docPartBody>
    </w:docPart>
    <w:docPart>
      <w:docPartPr>
        <w:name w:val="2DD2C81D4C5C4EA5A2EFB172DE5FAD3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9F8021D-54A6-46F9-94E1-B8F5F3A80F6F}"/>
      </w:docPartPr>
      <w:docPartBody>
        <w:p w:rsidR="00000000" w:rsidRDefault="007706E6" w:rsidP="007706E6">
          <w:pPr>
            <w:pStyle w:val="2DD2C81D4C5C4EA5A2EFB172DE5FAD3D"/>
          </w:pPr>
          <w:r w:rsidRPr="00D852B9">
            <w:rPr>
              <w:rStyle w:val="Plassholdertekst"/>
            </w:rPr>
            <w:t>[275.000,-]</w:t>
          </w:r>
        </w:p>
      </w:docPartBody>
    </w:docPart>
    <w:docPart>
      <w:docPartPr>
        <w:name w:val="B66D77A6E97845E7BB25661918B7885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A7D63AB-18E4-4AB7-911D-113D2B43838B}"/>
      </w:docPartPr>
      <w:docPartBody>
        <w:p w:rsidR="00000000" w:rsidRDefault="007706E6" w:rsidP="007706E6">
          <w:pPr>
            <w:pStyle w:val="B66D77A6E97845E7BB25661918B7885A"/>
          </w:pPr>
          <w:r w:rsidRPr="00D852B9">
            <w:rPr>
              <w:rStyle w:val="Plassholdertekst"/>
            </w:rPr>
            <w:t>[255.000,-]</w:t>
          </w:r>
        </w:p>
      </w:docPartBody>
    </w:docPart>
    <w:docPart>
      <w:docPartPr>
        <w:name w:val="44EACEA2A9E24029860B9068E24E57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F49A119-D7E2-4DFA-9519-5B9793C47AD5}"/>
      </w:docPartPr>
      <w:docPartBody>
        <w:p w:rsidR="00000000" w:rsidRDefault="007706E6" w:rsidP="007706E6">
          <w:pPr>
            <w:pStyle w:val="44EACEA2A9E24029860B9068E24E57CC"/>
          </w:pPr>
          <w:r w:rsidRPr="00D852B9">
            <w:rPr>
              <w:rStyle w:val="Plassholdertekst"/>
            </w:rPr>
            <w:t>[92,72%]</w:t>
          </w:r>
        </w:p>
      </w:docPartBody>
    </w:docPart>
    <w:docPart>
      <w:docPartPr>
        <w:name w:val="5A3E269D75AD48CC9B879C5D267961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2F25059-B645-46D7-AD23-D015536D81E0}"/>
      </w:docPartPr>
      <w:docPartBody>
        <w:p w:rsidR="00000000" w:rsidRDefault="007706E6" w:rsidP="007706E6">
          <w:pPr>
            <w:pStyle w:val="5A3E269D75AD48CC9B879C5D267961E2"/>
          </w:pPr>
          <w:r w:rsidRPr="00D852B9">
            <w:rPr>
              <w:rStyle w:val="Plassholdertekst"/>
            </w:rPr>
            <w:t>[107%]</w:t>
          </w:r>
        </w:p>
      </w:docPartBody>
    </w:docPart>
    <w:docPart>
      <w:docPartPr>
        <w:name w:val="FED374B6902E4840AF13973AA53EFD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18E9E41-6C5A-495E-A367-344BFF00F8E5}"/>
      </w:docPartPr>
      <w:docPartBody>
        <w:p w:rsidR="00000000" w:rsidRDefault="007706E6" w:rsidP="007706E6">
          <w:pPr>
            <w:pStyle w:val="FED374B6902E4840AF13973AA53EFD17"/>
          </w:pPr>
          <w:r w:rsidRPr="00D852B9">
            <w:rPr>
              <w:rStyle w:val="Plassholdertekst"/>
            </w:rPr>
            <w:t>[1.750.000,-]</w:t>
          </w:r>
        </w:p>
      </w:docPartBody>
    </w:docPart>
    <w:docPart>
      <w:docPartPr>
        <w:name w:val="C90E3FC134DA4EF893EA19943A796E7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1E5EA5F-8C6C-467D-A098-EFDAEB9A5D26}"/>
      </w:docPartPr>
      <w:docPartBody>
        <w:p w:rsidR="00000000" w:rsidRDefault="007706E6" w:rsidP="007706E6">
          <w:pPr>
            <w:pStyle w:val="C90E3FC134DA4EF893EA19943A796E78"/>
          </w:pPr>
          <w:r w:rsidRPr="00D852B9">
            <w:rPr>
              <w:rStyle w:val="Plassholdertekst"/>
            </w:rPr>
            <w:t>[1.950.000,-]</w:t>
          </w:r>
        </w:p>
      </w:docPartBody>
    </w:docPart>
    <w:docPart>
      <w:docPartPr>
        <w:name w:val="A75D41B07755431D86F693133EA5A8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C74C796-9F0A-4629-8B28-2A8DB476FBC0}"/>
      </w:docPartPr>
      <w:docPartBody>
        <w:p w:rsidR="00000000" w:rsidRDefault="007706E6" w:rsidP="007706E6">
          <w:pPr>
            <w:pStyle w:val="A75D41B07755431D86F693133EA5A898"/>
          </w:pPr>
          <w:r w:rsidRPr="00D852B9">
            <w:rPr>
              <w:rStyle w:val="Plassholdertekst"/>
            </w:rPr>
            <w:t>[1.950.000,-]</w:t>
          </w:r>
        </w:p>
      </w:docPartBody>
    </w:docPart>
    <w:docPart>
      <w:docPartPr>
        <w:name w:val="7B4FE42A085B4DEF939AD48C20A5223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AEE1B65-6582-49B4-8D5B-E5EA0C0F5B59}"/>
      </w:docPartPr>
      <w:docPartBody>
        <w:p w:rsidR="00000000" w:rsidRDefault="007706E6" w:rsidP="007706E6">
          <w:pPr>
            <w:pStyle w:val="7B4FE42A085B4DEF939AD48C20A52238"/>
          </w:pPr>
          <w:r w:rsidRPr="00D852B9">
            <w:rPr>
              <w:rStyle w:val="Plassholdertekst"/>
            </w:rPr>
            <w:t>[1.850.000,-]</w:t>
          </w:r>
        </w:p>
      </w:docPartBody>
    </w:docPart>
    <w:docPart>
      <w:docPartPr>
        <w:name w:val="D8F840A9656E40EFA13F937543A95A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3ABC1C6-CC75-4B84-9448-A0B6700CF7CB}"/>
      </w:docPartPr>
      <w:docPartBody>
        <w:p w:rsidR="00000000" w:rsidRDefault="007706E6" w:rsidP="007706E6">
          <w:pPr>
            <w:pStyle w:val="D8F840A9656E40EFA13F937543A95A76"/>
          </w:pPr>
          <w:r w:rsidRPr="00D852B9">
            <w:rPr>
              <w:rStyle w:val="Plassholdertekst"/>
            </w:rPr>
            <w:t>[89,74%]</w:t>
          </w:r>
        </w:p>
      </w:docPartBody>
    </w:docPart>
    <w:docPart>
      <w:docPartPr>
        <w:name w:val="EC22F3A94381436A9E65334609D3E3D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EF8BA4C-2E87-4501-9135-DECB90905941}"/>
      </w:docPartPr>
      <w:docPartBody>
        <w:p w:rsidR="00000000" w:rsidRDefault="007706E6" w:rsidP="007706E6">
          <w:pPr>
            <w:pStyle w:val="EC22F3A94381436A9E65334609D3E3DC"/>
          </w:pPr>
          <w:r w:rsidRPr="00D852B9">
            <w:rPr>
              <w:rStyle w:val="Plassholdertekst"/>
            </w:rPr>
            <w:t>[105%]</w:t>
          </w:r>
        </w:p>
      </w:docPartBody>
    </w:docPart>
    <w:docPart>
      <w:docPartPr>
        <w:name w:val="19A5CEA496A34210AFE84D8D548DB9A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7408842-9F16-4FDB-8239-3216A315AAB1}"/>
      </w:docPartPr>
      <w:docPartBody>
        <w:p w:rsidR="00000000" w:rsidRDefault="007706E6" w:rsidP="007706E6">
          <w:pPr>
            <w:pStyle w:val="19A5CEA496A34210AFE84D8D548DB9AD"/>
          </w:pPr>
          <w:r w:rsidRPr="00D852B9">
            <w:rPr>
              <w:rStyle w:val="Plassholdertekst"/>
            </w:rPr>
            <w:t>[9%]</w:t>
          </w:r>
        </w:p>
      </w:docPartBody>
    </w:docPart>
    <w:docPart>
      <w:docPartPr>
        <w:name w:val="282FE7212A9E4117B06E6B913B23D1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9E7B727-DA04-4698-996A-B523060DEF71}"/>
      </w:docPartPr>
      <w:docPartBody>
        <w:p w:rsidR="00000000" w:rsidRDefault="007706E6" w:rsidP="007706E6">
          <w:pPr>
            <w:pStyle w:val="282FE7212A9E4117B06E6B913B23D164"/>
          </w:pPr>
          <w:r w:rsidRPr="00D852B9">
            <w:rPr>
              <w:rStyle w:val="Plassholdertekst"/>
            </w:rPr>
            <w:t>[13%]</w:t>
          </w:r>
        </w:p>
      </w:docPartBody>
    </w:docPart>
    <w:docPart>
      <w:docPartPr>
        <w:name w:val="296318D2D5844D49809DD63849335BE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3F4DE77-46F6-4F14-8032-B64C13F72952}"/>
      </w:docPartPr>
      <w:docPartBody>
        <w:p w:rsidR="00000000" w:rsidRDefault="007706E6" w:rsidP="007706E6">
          <w:pPr>
            <w:pStyle w:val="296318D2D5844D49809DD63849335BEB"/>
          </w:pPr>
          <w:r w:rsidRPr="00D852B9">
            <w:rPr>
              <w:rStyle w:val="Plassholdertekst"/>
            </w:rPr>
            <w:t>[1.050.000,-]</w:t>
          </w:r>
        </w:p>
      </w:docPartBody>
    </w:docPart>
    <w:docPart>
      <w:docPartPr>
        <w:name w:val="01C5A78DBB7B4528BEB9A58B753B05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BCD6A5C-F147-4985-B2EC-821FABF9B08A}"/>
      </w:docPartPr>
      <w:docPartBody>
        <w:p w:rsidR="00000000" w:rsidRDefault="007706E6" w:rsidP="007706E6">
          <w:pPr>
            <w:pStyle w:val="01C5A78DBB7B4528BEB9A58B753B05A6"/>
          </w:pPr>
          <w:r w:rsidRPr="00D852B9">
            <w:rPr>
              <w:rStyle w:val="Plassholdertekst"/>
            </w:rPr>
            <w:t>[925.000,-]</w:t>
          </w:r>
        </w:p>
      </w:docPartBody>
    </w:docPart>
    <w:docPart>
      <w:docPartPr>
        <w:name w:val="EA5734BACD2A46F78DFD647CB69080D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5FD0A8-4977-46B0-BE1C-0A3127AD82E8}"/>
      </w:docPartPr>
      <w:docPartBody>
        <w:p w:rsidR="00000000" w:rsidRDefault="007706E6" w:rsidP="007706E6">
          <w:pPr>
            <w:pStyle w:val="EA5734BACD2A46F78DFD647CB69080DE"/>
          </w:pPr>
          <w:r w:rsidRPr="00D852B9">
            <w:rPr>
              <w:rStyle w:val="Plassholdertekst"/>
            </w:rPr>
            <w:t>[741.000,-]</w:t>
          </w:r>
        </w:p>
      </w:docPartBody>
    </w:docPart>
    <w:docPart>
      <w:docPartPr>
        <w:name w:val="1933CCCE51354495B0793C6577DF394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D44510B-D300-4D52-BE38-3FDF342B9F4A}"/>
      </w:docPartPr>
      <w:docPartBody>
        <w:p w:rsidR="00000000" w:rsidRDefault="007706E6" w:rsidP="007706E6">
          <w:pPr>
            <w:pStyle w:val="1933CCCE51354495B0793C6577DF3942"/>
          </w:pPr>
          <w:r w:rsidRPr="00D852B9">
            <w:rPr>
              <w:rStyle w:val="Plassholdertekst"/>
            </w:rPr>
            <w:t>[599.000,-]</w:t>
          </w:r>
        </w:p>
      </w:docPartBody>
    </w:docPart>
    <w:docPart>
      <w:docPartPr>
        <w:name w:val="2FCBCE18CF4D47A99B230671E548146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6E74F3D-2CE0-4D48-AA41-139309AA6178}"/>
      </w:docPartPr>
      <w:docPartBody>
        <w:p w:rsidR="00000000" w:rsidRDefault="007706E6" w:rsidP="007706E6">
          <w:pPr>
            <w:pStyle w:val="2FCBCE18CF4D47A99B230671E5481462"/>
          </w:pPr>
          <w:r w:rsidRPr="00D852B9">
            <w:rPr>
              <w:rStyle w:val="Plassholdertekst"/>
            </w:rPr>
            <w:t>[548.000,-]</w:t>
          </w:r>
        </w:p>
      </w:docPartBody>
    </w:docPart>
    <w:docPart>
      <w:docPartPr>
        <w:name w:val="DCAC769029F947948FA31C36747088B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082BBF1-11B4-4E9B-A64D-0C2D7E3E733E}"/>
      </w:docPartPr>
      <w:docPartBody>
        <w:p w:rsidR="00000000" w:rsidRDefault="007706E6" w:rsidP="007706E6">
          <w:pPr>
            <w:pStyle w:val="DCAC769029F947948FA31C36747088B2"/>
          </w:pPr>
          <w:r w:rsidRPr="00D852B9">
            <w:rPr>
              <w:rStyle w:val="Plassholdertekst"/>
            </w:rPr>
            <w:t>[658.000,-]</w:t>
          </w:r>
        </w:p>
      </w:docPartBody>
    </w:docPart>
    <w:docPart>
      <w:docPartPr>
        <w:name w:val="8A6AE198293A4C7B9151542BBCC93FD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F4D2492-FD7B-4FB7-BEB8-C361343D732E}"/>
      </w:docPartPr>
      <w:docPartBody>
        <w:p w:rsidR="00000000" w:rsidRDefault="007706E6" w:rsidP="007706E6">
          <w:pPr>
            <w:pStyle w:val="8A6AE198293A4C7B9151542BBCC93FDF"/>
          </w:pPr>
          <w:r w:rsidRPr="00D852B9">
            <w:rPr>
              <w:rStyle w:val="Plassholdertekst"/>
            </w:rPr>
            <w:t>[541.000,-]</w:t>
          </w:r>
        </w:p>
      </w:docPartBody>
    </w:docPart>
    <w:docPart>
      <w:docPartPr>
        <w:name w:val="0FD0BF209D214661BCFC85B22A72FB2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C8C3E93-69A7-4303-B6FA-787932B8FA49}"/>
      </w:docPartPr>
      <w:docPartBody>
        <w:p w:rsidR="00000000" w:rsidRDefault="007706E6" w:rsidP="007706E6">
          <w:pPr>
            <w:pStyle w:val="0FD0BF209D214661BCFC85B22A72FB24"/>
          </w:pPr>
          <w:r w:rsidRPr="00D852B9">
            <w:rPr>
              <w:rStyle w:val="Plassholdertekst"/>
            </w:rPr>
            <w:t>[495.000,-]</w:t>
          </w:r>
        </w:p>
      </w:docPartBody>
    </w:docPart>
    <w:docPart>
      <w:docPartPr>
        <w:name w:val="70AC4E2B0D9543F18F0F7490C2834E4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F6CADE-DF0A-48E7-8415-FD7FEE7E7924}"/>
      </w:docPartPr>
      <w:docPartBody>
        <w:p w:rsidR="00000000" w:rsidRDefault="007706E6" w:rsidP="007706E6">
          <w:pPr>
            <w:pStyle w:val="70AC4E2B0D9543F18F0F7490C2834E46"/>
          </w:pPr>
          <w:r w:rsidRPr="00D852B9">
            <w:rPr>
              <w:rStyle w:val="Plassholdertekst"/>
            </w:rPr>
            <w:t>[24%]</w:t>
          </w:r>
        </w:p>
      </w:docPartBody>
    </w:docPart>
    <w:docPart>
      <w:docPartPr>
        <w:name w:val="53078AC6B6E5438C9D319AFB0D48396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D74A0B8-5A19-4C03-ADA2-CF17EA37AEE3}"/>
      </w:docPartPr>
      <w:docPartBody>
        <w:p w:rsidR="00000000" w:rsidRDefault="007706E6" w:rsidP="007706E6">
          <w:pPr>
            <w:pStyle w:val="53078AC6B6E5438C9D319AFB0D48396C"/>
          </w:pPr>
          <w:r w:rsidRPr="00D852B9">
            <w:rPr>
              <w:rStyle w:val="Plassholdertekst"/>
            </w:rPr>
            <w:t>[28%]</w:t>
          </w:r>
        </w:p>
      </w:docPartBody>
    </w:docPart>
    <w:docPart>
      <w:docPartPr>
        <w:name w:val="C671926522274974AD5F8B0F5931E22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416A64D-4084-45AC-8916-ADD2041E5B89}"/>
      </w:docPartPr>
      <w:docPartBody>
        <w:p w:rsidR="00000000" w:rsidRDefault="007706E6" w:rsidP="007706E6">
          <w:pPr>
            <w:pStyle w:val="C671926522274974AD5F8B0F5931E22A"/>
          </w:pPr>
          <w:r w:rsidRPr="00D852B9">
            <w:rPr>
              <w:rStyle w:val="Plassholdertekst"/>
            </w:rPr>
            <w:t>[18]</w:t>
          </w:r>
        </w:p>
      </w:docPartBody>
    </w:docPart>
    <w:docPart>
      <w:docPartPr>
        <w:name w:val="9174ED12F7FB423AA53798532715FAA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006282B-A5BA-47AC-B9F3-C7CF510FDCE2}"/>
      </w:docPartPr>
      <w:docPartBody>
        <w:p w:rsidR="00000000" w:rsidRDefault="007706E6" w:rsidP="007706E6">
          <w:pPr>
            <w:pStyle w:val="9174ED12F7FB423AA53798532715FAAA"/>
          </w:pPr>
          <w:r w:rsidRPr="00D852B9">
            <w:rPr>
              <w:rStyle w:val="Plassholdertekst"/>
            </w:rPr>
            <w:t>[25]</w:t>
          </w:r>
        </w:p>
      </w:docPartBody>
    </w:docPart>
    <w:docPart>
      <w:docPartPr>
        <w:name w:val="3EC3A5F8A3C1497CAEFF3AE1597AD5B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4A054F7-6766-4A0C-BE6D-715382B81079}"/>
      </w:docPartPr>
      <w:docPartBody>
        <w:p w:rsidR="00000000" w:rsidRDefault="007706E6" w:rsidP="007706E6">
          <w:pPr>
            <w:pStyle w:val="3EC3A5F8A3C1497CAEFF3AE1597AD5B8"/>
          </w:pPr>
          <w:r w:rsidRPr="00D852B9">
            <w:rPr>
              <w:rStyle w:val="Plassholdertekst"/>
            </w:rPr>
            <w:t>[58]</w:t>
          </w:r>
        </w:p>
      </w:docPartBody>
    </w:docPart>
    <w:docPart>
      <w:docPartPr>
        <w:name w:val="F8095A5A1093422E82776A1F093E24E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8AB40FB-D201-4468-BD5D-DF30C579116D}"/>
      </w:docPartPr>
      <w:docPartBody>
        <w:p w:rsidR="00000000" w:rsidRDefault="007706E6" w:rsidP="007706E6">
          <w:pPr>
            <w:pStyle w:val="F8095A5A1093422E82776A1F093E24EC"/>
          </w:pPr>
          <w:r w:rsidRPr="00D852B9">
            <w:rPr>
              <w:rStyle w:val="Plassholdertekst"/>
            </w:rPr>
            <w:t>[65]</w:t>
          </w:r>
        </w:p>
      </w:docPartBody>
    </w:docPart>
    <w:docPart>
      <w:docPartPr>
        <w:name w:val="D6F4480FAE1042069038029A5FF5359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248DC52-1406-4580-9ECA-CAF7C63B4ADA}"/>
      </w:docPartPr>
      <w:docPartBody>
        <w:p w:rsidR="00000000" w:rsidRDefault="007706E6" w:rsidP="007706E6">
          <w:pPr>
            <w:pStyle w:val="D6F4480FAE1042069038029A5FF5359E"/>
          </w:pPr>
          <w:r w:rsidRPr="00D852B9">
            <w:rPr>
              <w:rStyle w:val="Plassholdertekst"/>
            </w:rPr>
            <w:t>[5]</w:t>
          </w:r>
        </w:p>
      </w:docPartBody>
    </w:docPart>
    <w:docPart>
      <w:docPartPr>
        <w:name w:val="79F6519FB87C4F7DA157CD368063EA2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DC1472D-CE32-4F3B-BA41-F5738E8522DD}"/>
      </w:docPartPr>
      <w:docPartBody>
        <w:p w:rsidR="00000000" w:rsidRDefault="007706E6" w:rsidP="007706E6">
          <w:pPr>
            <w:pStyle w:val="79F6519FB87C4F7DA157CD368063EA21"/>
          </w:pPr>
          <w:r w:rsidRPr="00D852B9">
            <w:rPr>
              <w:rStyle w:val="Plassholdertekst"/>
            </w:rPr>
            <w:t>[8]</w:t>
          </w:r>
        </w:p>
      </w:docPartBody>
    </w:docPart>
    <w:docPart>
      <w:docPartPr>
        <w:name w:val="61C70AAC65654CFD8F98B1F968AD04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43540C0-1034-48FA-9891-CAD8DD89CF3A}"/>
      </w:docPartPr>
      <w:docPartBody>
        <w:p w:rsidR="00000000" w:rsidRDefault="007706E6" w:rsidP="007706E6">
          <w:pPr>
            <w:pStyle w:val="61C70AAC65654CFD8F98B1F968AD0417"/>
          </w:pPr>
          <w:r w:rsidRPr="00D852B9">
            <w:rPr>
              <w:rStyle w:val="Plassholdertekst"/>
            </w:rPr>
            <w:t>[21]</w:t>
          </w:r>
        </w:p>
      </w:docPartBody>
    </w:docPart>
    <w:docPart>
      <w:docPartPr>
        <w:name w:val="4983D444129E440C86D3C667A8960C3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7BC444F-27FD-4911-BF58-0ECB18E594CE}"/>
      </w:docPartPr>
      <w:docPartBody>
        <w:p w:rsidR="00000000" w:rsidRDefault="007706E6" w:rsidP="007706E6">
          <w:pPr>
            <w:pStyle w:val="4983D444129E440C86D3C667A8960C34"/>
          </w:pPr>
          <w:r w:rsidRPr="00D852B9">
            <w:rPr>
              <w:rStyle w:val="Plassholdertekst"/>
            </w:rPr>
            <w:t>[26]</w:t>
          </w:r>
        </w:p>
      </w:docPartBody>
    </w:docPart>
    <w:docPart>
      <w:docPartPr>
        <w:name w:val="C068621669144E66936CAB7D1F5585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3A65FCD-E8A7-4264-AB91-B8DB00A76B3C}"/>
      </w:docPartPr>
      <w:docPartBody>
        <w:p w:rsidR="00000000" w:rsidRDefault="007706E6" w:rsidP="007706E6">
          <w:pPr>
            <w:pStyle w:val="C068621669144E66936CAB7D1F55856A"/>
          </w:pPr>
          <w:r w:rsidRPr="00D852B9">
            <w:rPr>
              <w:rStyle w:val="Plassholdertekst"/>
            </w:rPr>
            <w:t>[29]</w:t>
          </w:r>
        </w:p>
      </w:docPartBody>
    </w:docPart>
    <w:docPart>
      <w:docPartPr>
        <w:name w:val="DAD624F4A0654FC1A29AB4522A1683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B3C8A5-00C1-4B26-BA50-A81532222B80}"/>
      </w:docPartPr>
      <w:docPartBody>
        <w:p w:rsidR="00000000" w:rsidRDefault="007706E6" w:rsidP="007706E6">
          <w:pPr>
            <w:pStyle w:val="DAD624F4A0654FC1A29AB4522A1683CC"/>
          </w:pPr>
          <w:r w:rsidRPr="00D852B9">
            <w:rPr>
              <w:rStyle w:val="Plassholdertekst"/>
            </w:rPr>
            <w:t>[35]</w:t>
          </w:r>
        </w:p>
      </w:docPartBody>
    </w:docPart>
    <w:docPart>
      <w:docPartPr>
        <w:name w:val="5C37F8FDC19D40D2A415BC6F872440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177816A-FAFE-48CB-9419-E5EB68280B29}"/>
      </w:docPartPr>
      <w:docPartBody>
        <w:p w:rsidR="00000000" w:rsidRDefault="007706E6" w:rsidP="007706E6">
          <w:pPr>
            <w:pStyle w:val="5C37F8FDC19D40D2A415BC6F872440A6"/>
          </w:pPr>
          <w:r w:rsidRPr="00D852B9">
            <w:rPr>
              <w:rStyle w:val="Plassholdertekst"/>
            </w:rPr>
            <w:t>[10]</w:t>
          </w:r>
        </w:p>
      </w:docPartBody>
    </w:docPart>
    <w:docPart>
      <w:docPartPr>
        <w:name w:val="B4732957881E4A64964B4E28A2C04D2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99CF47F-2A21-4235-B748-FF5F9878E91F}"/>
      </w:docPartPr>
      <w:docPartBody>
        <w:p w:rsidR="00000000" w:rsidRDefault="007706E6" w:rsidP="007706E6">
          <w:pPr>
            <w:pStyle w:val="B4732957881E4A64964B4E28A2C04D22"/>
          </w:pPr>
          <w:r w:rsidRPr="00D852B9">
            <w:rPr>
              <w:rStyle w:val="Plassholdertekst"/>
            </w:rPr>
            <w:t>[19]</w:t>
          </w:r>
        </w:p>
      </w:docPartBody>
    </w:docPart>
    <w:docPart>
      <w:docPartPr>
        <w:name w:val="D69EC9CAE1D6429D82529CE312BDB96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A36539A-FFC9-43B5-B589-F035B568D98B}"/>
      </w:docPartPr>
      <w:docPartBody>
        <w:p w:rsidR="00000000" w:rsidRDefault="007706E6" w:rsidP="007706E6">
          <w:pPr>
            <w:pStyle w:val="D69EC9CAE1D6429D82529CE312BDB969"/>
          </w:pPr>
          <w:r w:rsidRPr="00D852B9">
            <w:rPr>
              <w:rStyle w:val="Plassholdertekst"/>
            </w:rPr>
            <w:t>[71]</w:t>
          </w:r>
        </w:p>
      </w:docPartBody>
    </w:docPart>
    <w:docPart>
      <w:docPartPr>
        <w:name w:val="74135FE9CEFD45C7B017F5A84CF5D97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752828-F9CC-4D6A-9AEB-4B86CFAC69DF}"/>
      </w:docPartPr>
      <w:docPartBody>
        <w:p w:rsidR="00000000" w:rsidRDefault="007706E6" w:rsidP="007706E6">
          <w:pPr>
            <w:pStyle w:val="74135FE9CEFD45C7B017F5A84CF5D975"/>
          </w:pPr>
          <w:r w:rsidRPr="00D852B9">
            <w:rPr>
              <w:rStyle w:val="Plassholdertekst"/>
            </w:rPr>
            <w:t>[85]</w:t>
          </w:r>
        </w:p>
      </w:docPartBody>
    </w:docPart>
    <w:docPart>
      <w:docPartPr>
        <w:name w:val="40C98DF17EBD4679AF7E1FAC81EEF1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B247017-062B-44E4-AD90-9B67F05515BB}"/>
      </w:docPartPr>
      <w:docPartBody>
        <w:p w:rsidR="00000000" w:rsidRDefault="007706E6" w:rsidP="007706E6">
          <w:pPr>
            <w:pStyle w:val="40C98DF17EBD4679AF7E1FAC81EEF135"/>
          </w:pPr>
          <w:r w:rsidRPr="00D852B9">
            <w:rPr>
              <w:rStyle w:val="Plassholdertekst"/>
            </w:rPr>
            <w:t>[254]</w:t>
          </w:r>
        </w:p>
      </w:docPartBody>
    </w:docPart>
    <w:docPart>
      <w:docPartPr>
        <w:name w:val="067BD013E063437B9F0C81C95827413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3E09068-B2FF-4E66-829D-73C4F73E6F21}"/>
      </w:docPartPr>
      <w:docPartBody>
        <w:p w:rsidR="00000000" w:rsidRDefault="007706E6" w:rsidP="007706E6">
          <w:pPr>
            <w:pStyle w:val="067BD013E063437B9F0C81C958274131"/>
          </w:pPr>
          <w:r w:rsidRPr="00D852B9">
            <w:rPr>
              <w:rStyle w:val="Plassholdertekst"/>
            </w:rPr>
            <w:t>[285]</w:t>
          </w:r>
        </w:p>
      </w:docPartBody>
    </w:docPart>
    <w:docPart>
      <w:docPartPr>
        <w:name w:val="A730F7FCF1684FC68A881AEE26992A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47D992-EACF-4377-B47E-C081FBCE1081}"/>
      </w:docPartPr>
      <w:docPartBody>
        <w:p w:rsidR="00000000" w:rsidRDefault="007706E6" w:rsidP="007706E6">
          <w:pPr>
            <w:pStyle w:val="A730F7FCF1684FC68A881AEE26992A58"/>
          </w:pPr>
          <w:r w:rsidRPr="00D852B9">
            <w:rPr>
              <w:rStyle w:val="Plassholdertekst"/>
            </w:rPr>
            <w:t>[2750]</w:t>
          </w:r>
        </w:p>
      </w:docPartBody>
    </w:docPart>
    <w:docPart>
      <w:docPartPr>
        <w:name w:val="8E848827BC914DC6AC9C47B67EAB9C9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8AE847-E840-4A23-A7EB-827C06DB136C}"/>
      </w:docPartPr>
      <w:docPartBody>
        <w:p w:rsidR="00000000" w:rsidRDefault="007706E6" w:rsidP="007706E6">
          <w:pPr>
            <w:pStyle w:val="8E848827BC914DC6AC9C47B67EAB9C91"/>
          </w:pPr>
          <w:r w:rsidRPr="00D852B9">
            <w:rPr>
              <w:rStyle w:val="Plassholdertekst"/>
            </w:rPr>
            <w:t>[3150]</w:t>
          </w:r>
        </w:p>
      </w:docPartBody>
    </w:docPart>
    <w:docPart>
      <w:docPartPr>
        <w:name w:val="EDBFA2C630D34D1D94A3F56BDA5720B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6A63BD0-8FF2-478D-8591-A515238F6E0C}"/>
      </w:docPartPr>
      <w:docPartBody>
        <w:p w:rsidR="00000000" w:rsidRDefault="007706E6" w:rsidP="007706E6">
          <w:pPr>
            <w:pStyle w:val="EDBFA2C630D34D1D94A3F56BDA5720BC"/>
          </w:pPr>
          <w:r w:rsidRPr="00D852B9">
            <w:rPr>
              <w:rStyle w:val="Plassholdertekst"/>
            </w:rPr>
            <w:t>[35]</w:t>
          </w:r>
        </w:p>
      </w:docPartBody>
    </w:docPart>
    <w:docPart>
      <w:docPartPr>
        <w:name w:val="AF394333C3314AFDB46BC34A651DDDE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A6E410F-3B3E-4E43-9C03-FC20881CDF88}"/>
      </w:docPartPr>
      <w:docPartBody>
        <w:p w:rsidR="00000000" w:rsidRDefault="007706E6" w:rsidP="007706E6">
          <w:pPr>
            <w:pStyle w:val="AF394333C3314AFDB46BC34A651DDDE8"/>
          </w:pPr>
          <w:r w:rsidRPr="00D852B9">
            <w:rPr>
              <w:rStyle w:val="Plassholdertekst"/>
            </w:rPr>
            <w:t>[45]</w:t>
          </w:r>
        </w:p>
      </w:docPartBody>
    </w:docPart>
    <w:docPart>
      <w:docPartPr>
        <w:name w:val="884C97D74B60464C91991F62F15D0CB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62ECA7A-392A-46F6-834F-F52C805BEF23}"/>
      </w:docPartPr>
      <w:docPartBody>
        <w:p w:rsidR="00000000" w:rsidRDefault="007706E6" w:rsidP="007706E6">
          <w:pPr>
            <w:pStyle w:val="884C97D74B60464C91991F62F15D0CB1"/>
          </w:pPr>
          <w:r w:rsidRPr="00D852B9">
            <w:rPr>
              <w:rStyle w:val="Plassholdertekst"/>
            </w:rPr>
            <w:t>[110]</w:t>
          </w:r>
        </w:p>
      </w:docPartBody>
    </w:docPart>
    <w:docPart>
      <w:docPartPr>
        <w:name w:val="7D4839D5C7D543DFA0F3BB22EAE17BB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218A928-CC57-4CD5-BD60-A380B1C96B76}"/>
      </w:docPartPr>
      <w:docPartBody>
        <w:p w:rsidR="00000000" w:rsidRDefault="007706E6" w:rsidP="007706E6">
          <w:pPr>
            <w:pStyle w:val="7D4839D5C7D543DFA0F3BB22EAE17BBC"/>
          </w:pPr>
          <w:r w:rsidRPr="00D852B9">
            <w:rPr>
              <w:rStyle w:val="Plassholdertekst"/>
            </w:rPr>
            <w:t>[125]</w:t>
          </w:r>
        </w:p>
      </w:docPartBody>
    </w:docPart>
    <w:docPart>
      <w:docPartPr>
        <w:name w:val="7C477E936EE14986B723960E6341F8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363FD2E-146B-41B2-A5E0-FC66B1B120F5}"/>
      </w:docPartPr>
      <w:docPartBody>
        <w:p w:rsidR="00000000" w:rsidRDefault="007706E6" w:rsidP="007706E6">
          <w:pPr>
            <w:pStyle w:val="7C477E936EE14986B723960E6341F81F"/>
          </w:pPr>
          <w:r w:rsidRPr="00D852B9">
            <w:rPr>
              <w:rStyle w:val="Plassholdertekst"/>
            </w:rPr>
            <w:t>[5]</w:t>
          </w:r>
        </w:p>
      </w:docPartBody>
    </w:docPart>
    <w:docPart>
      <w:docPartPr>
        <w:name w:val="9FDF7934F62541C1958A24EF96A2470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2F1FBF5-D3E8-4417-B407-1470E019F715}"/>
      </w:docPartPr>
      <w:docPartBody>
        <w:p w:rsidR="00000000" w:rsidRDefault="007706E6" w:rsidP="007706E6">
          <w:pPr>
            <w:pStyle w:val="9FDF7934F62541C1958A24EF96A2470F"/>
          </w:pPr>
          <w:r w:rsidRPr="00D852B9">
            <w:rPr>
              <w:rStyle w:val="Plassholdertekst"/>
            </w:rPr>
            <w:t>[6]</w:t>
          </w:r>
        </w:p>
      </w:docPartBody>
    </w:docPart>
    <w:docPart>
      <w:docPartPr>
        <w:name w:val="4BF135D515C44BEAA25DB3B429A4D3C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148ACF7-DDC6-44DA-9674-49A4DB8A17E6}"/>
      </w:docPartPr>
      <w:docPartBody>
        <w:p w:rsidR="00000000" w:rsidRDefault="007706E6" w:rsidP="007706E6">
          <w:pPr>
            <w:pStyle w:val="4BF135D515C44BEAA25DB3B429A4D3C3"/>
          </w:pPr>
          <w:r w:rsidRPr="00D852B9">
            <w:rPr>
              <w:rStyle w:val="Plassholdertekst"/>
            </w:rPr>
            <w:t>[25]</w:t>
          </w:r>
        </w:p>
      </w:docPartBody>
    </w:docPart>
    <w:docPart>
      <w:docPartPr>
        <w:name w:val="4D5C3DB4ED8B4593A9ED61372631F32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55E381F-8800-49A8-A909-F1954B2EE247}"/>
      </w:docPartPr>
      <w:docPartBody>
        <w:p w:rsidR="00000000" w:rsidRDefault="007706E6" w:rsidP="007706E6">
          <w:pPr>
            <w:pStyle w:val="4D5C3DB4ED8B4593A9ED61372631F32E"/>
          </w:pPr>
          <w:r w:rsidRPr="00D852B9">
            <w:rPr>
              <w:rStyle w:val="Plassholdertekst"/>
            </w:rPr>
            <w:t>[31]</w:t>
          </w:r>
        </w:p>
      </w:docPartBody>
    </w:docPart>
    <w:docPart>
      <w:docPartPr>
        <w:name w:val="88B8E11913F342DF89B83FCD611794D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90A4DA-5580-426B-942C-310D013104EA}"/>
      </w:docPartPr>
      <w:docPartBody>
        <w:p w:rsidR="00000000" w:rsidRDefault="007706E6" w:rsidP="007706E6">
          <w:pPr>
            <w:pStyle w:val="88B8E11913F342DF89B83FCD611794DD"/>
          </w:pPr>
          <w:r w:rsidRPr="00D852B9">
            <w:rPr>
              <w:rStyle w:val="Plassholdertekst"/>
            </w:rPr>
            <w:t>[98]</w:t>
          </w:r>
        </w:p>
      </w:docPartBody>
    </w:docPart>
    <w:docPart>
      <w:docPartPr>
        <w:name w:val="F58E58D8F7CD4DB48FE7BAD31DD349F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D43A03-734D-438A-B53B-2F27825E2BF9}"/>
      </w:docPartPr>
      <w:docPartBody>
        <w:p w:rsidR="00000000" w:rsidRDefault="007706E6" w:rsidP="007706E6">
          <w:pPr>
            <w:pStyle w:val="F58E58D8F7CD4DB48FE7BAD31DD349F8"/>
          </w:pPr>
          <w:r w:rsidRPr="00D852B9">
            <w:rPr>
              <w:rStyle w:val="Plassholdertekst"/>
            </w:rPr>
            <w:t>[110]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E6"/>
    <w:rsid w:val="0077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7706E6"/>
    <w:rPr>
      <w:color w:val="000000" w:themeColor="text1"/>
    </w:rPr>
  </w:style>
  <w:style w:type="paragraph" w:customStyle="1" w:styleId="90743780759D48239924FD13DFF9260D">
    <w:name w:val="90743780759D48239924FD13DFF9260D"/>
    <w:rsid w:val="007706E6"/>
  </w:style>
  <w:style w:type="paragraph" w:customStyle="1" w:styleId="AA33C25523D74D85AA27BA5A0F218A64">
    <w:name w:val="AA33C25523D74D85AA27BA5A0F218A64"/>
    <w:rsid w:val="007706E6"/>
  </w:style>
  <w:style w:type="paragraph" w:customStyle="1" w:styleId="2DD2C81D4C5C4EA5A2EFB172DE5FAD3D">
    <w:name w:val="2DD2C81D4C5C4EA5A2EFB172DE5FAD3D"/>
    <w:rsid w:val="007706E6"/>
  </w:style>
  <w:style w:type="paragraph" w:customStyle="1" w:styleId="B66D77A6E97845E7BB25661918B7885A">
    <w:name w:val="B66D77A6E97845E7BB25661918B7885A"/>
    <w:rsid w:val="007706E6"/>
  </w:style>
  <w:style w:type="paragraph" w:customStyle="1" w:styleId="44EACEA2A9E24029860B9068E24E57CC">
    <w:name w:val="44EACEA2A9E24029860B9068E24E57CC"/>
    <w:rsid w:val="007706E6"/>
  </w:style>
  <w:style w:type="paragraph" w:customStyle="1" w:styleId="5A3E269D75AD48CC9B879C5D267961E2">
    <w:name w:val="5A3E269D75AD48CC9B879C5D267961E2"/>
    <w:rsid w:val="007706E6"/>
  </w:style>
  <w:style w:type="paragraph" w:customStyle="1" w:styleId="FED374B6902E4840AF13973AA53EFD17">
    <w:name w:val="FED374B6902E4840AF13973AA53EFD17"/>
    <w:rsid w:val="007706E6"/>
  </w:style>
  <w:style w:type="paragraph" w:customStyle="1" w:styleId="C90E3FC134DA4EF893EA19943A796E78">
    <w:name w:val="C90E3FC134DA4EF893EA19943A796E78"/>
    <w:rsid w:val="007706E6"/>
  </w:style>
  <w:style w:type="paragraph" w:customStyle="1" w:styleId="A75D41B07755431D86F693133EA5A898">
    <w:name w:val="A75D41B07755431D86F693133EA5A898"/>
    <w:rsid w:val="007706E6"/>
  </w:style>
  <w:style w:type="paragraph" w:customStyle="1" w:styleId="7B4FE42A085B4DEF939AD48C20A52238">
    <w:name w:val="7B4FE42A085B4DEF939AD48C20A52238"/>
    <w:rsid w:val="007706E6"/>
  </w:style>
  <w:style w:type="paragraph" w:customStyle="1" w:styleId="D8F840A9656E40EFA13F937543A95A76">
    <w:name w:val="D8F840A9656E40EFA13F937543A95A76"/>
    <w:rsid w:val="007706E6"/>
  </w:style>
  <w:style w:type="paragraph" w:customStyle="1" w:styleId="EC22F3A94381436A9E65334609D3E3DC">
    <w:name w:val="EC22F3A94381436A9E65334609D3E3DC"/>
    <w:rsid w:val="007706E6"/>
  </w:style>
  <w:style w:type="paragraph" w:customStyle="1" w:styleId="19A5CEA496A34210AFE84D8D548DB9AD">
    <w:name w:val="19A5CEA496A34210AFE84D8D548DB9AD"/>
    <w:rsid w:val="007706E6"/>
  </w:style>
  <w:style w:type="paragraph" w:customStyle="1" w:styleId="282FE7212A9E4117B06E6B913B23D164">
    <w:name w:val="282FE7212A9E4117B06E6B913B23D164"/>
    <w:rsid w:val="007706E6"/>
  </w:style>
  <w:style w:type="paragraph" w:customStyle="1" w:styleId="296318D2D5844D49809DD63849335BEB">
    <w:name w:val="296318D2D5844D49809DD63849335BEB"/>
    <w:rsid w:val="007706E6"/>
  </w:style>
  <w:style w:type="paragraph" w:customStyle="1" w:styleId="01C5A78DBB7B4528BEB9A58B753B05A6">
    <w:name w:val="01C5A78DBB7B4528BEB9A58B753B05A6"/>
    <w:rsid w:val="007706E6"/>
  </w:style>
  <w:style w:type="paragraph" w:customStyle="1" w:styleId="EA5734BACD2A46F78DFD647CB69080DE">
    <w:name w:val="EA5734BACD2A46F78DFD647CB69080DE"/>
    <w:rsid w:val="007706E6"/>
  </w:style>
  <w:style w:type="paragraph" w:customStyle="1" w:styleId="1933CCCE51354495B0793C6577DF3942">
    <w:name w:val="1933CCCE51354495B0793C6577DF3942"/>
    <w:rsid w:val="007706E6"/>
  </w:style>
  <w:style w:type="paragraph" w:customStyle="1" w:styleId="2FCBCE18CF4D47A99B230671E5481462">
    <w:name w:val="2FCBCE18CF4D47A99B230671E5481462"/>
    <w:rsid w:val="007706E6"/>
  </w:style>
  <w:style w:type="paragraph" w:customStyle="1" w:styleId="DCAC769029F947948FA31C36747088B2">
    <w:name w:val="DCAC769029F947948FA31C36747088B2"/>
    <w:rsid w:val="007706E6"/>
  </w:style>
  <w:style w:type="paragraph" w:customStyle="1" w:styleId="8A6AE198293A4C7B9151542BBCC93FDF">
    <w:name w:val="8A6AE198293A4C7B9151542BBCC93FDF"/>
    <w:rsid w:val="007706E6"/>
  </w:style>
  <w:style w:type="paragraph" w:customStyle="1" w:styleId="0FD0BF209D214661BCFC85B22A72FB24">
    <w:name w:val="0FD0BF209D214661BCFC85B22A72FB24"/>
    <w:rsid w:val="007706E6"/>
  </w:style>
  <w:style w:type="paragraph" w:customStyle="1" w:styleId="70AC4E2B0D9543F18F0F7490C2834E46">
    <w:name w:val="70AC4E2B0D9543F18F0F7490C2834E46"/>
    <w:rsid w:val="007706E6"/>
  </w:style>
  <w:style w:type="paragraph" w:customStyle="1" w:styleId="53078AC6B6E5438C9D319AFB0D48396C">
    <w:name w:val="53078AC6B6E5438C9D319AFB0D48396C"/>
    <w:rsid w:val="007706E6"/>
  </w:style>
  <w:style w:type="paragraph" w:customStyle="1" w:styleId="C671926522274974AD5F8B0F5931E22A">
    <w:name w:val="C671926522274974AD5F8B0F5931E22A"/>
    <w:rsid w:val="007706E6"/>
  </w:style>
  <w:style w:type="paragraph" w:customStyle="1" w:styleId="9174ED12F7FB423AA53798532715FAAA">
    <w:name w:val="9174ED12F7FB423AA53798532715FAAA"/>
    <w:rsid w:val="007706E6"/>
  </w:style>
  <w:style w:type="paragraph" w:customStyle="1" w:styleId="3EC3A5F8A3C1497CAEFF3AE1597AD5B8">
    <w:name w:val="3EC3A5F8A3C1497CAEFF3AE1597AD5B8"/>
    <w:rsid w:val="007706E6"/>
  </w:style>
  <w:style w:type="paragraph" w:customStyle="1" w:styleId="F8095A5A1093422E82776A1F093E24EC">
    <w:name w:val="F8095A5A1093422E82776A1F093E24EC"/>
    <w:rsid w:val="007706E6"/>
  </w:style>
  <w:style w:type="paragraph" w:customStyle="1" w:styleId="D6F4480FAE1042069038029A5FF5359E">
    <w:name w:val="D6F4480FAE1042069038029A5FF5359E"/>
    <w:rsid w:val="007706E6"/>
  </w:style>
  <w:style w:type="paragraph" w:customStyle="1" w:styleId="79F6519FB87C4F7DA157CD368063EA21">
    <w:name w:val="79F6519FB87C4F7DA157CD368063EA21"/>
    <w:rsid w:val="007706E6"/>
  </w:style>
  <w:style w:type="paragraph" w:customStyle="1" w:styleId="61C70AAC65654CFD8F98B1F968AD0417">
    <w:name w:val="61C70AAC65654CFD8F98B1F968AD0417"/>
    <w:rsid w:val="007706E6"/>
  </w:style>
  <w:style w:type="paragraph" w:customStyle="1" w:styleId="4983D444129E440C86D3C667A8960C34">
    <w:name w:val="4983D444129E440C86D3C667A8960C34"/>
    <w:rsid w:val="007706E6"/>
  </w:style>
  <w:style w:type="paragraph" w:customStyle="1" w:styleId="C068621669144E66936CAB7D1F55856A">
    <w:name w:val="C068621669144E66936CAB7D1F55856A"/>
    <w:rsid w:val="007706E6"/>
  </w:style>
  <w:style w:type="paragraph" w:customStyle="1" w:styleId="DAD624F4A0654FC1A29AB4522A1683CC">
    <w:name w:val="DAD624F4A0654FC1A29AB4522A1683CC"/>
    <w:rsid w:val="007706E6"/>
  </w:style>
  <w:style w:type="paragraph" w:customStyle="1" w:styleId="5C37F8FDC19D40D2A415BC6F872440A6">
    <w:name w:val="5C37F8FDC19D40D2A415BC6F872440A6"/>
    <w:rsid w:val="007706E6"/>
  </w:style>
  <w:style w:type="paragraph" w:customStyle="1" w:styleId="B4732957881E4A64964B4E28A2C04D22">
    <w:name w:val="B4732957881E4A64964B4E28A2C04D22"/>
    <w:rsid w:val="007706E6"/>
  </w:style>
  <w:style w:type="paragraph" w:customStyle="1" w:styleId="D69EC9CAE1D6429D82529CE312BDB969">
    <w:name w:val="D69EC9CAE1D6429D82529CE312BDB969"/>
    <w:rsid w:val="007706E6"/>
  </w:style>
  <w:style w:type="paragraph" w:customStyle="1" w:styleId="74135FE9CEFD45C7B017F5A84CF5D975">
    <w:name w:val="74135FE9CEFD45C7B017F5A84CF5D975"/>
    <w:rsid w:val="007706E6"/>
  </w:style>
  <w:style w:type="paragraph" w:customStyle="1" w:styleId="40C98DF17EBD4679AF7E1FAC81EEF135">
    <w:name w:val="40C98DF17EBD4679AF7E1FAC81EEF135"/>
    <w:rsid w:val="007706E6"/>
  </w:style>
  <w:style w:type="paragraph" w:customStyle="1" w:styleId="067BD013E063437B9F0C81C958274131">
    <w:name w:val="067BD013E063437B9F0C81C958274131"/>
    <w:rsid w:val="007706E6"/>
  </w:style>
  <w:style w:type="paragraph" w:customStyle="1" w:styleId="A730F7FCF1684FC68A881AEE26992A58">
    <w:name w:val="A730F7FCF1684FC68A881AEE26992A58"/>
    <w:rsid w:val="007706E6"/>
  </w:style>
  <w:style w:type="paragraph" w:customStyle="1" w:styleId="8E848827BC914DC6AC9C47B67EAB9C91">
    <w:name w:val="8E848827BC914DC6AC9C47B67EAB9C91"/>
    <w:rsid w:val="007706E6"/>
  </w:style>
  <w:style w:type="paragraph" w:customStyle="1" w:styleId="EDBFA2C630D34D1D94A3F56BDA5720BC">
    <w:name w:val="EDBFA2C630D34D1D94A3F56BDA5720BC"/>
    <w:rsid w:val="007706E6"/>
  </w:style>
  <w:style w:type="paragraph" w:customStyle="1" w:styleId="AF394333C3314AFDB46BC34A651DDDE8">
    <w:name w:val="AF394333C3314AFDB46BC34A651DDDE8"/>
    <w:rsid w:val="007706E6"/>
  </w:style>
  <w:style w:type="paragraph" w:customStyle="1" w:styleId="884C97D74B60464C91991F62F15D0CB1">
    <w:name w:val="884C97D74B60464C91991F62F15D0CB1"/>
    <w:rsid w:val="007706E6"/>
  </w:style>
  <w:style w:type="paragraph" w:customStyle="1" w:styleId="7D4839D5C7D543DFA0F3BB22EAE17BBC">
    <w:name w:val="7D4839D5C7D543DFA0F3BB22EAE17BBC"/>
    <w:rsid w:val="007706E6"/>
  </w:style>
  <w:style w:type="paragraph" w:customStyle="1" w:styleId="7C477E936EE14986B723960E6341F81F">
    <w:name w:val="7C477E936EE14986B723960E6341F81F"/>
    <w:rsid w:val="007706E6"/>
  </w:style>
  <w:style w:type="paragraph" w:customStyle="1" w:styleId="9FDF7934F62541C1958A24EF96A2470F">
    <w:name w:val="9FDF7934F62541C1958A24EF96A2470F"/>
    <w:rsid w:val="007706E6"/>
  </w:style>
  <w:style w:type="paragraph" w:customStyle="1" w:styleId="4BF135D515C44BEAA25DB3B429A4D3C3">
    <w:name w:val="4BF135D515C44BEAA25DB3B429A4D3C3"/>
    <w:rsid w:val="007706E6"/>
  </w:style>
  <w:style w:type="paragraph" w:customStyle="1" w:styleId="4D5C3DB4ED8B4593A9ED61372631F32E">
    <w:name w:val="4D5C3DB4ED8B4593A9ED61372631F32E"/>
    <w:rsid w:val="007706E6"/>
  </w:style>
  <w:style w:type="paragraph" w:customStyle="1" w:styleId="88B8E11913F342DF89B83FCD611794DD">
    <w:name w:val="88B8E11913F342DF89B83FCD611794DD"/>
    <w:rsid w:val="007706E6"/>
  </w:style>
  <w:style w:type="paragraph" w:customStyle="1" w:styleId="F58E58D8F7CD4DB48FE7BAD31DD349F8">
    <w:name w:val="F58E58D8F7CD4DB48FE7BAD31DD349F8"/>
    <w:rsid w:val="007706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39970-746E-4483-9822-21461FCBDD70}"/>
</file>

<file path=customXml/itemProps2.xml><?xml version="1.0" encoding="utf-8"?>
<ds:datastoreItem xmlns:ds="http://schemas.openxmlformats.org/officeDocument/2006/customXml" ds:itemID="{E4927CC9-A802-4F1E-80EF-A0FABAF280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86AFE4-AC90-4F1E-84D0-3F457CE0895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aaa91121-71f7-40ee-8646-56660feff075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63AB9C5-883B-4171-A4E9-D39CA5793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13</TotalTime>
  <Pages>2</Pages>
  <Words>398</Words>
  <Characters>2113</Characters>
  <Application>Microsoft Office Word</Application>
  <DocSecurity>0</DocSecurity>
  <Lines>17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2020-05-22T08:12:00Z</dcterms:created>
  <dcterms:modified xsi:type="dcterms:W3CDTF">2020-05-22T08:25:00Z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