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6C35" w:rsidRDefault="008A6C35" w14:paraId="5F633FAD" w14:textId="77777777"/>
    <w:p w:rsidRPr="00DF7F03" w:rsidR="008A6C35" w:rsidP="008A6C35" w:rsidRDefault="00DF7F03" w14:paraId="7D8EC110" w14:textId="45837A43">
      <w:pPr>
        <w:pStyle w:val="Overskrift1"/>
        <w:rPr>
          <w:rFonts w:ascii="Arial" w:hAnsi="Arial" w:cs="Arial"/>
          <w:b/>
          <w:bCs/>
          <w:color w:val="auto"/>
          <w:sz w:val="40"/>
          <w:szCs w:val="40"/>
        </w:rPr>
      </w:pPr>
      <w:r w:rsidRPr="00DF7F03">
        <w:rPr>
          <w:rFonts w:ascii="Arial" w:hAnsi="Arial" w:cs="Arial"/>
          <w:b/>
          <w:bCs/>
          <w:color w:val="auto"/>
          <w:sz w:val="40"/>
          <w:szCs w:val="40"/>
        </w:rPr>
        <w:t>Fullm</w:t>
      </w:r>
      <w:r>
        <w:rPr>
          <w:rFonts w:ascii="Arial" w:hAnsi="Arial" w:cs="Arial"/>
          <w:b/>
          <w:bCs/>
          <w:color w:val="auto"/>
          <w:sz w:val="40"/>
          <w:szCs w:val="40"/>
        </w:rPr>
        <w:t>a</w:t>
      </w:r>
      <w:r w:rsidRPr="00DF7F03">
        <w:rPr>
          <w:rFonts w:ascii="Arial" w:hAnsi="Arial" w:cs="Arial"/>
          <w:b/>
          <w:bCs/>
          <w:color w:val="auto"/>
          <w:sz w:val="40"/>
          <w:szCs w:val="40"/>
        </w:rPr>
        <w:t>kt</w:t>
      </w:r>
    </w:p>
    <w:p w:rsidRPr="00DF7F03" w:rsidR="008A6C35" w:rsidP="008A6C35" w:rsidRDefault="008A6C35" w14:paraId="68916E42" w14:textId="77777777">
      <w:pPr>
        <w:rPr>
          <w:rFonts w:ascii="Arial" w:hAnsi="Arial" w:cs="Arial"/>
        </w:rPr>
      </w:pPr>
    </w:p>
    <w:p w:rsidRPr="00DF7F03" w:rsidR="008A6C35" w:rsidP="008A6C35" w:rsidRDefault="00DF7F03" w14:paraId="5F9F8B0A" w14:textId="673C5684">
      <w:pPr>
        <w:rPr>
          <w:rFonts w:ascii="Arial" w:hAnsi="Arial" w:cs="Arial"/>
          <w:sz w:val="20"/>
          <w:szCs w:val="20"/>
        </w:rPr>
      </w:pPr>
      <w:r w:rsidRPr="00DF7F03">
        <w:rPr>
          <w:rFonts w:ascii="Arial" w:hAnsi="Arial" w:cs="Arial"/>
          <w:sz w:val="20"/>
          <w:szCs w:val="20"/>
        </w:rPr>
        <w:t xml:space="preserve">Jeg/vi gir med dette fullmakt til </w:t>
      </w:r>
      <w:sdt>
        <w:sdtPr>
          <w:rPr>
            <w:rFonts w:ascii="Arial" w:hAnsi="Arial" w:cs="Arial"/>
            <w:sz w:val="20"/>
            <w:szCs w:val="20"/>
          </w:rPr>
          <w:id w:val="-2014061360"/>
          <w:placeholder>
            <w:docPart w:val="BE268E97D2E4437698B0ED906AD66311"/>
          </w:placeholder>
          <w:showingPlcHdr/>
          <w:text/>
        </w:sdtPr>
        <w:sdtContent>
          <w:r w:rsidRPr="00DF7F03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[Ola Normann]</w:t>
          </w:r>
        </w:sdtContent>
      </w:sdt>
      <w:r w:rsidRPr="00DF7F03">
        <w:rPr>
          <w:rFonts w:ascii="Arial" w:hAnsi="Arial" w:cs="Arial"/>
          <w:sz w:val="20"/>
          <w:szCs w:val="20"/>
        </w:rPr>
        <w:t xml:space="preserve"> til å stemme for våre aksjer på generalforsamling i </w:t>
      </w:r>
      <w:sdt>
        <w:sdtPr>
          <w:rPr>
            <w:rFonts w:ascii="Arial" w:hAnsi="Arial" w:cs="Arial"/>
            <w:sz w:val="20"/>
            <w:szCs w:val="20"/>
          </w:rPr>
          <w:id w:val="-1178189419"/>
          <w:placeholder>
            <w:docPart w:val="513C64DCCDCC4B86AD56A67E91C5813E"/>
          </w:placeholder>
          <w:showingPlcHdr/>
          <w:text/>
        </w:sdtPr>
        <w:sdtContent>
          <w:r w:rsidRPr="00DF7F03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[Eksempelbedriften AS]</w:t>
          </w:r>
        </w:sdtContent>
      </w:sdt>
      <w:r w:rsidRPr="00DF7F03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1386762042"/>
          <w:placeholder>
            <w:docPart w:val="578D6CBB52F94282911E1BC434DBC690"/>
          </w:placeholder>
          <w:showingPlcHdr/>
          <w:text/>
        </w:sdtPr>
        <w:sdtContent>
          <w:r w:rsidRPr="00DF7F03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[dato og sted for generalforsamling]</w:t>
          </w:r>
        </w:sdtContent>
      </w:sdt>
      <w:r w:rsidRPr="00DF7F03" w:rsidR="00037522">
        <w:rPr>
          <w:rFonts w:ascii="Arial" w:hAnsi="Arial" w:cs="Arial"/>
          <w:sz w:val="20"/>
          <w:szCs w:val="20"/>
        </w:rPr>
        <w:t xml:space="preserve">. </w:t>
      </w:r>
    </w:p>
    <w:p w:rsidRPr="00DF7F03" w:rsidR="00FD0E3F" w:rsidP="008A6C35" w:rsidRDefault="00FD0E3F" w14:paraId="06A5F64C" w14:textId="77777777">
      <w:pPr>
        <w:rPr>
          <w:rFonts w:ascii="Arial" w:hAnsi="Arial" w:cs="Arial"/>
        </w:rPr>
      </w:pPr>
    </w:p>
    <w:p w:rsidR="00DF7F03" w:rsidP="00DF7F03" w:rsidRDefault="00DF7F03" w14:paraId="68A8984A" w14:textId="77777777"/>
    <w:sdt>
      <w:sdtPr>
        <w:id w:val="1171059424"/>
        <w:placeholder>
          <w:docPart w:val="98A60A2F22C64341BAADEFD70313808F"/>
        </w:placeholder>
        <w:showingPlcHdr/>
        <w:text/>
      </w:sdtPr>
      <w:sdtContent>
        <w:p w:rsidR="00DF7F03" w:rsidP="00DF7F03" w:rsidRDefault="00DF7F03" w14:paraId="0E3185F3" w14:textId="1D7D4CA8">
          <w:r w:rsidRPr="2AFA77B8" w:rsidR="00DF7F03">
            <w:rPr>
              <w:rStyle w:val="Plassholdertekst"/>
              <w:highlight w:val="lightGray"/>
            </w:rPr>
            <w:t>[Sted/dato]</w:t>
          </w:r>
        </w:p>
      </w:sdtContent>
    </w:sdt>
    <w:p w:rsidR="00DF7F03" w:rsidP="00DF7F03" w:rsidRDefault="00DF7F03" w14:paraId="46E31DA2" w14:textId="77777777"/>
    <w:p w:rsidR="00DF7F03" w:rsidP="2AFA77B8" w:rsidRDefault="00DF7F03" w14:paraId="71B461C1" w14:noSpellErr="1" w14:textId="02E54CEF">
      <w:pPr>
        <w:pStyle w:val="Normal"/>
      </w:pPr>
    </w:p>
    <w:p w:rsidR="66179048" w:rsidP="2AFA77B8" w:rsidRDefault="66179048" w14:paraId="12879328" w14:textId="44CAA96A">
      <w:pPr>
        <w:spacing w:line="257" w:lineRule="auto"/>
      </w:pPr>
      <w:r w:rsidRPr="2AFA77B8" w:rsidR="66179048">
        <w:rPr>
          <w:rFonts w:ascii="Calibri" w:hAnsi="Calibri" w:eastAsia="Calibri" w:cs="Calibri"/>
          <w:noProof w:val="0"/>
          <w:sz w:val="22"/>
          <w:szCs w:val="22"/>
          <w:lang w:val="nb-NO"/>
        </w:rPr>
        <w:t>_________________                                                    –––––––––––––––––</w:t>
      </w:r>
    </w:p>
    <w:p w:rsidR="66179048" w:rsidP="2AFA77B8" w:rsidRDefault="66179048" w14:paraId="3ED8EC86" w14:textId="2FF9FB97">
      <w:pPr>
        <w:spacing w:line="257" w:lineRule="auto"/>
      </w:pPr>
      <w:r w:rsidRPr="6B4CBF7A" w:rsidR="66179048">
        <w:rPr>
          <w:rFonts w:ascii="Calibri" w:hAnsi="Calibri" w:eastAsia="Calibri" w:cs="Calibri"/>
          <w:noProof w:val="0"/>
          <w:sz w:val="22"/>
          <w:szCs w:val="22"/>
          <w:lang w:val="nb-NO"/>
        </w:rPr>
        <w:t xml:space="preserve">Fullmaktsgiver (e)                                                      </w:t>
      </w:r>
      <w:r w:rsidRPr="6B4CBF7A" w:rsidR="095E7EF1">
        <w:rPr>
          <w:rFonts w:ascii="Calibri" w:hAnsi="Calibri" w:eastAsia="Calibri" w:cs="Calibri"/>
          <w:noProof w:val="0"/>
          <w:sz w:val="22"/>
          <w:szCs w:val="22"/>
          <w:lang w:val="nb-NO"/>
        </w:rPr>
        <w:t xml:space="preserve">    </w:t>
      </w:r>
      <w:r w:rsidRPr="6B4CBF7A" w:rsidR="66179048">
        <w:rPr>
          <w:rFonts w:ascii="Calibri" w:hAnsi="Calibri" w:eastAsia="Calibri" w:cs="Calibri"/>
          <w:noProof w:val="0"/>
          <w:sz w:val="22"/>
          <w:szCs w:val="22"/>
          <w:lang w:val="nb-NO"/>
        </w:rPr>
        <w:t>Antall aksjer</w:t>
      </w:r>
    </w:p>
    <w:p w:rsidR="2AFA77B8" w:rsidP="2AFA77B8" w:rsidRDefault="2AFA77B8" w14:paraId="4AD035FF" w14:textId="163DA4CD">
      <w:pPr>
        <w:pStyle w:val="Normal"/>
      </w:pPr>
    </w:p>
    <w:p w:rsidR="00DF7F03" w:rsidP="00DF7F03" w:rsidRDefault="00DF7F03" w14:paraId="6AB9EE8C" w14:textId="77777777"/>
    <w:p w:rsidRPr="00F70DCF" w:rsidR="00F70DCF" w:rsidP="00AD6B0F" w:rsidRDefault="00F70DCF" w14:paraId="3FA189B4" w14:textId="77777777">
      <w:pPr>
        <w:ind w:firstLine="708"/>
        <w:jc w:val="center"/>
        <w:rPr>
          <w:rFonts w:ascii="Arial" w:hAnsi="Arial" w:cs="Arial"/>
          <w:lang w:val="en-GB"/>
        </w:rPr>
      </w:pPr>
    </w:p>
    <w:sectPr w:rsidRPr="00F70DCF" w:rsidR="00F70DCF" w:rsidSect="00AD6B0F">
      <w:headerReference w:type="default" r:id="rId10"/>
      <w:footerReference w:type="default" r:id="rId11"/>
      <w:pgSz w:w="12240" w:h="15840" w:orient="portrait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F7F03" w:rsidP="008A6C35" w:rsidRDefault="00DF7F03" w14:paraId="0B2AC908" w14:textId="77777777">
      <w:pPr>
        <w:spacing w:after="0" w:line="240" w:lineRule="auto"/>
      </w:pPr>
      <w:r>
        <w:separator/>
      </w:r>
    </w:p>
  </w:endnote>
  <w:endnote w:type="continuationSeparator" w:id="0">
    <w:p w:rsidR="00DF7F03" w:rsidP="008A6C35" w:rsidRDefault="00DF7F03" w14:paraId="547EFB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Pr="00FD0E3F" w:rsidR="00FD0E3F" w:rsidP="00F70DCF" w:rsidRDefault="00FD0E3F" w14:paraId="40C295F9" w14:textId="77777777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:rsidRPr="00FD0E3F" w:rsidR="008A6C35" w:rsidP="00F70DCF" w:rsidRDefault="008A6C35" w14:paraId="040050FF" w14:textId="77777777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F7F03" w:rsidP="008A6C35" w:rsidRDefault="00DF7F03" w14:paraId="332C8B45" w14:textId="77777777">
      <w:pPr>
        <w:spacing w:after="0" w:line="240" w:lineRule="auto"/>
      </w:pPr>
      <w:r>
        <w:separator/>
      </w:r>
    </w:p>
  </w:footnote>
  <w:footnote w:type="continuationSeparator" w:id="0">
    <w:p w:rsidR="00DF7F03" w:rsidP="008A6C35" w:rsidRDefault="00DF7F03" w14:paraId="25AB13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D0E3F" w:rsidR="008A6C35" w:rsidRDefault="008A6C35" w14:paraId="5843FE81" w14:textId="77777777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03"/>
    <w:rsid w:val="00037522"/>
    <w:rsid w:val="001207EA"/>
    <w:rsid w:val="001976F9"/>
    <w:rsid w:val="00421E71"/>
    <w:rsid w:val="007F0E7F"/>
    <w:rsid w:val="008A6C35"/>
    <w:rsid w:val="00911B85"/>
    <w:rsid w:val="009549F5"/>
    <w:rsid w:val="00AD6B0F"/>
    <w:rsid w:val="00D50F03"/>
    <w:rsid w:val="00DF7F03"/>
    <w:rsid w:val="00EB39E5"/>
    <w:rsid w:val="00EB3DA0"/>
    <w:rsid w:val="00F70DCF"/>
    <w:rsid w:val="00FB68FD"/>
    <w:rsid w:val="00FD0E3F"/>
    <w:rsid w:val="095E7EF1"/>
    <w:rsid w:val="2AFA77B8"/>
    <w:rsid w:val="66179048"/>
    <w:rsid w:val="6B4CB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D4BCA"/>
  <w15:chartTrackingRefBased/>
  <w15:docId w15:val="{8C18DEE5-7284-46F4-8434-9B18753A06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TopptekstTegn" w:customStyle="1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styleId="BunntekstTegn" w:customStyle="1">
    <w:name w:val="Bunntekst Tegn"/>
    <w:basedOn w:val="Standardskriftforavsnitt"/>
    <w:link w:val="Bunntekst"/>
    <w:uiPriority w:val="99"/>
    <w:rsid w:val="008A6C35"/>
  </w:style>
  <w:style w:type="character" w:styleId="Overskrift1Tegn" w:customStyle="1">
    <w:name w:val="Overskrift 1 Tegn"/>
    <w:basedOn w:val="Standardskriftforavsnitt"/>
    <w:link w:val="Overskrift1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Overskrift2Tegn" w:customStyle="1">
    <w:name w:val="Overskrift 2 Tegn"/>
    <w:basedOn w:val="Standardskriftforavsnitt"/>
    <w:link w:val="Overskrift2"/>
    <w:uiPriority w:val="9"/>
    <w:rsid w:val="008A6C35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Overskrift3Tegn" w:customStyle="1">
    <w:name w:val="Overskrift 3 Tegn"/>
    <w:basedOn w:val="Standardskriftforavsnitt"/>
    <w:link w:val="Overskrift3"/>
    <w:uiPriority w:val="9"/>
    <w:rsid w:val="008A6C35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Overskrift4Tegn" w:customStyle="1">
    <w:name w:val="Overskrift 4 Tegn"/>
    <w:basedOn w:val="Standardskriftforavsnitt"/>
    <w:link w:val="Overskrift4"/>
    <w:uiPriority w:val="9"/>
    <w:rsid w:val="008A6C3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Overskrift5Tegn" w:customStyle="1">
    <w:name w:val="Overskrift 5 Tegn"/>
    <w:basedOn w:val="Standardskriftforavsnitt"/>
    <w:link w:val="Overskrift5"/>
    <w:uiPriority w:val="9"/>
    <w:rsid w:val="00D50F03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semiHidden/>
    <w:rsid w:val="00DF7F03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E268E97D2E4437698B0ED906AD6631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36F17A-B53C-4BB3-B72A-B8B66D43AA6F}"/>
      </w:docPartPr>
      <w:docPartBody>
        <w:p w:rsidR="00000000" w:rsidRDefault="00EB39E5" w:rsidP="00EB39E5">
          <w:pPr>
            <w:pStyle w:val="BE268E97D2E4437698B0ED906AD66311"/>
          </w:pPr>
          <w:r>
            <w:rPr>
              <w:rStyle w:val="Plassholdertekst"/>
            </w:rPr>
            <w:t>[Ola Normann]</w:t>
          </w:r>
        </w:p>
      </w:docPartBody>
    </w:docPart>
    <w:docPart>
      <w:docPartPr>
        <w:name w:val="513C64DCCDCC4B86AD56A67E91C5813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63E7A76-461B-4CD7-B904-C1F13F6EACF2}"/>
      </w:docPartPr>
      <w:docPartBody>
        <w:p w:rsidR="00000000" w:rsidRDefault="00EB39E5" w:rsidP="00EB39E5">
          <w:pPr>
            <w:pStyle w:val="513C64DCCDCC4B86AD56A67E91C5813E"/>
          </w:pPr>
          <w:r>
            <w:rPr>
              <w:rStyle w:val="Plassholdertekst"/>
            </w:rPr>
            <w:t>[Eksempelbedriften AS]</w:t>
          </w:r>
        </w:p>
      </w:docPartBody>
    </w:docPart>
    <w:docPart>
      <w:docPartPr>
        <w:name w:val="578D6CBB52F94282911E1BC434DBC69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F960E76-8745-42FE-B0EA-DBF428B2AC47}"/>
      </w:docPartPr>
      <w:docPartBody>
        <w:p w:rsidR="00000000" w:rsidRDefault="00EB39E5" w:rsidP="00EB39E5">
          <w:pPr>
            <w:pStyle w:val="578D6CBB52F94282911E1BC434DBC690"/>
          </w:pPr>
          <w:r>
            <w:rPr>
              <w:rStyle w:val="Plassholdertekst"/>
              <w:highlight w:val="lightGray"/>
            </w:rPr>
            <w:t>[dato og sted for generalforsamling]</w:t>
          </w:r>
        </w:p>
      </w:docPartBody>
    </w:docPart>
    <w:docPart>
      <w:docPartPr>
        <w:name w:val="98A60A2F22C64341BAADEFD70313808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C7A13A-17C6-4976-B545-362D88E1E3B5}"/>
      </w:docPartPr>
      <w:docPartBody>
        <w:p w:rsidR="00000000" w:rsidRDefault="00EB39E5" w:rsidP="00EB39E5">
          <w:pPr>
            <w:pStyle w:val="98A60A2F22C64341BAADEFD70313808F"/>
          </w:pPr>
          <w:r>
            <w:rPr>
              <w:rStyle w:val="Plassholdertekst"/>
              <w:highlight w:val="lightGray"/>
            </w:rPr>
            <w:t>[Sted/dato]</w:t>
          </w:r>
        </w:p>
      </w:docPartBody>
    </w:docPart>
    <w:docPart>
      <w:docPartPr>
        <w:name w:val="68A25E74B754451AB7F1A70C7033A27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CBC5D3F-52C9-4A3A-B6D4-FB6F0EFBB7C7}"/>
      </w:docPartPr>
      <w:docPartBody>
        <w:p w:rsidR="00000000" w:rsidRDefault="00EB39E5" w:rsidP="00EB39E5">
          <w:pPr>
            <w:pStyle w:val="68A25E74B754451AB7F1A70C7033A274"/>
          </w:pPr>
          <w:r>
            <w:rPr>
              <w:rStyle w:val="Plassholdertekst"/>
              <w:highlight w:val="lightGray"/>
            </w:rPr>
            <w:t>[Eiers/Selskapets navn]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E5"/>
    <w:rsid w:val="00E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sid w:val="00EB39E5"/>
  </w:style>
  <w:style w:type="paragraph" w:customStyle="1" w:styleId="BE268E97D2E4437698B0ED906AD66311">
    <w:name w:val="BE268E97D2E4437698B0ED906AD66311"/>
    <w:rsid w:val="00EB39E5"/>
  </w:style>
  <w:style w:type="paragraph" w:customStyle="1" w:styleId="513C64DCCDCC4B86AD56A67E91C5813E">
    <w:name w:val="513C64DCCDCC4B86AD56A67E91C5813E"/>
    <w:rsid w:val="00EB39E5"/>
  </w:style>
  <w:style w:type="paragraph" w:customStyle="1" w:styleId="578D6CBB52F94282911E1BC434DBC690">
    <w:name w:val="578D6CBB52F94282911E1BC434DBC690"/>
    <w:rsid w:val="00EB39E5"/>
  </w:style>
  <w:style w:type="paragraph" w:customStyle="1" w:styleId="98A60A2F22C64341BAADEFD70313808F">
    <w:name w:val="98A60A2F22C64341BAADEFD70313808F"/>
    <w:rsid w:val="00EB39E5"/>
  </w:style>
  <w:style w:type="paragraph" w:customStyle="1" w:styleId="68A25E74B754451AB7F1A70C7033A274">
    <w:name w:val="68A25E74B754451AB7F1A70C7033A274"/>
    <w:rsid w:val="00EB39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6" ma:contentTypeDescription="Opprett et nytt dokument." ma:contentTypeScope="" ma:versionID="0c4fc0c2425523673ea69d55cd39f801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3ada6c75e120d3794255ffc570724828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6703F-D67E-49A2-AAE0-FEA852DF6214}"/>
</file>

<file path=customXml/itemProps2.xml><?xml version="1.0" encoding="utf-8"?>
<ds:datastoreItem xmlns:ds="http://schemas.openxmlformats.org/officeDocument/2006/customXml" ds:itemID="{95DE43D5-B956-4B7C-AF72-F0F7D5E828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8F4D21-86E8-4839-B8F0-12B33F6CEE05}">
  <ds:schemaRefs>
    <ds:schemaRef ds:uri="http://purl.org/dc/terms/"/>
    <ds:schemaRef ds:uri="http://schemas.openxmlformats.org/package/2006/metadata/core-properties"/>
    <ds:schemaRef ds:uri="http://purl.org/dc/dcmitype/"/>
    <ds:schemaRef ds:uri="aaa91121-71f7-40ee-8646-56660feff075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3B62BE93-D350-4AC0-90A5-CF04B74887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Styres skjema 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Didrik Wilhelmsen Dahle</dc:creator>
  <keywords/>
  <dc:description/>
  <lastModifiedBy>Didrik Wilhelmsen Dahle</lastModifiedBy>
  <revision>3</revision>
  <dcterms:created xsi:type="dcterms:W3CDTF">2020-05-22T09:22:00.0000000Z</dcterms:created>
  <dcterms:modified xsi:type="dcterms:W3CDTF">2020-10-29T08:43:45.3498466Z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</Properties>
</file>