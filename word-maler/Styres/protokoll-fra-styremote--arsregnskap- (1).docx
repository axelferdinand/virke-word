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2D344" w14:textId="77777777" w:rsidR="008A6C35" w:rsidRDefault="008A6C35"/>
    <w:p w14:paraId="0B1977E2" w14:textId="3AD17BAF" w:rsidR="008A6C35" w:rsidRPr="00942D37" w:rsidRDefault="00942D37" w:rsidP="008A6C35">
      <w:pPr>
        <w:rPr>
          <w:rFonts w:ascii="Arial" w:hAnsi="Arial" w:cs="Arial"/>
        </w:rPr>
      </w:pPr>
      <w:r w:rsidRPr="00942D37">
        <w:rPr>
          <w:rFonts w:ascii="Arial" w:eastAsiaTheme="majorEastAsia" w:hAnsi="Arial" w:cs="Arial"/>
          <w:b/>
          <w:bCs/>
          <w:sz w:val="40"/>
          <w:szCs w:val="40"/>
        </w:rPr>
        <w:t>Protokoll f</w:t>
      </w:r>
      <w:r>
        <w:rPr>
          <w:rFonts w:ascii="Arial" w:eastAsiaTheme="majorEastAsia" w:hAnsi="Arial" w:cs="Arial"/>
          <w:b/>
          <w:bCs/>
          <w:sz w:val="40"/>
          <w:szCs w:val="40"/>
        </w:rPr>
        <w:t xml:space="preserve">ra styremøte – årsregnskap </w:t>
      </w:r>
    </w:p>
    <w:p w14:paraId="6905B273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1A9BD8A5" w14:textId="4E39D8AD" w:rsidR="00F70DCF" w:rsidRPr="00942D37" w:rsidRDefault="00942D37" w:rsidP="00F70DCF">
      <w:pPr>
        <w:rPr>
          <w:rFonts w:ascii="Arial" w:hAnsi="Arial" w:cs="Arial"/>
          <w:sz w:val="20"/>
          <w:szCs w:val="20"/>
          <w:lang w:val="en-GB"/>
        </w:rPr>
      </w:pPr>
      <w:r w:rsidRPr="00942D37">
        <w:rPr>
          <w:rFonts w:ascii="Arial" w:hAnsi="Arial" w:cs="Arial"/>
          <w:sz w:val="20"/>
          <w:szCs w:val="20"/>
          <w:lang w:val="en-GB"/>
        </w:rPr>
        <w:t xml:space="preserve">Dato: 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[01.01.20xx]</w:t>
      </w:r>
    </w:p>
    <w:p w14:paraId="67D2F6E0" w14:textId="1D98EE05" w:rsidR="00F70DCF" w:rsidRPr="00942D37" w:rsidRDefault="00942D37" w:rsidP="00F70DCF">
      <w:pPr>
        <w:rPr>
          <w:rFonts w:ascii="Arial" w:hAnsi="Arial" w:cs="Arial"/>
          <w:sz w:val="20"/>
          <w:szCs w:val="20"/>
          <w:lang w:val="en-GB"/>
        </w:rPr>
      </w:pPr>
      <w:r w:rsidRPr="00942D37">
        <w:rPr>
          <w:rFonts w:ascii="Arial" w:hAnsi="Arial" w:cs="Arial"/>
          <w:sz w:val="20"/>
          <w:szCs w:val="20"/>
          <w:lang w:val="en-GB"/>
        </w:rPr>
        <w:t>Referent</w:t>
      </w:r>
      <w:r>
        <w:rPr>
          <w:rFonts w:ascii="Arial" w:hAnsi="Arial" w:cs="Arial"/>
          <w:sz w:val="20"/>
          <w:szCs w:val="20"/>
          <w:lang w:val="en-GB"/>
        </w:rPr>
        <w:t>:</w:t>
      </w:r>
      <w:r w:rsidRPr="00942D37">
        <w:rPr>
          <w:rFonts w:ascii="Arial" w:hAnsi="Arial" w:cs="Arial"/>
          <w:sz w:val="20"/>
          <w:szCs w:val="20"/>
          <w:lang w:val="en-GB"/>
        </w:rPr>
        <w:t xml:space="preserve"> </w:t>
      </w:r>
      <w:r w:rsidRPr="00942D37">
        <w:rPr>
          <w:rStyle w:val="Plassholdertekst"/>
          <w:highlight w:val="lightGray"/>
        </w:rPr>
        <w:t>[</w:t>
      </w:r>
      <w:proofErr w:type="spellStart"/>
      <w:r w:rsidRPr="00942D37">
        <w:rPr>
          <w:rStyle w:val="Plassholdertekst"/>
          <w:highlight w:val="lightGray"/>
        </w:rPr>
        <w:t>Navn</w:t>
      </w:r>
      <w:proofErr w:type="spellEnd"/>
      <w:r w:rsidRPr="00942D37">
        <w:rPr>
          <w:rStyle w:val="Plassholdertekst"/>
          <w:highlight w:val="lightGray"/>
        </w:rPr>
        <w:t xml:space="preserve"> </w:t>
      </w:r>
      <w:proofErr w:type="spellStart"/>
      <w:r w:rsidRPr="00942D37">
        <w:rPr>
          <w:rStyle w:val="Plassholdertekst"/>
          <w:highlight w:val="lightGray"/>
        </w:rPr>
        <w:t>Navnesen</w:t>
      </w:r>
      <w:proofErr w:type="spellEnd"/>
      <w:r w:rsidRPr="00942D37">
        <w:rPr>
          <w:rStyle w:val="Plassholdertekst"/>
          <w:highlight w:val="lightGray"/>
        </w:rPr>
        <w:t>]</w:t>
      </w:r>
    </w:p>
    <w:p w14:paraId="5DD59FB4" w14:textId="4DDA8CA8" w:rsidR="00942D37" w:rsidRPr="00942D37" w:rsidRDefault="00942D37" w:rsidP="00942D37">
      <w:pPr>
        <w:rPr>
          <w:rStyle w:val="Plassholdertekst"/>
          <w:highlight w:val="lightGray"/>
        </w:rPr>
      </w:pPr>
      <w:proofErr w:type="spellStart"/>
      <w:r w:rsidRPr="00942D37">
        <w:rPr>
          <w:rFonts w:ascii="Arial" w:hAnsi="Arial" w:cs="Arial"/>
          <w:sz w:val="20"/>
          <w:szCs w:val="20"/>
          <w:lang w:val="en-GB"/>
        </w:rPr>
        <w:t>Sted</w:t>
      </w:r>
      <w:proofErr w:type="spellEnd"/>
      <w:r w:rsidRPr="00942D37">
        <w:rPr>
          <w:rFonts w:ascii="Arial" w:hAnsi="Arial" w:cs="Arial"/>
          <w:sz w:val="20"/>
          <w:szCs w:val="20"/>
          <w:lang w:val="en-GB"/>
        </w:rPr>
        <w:t xml:space="preserve">: </w:t>
      </w:r>
      <w:r w:rsidRPr="00942D37">
        <w:rPr>
          <w:rStyle w:val="Plassholdertekst"/>
          <w:highlight w:val="lightGray"/>
        </w:rPr>
        <w:t>[</w:t>
      </w:r>
      <w:proofErr w:type="spellStart"/>
      <w:r w:rsidRPr="00942D37">
        <w:rPr>
          <w:rStyle w:val="Plassholdertekst"/>
          <w:highlight w:val="lightGray"/>
        </w:rPr>
        <w:t>Sted</w:t>
      </w:r>
      <w:proofErr w:type="spellEnd"/>
      <w:r w:rsidRPr="00942D37">
        <w:rPr>
          <w:rStyle w:val="Plassholdertekst"/>
          <w:highlight w:val="lightGray"/>
        </w:rPr>
        <w:t>]</w:t>
      </w:r>
    </w:p>
    <w:p w14:paraId="737613BD" w14:textId="77777777" w:rsidR="00942D37" w:rsidRPr="00F70DCF" w:rsidRDefault="00942D37" w:rsidP="00F70DCF">
      <w:pPr>
        <w:rPr>
          <w:rFonts w:ascii="Arial" w:hAnsi="Arial" w:cs="Arial"/>
          <w:lang w:val="en-GB"/>
        </w:rPr>
      </w:pPr>
    </w:p>
    <w:p w14:paraId="634991AF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b/>
          <w:bCs/>
          <w:sz w:val="20"/>
          <w:szCs w:val="20"/>
        </w:rPr>
        <w:t>Til behandling forelå</w:t>
      </w:r>
      <w:r w:rsidRPr="00942D37">
        <w:rPr>
          <w:rFonts w:ascii="Arial" w:hAnsi="Arial" w:cs="Arial"/>
          <w:sz w:val="20"/>
          <w:szCs w:val="20"/>
        </w:rPr>
        <w:t>:</w:t>
      </w:r>
    </w:p>
    <w:p w14:paraId="1866C9C8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1.</w:t>
      </w:r>
      <w:r w:rsidRPr="00942D37">
        <w:rPr>
          <w:rFonts w:ascii="Arial" w:hAnsi="Arial" w:cs="Arial"/>
          <w:sz w:val="20"/>
          <w:szCs w:val="20"/>
        </w:rPr>
        <w:tab/>
        <w:t>Behandling av årsregnskap</w:t>
      </w:r>
    </w:p>
    <w:p w14:paraId="3A57C404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2.</w:t>
      </w:r>
      <w:r w:rsidRPr="00942D37">
        <w:rPr>
          <w:rFonts w:ascii="Arial" w:hAnsi="Arial" w:cs="Arial"/>
          <w:sz w:val="20"/>
          <w:szCs w:val="20"/>
        </w:rPr>
        <w:tab/>
        <w:t xml:space="preserve">Kort om året </w:t>
      </w:r>
      <w:sdt>
        <w:sdtPr>
          <w:rPr>
            <w:rFonts w:ascii="Arial" w:hAnsi="Arial" w:cs="Arial"/>
            <w:sz w:val="20"/>
            <w:szCs w:val="20"/>
          </w:rPr>
          <w:id w:val="1631138088"/>
          <w:placeholder>
            <w:docPart w:val="E6A580AC3A844BE494A0826344D92907"/>
          </w:placeholder>
          <w:showingPlcHdr/>
          <w:text/>
        </w:sdtPr>
        <w:sdtContent>
          <w:r w:rsidRPr="00942D37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</w:p>
    <w:p w14:paraId="5407966F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3.</w:t>
      </w:r>
      <w:r w:rsidRPr="00942D37">
        <w:rPr>
          <w:rFonts w:ascii="Arial" w:hAnsi="Arial" w:cs="Arial"/>
          <w:sz w:val="20"/>
          <w:szCs w:val="20"/>
        </w:rPr>
        <w:tab/>
        <w:t>Eventuelt</w:t>
      </w:r>
    </w:p>
    <w:p w14:paraId="2DB60D69" w14:textId="5C7D8CDE" w:rsidR="00F70DCF" w:rsidRDefault="00F70DCF" w:rsidP="00F70DCF">
      <w:pPr>
        <w:rPr>
          <w:rFonts w:ascii="Arial" w:hAnsi="Arial" w:cs="Arial"/>
          <w:lang w:val="en-GB"/>
        </w:rPr>
      </w:pPr>
    </w:p>
    <w:p w14:paraId="178270BB" w14:textId="77777777" w:rsidR="00942D37" w:rsidRPr="00942D37" w:rsidRDefault="00942D37" w:rsidP="00942D37">
      <w:pPr>
        <w:rPr>
          <w:rFonts w:ascii="Arial" w:hAnsi="Arial" w:cs="Arial"/>
          <w:b/>
          <w:bCs/>
          <w:sz w:val="20"/>
          <w:szCs w:val="20"/>
        </w:rPr>
      </w:pPr>
      <w:r w:rsidRPr="00942D37">
        <w:rPr>
          <w:rFonts w:ascii="Arial" w:hAnsi="Arial" w:cs="Arial"/>
          <w:b/>
          <w:bCs/>
          <w:sz w:val="20"/>
          <w:szCs w:val="20"/>
        </w:rPr>
        <w:t>Deretter gikk man over til behandlingen av sakslisten.</w:t>
      </w:r>
    </w:p>
    <w:p w14:paraId="022B6BE3" w14:textId="77777777" w:rsidR="00942D37" w:rsidRDefault="00942D37" w:rsidP="00942D37"/>
    <w:p w14:paraId="56D68E8C" w14:textId="0CD61188" w:rsidR="00942D37" w:rsidRPr="00942D37" w:rsidRDefault="00942D37" w:rsidP="00942D37">
      <w:pPr>
        <w:ind w:left="705" w:hanging="705"/>
        <w:rPr>
          <w:rFonts w:ascii="Arial" w:hAnsi="Arial" w:cs="Arial"/>
          <w:sz w:val="20"/>
          <w:szCs w:val="20"/>
        </w:rPr>
      </w:pPr>
      <w:r>
        <w:t xml:space="preserve">1.  </w:t>
      </w:r>
      <w:r>
        <w:tab/>
      </w:r>
      <w:r w:rsidRPr="00942D37">
        <w:rPr>
          <w:rFonts w:ascii="Arial" w:hAnsi="Arial" w:cs="Arial"/>
          <w:sz w:val="20"/>
          <w:szCs w:val="20"/>
        </w:rPr>
        <w:t>Forslag til årsberetning, resultatregnskap, balanse og noter ble gjennomgått.</w:t>
      </w:r>
      <w:r>
        <w:rPr>
          <w:rFonts w:ascii="Arial" w:hAnsi="Arial" w:cs="Arial"/>
          <w:sz w:val="20"/>
          <w:szCs w:val="20"/>
        </w:rPr>
        <w:t xml:space="preserve"> </w:t>
      </w:r>
      <w:r w:rsidRPr="00942D37">
        <w:rPr>
          <w:rFonts w:ascii="Arial" w:hAnsi="Arial" w:cs="Arial"/>
          <w:sz w:val="20"/>
          <w:szCs w:val="20"/>
        </w:rPr>
        <w:t xml:space="preserve">Styret foreslår følgende disponering av årets overskudd på kr. 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[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1.500.000</w:t>
      </w:r>
      <w:proofErr w:type="gramStart"/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]</w:t>
      </w:r>
      <w:r w:rsidRPr="00942D37">
        <w:rPr>
          <w:rFonts w:ascii="Arial" w:hAnsi="Arial" w:cs="Arial"/>
          <w:sz w:val="20"/>
          <w:szCs w:val="20"/>
        </w:rPr>
        <w:t>,-</w:t>
      </w:r>
      <w:proofErr w:type="gramEnd"/>
    </w:p>
    <w:p w14:paraId="00277BB7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05C1C059" w14:textId="2DB97BB3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ab/>
        <w:t>Utbytte</w:t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  <w:t xml:space="preserve">kr. 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[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1.000.000</w:t>
      </w:r>
      <w:proofErr w:type="gramStart"/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]</w:t>
      </w:r>
      <w:r w:rsidRPr="00942D37">
        <w:rPr>
          <w:rFonts w:ascii="Arial" w:hAnsi="Arial" w:cs="Arial"/>
          <w:sz w:val="20"/>
          <w:szCs w:val="20"/>
        </w:rPr>
        <w:t>,-</w:t>
      </w:r>
      <w:proofErr w:type="gramEnd"/>
    </w:p>
    <w:p w14:paraId="74FCD7E5" w14:textId="74236CC3" w:rsidR="00942D37" w:rsidRPr="00942D37" w:rsidRDefault="00942D37" w:rsidP="00942D37">
      <w:pPr>
        <w:ind w:firstLine="708"/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Annen egenkapital</w:t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  <w:u w:val="single"/>
        </w:rPr>
        <w:t xml:space="preserve">kr.    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[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500.000</w:t>
      </w:r>
      <w:proofErr w:type="gramStart"/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]</w:t>
      </w:r>
      <w:r w:rsidRPr="00942D37">
        <w:rPr>
          <w:rFonts w:ascii="Arial" w:hAnsi="Arial" w:cs="Arial"/>
          <w:sz w:val="20"/>
          <w:szCs w:val="20"/>
          <w:u w:val="single"/>
        </w:rPr>
        <w:t>,-</w:t>
      </w:r>
      <w:proofErr w:type="gramEnd"/>
    </w:p>
    <w:p w14:paraId="22F351EF" w14:textId="26F9E918" w:rsidR="00942D37" w:rsidRPr="00942D37" w:rsidRDefault="00942D37" w:rsidP="00942D37">
      <w:pPr>
        <w:ind w:firstLine="708"/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Sum disponert</w:t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  <w:u w:val="single"/>
        </w:rPr>
        <w:t xml:space="preserve">kr. 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[</w:t>
      </w:r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1.500.000</w:t>
      </w:r>
      <w:proofErr w:type="gramStart"/>
      <w:r w:rsidRPr="00942D37">
        <w:rPr>
          <w:rStyle w:val="Plassholdertekst"/>
          <w:rFonts w:ascii="Arial" w:hAnsi="Arial" w:cs="Arial"/>
          <w:sz w:val="20"/>
          <w:szCs w:val="20"/>
          <w:highlight w:val="lightGray"/>
        </w:rPr>
        <w:t>]</w:t>
      </w:r>
      <w:r w:rsidRPr="00942D37">
        <w:rPr>
          <w:rFonts w:ascii="Arial" w:hAnsi="Arial" w:cs="Arial"/>
          <w:sz w:val="20"/>
          <w:szCs w:val="20"/>
          <w:u w:val="single"/>
        </w:rPr>
        <w:t>,-</w:t>
      </w:r>
      <w:proofErr w:type="gramEnd"/>
    </w:p>
    <w:p w14:paraId="6B9AF425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329523BB" w14:textId="77777777" w:rsidR="00942D37" w:rsidRPr="00942D37" w:rsidRDefault="00942D37" w:rsidP="00942D37">
      <w:pPr>
        <w:ind w:left="705"/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 xml:space="preserve">Styret vedtar den fremlagte årsberetningen, resultatregnskapets disponeringer, balanse og noter som selskapets regnskap for </w:t>
      </w:r>
      <w:sdt>
        <w:sdtPr>
          <w:rPr>
            <w:rFonts w:ascii="Arial" w:hAnsi="Arial" w:cs="Arial"/>
            <w:sz w:val="20"/>
            <w:szCs w:val="20"/>
          </w:rPr>
          <w:id w:val="1622110998"/>
          <w:placeholder>
            <w:docPart w:val="0091234073F64A3E9BB510C558251F60"/>
          </w:placeholder>
          <w:showingPlcHdr/>
          <w:text/>
        </w:sdtPr>
        <w:sdtContent>
          <w:r w:rsidRPr="00942D37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942D37">
        <w:rPr>
          <w:rFonts w:ascii="Arial" w:hAnsi="Arial" w:cs="Arial"/>
          <w:sz w:val="20"/>
          <w:szCs w:val="20"/>
        </w:rPr>
        <w:t>.</w:t>
      </w:r>
    </w:p>
    <w:p w14:paraId="1E88932E" w14:textId="394A30CC" w:rsidR="00942D37" w:rsidRPr="00942D37" w:rsidRDefault="00942D37" w:rsidP="00942D37">
      <w:pPr>
        <w:ind w:left="705" w:hanging="705"/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2.</w:t>
      </w:r>
      <w:r w:rsidRPr="00942D37">
        <w:rPr>
          <w:rFonts w:ascii="Arial" w:hAnsi="Arial" w:cs="Arial"/>
          <w:sz w:val="20"/>
          <w:szCs w:val="20"/>
        </w:rPr>
        <w:tab/>
        <w:t xml:space="preserve">Kort om året </w:t>
      </w:r>
      <w:sdt>
        <w:sdtPr>
          <w:rPr>
            <w:rFonts w:ascii="Arial" w:hAnsi="Arial" w:cs="Arial"/>
            <w:sz w:val="20"/>
            <w:szCs w:val="20"/>
          </w:rPr>
          <w:id w:val="-1620605186"/>
          <w:placeholder>
            <w:docPart w:val="1761CB40F1764035934D20DFA510D98C"/>
          </w:placeholder>
          <w:showingPlcHdr/>
          <w:text/>
        </w:sdtPr>
        <w:sdtContent>
          <w:r w:rsidRPr="00942D37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942D37">
        <w:rPr>
          <w:rFonts w:ascii="Arial" w:hAnsi="Arial" w:cs="Arial"/>
          <w:sz w:val="20"/>
          <w:szCs w:val="20"/>
        </w:rPr>
        <w:t xml:space="preserve">. Året har vært preget av stabil omsetning, implementering av nye elektroniske løsninger, samt </w:t>
      </w:r>
      <w:proofErr w:type="gramStart"/>
      <w:r w:rsidRPr="00942D37">
        <w:rPr>
          <w:rFonts w:ascii="Arial" w:hAnsi="Arial" w:cs="Arial"/>
          <w:sz w:val="20"/>
          <w:szCs w:val="20"/>
        </w:rPr>
        <w:t>fokus</w:t>
      </w:r>
      <w:proofErr w:type="gramEnd"/>
      <w:r w:rsidRPr="00942D37">
        <w:rPr>
          <w:rFonts w:ascii="Arial" w:hAnsi="Arial" w:cs="Arial"/>
          <w:sz w:val="20"/>
          <w:szCs w:val="20"/>
        </w:rPr>
        <w:t xml:space="preserve"> på interne prosesser.  Det har vært to nyansettelser, begge har bred erfaring fra salgs- og markedsføring. Spennende utsikter for kommende år.  </w:t>
      </w:r>
    </w:p>
    <w:p w14:paraId="788301CE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54E94195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3.</w:t>
      </w:r>
      <w:r w:rsidRPr="00942D37">
        <w:rPr>
          <w:rFonts w:ascii="Arial" w:hAnsi="Arial" w:cs="Arial"/>
          <w:sz w:val="20"/>
          <w:szCs w:val="20"/>
        </w:rPr>
        <w:tab/>
        <w:t xml:space="preserve">Under eventuelt ble det ikke tatt opp saker. </w:t>
      </w:r>
    </w:p>
    <w:p w14:paraId="1385D3D0" w14:textId="6E3ED2A8" w:rsid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7B245AFB" w14:textId="3CC35B60" w:rsid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2D954605" w14:textId="52AC06FB" w:rsid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2C94AADE" w14:textId="5E6BDEC3" w:rsid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6B4DD00E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-1495947094"/>
        <w:placeholder>
          <w:docPart w:val="611397F5880F4BFC81F65FA3C32A1A54"/>
        </w:placeholder>
        <w:showingPlcHdr/>
        <w:text/>
      </w:sdtPr>
      <w:sdtContent>
        <w:p w14:paraId="101B8E82" w14:textId="77777777" w:rsidR="00942D37" w:rsidRPr="00942D37" w:rsidRDefault="00942D37" w:rsidP="00942D37">
          <w:pPr>
            <w:rPr>
              <w:rFonts w:ascii="Arial" w:hAnsi="Arial" w:cs="Arial"/>
              <w:sz w:val="20"/>
              <w:szCs w:val="20"/>
            </w:rPr>
          </w:pPr>
          <w:r w:rsidRPr="00942D37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[Sted/dato]</w:t>
          </w:r>
        </w:p>
      </w:sdtContent>
    </w:sdt>
    <w:p w14:paraId="0C36D0B2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</w:p>
    <w:p w14:paraId="2DF0EA5F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___________________</w:t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  <w:t xml:space="preserve">_____________________       </w:t>
      </w:r>
    </w:p>
    <w:p w14:paraId="0E5C10B6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77892999"/>
          <w:placeholder>
            <w:docPart w:val="10795970AD104950B1E94E1FE8671627"/>
          </w:placeholder>
          <w:showingPlcHdr/>
          <w:text/>
        </w:sdtPr>
        <w:sdtContent>
          <w:r w:rsidRPr="00942D37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 på styreleder]</w:t>
          </w:r>
        </w:sdtContent>
      </w:sdt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66035874"/>
          <w:placeholder>
            <w:docPart w:val="338864F614AE45ED88E5602D217FB1B5"/>
          </w:placeholder>
          <w:showingPlcHdr/>
          <w:text/>
        </w:sdtPr>
        <w:sdtContent>
          <w:r w:rsidRPr="00942D37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 på daglig leder/styremedlem]</w:t>
          </w:r>
        </w:sdtContent>
      </w:sdt>
    </w:p>
    <w:p w14:paraId="7CF9D38E" w14:textId="77777777" w:rsidR="00942D37" w:rsidRPr="00942D37" w:rsidRDefault="00942D37" w:rsidP="00942D37">
      <w:pPr>
        <w:rPr>
          <w:rFonts w:ascii="Arial" w:hAnsi="Arial" w:cs="Arial"/>
          <w:sz w:val="20"/>
          <w:szCs w:val="20"/>
        </w:rPr>
      </w:pPr>
      <w:r w:rsidRPr="00942D37">
        <w:rPr>
          <w:rFonts w:ascii="Arial" w:hAnsi="Arial" w:cs="Arial"/>
          <w:sz w:val="20"/>
          <w:szCs w:val="20"/>
        </w:rPr>
        <w:t>Styreleder</w:t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</w:r>
      <w:r w:rsidRPr="00942D37">
        <w:rPr>
          <w:rFonts w:ascii="Arial" w:hAnsi="Arial" w:cs="Arial"/>
          <w:sz w:val="20"/>
          <w:szCs w:val="20"/>
        </w:rPr>
        <w:tab/>
        <w:t xml:space="preserve">Daglig leder/styremedlem                             </w:t>
      </w:r>
    </w:p>
    <w:p w14:paraId="1735ECB1" w14:textId="77777777" w:rsidR="00942D37" w:rsidRPr="00EC3B81" w:rsidRDefault="00942D37" w:rsidP="00942D37"/>
    <w:p w14:paraId="579202CE" w14:textId="77777777" w:rsidR="00942D37" w:rsidRPr="00F70DCF" w:rsidRDefault="00942D37" w:rsidP="00F70DCF">
      <w:pPr>
        <w:rPr>
          <w:rFonts w:ascii="Arial" w:hAnsi="Arial" w:cs="Arial"/>
          <w:lang w:val="en-GB"/>
        </w:rPr>
      </w:pPr>
    </w:p>
    <w:p w14:paraId="3C2D4DEF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3113AD08" w14:textId="77777777" w:rsidR="00F70DCF" w:rsidRDefault="00F70DCF" w:rsidP="00F70DCF">
      <w:pPr>
        <w:rPr>
          <w:rFonts w:ascii="Arial" w:hAnsi="Arial" w:cs="Arial"/>
          <w:lang w:val="en-GB"/>
        </w:rPr>
      </w:pPr>
    </w:p>
    <w:p w14:paraId="5AE1D243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2BF729" w14:textId="77777777" w:rsidR="00942D37" w:rsidRDefault="00942D37" w:rsidP="008A6C35">
      <w:pPr>
        <w:spacing w:after="0" w:line="240" w:lineRule="auto"/>
      </w:pPr>
      <w:r>
        <w:separator/>
      </w:r>
    </w:p>
  </w:endnote>
  <w:endnote w:type="continuationSeparator" w:id="0">
    <w:p w14:paraId="3EF816CF" w14:textId="77777777" w:rsidR="00942D37" w:rsidRDefault="00942D37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065345A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2596543D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4C43AF" w14:textId="77777777" w:rsidR="00942D37" w:rsidRDefault="00942D37" w:rsidP="008A6C35">
      <w:pPr>
        <w:spacing w:after="0" w:line="240" w:lineRule="auto"/>
      </w:pPr>
      <w:r>
        <w:separator/>
      </w:r>
    </w:p>
  </w:footnote>
  <w:footnote w:type="continuationSeparator" w:id="0">
    <w:p w14:paraId="0EFF7B9D" w14:textId="77777777" w:rsidR="00942D37" w:rsidRDefault="00942D37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A6DFBC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37"/>
    <w:rsid w:val="00037522"/>
    <w:rsid w:val="001207EA"/>
    <w:rsid w:val="001976F9"/>
    <w:rsid w:val="00421E71"/>
    <w:rsid w:val="007F0E7F"/>
    <w:rsid w:val="008A6C35"/>
    <w:rsid w:val="00911B85"/>
    <w:rsid w:val="00942D37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C71D"/>
  <w15:chartTrackingRefBased/>
  <w15:docId w15:val="{90088100-917E-4CB1-AEEB-0C398CBC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942D37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A580AC3A844BE494A0826344D9290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E0AF45D-8DF9-40E8-9272-A5BD758DA3A1}"/>
      </w:docPartPr>
      <w:docPartBody>
        <w:p w:rsidR="00000000" w:rsidRDefault="0022258F" w:rsidP="0022258F">
          <w:pPr>
            <w:pStyle w:val="E6A580AC3A844BE494A0826344D92907"/>
          </w:pPr>
          <w:r w:rsidRPr="00354ADB">
            <w:rPr>
              <w:rStyle w:val="Plassholdertekst"/>
            </w:rPr>
            <w:t>[årstall]</w:t>
          </w:r>
        </w:p>
      </w:docPartBody>
    </w:docPart>
    <w:docPart>
      <w:docPartPr>
        <w:name w:val="0091234073F64A3E9BB510C558251F6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D4D19EE-8AEC-4FB7-ABAC-36B446466E39}"/>
      </w:docPartPr>
      <w:docPartBody>
        <w:p w:rsidR="00000000" w:rsidRDefault="0022258F" w:rsidP="0022258F">
          <w:pPr>
            <w:pStyle w:val="0091234073F64A3E9BB510C558251F60"/>
          </w:pPr>
          <w:r w:rsidRPr="00354ADB">
            <w:rPr>
              <w:rStyle w:val="Plassholdertekst"/>
            </w:rPr>
            <w:t>[årstall]</w:t>
          </w:r>
        </w:p>
      </w:docPartBody>
    </w:docPart>
    <w:docPart>
      <w:docPartPr>
        <w:name w:val="1761CB40F1764035934D20DFA510D98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2E1F100-4984-45C3-988B-1AE790361168}"/>
      </w:docPartPr>
      <w:docPartBody>
        <w:p w:rsidR="00000000" w:rsidRDefault="0022258F" w:rsidP="0022258F">
          <w:pPr>
            <w:pStyle w:val="1761CB40F1764035934D20DFA510D98C"/>
          </w:pPr>
          <w:r w:rsidRPr="00354ADB">
            <w:rPr>
              <w:rStyle w:val="Plassholdertekst"/>
            </w:rPr>
            <w:t>[årstall]</w:t>
          </w:r>
        </w:p>
      </w:docPartBody>
    </w:docPart>
    <w:docPart>
      <w:docPartPr>
        <w:name w:val="611397F5880F4BFC81F65FA3C32A1A5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E7CAAED-5B47-44F1-8327-2018835B888A}"/>
      </w:docPartPr>
      <w:docPartBody>
        <w:p w:rsidR="00000000" w:rsidRDefault="0022258F" w:rsidP="0022258F">
          <w:pPr>
            <w:pStyle w:val="611397F5880F4BFC81F65FA3C32A1A54"/>
          </w:pPr>
          <w:r w:rsidRPr="00354ADB">
            <w:rPr>
              <w:rStyle w:val="Plassholdertekst"/>
            </w:rPr>
            <w:t>[Sted/dato]</w:t>
          </w:r>
        </w:p>
      </w:docPartBody>
    </w:docPart>
    <w:docPart>
      <w:docPartPr>
        <w:name w:val="10795970AD104950B1E94E1FE86716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8004BD-4152-40D4-8AD2-E9EC464C6BE9}"/>
      </w:docPartPr>
      <w:docPartBody>
        <w:p w:rsidR="00000000" w:rsidRDefault="0022258F" w:rsidP="0022258F">
          <w:pPr>
            <w:pStyle w:val="10795970AD104950B1E94E1FE8671627"/>
          </w:pPr>
          <w:r w:rsidRPr="00354ADB">
            <w:rPr>
              <w:rStyle w:val="Plassholdertekst"/>
            </w:rPr>
            <w:t>[Navn på styreleder]</w:t>
          </w:r>
        </w:p>
      </w:docPartBody>
    </w:docPart>
    <w:docPart>
      <w:docPartPr>
        <w:name w:val="338864F614AE45ED88E5602D217FB1B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0950842-E19D-4C68-A331-BB6B50B75DF0}"/>
      </w:docPartPr>
      <w:docPartBody>
        <w:p w:rsidR="00000000" w:rsidRDefault="0022258F" w:rsidP="0022258F">
          <w:pPr>
            <w:pStyle w:val="338864F614AE45ED88E5602D217FB1B5"/>
          </w:pPr>
          <w:r w:rsidRPr="00354ADB">
            <w:rPr>
              <w:rStyle w:val="Plassholdertekst"/>
            </w:rPr>
            <w:t>[Navn på daglig leder/styremedlem]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F"/>
    <w:rsid w:val="0022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22258F"/>
    <w:rPr>
      <w:color w:val="000000" w:themeColor="text1"/>
    </w:rPr>
  </w:style>
  <w:style w:type="paragraph" w:customStyle="1" w:styleId="4C912E5862BC404CAE496937ED3B509A">
    <w:name w:val="4C912E5862BC404CAE496937ED3B509A"/>
    <w:rsid w:val="0022258F"/>
  </w:style>
  <w:style w:type="paragraph" w:customStyle="1" w:styleId="E6A580AC3A844BE494A0826344D92907">
    <w:name w:val="E6A580AC3A844BE494A0826344D92907"/>
    <w:rsid w:val="0022258F"/>
  </w:style>
  <w:style w:type="paragraph" w:customStyle="1" w:styleId="0091234073F64A3E9BB510C558251F60">
    <w:name w:val="0091234073F64A3E9BB510C558251F60"/>
    <w:rsid w:val="0022258F"/>
  </w:style>
  <w:style w:type="paragraph" w:customStyle="1" w:styleId="1761CB40F1764035934D20DFA510D98C">
    <w:name w:val="1761CB40F1764035934D20DFA510D98C"/>
    <w:rsid w:val="0022258F"/>
  </w:style>
  <w:style w:type="paragraph" w:customStyle="1" w:styleId="611397F5880F4BFC81F65FA3C32A1A54">
    <w:name w:val="611397F5880F4BFC81F65FA3C32A1A54"/>
    <w:rsid w:val="0022258F"/>
  </w:style>
  <w:style w:type="paragraph" w:customStyle="1" w:styleId="10795970AD104950B1E94E1FE8671627">
    <w:name w:val="10795970AD104950B1E94E1FE8671627"/>
    <w:rsid w:val="0022258F"/>
  </w:style>
  <w:style w:type="paragraph" w:customStyle="1" w:styleId="338864F614AE45ED88E5602D217FB1B5">
    <w:name w:val="338864F614AE45ED88E5602D217FB1B5"/>
    <w:rsid w:val="002225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A6BE3-9B05-48E2-9555-5A914801F50A}"/>
</file>

<file path=customXml/itemProps2.xml><?xml version="1.0" encoding="utf-8"?>
<ds:datastoreItem xmlns:ds="http://schemas.openxmlformats.org/officeDocument/2006/customXml" ds:itemID="{1E12E440-1685-4DA1-AA25-583513CD8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08469-6179-4A73-B771-314DCA92617D}">
  <ds:schemaRefs>
    <ds:schemaRef ds:uri="http://purl.org/dc/terms/"/>
    <ds:schemaRef ds:uri="http://schemas.microsoft.com/office/2006/documentManagement/types"/>
    <ds:schemaRef ds:uri="http://purl.org/dc/dcmitype/"/>
    <ds:schemaRef ds:uri="aaa91121-71f7-40ee-8646-56660feff07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F72D613-05BD-40C4-9D58-1D6809CB4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9</TotalTime>
  <Pages>2</Pages>
  <Words>189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2020-05-25T08:37:00Z</dcterms:created>
  <dcterms:modified xsi:type="dcterms:W3CDTF">2020-05-25T08:47:00Z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