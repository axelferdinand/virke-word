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0DA67" w14:textId="5759FBF6" w:rsidR="008A6C35" w:rsidRDefault="008A6C35"/>
    <w:p w14:paraId="2F137008" w14:textId="2DDC7463" w:rsidR="008A6C35" w:rsidRPr="006A41E1" w:rsidRDefault="00497E12" w:rsidP="008A6C35">
      <w:pPr>
        <w:rPr>
          <w:rFonts w:ascii="Arial" w:eastAsiaTheme="majorEastAsia" w:hAnsi="Arial" w:cs="Arial"/>
          <w:b/>
          <w:bCs/>
          <w:sz w:val="40"/>
          <w:szCs w:val="40"/>
          <w:lang w:val="en-GB"/>
        </w:rPr>
      </w:pPr>
      <w:r w:rsidRPr="006A41E1">
        <w:rPr>
          <w:rFonts w:ascii="Arial" w:eastAsiaTheme="majorEastAsia" w:hAnsi="Arial" w:cs="Arial"/>
          <w:b/>
          <w:bCs/>
          <w:sz w:val="40"/>
          <w:szCs w:val="40"/>
          <w:lang w:val="en-GB"/>
        </w:rPr>
        <w:t>Aksjebevis</w:t>
      </w:r>
    </w:p>
    <w:p w14:paraId="69CB71F1" w14:textId="27F0F937" w:rsidR="00497E12" w:rsidRPr="00497E12" w:rsidRDefault="00497E12" w:rsidP="33BCE73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 w:themeColor="text1"/>
          <w:sz w:val="20"/>
          <w:szCs w:val="20"/>
        </w:rPr>
      </w:pPr>
      <w:r w:rsidRPr="00497E12">
        <w:rPr>
          <w:rStyle w:val="normaltextrun"/>
          <w:rFonts w:ascii="Arial" w:hAnsi="Arial" w:cs="Arial"/>
          <w:b/>
          <w:bCs/>
          <w:sz w:val="20"/>
          <w:szCs w:val="20"/>
        </w:rPr>
        <w:t>Navn:</w:t>
      </w:r>
      <w:r w:rsidRPr="33BCE739">
        <w:rPr>
          <w:rStyle w:val="normaltextrun"/>
          <w:rFonts w:ascii="Arial" w:hAnsi="Arial" w:cs="Arial"/>
          <w:i/>
          <w:iCs/>
          <w:sz w:val="20"/>
          <w:szCs w:val="20"/>
        </w:rPr>
        <w:t> </w:t>
      </w:r>
      <w:r w:rsidRPr="00497E12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C0C0C0"/>
        </w:rPr>
        <w:t>[Navn]</w:t>
      </w:r>
      <w:r w:rsidRPr="33BCE739">
        <w:rPr>
          <w:rStyle w:val="normaltextrun"/>
          <w:rFonts w:ascii="Arial" w:hAnsi="Arial" w:cs="Arial"/>
          <w:i/>
          <w:iCs/>
          <w:sz w:val="20"/>
          <w:szCs w:val="20"/>
        </w:rPr>
        <w:t> </w:t>
      </w:r>
      <w:r w:rsidRPr="00497E12">
        <w:rPr>
          <w:rStyle w:val="normaltextrun"/>
          <w:rFonts w:ascii="Arial" w:hAnsi="Arial" w:cs="Arial"/>
          <w:b/>
          <w:bCs/>
          <w:sz w:val="20"/>
          <w:szCs w:val="20"/>
        </w:rPr>
        <w:t>Adresse:</w:t>
      </w:r>
      <w:r w:rsidRPr="33BCE739">
        <w:rPr>
          <w:rStyle w:val="normaltextrun"/>
          <w:rFonts w:ascii="Arial" w:hAnsi="Arial" w:cs="Arial"/>
          <w:i/>
          <w:iCs/>
          <w:sz w:val="20"/>
          <w:szCs w:val="20"/>
        </w:rPr>
        <w:t> </w:t>
      </w:r>
      <w:r w:rsidRPr="00497E12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C0C0C0"/>
        </w:rPr>
        <w:t>[Adresse]</w:t>
      </w:r>
      <w:r w:rsidRPr="00497E12">
        <w:rPr>
          <w:rStyle w:val="normaltextrun"/>
          <w:rFonts w:ascii="Arial" w:hAnsi="Arial" w:cs="Arial"/>
          <w:sz w:val="20"/>
          <w:szCs w:val="20"/>
        </w:rPr>
        <w:t> </w:t>
      </w:r>
      <w:r w:rsidRPr="00497E12">
        <w:rPr>
          <w:rStyle w:val="normaltextrun"/>
          <w:rFonts w:ascii="Arial" w:hAnsi="Arial" w:cs="Arial"/>
          <w:b/>
          <w:bCs/>
          <w:sz w:val="20"/>
          <w:szCs w:val="20"/>
        </w:rPr>
        <w:t>Fødselsnummer:</w:t>
      </w:r>
      <w:r w:rsidRPr="00497E12">
        <w:rPr>
          <w:rStyle w:val="normaltextrun"/>
          <w:rFonts w:ascii="Arial" w:hAnsi="Arial" w:cs="Arial"/>
          <w:sz w:val="20"/>
          <w:szCs w:val="20"/>
        </w:rPr>
        <w:t> </w:t>
      </w:r>
      <w:r w:rsidRPr="00497E12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C0C0C0"/>
        </w:rPr>
        <w:t>[Fødselsnummer]</w:t>
      </w:r>
      <w:r w:rsidRPr="33BCE739">
        <w:rPr>
          <w:rStyle w:val="eop"/>
          <w:rFonts w:ascii="Arial" w:eastAsiaTheme="majorEastAsia" w:hAnsi="Arial" w:cs="Arial"/>
          <w:sz w:val="20"/>
          <w:szCs w:val="20"/>
        </w:rPr>
        <w:t> </w:t>
      </w:r>
      <w:r w:rsidR="5978DBF8" w:rsidRPr="33BCE739">
        <w:rPr>
          <w:rStyle w:val="eop"/>
          <w:rFonts w:ascii="Arial" w:eastAsiaTheme="majorEastAsia" w:hAnsi="Arial" w:cs="Arial"/>
          <w:sz w:val="20"/>
          <w:szCs w:val="20"/>
        </w:rPr>
        <w:t xml:space="preserve">/ </w:t>
      </w:r>
      <w:r w:rsidR="5978DBF8" w:rsidRPr="33BCE739">
        <w:rPr>
          <w:rStyle w:val="eop"/>
          <w:rFonts w:ascii="Arial" w:eastAsiaTheme="majorEastAsia" w:hAnsi="Arial" w:cs="Arial"/>
          <w:b/>
          <w:bCs/>
          <w:sz w:val="20"/>
          <w:szCs w:val="20"/>
        </w:rPr>
        <w:t>Organisasjonsnummer:</w:t>
      </w:r>
      <w:r w:rsidR="5978DBF8" w:rsidRPr="33BCE739">
        <w:rPr>
          <w:rStyle w:val="eop"/>
          <w:rFonts w:ascii="Arial" w:eastAsiaTheme="majorEastAsia" w:hAnsi="Arial" w:cs="Arial"/>
          <w:sz w:val="20"/>
          <w:szCs w:val="20"/>
        </w:rPr>
        <w:t xml:space="preserve"> </w:t>
      </w:r>
      <w:r w:rsidR="5978DBF8" w:rsidRPr="33BCE739">
        <w:rPr>
          <w:rStyle w:val="normaltextrun"/>
          <w:rFonts w:ascii="Arial" w:hAnsi="Arial" w:cs="Arial"/>
          <w:color w:val="000000" w:themeColor="text1"/>
          <w:sz w:val="20"/>
          <w:szCs w:val="20"/>
        </w:rPr>
        <w:t>[Organisasjonsnummer]</w:t>
      </w:r>
    </w:p>
    <w:p w14:paraId="3520FED9" w14:textId="77777777" w:rsidR="00497E12" w:rsidRPr="00497E12" w:rsidRDefault="00497E12" w:rsidP="33BCE7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BF402A7" w14:textId="6EBE17E3" w:rsidR="00497E12" w:rsidRPr="00497E12" w:rsidRDefault="00497E12" w:rsidP="33BCE73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497E12">
        <w:rPr>
          <w:rFonts w:ascii="Arial" w:hAnsi="Arial" w:cs="Arial"/>
          <w:b/>
          <w:bCs/>
          <w:sz w:val="20"/>
          <w:szCs w:val="20"/>
        </w:rPr>
        <w:t>Telefon:</w:t>
      </w:r>
      <w:r w:rsidRPr="00497E12">
        <w:rPr>
          <w:rFonts w:ascii="Arial" w:hAnsi="Arial" w:cs="Arial"/>
          <w:sz w:val="20"/>
          <w:szCs w:val="20"/>
        </w:rPr>
        <w:t xml:space="preserve"> </w:t>
      </w:r>
      <w:r w:rsidRPr="00497E12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C0C0C0"/>
        </w:rPr>
        <w:t>[Telefon]</w:t>
      </w:r>
      <w:r w:rsidRPr="00497E12">
        <w:rPr>
          <w:rFonts w:ascii="Arial" w:hAnsi="Arial" w:cs="Arial"/>
          <w:sz w:val="20"/>
          <w:szCs w:val="20"/>
        </w:rPr>
        <w:t xml:space="preserve"> </w:t>
      </w:r>
      <w:r w:rsidRPr="00497E12">
        <w:rPr>
          <w:rFonts w:ascii="Arial" w:hAnsi="Arial" w:cs="Arial"/>
          <w:b/>
          <w:bCs/>
          <w:sz w:val="20"/>
          <w:szCs w:val="20"/>
        </w:rPr>
        <w:t>E-post</w:t>
      </w:r>
      <w:r w:rsidRPr="00497E12">
        <w:rPr>
          <w:rFonts w:ascii="Arial" w:hAnsi="Arial" w:cs="Arial"/>
          <w:sz w:val="20"/>
          <w:szCs w:val="20"/>
        </w:rPr>
        <w:t xml:space="preserve">: </w:t>
      </w:r>
      <w:r w:rsidRPr="00497E12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C0C0C0"/>
        </w:rPr>
        <w:t>[E-post]</w:t>
      </w:r>
      <w:r w:rsidRPr="00497E12">
        <w:rPr>
          <w:rFonts w:ascii="Arial" w:hAnsi="Arial" w:cs="Arial"/>
          <w:sz w:val="20"/>
          <w:szCs w:val="20"/>
        </w:rPr>
        <w:t xml:space="preserve"> </w:t>
      </w:r>
      <w:r w:rsidRPr="00497E12">
        <w:rPr>
          <w:rFonts w:ascii="Arial" w:hAnsi="Arial" w:cs="Arial"/>
          <w:b/>
          <w:bCs/>
          <w:sz w:val="20"/>
          <w:szCs w:val="20"/>
        </w:rPr>
        <w:t>Kontonummer:</w:t>
      </w:r>
      <w:r w:rsidRPr="00497E12">
        <w:rPr>
          <w:rFonts w:ascii="Arial" w:hAnsi="Arial" w:cs="Arial"/>
          <w:sz w:val="20"/>
          <w:szCs w:val="20"/>
        </w:rPr>
        <w:t xml:space="preserve"> </w:t>
      </w:r>
      <w:r w:rsidRPr="00497E12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C0C0C0"/>
        </w:rPr>
        <w:t>[Kontonummer]</w:t>
      </w:r>
    </w:p>
    <w:p w14:paraId="22CF1DD8" w14:textId="0DA74898" w:rsidR="00497E12" w:rsidRDefault="00497E12" w:rsidP="00497E1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D69B634" w14:textId="2D5D99EC" w:rsidR="00497E12" w:rsidRPr="00497E12" w:rsidRDefault="00497E12" w:rsidP="00497E1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 w:rsidRPr="00497E12">
        <w:rPr>
          <w:rStyle w:val="normaltextrun"/>
          <w:rFonts w:ascii="Arial" w:hAnsi="Arial" w:cs="Arial"/>
          <w:b/>
          <w:bCs/>
          <w:sz w:val="20"/>
          <w:szCs w:val="20"/>
        </w:rPr>
        <w:t>Ajour</w:t>
      </w:r>
      <w:proofErr w:type="spellEnd"/>
      <w:r w:rsidRPr="00497E12">
        <w:rPr>
          <w:rStyle w:val="normaltextrun"/>
          <w:rFonts w:ascii="Arial" w:hAnsi="Arial" w:cs="Arial"/>
          <w:b/>
          <w:bCs/>
          <w:sz w:val="20"/>
          <w:szCs w:val="20"/>
        </w:rPr>
        <w:t xml:space="preserve"> per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497E12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C0C0C0"/>
        </w:rPr>
        <w:t>[Dato]</w:t>
      </w:r>
    </w:p>
    <w:p w14:paraId="55578CE1" w14:textId="77777777" w:rsidR="00497E12" w:rsidRPr="00497E12" w:rsidRDefault="00497E12" w:rsidP="008A6C35">
      <w:pPr>
        <w:rPr>
          <w:rFonts w:ascii="Arial" w:hAnsi="Arial" w:cs="Arial"/>
        </w:rPr>
      </w:pPr>
    </w:p>
    <w:p w14:paraId="17BDA778" w14:textId="047CA982" w:rsidR="008A6C35" w:rsidRDefault="00497E12" w:rsidP="008A6C35">
      <w:pPr>
        <w:pStyle w:val="Overskrift2"/>
        <w:rPr>
          <w:rFonts w:ascii="Arial" w:hAnsi="Arial" w:cs="Arial"/>
          <w:b/>
          <w:bCs/>
          <w:color w:val="auto"/>
          <w:sz w:val="28"/>
          <w:szCs w:val="28"/>
        </w:rPr>
      </w:pPr>
      <w:r w:rsidRPr="00497E12">
        <w:rPr>
          <w:rFonts w:ascii="Arial" w:hAnsi="Arial" w:cs="Arial"/>
          <w:b/>
          <w:bCs/>
          <w:color w:val="auto"/>
          <w:sz w:val="28"/>
          <w:szCs w:val="28"/>
        </w:rPr>
        <w:t>Aksjeinnehav</w:t>
      </w:r>
      <w:r w:rsidR="008A6C35" w:rsidRPr="00497E12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184706E9" w14:textId="77777777" w:rsidR="00497E12" w:rsidRDefault="00497E12" w:rsidP="00497E12"/>
    <w:tbl>
      <w:tblPr>
        <w:tblStyle w:val="H4tabell"/>
        <w:tblW w:w="9044" w:type="dxa"/>
        <w:tblInd w:w="3" w:type="dxa"/>
        <w:tblLook w:val="04A0" w:firstRow="1" w:lastRow="0" w:firstColumn="1" w:lastColumn="0" w:noHBand="0" w:noVBand="1"/>
      </w:tblPr>
      <w:tblGrid>
        <w:gridCol w:w="1841"/>
        <w:gridCol w:w="2870"/>
        <w:gridCol w:w="1544"/>
        <w:gridCol w:w="2789"/>
      </w:tblGrid>
      <w:tr w:rsidR="00497E12" w14:paraId="409FC428" w14:textId="77777777" w:rsidTr="00C17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0" w:type="dxa"/>
            <w:tcBorders>
              <w:bottom w:val="single" w:sz="2" w:space="0" w:color="7B7B7B"/>
            </w:tcBorders>
          </w:tcPr>
          <w:p w14:paraId="67EB7241" w14:textId="16BA95F3" w:rsidR="00497E12" w:rsidRPr="00497E12" w:rsidRDefault="00497E12" w:rsidP="00C179FD">
            <w:pPr>
              <w:pStyle w:val="Overskrift4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497E12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</w:t>
            </w:r>
            <w:bookmarkStart w:id="0" w:name="_Hlk41033347"/>
            <w:r w:rsidRPr="00497E12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Aksjeklasse</w:t>
            </w:r>
          </w:p>
        </w:tc>
        <w:tc>
          <w:tcPr>
            <w:tcW w:w="2870" w:type="dxa"/>
          </w:tcPr>
          <w:p w14:paraId="4E8B1994" w14:textId="0F175935" w:rsidR="00497E12" w:rsidRPr="00497E12" w:rsidRDefault="00497E12" w:rsidP="00C179FD">
            <w:pPr>
              <w:pStyle w:val="Overskrift4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497E12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Anskaffelsestidspunkt</w:t>
            </w:r>
          </w:p>
        </w:tc>
        <w:tc>
          <w:tcPr>
            <w:tcW w:w="1544" w:type="dxa"/>
          </w:tcPr>
          <w:p w14:paraId="4961272B" w14:textId="0DC5F623" w:rsidR="00497E12" w:rsidRPr="00497E12" w:rsidRDefault="00497E12" w:rsidP="00C179FD">
            <w:pPr>
              <w:pStyle w:val="Overskrift4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497E12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Antall</w:t>
            </w:r>
          </w:p>
        </w:tc>
        <w:tc>
          <w:tcPr>
            <w:tcW w:w="2789" w:type="dxa"/>
            <w:tcBorders>
              <w:bottom w:val="single" w:sz="2" w:space="0" w:color="7B7B7B"/>
            </w:tcBorders>
          </w:tcPr>
          <w:p w14:paraId="2F2885BF" w14:textId="7E8052CF" w:rsidR="00497E12" w:rsidRPr="00497E12" w:rsidRDefault="00497E12" w:rsidP="00C179FD">
            <w:pPr>
              <w:pStyle w:val="Overskrift4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497E12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Aksjeserie/nummer</w:t>
            </w:r>
          </w:p>
        </w:tc>
      </w:tr>
      <w:tr w:rsidR="00497E12" w:rsidRPr="006952EC" w14:paraId="2C532121" w14:textId="77777777" w:rsidTr="00C179FD">
        <w:tc>
          <w:tcPr>
            <w:tcW w:w="1840" w:type="dxa"/>
            <w:tcBorders>
              <w:left w:val="nil"/>
            </w:tcBorders>
          </w:tcPr>
          <w:p w14:paraId="4C350F38" w14:textId="77777777" w:rsidR="00497E12" w:rsidRPr="00497E12" w:rsidRDefault="00497E12" w:rsidP="00C179FD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2A95A545" w14:textId="77777777" w:rsidR="00497E12" w:rsidRPr="00497E12" w:rsidRDefault="00497E12" w:rsidP="00C179FD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497E12">
              <w:rPr>
                <w:rFonts w:ascii="Arial" w:hAnsi="Arial" w:cs="Arial"/>
                <w:iCs/>
                <w:sz w:val="20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iCs/>
                  <w:sz w:val="20"/>
                  <w:szCs w:val="20"/>
                </w:rPr>
                <w:id w:val="834962980"/>
                <w:placeholder>
                  <w:docPart w:val="BD2A2668B3B24CDD95F05338A2CCE790"/>
                </w:placeholder>
                <w:showingPlcHdr/>
                <w:text/>
              </w:sdtPr>
              <w:sdtContent>
                <w:r w:rsidRPr="00497E12">
                  <w:rPr>
                    <w:rStyle w:val="Plassholdertekst"/>
                    <w:rFonts w:ascii="Arial" w:hAnsi="Arial" w:cs="Arial"/>
                    <w:iCs/>
                    <w:sz w:val="20"/>
                    <w:szCs w:val="20"/>
                    <w:highlight w:val="lightGray"/>
                  </w:rPr>
                  <w:t>[Aksjeklasse]</w:t>
                </w:r>
              </w:sdtContent>
            </w:sdt>
          </w:p>
          <w:p w14:paraId="49F21E4F" w14:textId="77777777" w:rsidR="00497E12" w:rsidRPr="00497E12" w:rsidRDefault="00497E12" w:rsidP="00C179FD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2870" w:type="dxa"/>
          </w:tcPr>
          <w:p w14:paraId="68819929" w14:textId="77777777" w:rsidR="00497E12" w:rsidRPr="00497E12" w:rsidRDefault="00497E12" w:rsidP="00C179FD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4EDD9947" w14:textId="77777777" w:rsidR="00497E12" w:rsidRPr="00497E12" w:rsidRDefault="00497E12" w:rsidP="00C179FD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497E12">
              <w:rPr>
                <w:rFonts w:ascii="Arial" w:hAnsi="Arial" w:cs="Arial"/>
                <w:iCs/>
                <w:sz w:val="20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iCs/>
                  <w:sz w:val="20"/>
                  <w:szCs w:val="20"/>
                </w:rPr>
                <w:id w:val="2051328884"/>
                <w:placeholder>
                  <w:docPart w:val="E85533A4BD6943C8BCD67B3093FB86E5"/>
                </w:placeholder>
                <w:showingPlcHdr/>
                <w:text/>
              </w:sdtPr>
              <w:sdtContent>
                <w:r w:rsidRPr="00497E12">
                  <w:rPr>
                    <w:rStyle w:val="Plassholdertekst"/>
                    <w:rFonts w:ascii="Arial" w:hAnsi="Arial" w:cs="Arial"/>
                    <w:iCs/>
                    <w:sz w:val="20"/>
                    <w:szCs w:val="20"/>
                    <w:highlight w:val="lightGray"/>
                  </w:rPr>
                  <w:t>[Dato]</w:t>
                </w:r>
              </w:sdtContent>
            </w:sdt>
          </w:p>
        </w:tc>
        <w:tc>
          <w:tcPr>
            <w:tcW w:w="1544" w:type="dxa"/>
          </w:tcPr>
          <w:p w14:paraId="264E1B67" w14:textId="77777777" w:rsidR="00497E12" w:rsidRPr="00497E12" w:rsidRDefault="00497E12" w:rsidP="00C179FD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1D7DF365" w14:textId="77777777" w:rsidR="00497E12" w:rsidRPr="00497E12" w:rsidRDefault="00497E12" w:rsidP="00C179FD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497E12">
              <w:rPr>
                <w:rFonts w:ascii="Arial" w:hAnsi="Arial" w:cs="Arial"/>
                <w:iCs/>
                <w:sz w:val="20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iCs/>
                  <w:sz w:val="20"/>
                  <w:szCs w:val="20"/>
                </w:rPr>
                <w:id w:val="-1846939241"/>
                <w:placeholder>
                  <w:docPart w:val="EE29D943A60B413D8B347680AA6CAA4D"/>
                </w:placeholder>
                <w:showingPlcHdr/>
                <w:text/>
              </w:sdtPr>
              <w:sdtContent>
                <w:r w:rsidRPr="00497E12">
                  <w:rPr>
                    <w:rStyle w:val="Plassholdertekst"/>
                    <w:rFonts w:ascii="Arial" w:hAnsi="Arial" w:cs="Arial"/>
                    <w:iCs/>
                    <w:sz w:val="20"/>
                    <w:szCs w:val="20"/>
                    <w:highlight w:val="lightGray"/>
                  </w:rPr>
                  <w:t>[X antall]</w:t>
                </w:r>
              </w:sdtContent>
            </w:sdt>
          </w:p>
        </w:tc>
        <w:tc>
          <w:tcPr>
            <w:tcW w:w="2789" w:type="dxa"/>
            <w:tcBorders>
              <w:right w:val="nil"/>
            </w:tcBorders>
          </w:tcPr>
          <w:p w14:paraId="03EF2D48" w14:textId="77777777" w:rsidR="00497E12" w:rsidRPr="00497E12" w:rsidRDefault="00497E12" w:rsidP="00C179FD">
            <w:pPr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09A8D07E" w14:textId="77777777" w:rsidR="00497E12" w:rsidRPr="00497E12" w:rsidRDefault="00497E12" w:rsidP="00C179FD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497E12">
              <w:rPr>
                <w:rFonts w:ascii="Arial" w:hAnsi="Arial" w:cs="Arial"/>
                <w:iCs/>
                <w:sz w:val="20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iCs/>
                  <w:sz w:val="20"/>
                  <w:szCs w:val="20"/>
                </w:rPr>
                <w:id w:val="-1723825469"/>
                <w:placeholder>
                  <w:docPart w:val="0D0BAE35A2A042BFB6BD15A42B948369"/>
                </w:placeholder>
                <w:showingPlcHdr/>
                <w:text/>
              </w:sdtPr>
              <w:sdtContent>
                <w:r w:rsidRPr="00497E12">
                  <w:rPr>
                    <w:rStyle w:val="Plassholdertekst"/>
                    <w:rFonts w:ascii="Arial" w:hAnsi="Arial" w:cs="Arial"/>
                    <w:iCs/>
                    <w:sz w:val="20"/>
                    <w:szCs w:val="20"/>
                    <w:highlight w:val="lightGray"/>
                  </w:rPr>
                  <w:t>[Aksjeserie/nummer]</w:t>
                </w:r>
              </w:sdtContent>
            </w:sdt>
          </w:p>
        </w:tc>
      </w:tr>
    </w:tbl>
    <w:p w14:paraId="0C2AC10A" w14:textId="77777777" w:rsidR="00497E12" w:rsidRDefault="00497E12" w:rsidP="00497E12"/>
    <w:bookmarkEnd w:id="0"/>
    <w:p w14:paraId="5F3C4C23" w14:textId="77777777" w:rsidR="00497E12" w:rsidRPr="00497E12" w:rsidRDefault="00497E12" w:rsidP="00497E12">
      <w:pPr>
        <w:rPr>
          <w:rFonts w:ascii="Arial" w:hAnsi="Arial" w:cs="Arial"/>
          <w:iCs/>
          <w:sz w:val="20"/>
          <w:szCs w:val="20"/>
          <w:lang w:val="en-US"/>
        </w:rPr>
      </w:pPr>
      <w:r w:rsidRPr="00497E12">
        <w:rPr>
          <w:rFonts w:ascii="Arial" w:hAnsi="Arial" w:cs="Arial"/>
          <w:iCs/>
          <w:sz w:val="20"/>
          <w:szCs w:val="20"/>
          <w:lang w:val="en-US"/>
        </w:rPr>
        <w:t>Total sum:</w:t>
      </w:r>
      <w:r w:rsidRPr="00497E12">
        <w:rPr>
          <w:rFonts w:ascii="Arial" w:hAnsi="Arial" w:cs="Arial"/>
          <w:iCs/>
          <w:sz w:val="20"/>
          <w:szCs w:val="20"/>
          <w:lang w:val="en-US"/>
        </w:rPr>
        <w:tab/>
      </w:r>
      <w:r w:rsidRPr="00497E12">
        <w:rPr>
          <w:rFonts w:ascii="Arial" w:hAnsi="Arial" w:cs="Arial"/>
          <w:iCs/>
          <w:sz w:val="20"/>
          <w:szCs w:val="20"/>
          <w:lang w:val="en-US"/>
        </w:rPr>
        <w:tab/>
      </w:r>
      <w:r w:rsidRPr="00497E12">
        <w:rPr>
          <w:rFonts w:ascii="Arial" w:hAnsi="Arial" w:cs="Arial"/>
          <w:iCs/>
          <w:sz w:val="20"/>
          <w:szCs w:val="20"/>
          <w:lang w:val="en-US"/>
        </w:rPr>
        <w:tab/>
      </w:r>
      <w:r w:rsidRPr="00497E12">
        <w:rPr>
          <w:rFonts w:ascii="Arial" w:hAnsi="Arial" w:cs="Arial"/>
          <w:iCs/>
          <w:sz w:val="20"/>
          <w:szCs w:val="20"/>
          <w:lang w:val="en-US"/>
        </w:rPr>
        <w:tab/>
      </w:r>
      <w:r w:rsidRPr="00497E12">
        <w:rPr>
          <w:rFonts w:ascii="Arial" w:hAnsi="Arial" w:cs="Arial"/>
          <w:iCs/>
          <w:sz w:val="20"/>
          <w:szCs w:val="20"/>
          <w:lang w:val="en-US"/>
        </w:rPr>
        <w:tab/>
      </w:r>
      <w:r w:rsidRPr="00497E12">
        <w:rPr>
          <w:rFonts w:ascii="Arial" w:hAnsi="Arial" w:cs="Arial"/>
          <w:iCs/>
          <w:sz w:val="20"/>
          <w:szCs w:val="20"/>
          <w:lang w:val="en-US"/>
        </w:rPr>
        <w:tab/>
        <w:t xml:space="preserve">                           </w:t>
      </w:r>
      <w:sdt>
        <w:sdtPr>
          <w:rPr>
            <w:rFonts w:ascii="Arial" w:hAnsi="Arial" w:cs="Arial"/>
            <w:iCs/>
            <w:sz w:val="20"/>
            <w:szCs w:val="20"/>
          </w:rPr>
          <w:id w:val="171926940"/>
          <w:placeholder>
            <w:docPart w:val="A0CDA1DD9C7743D395CC47C52FB120AA"/>
          </w:placeholder>
          <w:showingPlcHdr/>
          <w:text/>
        </w:sdtPr>
        <w:sdtContent>
          <w:r w:rsidRPr="00497E12">
            <w:rPr>
              <w:rStyle w:val="Plassholdertekst"/>
              <w:rFonts w:ascii="Arial" w:hAnsi="Arial" w:cs="Arial"/>
              <w:iCs/>
              <w:sz w:val="20"/>
              <w:szCs w:val="20"/>
              <w:highlight w:val="lightGray"/>
              <w:lang w:val="en-US"/>
            </w:rPr>
            <w:t>[Total sum aksjer]</w:t>
          </w:r>
        </w:sdtContent>
      </w:sdt>
    </w:p>
    <w:tbl>
      <w:tblPr>
        <w:tblStyle w:val="H4tabell"/>
        <w:tblW w:w="0" w:type="auto"/>
        <w:tblInd w:w="3" w:type="dxa"/>
        <w:tblLook w:val="04A0" w:firstRow="1" w:lastRow="0" w:firstColumn="1" w:lastColumn="0" w:noHBand="0" w:noVBand="1"/>
      </w:tblPr>
      <w:tblGrid>
        <w:gridCol w:w="4510"/>
        <w:gridCol w:w="4510"/>
      </w:tblGrid>
      <w:tr w:rsidR="00497E12" w:rsidRPr="00497E12" w14:paraId="79381166" w14:textId="77777777" w:rsidTr="00C17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10" w:type="dxa"/>
          </w:tcPr>
          <w:p w14:paraId="2741BAB3" w14:textId="77777777" w:rsidR="00497E12" w:rsidRPr="00497E12" w:rsidRDefault="00497E12" w:rsidP="00C179FD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497E12">
              <w:rPr>
                <w:rFonts w:ascii="Arial" w:hAnsi="Arial" w:cs="Arial"/>
                <w:iCs/>
                <w:sz w:val="20"/>
                <w:szCs w:val="20"/>
              </w:rPr>
              <w:t>Samlet eierskap i selskapet:</w:t>
            </w:r>
          </w:p>
        </w:tc>
        <w:tc>
          <w:tcPr>
            <w:tcW w:w="4510" w:type="dxa"/>
          </w:tcPr>
          <w:p w14:paraId="1FA432A8" w14:textId="77777777" w:rsidR="00497E12" w:rsidRPr="00497E12" w:rsidRDefault="00497E12" w:rsidP="00C179FD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497E12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iCs/>
                  <w:sz w:val="20"/>
                  <w:szCs w:val="20"/>
                </w:rPr>
                <w:id w:val="602235714"/>
                <w:placeholder>
                  <w:docPart w:val="6CCC13639C05479EA709432C9B411339"/>
                </w:placeholder>
                <w:showingPlcHdr/>
                <w:text/>
              </w:sdtPr>
              <w:sdtContent>
                <w:r w:rsidRPr="00497E12">
                  <w:rPr>
                    <w:rStyle w:val="Plassholdertekst"/>
                    <w:rFonts w:ascii="Arial" w:hAnsi="Arial" w:cs="Arial"/>
                    <w:iCs/>
                    <w:sz w:val="20"/>
                    <w:szCs w:val="20"/>
                    <w:highlight w:val="lightGray"/>
                  </w:rPr>
                  <w:t>[Samlet eierskap i selskapet]</w:t>
                </w:r>
              </w:sdtContent>
            </w:sdt>
            <w:r w:rsidRPr="00497E12">
              <w:rPr>
                <w:rFonts w:ascii="Arial" w:hAnsi="Arial" w:cs="Arial"/>
                <w:iCs/>
                <w:sz w:val="20"/>
                <w:szCs w:val="20"/>
              </w:rPr>
              <w:t xml:space="preserve"> %</w:t>
            </w:r>
          </w:p>
        </w:tc>
      </w:tr>
    </w:tbl>
    <w:p w14:paraId="458A48E4" w14:textId="77777777" w:rsidR="00FD0E3F" w:rsidRPr="00497E12" w:rsidRDefault="00FD0E3F" w:rsidP="008A6C35">
      <w:pPr>
        <w:rPr>
          <w:rFonts w:ascii="Arial" w:hAnsi="Arial" w:cs="Arial"/>
        </w:rPr>
      </w:pPr>
    </w:p>
    <w:p w14:paraId="50BA19F1" w14:textId="6104CAEF" w:rsidR="00497E12" w:rsidRPr="00497E12" w:rsidRDefault="00497E12" w:rsidP="00497E12">
      <w:pPr>
        <w:rPr>
          <w:rFonts w:ascii="Arial" w:hAnsi="Arial" w:cs="Arial"/>
          <w:sz w:val="20"/>
          <w:szCs w:val="20"/>
        </w:rPr>
      </w:pPr>
      <w:r w:rsidRPr="00497E12">
        <w:rPr>
          <w:rFonts w:ascii="Arial" w:hAnsi="Arial" w:cs="Arial"/>
          <w:sz w:val="20"/>
          <w:szCs w:val="20"/>
        </w:rPr>
        <w:t xml:space="preserve">Det er ellers ikke registrert noen pantsettelse av aksjene. Styret har godkjent aksjeoverdragelsen i henhold til aksjeloven § 4-15, 2.ledd. De nye aksjene har fulle aksjerettigheter og har full rett til utbytte fra og med regnskapsåret </w:t>
      </w:r>
      <w:sdt>
        <w:sdtPr>
          <w:rPr>
            <w:rFonts w:ascii="Arial" w:hAnsi="Arial" w:cs="Arial"/>
            <w:sz w:val="20"/>
            <w:szCs w:val="20"/>
          </w:rPr>
          <w:id w:val="-46457635"/>
          <w:placeholder>
            <w:docPart w:val="17DDBC02B3984683BA4F9948A3A09060"/>
          </w:placeholder>
          <w:showingPlcHdr/>
          <w:text/>
        </w:sdtPr>
        <w:sdtContent>
          <w:r w:rsidRPr="00497E12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  <w:r w:rsidRPr="00497E12">
        <w:rPr>
          <w:rFonts w:ascii="Arial" w:hAnsi="Arial" w:cs="Arial"/>
          <w:sz w:val="20"/>
          <w:szCs w:val="20"/>
        </w:rPr>
        <w:t>.</w:t>
      </w:r>
    </w:p>
    <w:p w14:paraId="0E8211A3" w14:textId="0FEA21A5" w:rsidR="00497E12" w:rsidRPr="00497E12" w:rsidRDefault="00497E12" w:rsidP="00497E12">
      <w:pPr>
        <w:rPr>
          <w:rFonts w:ascii="Arial" w:hAnsi="Arial" w:cs="Arial"/>
          <w:sz w:val="20"/>
          <w:szCs w:val="20"/>
        </w:rPr>
      </w:pPr>
      <w:r w:rsidRPr="00497E12">
        <w:rPr>
          <w:rFonts w:ascii="Arial" w:hAnsi="Arial" w:cs="Arial"/>
          <w:sz w:val="20"/>
          <w:szCs w:val="20"/>
        </w:rPr>
        <w:t>Aksjebeviset er ikke overdragelig. Melding om salg av aksjer må skje ved at erververen melder til selskapet etter aksjeloven § 4-12. Erververen må godtgjøre ervervet (i praksis ved transporterklæring fra avhender). I tillegg til krav om styregodkjennelse, har nåværende aksjeeiere fortrinnsrett til å overta aksjer som er for salg, jfr. aksjeloven § 4-19.</w:t>
      </w:r>
    </w:p>
    <w:p w14:paraId="5A010F8B" w14:textId="77777777" w:rsidR="00497E12" w:rsidRDefault="00497E12" w:rsidP="00497E12">
      <w:pPr>
        <w:rPr>
          <w:rFonts w:ascii="Arial" w:hAnsi="Arial" w:cs="Arial"/>
          <w:sz w:val="20"/>
          <w:szCs w:val="20"/>
        </w:rPr>
      </w:pPr>
    </w:p>
    <w:p w14:paraId="16F30FBD" w14:textId="22A7B93E" w:rsidR="00497E12" w:rsidRPr="00497E12" w:rsidRDefault="00497E12" w:rsidP="00497E12">
      <w:pPr>
        <w:rPr>
          <w:rFonts w:ascii="Arial" w:hAnsi="Arial" w:cs="Arial"/>
          <w:sz w:val="20"/>
          <w:szCs w:val="20"/>
        </w:rPr>
      </w:pPr>
      <w:r w:rsidRPr="00497E12">
        <w:rPr>
          <w:rFonts w:ascii="Arial" w:hAnsi="Arial" w:cs="Arial"/>
          <w:sz w:val="20"/>
          <w:szCs w:val="20"/>
        </w:rPr>
        <w:t>Vennlig hilsen</w:t>
      </w:r>
    </w:p>
    <w:p w14:paraId="453D6874" w14:textId="2D635912" w:rsidR="00F70DCF" w:rsidRPr="006A41E1" w:rsidRDefault="00F70DCF" w:rsidP="00497E12">
      <w:pPr>
        <w:rPr>
          <w:rFonts w:ascii="Arial" w:hAnsi="Arial" w:cs="Arial"/>
          <w:lang w:val="en-GB"/>
        </w:rPr>
      </w:pPr>
    </w:p>
    <w:p w14:paraId="1F61ED61" w14:textId="77777777" w:rsidR="00497E12" w:rsidRDefault="00497E12" w:rsidP="00497E12">
      <w:r>
        <w:t>______________________</w:t>
      </w:r>
    </w:p>
    <w:p w14:paraId="575CD4F0" w14:textId="177A4CA1" w:rsidR="00497E12" w:rsidRDefault="00497E12" w:rsidP="00497E12">
      <w:r>
        <w:t>Styreleder</w:t>
      </w:r>
    </w:p>
    <w:p w14:paraId="49DA6C71" w14:textId="5B7F0E7B" w:rsidR="00497E12" w:rsidRDefault="00497E12" w:rsidP="00497E12"/>
    <w:sdt>
      <w:sdtPr>
        <w:rPr>
          <w:rFonts w:ascii="Arial" w:hAnsi="Arial" w:cs="Arial"/>
          <w:sz w:val="20"/>
          <w:szCs w:val="20"/>
        </w:rPr>
        <w:id w:val="673152752"/>
        <w:placeholder>
          <w:docPart w:val="83B6222865C14FF39203EAE7A49F0EE1"/>
        </w:placeholder>
        <w:showingPlcHdr/>
      </w:sdtPr>
      <w:sdtContent>
        <w:p w14:paraId="307CA9E5" w14:textId="77777777" w:rsidR="00497E12" w:rsidRDefault="00497E12" w:rsidP="00497E12">
          <w:pPr>
            <w:rPr>
              <w:rFonts w:ascii="Arial" w:hAnsi="Arial" w:cs="Arial"/>
              <w:sz w:val="20"/>
              <w:szCs w:val="20"/>
            </w:rPr>
          </w:pPr>
          <w:r w:rsidRPr="00497E12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[Eksempelbedriften AS]</w:t>
          </w:r>
        </w:p>
      </w:sdtContent>
    </w:sdt>
    <w:p w14:paraId="63189F06" w14:textId="77777777" w:rsidR="00497E12" w:rsidRPr="00497E12" w:rsidRDefault="00497E12" w:rsidP="00497E12">
      <w:pPr>
        <w:spacing w:after="0"/>
        <w:rPr>
          <w:rStyle w:val="Plassholdertekst"/>
          <w:rFonts w:ascii="Arial" w:hAnsi="Arial" w:cs="Arial"/>
          <w:sz w:val="20"/>
          <w:szCs w:val="20"/>
          <w:highlight w:val="lightGray"/>
        </w:rPr>
      </w:pPr>
      <w:r w:rsidRPr="00497E12">
        <w:rPr>
          <w:rStyle w:val="Plassholdertekst"/>
          <w:rFonts w:ascii="Arial" w:hAnsi="Arial" w:cs="Arial"/>
          <w:sz w:val="20"/>
          <w:szCs w:val="20"/>
          <w:highlight w:val="lightGray"/>
        </w:rPr>
        <w:t>Merknad: Et aksjebevis pr aksjonær.</w:t>
      </w:r>
    </w:p>
    <w:p w14:paraId="42999441" w14:textId="77777777" w:rsidR="00497E12" w:rsidRPr="00497E12" w:rsidRDefault="00497E12" w:rsidP="00497E12">
      <w:pPr>
        <w:spacing w:after="0"/>
        <w:rPr>
          <w:rStyle w:val="Plassholdertekst"/>
          <w:rFonts w:ascii="Arial" w:hAnsi="Arial" w:cs="Arial"/>
          <w:sz w:val="20"/>
          <w:szCs w:val="20"/>
          <w:highlight w:val="lightGray"/>
        </w:rPr>
      </w:pPr>
      <w:r w:rsidRPr="00497E12">
        <w:rPr>
          <w:rStyle w:val="Plassholdertekst"/>
          <w:rFonts w:ascii="Arial" w:hAnsi="Arial" w:cs="Arial"/>
          <w:sz w:val="20"/>
          <w:szCs w:val="20"/>
          <w:highlight w:val="lightGray"/>
        </w:rPr>
        <w:t xml:space="preserve">NB! Vennligst kontroller opplysningene om aksjeinnehav og kontaktinformasjon som er registrert.   </w:t>
      </w:r>
    </w:p>
    <w:p w14:paraId="345B5FF3" w14:textId="77777777" w:rsidR="00497E12" w:rsidRPr="00497E12" w:rsidRDefault="00497E12" w:rsidP="00497E12">
      <w:pPr>
        <w:rPr>
          <w:rFonts w:ascii="Arial" w:hAnsi="Arial" w:cs="Arial"/>
        </w:rPr>
      </w:pPr>
    </w:p>
    <w:sectPr w:rsidR="00497E12" w:rsidRPr="00497E12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90387" w14:textId="77777777" w:rsidR="00D6529D" w:rsidRDefault="00D6529D" w:rsidP="008A6C35">
      <w:pPr>
        <w:spacing w:after="0" w:line="240" w:lineRule="auto"/>
      </w:pPr>
      <w:r>
        <w:separator/>
      </w:r>
    </w:p>
  </w:endnote>
  <w:endnote w:type="continuationSeparator" w:id="0">
    <w:p w14:paraId="3E9B2F9F" w14:textId="77777777" w:rsidR="00D6529D" w:rsidRDefault="00D6529D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Content>
          <w:p w14:paraId="2D56F0AB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7B5B9966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FA337" w14:textId="77777777" w:rsidR="00D6529D" w:rsidRDefault="00D6529D" w:rsidP="008A6C35">
      <w:pPr>
        <w:spacing w:after="0" w:line="240" w:lineRule="auto"/>
      </w:pPr>
      <w:r>
        <w:separator/>
      </w:r>
    </w:p>
  </w:footnote>
  <w:footnote w:type="continuationSeparator" w:id="0">
    <w:p w14:paraId="06A45436" w14:textId="77777777" w:rsidR="00D6529D" w:rsidRDefault="00D6529D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F499" w14:textId="77777777" w:rsidR="008A6C35" w:rsidRPr="00497E12" w:rsidRDefault="008A6C35">
    <w:pPr>
      <w:pStyle w:val="Topptekst"/>
      <w:rPr>
        <w:rStyle w:val="Plassholdertekst"/>
        <w:sz w:val="18"/>
        <w:szCs w:val="18"/>
        <w:highlight w:val="lightGray"/>
      </w:rPr>
    </w:pPr>
    <w:r w:rsidRPr="00497E12">
      <w:rPr>
        <w:rStyle w:val="Plassholdertekst"/>
        <w:sz w:val="18"/>
        <w:szCs w:val="18"/>
        <w:highlight w:val="lightGray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12"/>
    <w:rsid w:val="00037522"/>
    <w:rsid w:val="001207EA"/>
    <w:rsid w:val="001976F9"/>
    <w:rsid w:val="001C7403"/>
    <w:rsid w:val="001E0B4D"/>
    <w:rsid w:val="00421E71"/>
    <w:rsid w:val="00497E12"/>
    <w:rsid w:val="006A41E1"/>
    <w:rsid w:val="007F0E7F"/>
    <w:rsid w:val="008A6C35"/>
    <w:rsid w:val="00911B85"/>
    <w:rsid w:val="009549F5"/>
    <w:rsid w:val="00A50C05"/>
    <w:rsid w:val="00AD6B0F"/>
    <w:rsid w:val="00B57D67"/>
    <w:rsid w:val="00D50F03"/>
    <w:rsid w:val="00D6529D"/>
    <w:rsid w:val="00EB3DA0"/>
    <w:rsid w:val="00F70DCF"/>
    <w:rsid w:val="00FB68FD"/>
    <w:rsid w:val="00FD0E3F"/>
    <w:rsid w:val="3242167F"/>
    <w:rsid w:val="33BCE739"/>
    <w:rsid w:val="5978D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887E1"/>
  <w15:chartTrackingRefBased/>
  <w15:docId w15:val="{1653E960-4546-4495-A292-C004333C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497E12"/>
    <w:rPr>
      <w:color w:val="000000" w:themeColor="text1"/>
    </w:rPr>
  </w:style>
  <w:style w:type="paragraph" w:customStyle="1" w:styleId="paragraph">
    <w:name w:val="paragraph"/>
    <w:basedOn w:val="Normal"/>
    <w:rsid w:val="00497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customStyle="1" w:styleId="normaltextrun">
    <w:name w:val="normaltextrun"/>
    <w:basedOn w:val="Standardskriftforavsnitt"/>
    <w:rsid w:val="00497E12"/>
  </w:style>
  <w:style w:type="character" w:customStyle="1" w:styleId="eop">
    <w:name w:val="eop"/>
    <w:basedOn w:val="Standardskriftforavsnitt"/>
    <w:rsid w:val="00497E12"/>
  </w:style>
  <w:style w:type="table" w:customStyle="1" w:styleId="H4tabell">
    <w:name w:val="H4 tabell"/>
    <w:basedOn w:val="Vanligtabell"/>
    <w:uiPriority w:val="99"/>
    <w:rsid w:val="00497E12"/>
    <w:pPr>
      <w:spacing w:after="0" w:line="240" w:lineRule="auto"/>
    </w:pPr>
    <w:tblPr>
      <w:tblBorders>
        <w:top w:val="single" w:sz="2" w:space="0" w:color="7B7B7B"/>
        <w:left w:val="single" w:sz="2" w:space="0" w:color="7B7B7B"/>
        <w:bottom w:val="single" w:sz="2" w:space="0" w:color="7B7B7B"/>
        <w:right w:val="single" w:sz="2" w:space="0" w:color="7B7B7B"/>
        <w:insideH w:val="single" w:sz="2" w:space="0" w:color="7B7B7B"/>
        <w:insideV w:val="single" w:sz="2" w:space="0" w:color="7B7B7B"/>
      </w:tblBorders>
      <w:tblCellMar>
        <w:left w:w="0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  <w:style w:type="paragraph" w:styleId="Bobletekst">
    <w:name w:val="Balloon Text"/>
    <w:basedOn w:val="Normal"/>
    <w:link w:val="BobletekstTegn"/>
    <w:uiPriority w:val="99"/>
    <w:semiHidden/>
    <w:unhideWhenUsed/>
    <w:rsid w:val="00A50C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A50C05"/>
    <w:rPr>
      <w:rFonts w:ascii="Segoe UI" w:hAnsi="Segoe UI" w:cs="Segoe UI"/>
      <w:sz w:val="18"/>
      <w:szCs w:val="18"/>
    </w:rPr>
  </w:style>
  <w:style w:type="paragraph" w:styleId="Revisjon">
    <w:name w:val="Revision"/>
    <w:hidden/>
    <w:uiPriority w:val="99"/>
    <w:semiHidden/>
    <w:rsid w:val="006A41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D2A2668B3B24CDD95F05338A2CCE79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0A7C98-E8D3-438D-AC56-AA9F938BD3B3}"/>
      </w:docPartPr>
      <w:docPartBody>
        <w:p w:rsidR="0022628D" w:rsidRDefault="001C7403" w:rsidP="001C7403">
          <w:pPr>
            <w:pStyle w:val="BD2A2668B3B24CDD95F05338A2CCE790"/>
          </w:pPr>
          <w:r w:rsidRPr="00FD55DD">
            <w:rPr>
              <w:rStyle w:val="Plassholdertekst"/>
            </w:rPr>
            <w:t>[Aksjeklasse]</w:t>
          </w:r>
        </w:p>
      </w:docPartBody>
    </w:docPart>
    <w:docPart>
      <w:docPartPr>
        <w:name w:val="E85533A4BD6943C8BCD67B3093FB86E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F8E351B-D5FA-406E-A431-3C56C5D7DEFB}"/>
      </w:docPartPr>
      <w:docPartBody>
        <w:p w:rsidR="0022628D" w:rsidRDefault="001C7403" w:rsidP="001C7403">
          <w:pPr>
            <w:pStyle w:val="E85533A4BD6943C8BCD67B3093FB86E5"/>
          </w:pPr>
          <w:r w:rsidRPr="00FD55DD">
            <w:rPr>
              <w:rStyle w:val="Plassholdertekst"/>
            </w:rPr>
            <w:t>[Dato]</w:t>
          </w:r>
        </w:p>
      </w:docPartBody>
    </w:docPart>
    <w:docPart>
      <w:docPartPr>
        <w:name w:val="EE29D943A60B413D8B347680AA6CAA4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38A0CD-31F3-44B4-99AB-4D7ACFDC6A8A}"/>
      </w:docPartPr>
      <w:docPartBody>
        <w:p w:rsidR="0022628D" w:rsidRDefault="001C7403" w:rsidP="001C7403">
          <w:pPr>
            <w:pStyle w:val="EE29D943A60B413D8B347680AA6CAA4D"/>
          </w:pPr>
          <w:r w:rsidRPr="00FD55DD">
            <w:rPr>
              <w:rStyle w:val="Plassholdertekst"/>
            </w:rPr>
            <w:t>[X antall]</w:t>
          </w:r>
        </w:p>
      </w:docPartBody>
    </w:docPart>
    <w:docPart>
      <w:docPartPr>
        <w:name w:val="0D0BAE35A2A042BFB6BD15A42B94836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3E8EB92-CCC0-479B-8963-6EFE72F3927B}"/>
      </w:docPartPr>
      <w:docPartBody>
        <w:p w:rsidR="0022628D" w:rsidRDefault="001C7403" w:rsidP="001C7403">
          <w:pPr>
            <w:pStyle w:val="0D0BAE35A2A042BFB6BD15A42B948369"/>
          </w:pPr>
          <w:r w:rsidRPr="00FD55DD">
            <w:rPr>
              <w:rStyle w:val="Plassholdertekst"/>
            </w:rPr>
            <w:t>[Aksjeserie/nummer]</w:t>
          </w:r>
        </w:p>
      </w:docPartBody>
    </w:docPart>
    <w:docPart>
      <w:docPartPr>
        <w:name w:val="A0CDA1DD9C7743D395CC47C52FB120A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9A51334-B383-4D52-A38C-D2EAE06301F9}"/>
      </w:docPartPr>
      <w:docPartBody>
        <w:p w:rsidR="0022628D" w:rsidRDefault="001C7403" w:rsidP="001C7403">
          <w:pPr>
            <w:pStyle w:val="A0CDA1DD9C7743D395CC47C52FB120AA"/>
          </w:pPr>
          <w:r w:rsidRPr="00FD55DD">
            <w:rPr>
              <w:rStyle w:val="Plassholdertekst"/>
            </w:rPr>
            <w:t>[Total sum aksjer]</w:t>
          </w:r>
        </w:p>
      </w:docPartBody>
    </w:docPart>
    <w:docPart>
      <w:docPartPr>
        <w:name w:val="6CCC13639C05479EA709432C9B41133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4CC53A-B974-4A19-9CEA-73D856C4D8D8}"/>
      </w:docPartPr>
      <w:docPartBody>
        <w:p w:rsidR="0022628D" w:rsidRDefault="001C7403" w:rsidP="001C7403">
          <w:pPr>
            <w:pStyle w:val="6CCC13639C05479EA709432C9B411339"/>
          </w:pPr>
          <w:r w:rsidRPr="00FD55DD">
            <w:rPr>
              <w:rStyle w:val="Plassholdertekst"/>
            </w:rPr>
            <w:t>[Samlet eierskap i selskapet]</w:t>
          </w:r>
        </w:p>
      </w:docPartBody>
    </w:docPart>
    <w:docPart>
      <w:docPartPr>
        <w:name w:val="17DDBC02B3984683BA4F9948A3A0906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6DBE74F-9345-49AA-9A8F-75AE619BB613}"/>
      </w:docPartPr>
      <w:docPartBody>
        <w:p w:rsidR="0022628D" w:rsidRDefault="001C7403" w:rsidP="001C7403">
          <w:pPr>
            <w:pStyle w:val="17DDBC02B3984683BA4F9948A3A09060"/>
          </w:pPr>
          <w:r w:rsidRPr="00FD55DD">
            <w:rPr>
              <w:rStyle w:val="Plassholdertekst"/>
            </w:rPr>
            <w:t>[årstall]</w:t>
          </w:r>
        </w:p>
      </w:docPartBody>
    </w:docPart>
    <w:docPart>
      <w:docPartPr>
        <w:name w:val="83B6222865C14FF39203EAE7A49F0EE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2A4B5C4-E5D1-4375-B3A0-B27455CC2B63}"/>
      </w:docPartPr>
      <w:docPartBody>
        <w:p w:rsidR="0022628D" w:rsidRDefault="001C7403" w:rsidP="001C7403">
          <w:pPr>
            <w:pStyle w:val="83B6222865C14FF39203EAE7A49F0EE1"/>
          </w:pPr>
          <w:r w:rsidRPr="00FD55DD">
            <w:rPr>
              <w:rStyle w:val="Plassholdertekst"/>
            </w:rPr>
            <w:t>[Eksempelbedriften AS]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403"/>
    <w:rsid w:val="001C7403"/>
    <w:rsid w:val="0022628D"/>
    <w:rsid w:val="007E3541"/>
    <w:rsid w:val="00B4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1C7403"/>
    <w:rPr>
      <w:color w:val="000000" w:themeColor="text1"/>
    </w:rPr>
  </w:style>
  <w:style w:type="paragraph" w:customStyle="1" w:styleId="BD2A2668B3B24CDD95F05338A2CCE790">
    <w:name w:val="BD2A2668B3B24CDD95F05338A2CCE790"/>
    <w:rsid w:val="001C7403"/>
  </w:style>
  <w:style w:type="paragraph" w:customStyle="1" w:styleId="E85533A4BD6943C8BCD67B3093FB86E5">
    <w:name w:val="E85533A4BD6943C8BCD67B3093FB86E5"/>
    <w:rsid w:val="001C7403"/>
  </w:style>
  <w:style w:type="paragraph" w:customStyle="1" w:styleId="EE29D943A60B413D8B347680AA6CAA4D">
    <w:name w:val="EE29D943A60B413D8B347680AA6CAA4D"/>
    <w:rsid w:val="001C7403"/>
  </w:style>
  <w:style w:type="paragraph" w:customStyle="1" w:styleId="0D0BAE35A2A042BFB6BD15A42B948369">
    <w:name w:val="0D0BAE35A2A042BFB6BD15A42B948369"/>
    <w:rsid w:val="001C7403"/>
  </w:style>
  <w:style w:type="paragraph" w:customStyle="1" w:styleId="A0CDA1DD9C7743D395CC47C52FB120AA">
    <w:name w:val="A0CDA1DD9C7743D395CC47C52FB120AA"/>
    <w:rsid w:val="001C7403"/>
  </w:style>
  <w:style w:type="paragraph" w:customStyle="1" w:styleId="6CCC13639C05479EA709432C9B411339">
    <w:name w:val="6CCC13639C05479EA709432C9B411339"/>
    <w:rsid w:val="001C7403"/>
  </w:style>
  <w:style w:type="paragraph" w:customStyle="1" w:styleId="17DDBC02B3984683BA4F9948A3A09060">
    <w:name w:val="17DDBC02B3984683BA4F9948A3A09060"/>
    <w:rsid w:val="001C7403"/>
  </w:style>
  <w:style w:type="paragraph" w:customStyle="1" w:styleId="83B6222865C14FF39203EAE7A49F0EE1">
    <w:name w:val="83B6222865C14FF39203EAE7A49F0EE1"/>
    <w:rsid w:val="001C74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E8123C-B03E-4340-AC72-07C230B377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B3E052-A8FF-4ADF-B086-BDAAF08107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6E54D38-72B0-41FB-9908-583966CBA9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CCCF07-AB0E-4B84-A537-F4D78A845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a91121-71f7-40ee-8646-56660feff0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C:\Users\rb242\Documents\Egendefinerte Office-maler\Styres skjema mal.dotx</Template>
  <TotalTime>4</TotalTime>
  <Pages>1</Pages>
  <Words>207</Words>
  <Characters>1102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Hans Erich Comtet</cp:lastModifiedBy>
  <cp:revision>3</cp:revision>
  <dcterms:created xsi:type="dcterms:W3CDTF">2023-03-24T11:39:00Z</dcterms:created>
  <dcterms:modified xsi:type="dcterms:W3CDTF">2023-03-24T11:42:00Z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