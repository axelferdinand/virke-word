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DC67A" w14:textId="77777777" w:rsidR="008A6C35" w:rsidRDefault="008A6C35"/>
    <w:p w14:paraId="42941913" w14:textId="3DFCDA31" w:rsidR="008A6C35" w:rsidRPr="00B05297" w:rsidRDefault="00B05297" w:rsidP="008A6C35">
      <w:pPr>
        <w:pStyle w:val="Overskrift1"/>
        <w:rPr>
          <w:rFonts w:ascii="Arial" w:hAnsi="Arial" w:cs="Arial"/>
          <w:b/>
          <w:bCs/>
          <w:color w:val="auto"/>
          <w:sz w:val="40"/>
          <w:szCs w:val="40"/>
        </w:rPr>
      </w:pPr>
      <w:r w:rsidRPr="00B05297">
        <w:rPr>
          <w:rFonts w:ascii="Arial" w:hAnsi="Arial" w:cs="Arial"/>
          <w:b/>
          <w:bCs/>
          <w:color w:val="auto"/>
          <w:sz w:val="40"/>
          <w:szCs w:val="40"/>
        </w:rPr>
        <w:t>Styrets årsplan</w:t>
      </w:r>
    </w:p>
    <w:p w14:paraId="6B9DF596" w14:textId="1F8FD529" w:rsidR="00B05297" w:rsidRPr="00B05297" w:rsidRDefault="00B05297" w:rsidP="00B05297">
      <w:pPr>
        <w:rPr>
          <w:lang w:val="en-GB"/>
        </w:rPr>
      </w:pPr>
    </w:p>
    <w:p w14:paraId="46CD4048" w14:textId="7D2826B8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b/>
          <w:bCs/>
          <w:sz w:val="20"/>
          <w:szCs w:val="20"/>
        </w:rPr>
        <w:t xml:space="preserve">Styremøte 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[15. februar]</w:t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Foreløpig resultat for </w:t>
      </w:r>
      <w:r w:rsidRPr="00CB1088">
        <w:rPr>
          <w:rFonts w:ascii="Arial" w:hAnsi="Arial" w:cs="Arial"/>
          <w:sz w:val="20"/>
          <w:szCs w:val="20"/>
          <w:highlight w:val="lightGray"/>
        </w:rPr>
        <w:t>[20XX]</w:t>
      </w:r>
    </w:p>
    <w:p w14:paraId="4B27EC16" w14:textId="47310F45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Utkast til årsberetning</w:t>
      </w:r>
    </w:p>
    <w:p w14:paraId="676F7F47" w14:textId="0B6BE5FD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11789">
        <w:rPr>
          <w:rFonts w:ascii="Arial" w:hAnsi="Arial" w:cs="Arial"/>
          <w:sz w:val="20"/>
          <w:szCs w:val="20"/>
        </w:rPr>
        <w:tab/>
      </w:r>
      <w:r w:rsidR="00811789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Årsregnskap </w:t>
      </w:r>
      <w:r w:rsidRPr="00CB1088">
        <w:rPr>
          <w:rFonts w:ascii="Arial" w:hAnsi="Arial" w:cs="Arial"/>
          <w:sz w:val="20"/>
          <w:szCs w:val="20"/>
          <w:highlight w:val="lightGray"/>
        </w:rPr>
        <w:t>[20XX]</w:t>
      </w:r>
    </w:p>
    <w:p w14:paraId="3B72BD7B" w14:textId="7085C618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Årsberetning </w:t>
      </w:r>
      <w:r w:rsidRPr="00CB1088">
        <w:rPr>
          <w:rFonts w:ascii="Arial" w:hAnsi="Arial" w:cs="Arial"/>
          <w:sz w:val="20"/>
          <w:szCs w:val="20"/>
          <w:highlight w:val="lightGray"/>
        </w:rPr>
        <w:t>[20XX]</w:t>
      </w:r>
    </w:p>
    <w:p w14:paraId="3BDBE6BC" w14:textId="2C4C3A5D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Forslag til innkalling av generalforsamling</w:t>
      </w:r>
    </w:p>
    <w:p w14:paraId="7E2F85F9" w14:textId="0367D87B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Aktuelle saker under generalforsamlingen</w:t>
      </w:r>
    </w:p>
    <w:p w14:paraId="00338CD5" w14:textId="41E8A03B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Valg og valgkomité</w:t>
      </w:r>
    </w:p>
    <w:p w14:paraId="54AE8618" w14:textId="77777777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465B21D5" w14:textId="1AB30E9A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b/>
          <w:bCs/>
          <w:sz w:val="20"/>
          <w:szCs w:val="20"/>
        </w:rPr>
        <w:t xml:space="preserve">Styremøte </w:t>
      </w:r>
      <w:r w:rsidRPr="00CB1088">
        <w:rPr>
          <w:rFonts w:ascii="Arial" w:hAnsi="Arial" w:cs="Arial"/>
          <w:b/>
          <w:bCs/>
          <w:sz w:val="20"/>
          <w:szCs w:val="20"/>
          <w:highlight w:val="lightGray"/>
        </w:rPr>
        <w:t>[15. mai]</w:t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>Forberedende møte før generalforsamlingen kl</w:t>
      </w:r>
      <w:r>
        <w:rPr>
          <w:rFonts w:ascii="Arial" w:hAnsi="Arial" w:cs="Arial"/>
          <w:sz w:val="20"/>
          <w:szCs w:val="20"/>
        </w:rPr>
        <w:t>.</w:t>
      </w:r>
      <w:r w:rsidRPr="00B05297">
        <w:rPr>
          <w:rFonts w:ascii="Arial" w:hAnsi="Arial" w:cs="Arial"/>
          <w:sz w:val="20"/>
          <w:szCs w:val="20"/>
        </w:rPr>
        <w:t xml:space="preserve"> </w:t>
      </w:r>
      <w:r w:rsidRPr="00CB1088">
        <w:rPr>
          <w:rFonts w:ascii="Arial" w:hAnsi="Arial" w:cs="Arial"/>
          <w:sz w:val="20"/>
          <w:szCs w:val="20"/>
          <w:highlight w:val="lightGray"/>
        </w:rPr>
        <w:t>[10:00 -13:00]</w:t>
      </w:r>
    </w:p>
    <w:p w14:paraId="312DCBCF" w14:textId="23FC5785" w:rsidR="00B05297" w:rsidRPr="00B05297" w:rsidRDefault="00B05297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B05297">
        <w:rPr>
          <w:rFonts w:ascii="Arial" w:hAnsi="Arial" w:cs="Arial"/>
          <w:sz w:val="20"/>
          <w:szCs w:val="20"/>
        </w:rPr>
        <w:t xml:space="preserve">Generalforsamling </w:t>
      </w:r>
      <w:r w:rsidR="00CB1088" w:rsidRPr="00CB1088">
        <w:rPr>
          <w:rFonts w:ascii="Arial" w:hAnsi="Arial" w:cs="Arial"/>
          <w:sz w:val="20"/>
          <w:szCs w:val="20"/>
          <w:highlight w:val="lightGray"/>
        </w:rPr>
        <w:t>[</w:t>
      </w:r>
      <w:r w:rsidRPr="00CB1088">
        <w:rPr>
          <w:rFonts w:ascii="Arial" w:hAnsi="Arial" w:cs="Arial"/>
          <w:sz w:val="20"/>
          <w:szCs w:val="20"/>
          <w:highlight w:val="lightGray"/>
        </w:rPr>
        <w:t>15. mai</w:t>
      </w:r>
      <w:r w:rsidR="00CB1088" w:rsidRPr="00CB1088">
        <w:rPr>
          <w:rFonts w:ascii="Arial" w:hAnsi="Arial" w:cs="Arial"/>
          <w:sz w:val="20"/>
          <w:szCs w:val="20"/>
          <w:highlight w:val="lightGray"/>
        </w:rPr>
        <w:t>]</w:t>
      </w:r>
      <w:r w:rsidRPr="00B05297">
        <w:rPr>
          <w:rFonts w:ascii="Arial" w:hAnsi="Arial" w:cs="Arial"/>
          <w:sz w:val="20"/>
          <w:szCs w:val="20"/>
        </w:rPr>
        <w:t xml:space="preserve"> kl</w:t>
      </w:r>
      <w:r>
        <w:rPr>
          <w:rFonts w:ascii="Arial" w:hAnsi="Arial" w:cs="Arial"/>
          <w:sz w:val="20"/>
          <w:szCs w:val="20"/>
        </w:rPr>
        <w:t>.</w:t>
      </w:r>
      <w:r w:rsidRPr="00B05297">
        <w:rPr>
          <w:rFonts w:ascii="Arial" w:hAnsi="Arial" w:cs="Arial"/>
          <w:sz w:val="20"/>
          <w:szCs w:val="20"/>
        </w:rPr>
        <w:t xml:space="preserve"> </w:t>
      </w:r>
      <w:r w:rsidRPr="00CB1088">
        <w:rPr>
          <w:rFonts w:ascii="Arial" w:hAnsi="Arial" w:cs="Arial"/>
          <w:sz w:val="20"/>
          <w:szCs w:val="20"/>
          <w:highlight w:val="lightGray"/>
        </w:rPr>
        <w:t>[14:00]</w:t>
      </w:r>
    </w:p>
    <w:p w14:paraId="141CEEEA" w14:textId="4562DA4D" w:rsidR="00F70DCF" w:rsidRPr="00B05297" w:rsidRDefault="00F70DCF" w:rsidP="00B05297">
      <w:pPr>
        <w:spacing w:after="120" w:line="240" w:lineRule="auto"/>
        <w:rPr>
          <w:rFonts w:ascii="Arial" w:hAnsi="Arial" w:cs="Arial"/>
          <w:sz w:val="20"/>
          <w:szCs w:val="20"/>
        </w:rPr>
      </w:pPr>
    </w:p>
    <w:sectPr w:rsidR="00F70DCF" w:rsidRPr="00B05297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075504" w14:textId="77777777" w:rsidR="0033497B" w:rsidRDefault="0033497B" w:rsidP="008A6C35">
      <w:pPr>
        <w:spacing w:after="0" w:line="240" w:lineRule="auto"/>
      </w:pPr>
      <w:r>
        <w:separator/>
      </w:r>
    </w:p>
  </w:endnote>
  <w:endnote w:type="continuationSeparator" w:id="0">
    <w:p w14:paraId="1A515AD3" w14:textId="77777777" w:rsidR="0033497B" w:rsidRDefault="0033497B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283E684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492F4512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AEF2C" w14:textId="77777777" w:rsidR="0033497B" w:rsidRDefault="0033497B" w:rsidP="008A6C35">
      <w:pPr>
        <w:spacing w:after="0" w:line="240" w:lineRule="auto"/>
      </w:pPr>
      <w:r>
        <w:separator/>
      </w:r>
    </w:p>
  </w:footnote>
  <w:footnote w:type="continuationSeparator" w:id="0">
    <w:p w14:paraId="363932CF" w14:textId="77777777" w:rsidR="0033497B" w:rsidRDefault="0033497B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E42446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97"/>
    <w:rsid w:val="00037522"/>
    <w:rsid w:val="001207EA"/>
    <w:rsid w:val="001976F9"/>
    <w:rsid w:val="0033497B"/>
    <w:rsid w:val="00421E71"/>
    <w:rsid w:val="007F0E7F"/>
    <w:rsid w:val="00811789"/>
    <w:rsid w:val="008A6C35"/>
    <w:rsid w:val="00911B85"/>
    <w:rsid w:val="009549F5"/>
    <w:rsid w:val="00AD6B0F"/>
    <w:rsid w:val="00B05297"/>
    <w:rsid w:val="00CB1088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03D6E"/>
  <w15:chartTrackingRefBased/>
  <w15:docId w15:val="{0F96F66F-1A20-4CD7-BFBA-3142F326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FD4DF-3E8B-4322-9A47-4847492EA6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E03E14-84A1-4C15-88FB-6713746460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034904-DB47-4FE9-9FF4-0A27D35EEA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91121-71f7-40ee-8646-56660feff0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A2ED45-0695-42A7-BA28-F1C31251C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2</TotalTime>
  <Pages>1</Pages>
  <Words>63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2</cp:revision>
  <dcterms:created xsi:type="dcterms:W3CDTF">2020-06-04T11:33:00Z</dcterms:created>
  <dcterms:modified xsi:type="dcterms:W3CDTF">2020-06-04T11:33:00Z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