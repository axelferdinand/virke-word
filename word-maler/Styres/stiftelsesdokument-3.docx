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6C35" w:rsidRDefault="008A6C35" w14:paraId="4323C5E9" w14:textId="77777777"/>
    <w:p w:rsidR="0044113B" w:rsidP="0044113B" w:rsidRDefault="0044113B" w14:paraId="6312C269" w14:textId="42C72F60">
      <w:pPr>
        <w:pStyle w:val="Overskrift1"/>
        <w:rPr>
          <w:rFonts w:ascii="Arial" w:hAnsi="Arial" w:cs="Arial"/>
          <w:b/>
          <w:bCs/>
          <w:color w:val="auto"/>
          <w:sz w:val="40"/>
          <w:szCs w:val="40"/>
        </w:rPr>
      </w:pPr>
      <w:r w:rsidRPr="11261710">
        <w:rPr>
          <w:rFonts w:ascii="Arial" w:hAnsi="Arial" w:cs="Arial"/>
          <w:b/>
          <w:bCs/>
          <w:color w:val="auto"/>
          <w:sz w:val="40"/>
          <w:szCs w:val="40"/>
        </w:rPr>
        <w:t>Stiftelsesdokumen</w:t>
      </w:r>
      <w:r w:rsidR="003D0881">
        <w:rPr>
          <w:rFonts w:ascii="Arial" w:hAnsi="Arial" w:cs="Arial"/>
          <w:b/>
          <w:bCs/>
          <w:color w:val="auto"/>
          <w:sz w:val="40"/>
          <w:szCs w:val="40"/>
        </w:rPr>
        <w:t>t</w:t>
      </w:r>
    </w:p>
    <w:p w:rsidRPr="003D0881" w:rsidR="003D0881" w:rsidP="003D0881" w:rsidRDefault="003D0881" w14:paraId="6E715C13" w14:textId="77777777"/>
    <w:p w:rsidR="0044113B" w:rsidP="0044113B" w:rsidRDefault="0044113B" w14:paraId="08F20320" w14:textId="035FC667">
      <w:pPr>
        <w:rPr>
          <w:rFonts w:ascii="Arial" w:hAnsi="Arial" w:cs="Arial"/>
          <w:sz w:val="20"/>
          <w:szCs w:val="20"/>
        </w:rPr>
      </w:pPr>
      <w:r w:rsidRPr="0044113B">
        <w:rPr>
          <w:rFonts w:ascii="Arial" w:hAnsi="Arial" w:cs="Arial"/>
          <w:sz w:val="20"/>
          <w:szCs w:val="20"/>
        </w:rPr>
        <w:t xml:space="preserve">Den </w:t>
      </w:r>
      <w:sdt>
        <w:sdtPr>
          <w:rPr>
            <w:rFonts w:ascii="Arial" w:hAnsi="Arial" w:cs="Arial"/>
            <w:sz w:val="20"/>
            <w:szCs w:val="20"/>
          </w:rPr>
          <w:id w:val="490999467"/>
          <w:placeholder>
            <w:docPart w:val="8CC53ED2622F401FB9939A22B2D95170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[Dato]</w:t>
          </w:r>
        </w:sdtContent>
      </w:sdt>
      <w:r w:rsidRPr="0044113B">
        <w:rPr>
          <w:rFonts w:ascii="Arial" w:hAnsi="Arial" w:cs="Arial"/>
          <w:sz w:val="20"/>
          <w:szCs w:val="20"/>
        </w:rPr>
        <w:t xml:space="preserve"> besluttet følgende stiftere å stifte aksjeselskapet </w:t>
      </w:r>
      <w:sdt>
        <w:sdtPr>
          <w:rPr>
            <w:rFonts w:ascii="Arial" w:hAnsi="Arial" w:cs="Arial"/>
            <w:sz w:val="20"/>
            <w:szCs w:val="20"/>
          </w:rPr>
          <w:id w:val="-1343001598"/>
          <w:placeholder>
            <w:docPart w:val="EE494F0FBB804E50B32290E35A44FDBC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[Eksempelbedriften AS]</w:t>
          </w:r>
        </w:sdtContent>
      </w:sdt>
      <w:r w:rsidRPr="0044113B">
        <w:rPr>
          <w:rFonts w:ascii="Arial" w:hAnsi="Arial" w:cs="Arial"/>
          <w:sz w:val="20"/>
          <w:szCs w:val="20"/>
        </w:rPr>
        <w:t>:</w:t>
      </w:r>
    </w:p>
    <w:p w:rsidR="0044113B" w:rsidP="0044113B" w:rsidRDefault="0044113B" w14:paraId="0C4B1AB6" w14:textId="77777777">
      <w:pPr>
        <w:rPr>
          <w:rFonts w:ascii="Arial" w:hAnsi="Arial" w:cs="Arial"/>
          <w:sz w:val="20"/>
          <w:szCs w:val="20"/>
        </w:rPr>
      </w:pPr>
    </w:p>
    <w:p w:rsidRPr="0044113B" w:rsidR="0044113B" w:rsidP="0044113B" w:rsidRDefault="001C1070" w14:paraId="218CDF1D" w14:textId="44CAE7BE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36513170"/>
          <w:placeholder>
            <w:docPart w:val="BFAF6C0659C64D0B814B0A170F6A22CC"/>
          </w:placeholder>
          <w:showingPlcHdr/>
          <w:text/>
        </w:sdtPr>
        <w:sdtEndPr/>
        <w:sdtContent>
          <w:r w:rsidRPr="0044113B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[Ola Nordmann]</w:t>
          </w:r>
        </w:sdtContent>
      </w:sdt>
      <w:r w:rsidR="0044113B">
        <w:rPr>
          <w:rFonts w:ascii="Arial" w:hAnsi="Arial" w:cs="Arial"/>
          <w:sz w:val="20"/>
          <w:szCs w:val="20"/>
        </w:rPr>
        <w:t xml:space="preserve"> </w:t>
      </w:r>
      <w:r w:rsidRPr="0044113B" w:rsidR="0044113B">
        <w:rPr>
          <w:rFonts w:ascii="Arial" w:hAnsi="Arial" w:cs="Arial"/>
          <w:sz w:val="20"/>
          <w:szCs w:val="20"/>
        </w:rPr>
        <w:t>(</w:t>
      </w:r>
      <w:proofErr w:type="spellStart"/>
      <w:r w:rsidRPr="0044113B" w:rsidR="0044113B">
        <w:rPr>
          <w:rFonts w:ascii="Arial" w:hAnsi="Arial" w:cs="Arial"/>
          <w:sz w:val="20"/>
          <w:szCs w:val="20"/>
        </w:rPr>
        <w:t>fødselsnr</w:t>
      </w:r>
      <w:proofErr w:type="spellEnd"/>
      <w:r w:rsidRPr="0044113B" w:rsidR="0044113B">
        <w:rPr>
          <w:rFonts w:ascii="Arial" w:hAnsi="Arial" w:cs="Arial"/>
          <w:sz w:val="20"/>
          <w:szCs w:val="20"/>
        </w:rPr>
        <w:t>.</w:t>
      </w:r>
      <w:sdt>
        <w:sdtPr>
          <w:rPr>
            <w:rFonts w:ascii="Arial" w:hAnsi="Arial" w:cs="Arial"/>
            <w:sz w:val="20"/>
            <w:szCs w:val="20"/>
          </w:rPr>
          <w:id w:val="-615438628"/>
          <w:placeholder>
            <w:docPart w:val="9B42B278E42E43AFA621FB2CA53F8E87"/>
          </w:placeholder>
          <w:showingPlcHdr/>
          <w:text/>
        </w:sdtPr>
        <w:sdtEndPr/>
        <w:sdtContent>
          <w:r w:rsidRPr="0044113B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[111111.12345]</w:t>
          </w:r>
        </w:sdtContent>
      </w:sdt>
      <w:r w:rsidRPr="0044113B" w:rsidR="0044113B">
        <w:rPr>
          <w:rFonts w:ascii="Arial" w:hAnsi="Arial" w:cs="Arial"/>
          <w:sz w:val="20"/>
          <w:szCs w:val="20"/>
        </w:rPr>
        <w:t>)</w:t>
      </w:r>
    </w:p>
    <w:p w:rsidRPr="0044113B" w:rsidR="0044113B" w:rsidP="0044113B" w:rsidRDefault="001C1070" w14:paraId="34582856" w14:textId="77777777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880978031"/>
          <w:placeholder>
            <w:docPart w:val="CE4EFECE44524BF5907EB32BF558ED7B"/>
          </w:placeholder>
          <w:showingPlcHdr/>
          <w:text/>
        </w:sdtPr>
        <w:sdtEndPr/>
        <w:sdtContent>
          <w:r w:rsidRPr="0044113B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[Generalåsen 13]</w:t>
          </w:r>
        </w:sdtContent>
      </w:sdt>
    </w:p>
    <w:sdt>
      <w:sdtPr>
        <w:rPr>
          <w:rFonts w:ascii="Arial" w:hAnsi="Arial" w:cs="Arial"/>
          <w:sz w:val="20"/>
          <w:szCs w:val="20"/>
        </w:rPr>
        <w:id w:val="1303352778"/>
        <w:placeholder>
          <w:docPart w:val="DC52E8BAB1AD4B7A8B894C16591AEF5A"/>
        </w:placeholder>
        <w:showingPlcHdr/>
      </w:sdtPr>
      <w:sdtEndPr/>
      <w:sdtContent>
        <w:p w:rsidRPr="0044113B" w:rsidR="0044113B" w:rsidP="0044113B" w:rsidRDefault="0044113B" w14:paraId="35104C0D" w14:textId="77777777">
          <w:pPr>
            <w:rPr>
              <w:rFonts w:ascii="Arial" w:hAnsi="Arial" w:cs="Arial"/>
              <w:sz w:val="20"/>
              <w:szCs w:val="20"/>
            </w:rPr>
          </w:pPr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[1890 Rakkestad]</w:t>
          </w:r>
        </w:p>
      </w:sdtContent>
    </w:sdt>
    <w:p w:rsidRPr="0044113B" w:rsidR="0044113B" w:rsidP="0044113B" w:rsidRDefault="0044113B" w14:paraId="4D425C46" w14:textId="77777777">
      <w:pPr>
        <w:rPr>
          <w:rFonts w:ascii="Arial" w:hAnsi="Arial" w:cs="Arial"/>
          <w:sz w:val="20"/>
          <w:szCs w:val="20"/>
        </w:rPr>
      </w:pPr>
      <w:r w:rsidRPr="0044113B">
        <w:rPr>
          <w:rFonts w:ascii="Arial" w:hAnsi="Arial" w:cs="Arial"/>
          <w:sz w:val="20"/>
          <w:szCs w:val="20"/>
        </w:rPr>
        <w:t xml:space="preserve">som tegner seg for </w:t>
      </w:r>
      <w:sdt>
        <w:sdtPr>
          <w:rPr>
            <w:rFonts w:ascii="Arial" w:hAnsi="Arial" w:cs="Arial"/>
            <w:sz w:val="20"/>
            <w:szCs w:val="20"/>
          </w:rPr>
          <w:id w:val="-1046684167"/>
          <w:placeholder>
            <w:docPart w:val="2D3A4F35815243FABC31CE1250D18647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[51 000]</w:t>
          </w:r>
        </w:sdtContent>
      </w:sdt>
      <w:r w:rsidRPr="0044113B">
        <w:rPr>
          <w:rFonts w:ascii="Arial" w:hAnsi="Arial" w:cs="Arial"/>
          <w:sz w:val="20"/>
          <w:szCs w:val="20"/>
        </w:rPr>
        <w:t xml:space="preserve"> aksjer</w:t>
      </w:r>
    </w:p>
    <w:p w:rsidRPr="0044113B" w:rsidR="0044113B" w:rsidP="0044113B" w:rsidRDefault="0044113B" w14:paraId="05DAC333" w14:textId="77777777">
      <w:pPr>
        <w:rPr>
          <w:rFonts w:ascii="Arial" w:hAnsi="Arial" w:cs="Arial"/>
          <w:sz w:val="20"/>
          <w:szCs w:val="20"/>
        </w:rPr>
      </w:pPr>
    </w:p>
    <w:p w:rsidRPr="0044113B" w:rsidR="0044113B" w:rsidP="0044113B" w:rsidRDefault="001C1070" w14:paraId="347F1FDE" w14:textId="3729437C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764915313"/>
          <w:placeholder>
            <w:docPart w:val="A73F646C1AC448D39DB70787453EB31C"/>
          </w:placeholder>
          <w:showingPlcHdr/>
          <w:text/>
        </w:sdtPr>
        <w:sdtEndPr/>
        <w:sdtContent>
          <w:r w:rsidRPr="0044113B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[Kari Olsen]</w:t>
          </w:r>
        </w:sdtContent>
      </w:sdt>
      <w:r w:rsidR="0044113B">
        <w:rPr>
          <w:rFonts w:ascii="Arial" w:hAnsi="Arial" w:cs="Arial"/>
          <w:sz w:val="20"/>
          <w:szCs w:val="20"/>
        </w:rPr>
        <w:t xml:space="preserve"> </w:t>
      </w:r>
      <w:r w:rsidRPr="0044113B" w:rsidR="0044113B">
        <w:rPr>
          <w:rFonts w:ascii="Arial" w:hAnsi="Arial" w:cs="Arial"/>
          <w:sz w:val="20"/>
          <w:szCs w:val="20"/>
        </w:rPr>
        <w:t>(</w:t>
      </w:r>
      <w:proofErr w:type="spellStart"/>
      <w:r w:rsidRPr="0044113B" w:rsidR="0044113B">
        <w:rPr>
          <w:rFonts w:ascii="Arial" w:hAnsi="Arial" w:cs="Arial"/>
          <w:sz w:val="20"/>
          <w:szCs w:val="20"/>
        </w:rPr>
        <w:t>fødselsnr</w:t>
      </w:r>
      <w:proofErr w:type="spellEnd"/>
      <w:r w:rsidRPr="0044113B" w:rsidR="0044113B">
        <w:rPr>
          <w:rFonts w:ascii="Arial" w:hAnsi="Arial" w:cs="Arial"/>
          <w:sz w:val="20"/>
          <w:szCs w:val="20"/>
        </w:rPr>
        <w:t xml:space="preserve">. </w:t>
      </w:r>
      <w:sdt>
        <w:sdtPr>
          <w:rPr>
            <w:rFonts w:ascii="Arial" w:hAnsi="Arial" w:cs="Arial"/>
            <w:sz w:val="20"/>
            <w:szCs w:val="20"/>
          </w:rPr>
          <w:id w:val="1616247232"/>
          <w:placeholder>
            <w:docPart w:val="DE20FCD678B4406181236ADA072BF1C2"/>
          </w:placeholder>
          <w:showingPlcHdr/>
          <w:text/>
        </w:sdtPr>
        <w:sdtEndPr/>
        <w:sdtContent>
          <w:r w:rsidRPr="0044113B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[111111.25555]</w:t>
          </w:r>
        </w:sdtContent>
      </w:sdt>
      <w:r w:rsidRPr="0044113B" w:rsidR="0044113B">
        <w:rPr>
          <w:rFonts w:ascii="Arial" w:hAnsi="Arial" w:cs="Arial"/>
          <w:sz w:val="20"/>
          <w:szCs w:val="20"/>
        </w:rPr>
        <w:t>)</w:t>
      </w:r>
    </w:p>
    <w:sdt>
      <w:sdtPr>
        <w:rPr>
          <w:rFonts w:ascii="Arial" w:hAnsi="Arial" w:cs="Arial"/>
          <w:sz w:val="20"/>
          <w:szCs w:val="20"/>
        </w:rPr>
        <w:id w:val="92676196"/>
        <w:placeholder>
          <w:docPart w:val="C315A37076994F82A670A3C9DCC404BA"/>
        </w:placeholder>
        <w:showingPlcHdr/>
      </w:sdtPr>
      <w:sdtEndPr/>
      <w:sdtContent>
        <w:p w:rsidRPr="0044113B" w:rsidR="0044113B" w:rsidP="0044113B" w:rsidRDefault="0044113B" w14:paraId="0BF6652A" w14:textId="77777777">
          <w:pPr>
            <w:rPr>
              <w:rFonts w:ascii="Arial" w:hAnsi="Arial" w:cs="Arial"/>
              <w:sz w:val="20"/>
              <w:szCs w:val="20"/>
            </w:rPr>
          </w:pPr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[Styreåsen 10]</w:t>
          </w:r>
        </w:p>
      </w:sdtContent>
    </w:sdt>
    <w:p w:rsidRPr="0044113B" w:rsidR="0044113B" w:rsidP="0044113B" w:rsidRDefault="001C1070" w14:paraId="0693A3C0" w14:textId="77777777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707134145"/>
          <w:placeholder>
            <w:docPart w:val="B7AECED57A894198ADBE84573E476815"/>
          </w:placeholder>
          <w:showingPlcHdr/>
          <w:text/>
        </w:sdtPr>
        <w:sdtEndPr/>
        <w:sdtContent>
          <w:r w:rsidRPr="0044113B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[1634 Gamle Fredrikstad]</w:t>
          </w:r>
        </w:sdtContent>
      </w:sdt>
    </w:p>
    <w:p w:rsidRPr="0044113B" w:rsidR="0044113B" w:rsidP="0044113B" w:rsidRDefault="0044113B" w14:paraId="68FDA5A9" w14:textId="77777777">
      <w:pPr>
        <w:rPr>
          <w:rFonts w:ascii="Arial" w:hAnsi="Arial" w:cs="Arial"/>
          <w:sz w:val="20"/>
          <w:szCs w:val="20"/>
        </w:rPr>
      </w:pPr>
      <w:r w:rsidRPr="0044113B">
        <w:rPr>
          <w:rFonts w:ascii="Arial" w:hAnsi="Arial" w:cs="Arial"/>
          <w:sz w:val="20"/>
          <w:szCs w:val="20"/>
        </w:rPr>
        <w:t xml:space="preserve">som tegner seg for </w:t>
      </w:r>
      <w:sdt>
        <w:sdtPr>
          <w:rPr>
            <w:rFonts w:ascii="Arial" w:hAnsi="Arial" w:cs="Arial"/>
            <w:sz w:val="20"/>
            <w:szCs w:val="20"/>
          </w:rPr>
          <w:id w:val="1697807228"/>
          <w:placeholder>
            <w:docPart w:val="11816992A7284CACB00F8BE50A18CD45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[49 000]</w:t>
          </w:r>
        </w:sdtContent>
      </w:sdt>
      <w:r w:rsidRPr="0044113B">
        <w:rPr>
          <w:rFonts w:ascii="Arial" w:hAnsi="Arial" w:cs="Arial"/>
          <w:sz w:val="20"/>
          <w:szCs w:val="20"/>
        </w:rPr>
        <w:t xml:space="preserve"> aksjer</w:t>
      </w:r>
    </w:p>
    <w:p w:rsidR="0044113B" w:rsidP="0044113B" w:rsidRDefault="0044113B" w14:paraId="17899B7A" w14:textId="450EAF42">
      <w:pPr>
        <w:rPr>
          <w:rFonts w:ascii="Arial" w:hAnsi="Arial" w:cs="Arial"/>
          <w:sz w:val="20"/>
          <w:szCs w:val="20"/>
        </w:rPr>
      </w:pPr>
    </w:p>
    <w:p w:rsidRPr="0044113B" w:rsidR="0044113B" w:rsidP="0044113B" w:rsidRDefault="0044113B" w14:paraId="5F664E31" w14:textId="37C87CAB">
      <w:pPr>
        <w:rPr>
          <w:rFonts w:ascii="Arial" w:hAnsi="Arial" w:cs="Arial"/>
          <w:b/>
          <w:bCs/>
          <w:sz w:val="28"/>
          <w:szCs w:val="28"/>
        </w:rPr>
      </w:pPr>
      <w:r w:rsidRPr="0044113B">
        <w:rPr>
          <w:rFonts w:ascii="Arial" w:hAnsi="Arial" w:cs="Arial"/>
          <w:b/>
          <w:bCs/>
          <w:sz w:val="28"/>
          <w:szCs w:val="28"/>
        </w:rPr>
        <w:t xml:space="preserve">Aksjekapital </w:t>
      </w:r>
    </w:p>
    <w:p w:rsidRPr="0044113B" w:rsidR="0044113B" w:rsidP="0044113B" w:rsidRDefault="0044113B" w14:paraId="5C260CC6" w14:textId="1E492E67">
      <w:pPr>
        <w:rPr>
          <w:rFonts w:ascii="Arial" w:hAnsi="Arial" w:cs="Arial"/>
          <w:sz w:val="20"/>
          <w:szCs w:val="20"/>
        </w:rPr>
      </w:pPr>
      <w:r w:rsidRPr="0044113B">
        <w:rPr>
          <w:rFonts w:ascii="Arial" w:hAnsi="Arial" w:cs="Arial"/>
          <w:sz w:val="20"/>
          <w:szCs w:val="20"/>
        </w:rPr>
        <w:t xml:space="preserve">Selskapets aksjekapital ble tegnet med kr </w:t>
      </w:r>
      <w:sdt>
        <w:sdtPr>
          <w:rPr>
            <w:rFonts w:ascii="Arial" w:hAnsi="Arial" w:cs="Arial"/>
            <w:sz w:val="20"/>
            <w:szCs w:val="20"/>
          </w:rPr>
          <w:id w:val="-1455549828"/>
          <w:placeholder>
            <w:docPart w:val="917FC7E0796E45A18F84A2EDBF165B22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[100 000]</w:t>
          </w:r>
        </w:sdtContent>
      </w:sdt>
      <w:r w:rsidRPr="0044113B">
        <w:rPr>
          <w:rFonts w:ascii="Arial" w:hAnsi="Arial" w:cs="Arial"/>
          <w:sz w:val="20"/>
          <w:szCs w:val="20"/>
        </w:rPr>
        <w:t>,-</w:t>
      </w:r>
      <w:r>
        <w:rPr>
          <w:rFonts w:ascii="Arial" w:hAnsi="Arial" w:cs="Arial"/>
          <w:sz w:val="20"/>
          <w:szCs w:val="20"/>
        </w:rPr>
        <w:t>.</w:t>
      </w:r>
      <w:r w:rsidRPr="0044113B">
        <w:rPr>
          <w:rFonts w:ascii="Arial" w:hAnsi="Arial" w:cs="Arial"/>
          <w:sz w:val="20"/>
          <w:szCs w:val="20"/>
        </w:rPr>
        <w:t xml:space="preserve"> Det ble tegnet totalt </w:t>
      </w:r>
      <w:sdt>
        <w:sdtPr>
          <w:rPr>
            <w:rFonts w:ascii="Arial" w:hAnsi="Arial" w:cs="Arial"/>
            <w:sz w:val="20"/>
            <w:szCs w:val="20"/>
          </w:rPr>
          <w:id w:val="-1689060844"/>
          <w:placeholder>
            <w:docPart w:val="772658F9E05846EABB2FEEC6E52F7DD9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[100 000]</w:t>
          </w:r>
        </w:sdtContent>
      </w:sdt>
      <w:r w:rsidRPr="0044113B">
        <w:rPr>
          <w:rFonts w:ascii="Arial" w:hAnsi="Arial" w:cs="Arial"/>
          <w:sz w:val="20"/>
          <w:szCs w:val="20"/>
        </w:rPr>
        <w:t xml:space="preserve"> aksjer pålydende kr </w:t>
      </w:r>
      <w:sdt>
        <w:sdtPr>
          <w:rPr>
            <w:rFonts w:ascii="Arial" w:hAnsi="Arial" w:cs="Arial"/>
            <w:sz w:val="20"/>
            <w:szCs w:val="20"/>
          </w:rPr>
          <w:id w:val="-1594393448"/>
          <w:placeholder>
            <w:docPart w:val="252F6E6B9E4241AAB80D4332E6B620EB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[1]</w:t>
          </w:r>
        </w:sdtContent>
      </w:sdt>
      <w:r w:rsidRPr="0044113B">
        <w:rPr>
          <w:rFonts w:ascii="Arial" w:hAnsi="Arial" w:cs="Arial"/>
          <w:sz w:val="20"/>
          <w:szCs w:val="20"/>
        </w:rPr>
        <w:t xml:space="preserve"> ,-.</w:t>
      </w:r>
    </w:p>
    <w:p w:rsidR="0044113B" w:rsidP="0044113B" w:rsidRDefault="0044113B" w14:paraId="3AC4F793" w14:textId="7885ED59">
      <w:pPr>
        <w:rPr>
          <w:rFonts w:ascii="Arial" w:hAnsi="Arial" w:cs="Arial"/>
          <w:sz w:val="20"/>
          <w:szCs w:val="20"/>
        </w:rPr>
      </w:pPr>
      <w:r w:rsidRPr="0044113B">
        <w:rPr>
          <w:rFonts w:ascii="Arial" w:hAnsi="Arial" w:cs="Arial"/>
          <w:sz w:val="20"/>
          <w:szCs w:val="20"/>
        </w:rPr>
        <w:t xml:space="preserve">Hele aksjekapitalen skal innbetales snarest og innen </w:t>
      </w:r>
      <w:sdt>
        <w:sdtPr>
          <w:rPr>
            <w:rFonts w:ascii="Arial" w:hAnsi="Arial" w:cs="Arial"/>
            <w:sz w:val="20"/>
            <w:szCs w:val="20"/>
          </w:rPr>
          <w:id w:val="-1315169230"/>
          <w:placeholder>
            <w:docPart w:val="B05C1104364D44E0A650CE4A1B69FE65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[Dato]</w:t>
          </w:r>
        </w:sdtContent>
      </w:sdt>
      <w:r w:rsidRPr="0044113B">
        <w:rPr>
          <w:rFonts w:ascii="Arial" w:hAnsi="Arial" w:cs="Arial"/>
          <w:sz w:val="20"/>
          <w:szCs w:val="20"/>
        </w:rPr>
        <w:t>. Åpningsbalansen følger vedlagt dette stiftelsesdokumentet og er å anse som en del av stiftelsesdokumentet.</w:t>
      </w:r>
    </w:p>
    <w:p w:rsidR="0044113B" w:rsidP="0044113B" w:rsidRDefault="0044113B" w14:paraId="7E774E1A" w14:textId="77777777">
      <w:pPr>
        <w:rPr>
          <w:rFonts w:ascii="Arial" w:hAnsi="Arial" w:cs="Arial"/>
          <w:b/>
          <w:bCs/>
          <w:sz w:val="28"/>
          <w:szCs w:val="28"/>
        </w:rPr>
      </w:pPr>
    </w:p>
    <w:p w:rsidRPr="0044113B" w:rsidR="0044113B" w:rsidP="0044113B" w:rsidRDefault="0044113B" w14:paraId="058D96AC" w14:textId="54917E97">
      <w:pPr>
        <w:rPr>
          <w:rFonts w:ascii="Arial" w:hAnsi="Arial" w:cs="Arial"/>
          <w:b/>
          <w:bCs/>
          <w:sz w:val="28"/>
          <w:szCs w:val="28"/>
        </w:rPr>
      </w:pPr>
      <w:r w:rsidRPr="231D8AD4">
        <w:rPr>
          <w:rFonts w:ascii="Arial" w:hAnsi="Arial" w:cs="Arial"/>
          <w:b/>
          <w:bCs/>
          <w:sz w:val="28"/>
          <w:szCs w:val="28"/>
        </w:rPr>
        <w:t>Vedtekte</w:t>
      </w:r>
      <w:r w:rsidR="003D0881">
        <w:rPr>
          <w:rFonts w:ascii="Arial" w:hAnsi="Arial" w:cs="Arial"/>
          <w:b/>
          <w:bCs/>
          <w:sz w:val="28"/>
          <w:szCs w:val="28"/>
        </w:rPr>
        <w:t>r</w:t>
      </w:r>
    </w:p>
    <w:p w:rsidRPr="0044113B" w:rsidR="0044113B" w:rsidP="0044113B" w:rsidRDefault="0044113B" w14:paraId="2CF31029" w14:textId="77777777">
      <w:pPr>
        <w:rPr>
          <w:rFonts w:ascii="Arial" w:hAnsi="Arial" w:cs="Arial"/>
          <w:sz w:val="20"/>
          <w:szCs w:val="20"/>
        </w:rPr>
      </w:pPr>
      <w:r w:rsidRPr="0044113B">
        <w:rPr>
          <w:rFonts w:ascii="Arial" w:hAnsi="Arial" w:cs="Arial"/>
          <w:sz w:val="20"/>
          <w:szCs w:val="20"/>
        </w:rPr>
        <w:t xml:space="preserve">Stifterne vedtok vedtektene for </w:t>
      </w:r>
      <w:sdt>
        <w:sdtPr>
          <w:rPr>
            <w:rStyle w:val="Plassholdertekst"/>
            <w:highlight w:val="lightGray"/>
          </w:rPr>
          <w:id w:val="448678231"/>
          <w:placeholder>
            <w:docPart w:val="A88EB247B09C48859E450FBE7A17F4C3"/>
          </w:placeholder>
          <w:showingPlcHdr/>
          <w:text/>
        </w:sdtPr>
        <w:sdtEndPr>
          <w:rPr>
            <w:rStyle w:val="Plassholdertekst"/>
          </w:rPr>
        </w:sdtEndPr>
        <w:sdtContent>
          <w:r w:rsidRPr="0044113B">
            <w:rPr>
              <w:rStyle w:val="Plassholdertekst"/>
              <w:highlight w:val="lightGray"/>
            </w:rPr>
            <w:t>[Eksempelbedriften AS]</w:t>
          </w:r>
        </w:sdtContent>
      </w:sdt>
      <w:r w:rsidRPr="0044113B">
        <w:rPr>
          <w:rStyle w:val="Plassholdertekst"/>
          <w:highlight w:val="lightGray"/>
        </w:rPr>
        <w:t>.</w:t>
      </w:r>
      <w:r w:rsidRPr="0044113B">
        <w:rPr>
          <w:rFonts w:ascii="Arial" w:hAnsi="Arial" w:cs="Arial"/>
          <w:sz w:val="20"/>
          <w:szCs w:val="20"/>
        </w:rPr>
        <w:t xml:space="preserve"> Vedtektene følger vedlagt dette stiftelsesdokumentet og er å anse som en del av stiftelsesdokumentet.</w:t>
      </w:r>
    </w:p>
    <w:p w:rsidRPr="0044113B" w:rsidR="0044113B" w:rsidP="0044113B" w:rsidRDefault="0044113B" w14:paraId="44EF578F" w14:textId="77777777">
      <w:pPr>
        <w:rPr>
          <w:rFonts w:ascii="Arial" w:hAnsi="Arial" w:cs="Arial"/>
          <w:sz w:val="20"/>
          <w:szCs w:val="20"/>
        </w:rPr>
      </w:pPr>
    </w:p>
    <w:p w:rsidRPr="0044113B" w:rsidR="0044113B" w:rsidP="0044113B" w:rsidRDefault="0044113B" w14:paraId="1770C89B" w14:textId="05AB014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Stiftelsesomkostninger</w:t>
      </w:r>
    </w:p>
    <w:p w:rsidR="0044113B" w:rsidP="0044113B" w:rsidRDefault="0044113B" w14:paraId="50638B3C" w14:textId="28BF7E04">
      <w:r w:rsidRPr="0044113B">
        <w:rPr>
          <w:rFonts w:ascii="Arial" w:hAnsi="Arial" w:cs="Arial"/>
          <w:sz w:val="20"/>
          <w:szCs w:val="20"/>
        </w:rPr>
        <w:t xml:space="preserve">Omkostningene ved selskapets stiftelse skal dekkes av selskapet. Disse antas å utgjøre kr </w:t>
      </w:r>
      <w:sdt>
        <w:sdtPr>
          <w:rPr>
            <w:rFonts w:ascii="Arial" w:hAnsi="Arial" w:cs="Arial"/>
            <w:sz w:val="20"/>
            <w:szCs w:val="20"/>
          </w:rPr>
          <w:id w:val="957684539"/>
          <w:placeholder>
            <w:docPart w:val="44B4CA3BD7C944D98C7A3734C2CEFEBA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[10 000]</w:t>
          </w:r>
        </w:sdtContent>
      </w:sdt>
      <w:r w:rsidRPr="0044113B">
        <w:rPr>
          <w:rFonts w:ascii="Arial" w:hAnsi="Arial" w:cs="Arial"/>
          <w:sz w:val="20"/>
          <w:szCs w:val="20"/>
        </w:rPr>
        <w:t>,- og er beregnet av gebyr til Foretaksregistret og annen bistand.</w:t>
      </w:r>
      <w:r w:rsidRPr="0044113B">
        <w:t xml:space="preserve"> </w:t>
      </w:r>
      <w:r>
        <w:t xml:space="preserve">Til dekning av stiftelsesutgifter betaler stifterne overkurs for aksjene slik at hver aksje betales med kr </w:t>
      </w:r>
      <w:sdt>
        <w:sdtPr>
          <w:id w:val="-584840778"/>
          <w:placeholder>
            <w:docPart w:val="9D1259473BA1491BAB475977163A855D"/>
          </w:placeholder>
          <w:showingPlcHdr/>
          <w:text/>
        </w:sdtPr>
        <w:sdtEndPr/>
        <w:sdtContent>
          <w:r w:rsidRPr="00AC7636">
            <w:rPr>
              <w:rStyle w:val="Plassholdertekst"/>
              <w:highlight w:val="lightGray"/>
            </w:rPr>
            <w:t>[1,10]</w:t>
          </w:r>
        </w:sdtContent>
      </w:sdt>
      <w:r>
        <w:t>.</w:t>
      </w:r>
    </w:p>
    <w:p w:rsidR="00FB68FD" w:rsidP="00FD0E3F" w:rsidRDefault="00FB68FD" w14:paraId="5F8EB3F6" w14:textId="55522D9A">
      <w:pPr>
        <w:rPr>
          <w:rFonts w:ascii="Arial" w:hAnsi="Arial" w:cs="Arial"/>
          <w:sz w:val="20"/>
          <w:szCs w:val="20"/>
        </w:rPr>
      </w:pPr>
    </w:p>
    <w:p w:rsidRPr="0044113B" w:rsidR="0044113B" w:rsidP="0044113B" w:rsidRDefault="0044113B" w14:paraId="12960F73" w14:textId="7DFAF66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Valg</w:t>
      </w:r>
    </w:p>
    <w:p w:rsidRPr="0044113B" w:rsidR="0044113B" w:rsidP="3A213E30" w:rsidRDefault="0044113B" w14:paraId="5FEC8F0F" w14:textId="77777777">
      <w:pPr>
        <w:rPr>
          <w:rFonts w:ascii="Arial" w:hAnsi="Arial" w:cs="Arial"/>
          <w:sz w:val="20"/>
          <w:szCs w:val="20"/>
        </w:rPr>
      </w:pPr>
      <w:r w:rsidRPr="3A213E30" w:rsidR="0044113B">
        <w:rPr>
          <w:rFonts w:ascii="Arial" w:hAnsi="Arial" w:cs="Arial"/>
          <w:sz w:val="20"/>
          <w:szCs w:val="20"/>
        </w:rPr>
        <w:t>I henhold til vedtektenes bestemmelser ble følgende styre valgt:</w:t>
      </w:r>
    </w:p>
    <w:p w:rsidRPr="0044113B" w:rsidR="0044113B" w:rsidP="3A213E30" w:rsidRDefault="0044113B" w14:paraId="113921A5" w14:textId="77777777">
      <w:pPr>
        <w:rPr>
          <w:rFonts w:ascii="Arial" w:hAnsi="Arial" w:cs="Arial"/>
          <w:sz w:val="20"/>
          <w:szCs w:val="20"/>
        </w:rPr>
      </w:pPr>
    </w:p>
    <w:p w:rsidRPr="0044113B" w:rsidR="0044113B" w:rsidP="0B072B08" w:rsidRDefault="0044113B" w14:paraId="57CC7FB2" w14:textId="77777777">
      <w:pPr>
        <w:rPr>
          <w:rFonts w:ascii="Arial" w:hAnsi="Arial" w:cs="Arial"/>
          <w:sz w:val="20"/>
          <w:szCs w:val="20"/>
        </w:rPr>
      </w:pPr>
      <w:r w:rsidRPr="0B072B08" w:rsidR="0044113B">
        <w:rPr>
          <w:rFonts w:ascii="Arial" w:hAnsi="Arial" w:cs="Arial"/>
          <w:sz w:val="20"/>
          <w:szCs w:val="20"/>
        </w:rPr>
        <w:t>Styreleder:</w:t>
      </w:r>
      <w:r w:rsidRPr="0044113B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724960649"/>
          <w:placeholder>
            <w:docPart w:val="2C0BB8D7A8714B05937CA55A64FFCF4C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highlight w:val="lightGray"/>
            </w:rPr>
            <w:t>[Kari Olsen]</w:t>
          </w:r>
        </w:sdtContent>
      </w:sdt>
    </w:p>
    <w:p w:rsidRPr="0044113B" w:rsidR="0044113B" w:rsidP="0B072B08" w:rsidRDefault="0044113B" w14:paraId="5B4BB7D0" w14:textId="7777777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0"/>
          <w:szCs w:val="20"/>
        </w:rPr>
      </w:pPr>
      <w:r w:rsidRPr="0B072B08" w:rsidR="0044113B">
        <w:rPr>
          <w:rFonts w:ascii="Arial" w:hAnsi="Arial" w:cs="Arial"/>
          <w:sz w:val="20"/>
          <w:szCs w:val="20"/>
        </w:rPr>
        <w:t>Styremedlem:</w:t>
      </w:r>
      <w:r w:rsidRPr="0044113B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2078272488"/>
          <w:placeholder>
            <w:docPart w:val="FD4BEA63ECE141A88E04C37A9A2501E6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highlight w:val="lightGray"/>
            </w:rPr>
            <w:t>[Ola Nordmann]</w:t>
          </w:r>
        </w:sdtContent>
      </w:sdt>
    </w:p>
    <w:p w:rsidRPr="0044113B" w:rsidR="0044113B" w:rsidP="0B072B08" w:rsidRDefault="0044113B" w14:paraId="02D792D7" w14:textId="7777777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0"/>
          <w:szCs w:val="20"/>
        </w:rPr>
      </w:pPr>
      <w:r w:rsidRPr="0B072B08" w:rsidR="0044113B">
        <w:rPr>
          <w:rFonts w:ascii="Arial" w:hAnsi="Arial" w:cs="Arial"/>
          <w:sz w:val="20"/>
          <w:szCs w:val="20"/>
        </w:rPr>
        <w:t>Varamedlem:</w:t>
      </w:r>
      <w:r w:rsidRPr="0044113B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84040130"/>
          <w:placeholder>
            <w:docPart w:val="E6AC67100EAF4BD5974136072A16D174"/>
          </w:placeholder>
          <w:showingPlcHdr/>
          <w:text/>
        </w:sdtPr>
        <w:sdtEndPr/>
        <w:sdtContent>
          <w:r w:rsidRPr="0044113B">
            <w:rPr>
              <w:rStyle w:val="Plassholdertekst"/>
              <w:rFonts w:ascii="Arial" w:hAnsi="Arial" w:cs="Arial"/>
              <w:highlight w:val="lightGray"/>
            </w:rPr>
            <w:t>[Peder Ås]</w:t>
          </w:r>
        </w:sdtContent>
      </w:sdt>
    </w:p>
    <w:p w:rsidRPr="0044113B" w:rsidR="0044113B" w:rsidP="3A213E30" w:rsidRDefault="0044113B" w14:paraId="2328E147" w14:textId="77777777" w14:noSpellErr="1">
      <w:pPr>
        <w:rPr>
          <w:rFonts w:ascii="Arial" w:hAnsi="Arial" w:cs="Arial"/>
          <w:sz w:val="20"/>
          <w:szCs w:val="20"/>
        </w:rPr>
      </w:pPr>
    </w:p>
    <w:p w:rsidR="72884926" w:rsidP="3A213E30" w:rsidRDefault="72884926" w14:paraId="0FDDBC7E" w14:textId="04F636F1">
      <w:pPr>
        <w:pStyle w:val="Normal"/>
        <w:rPr>
          <w:rFonts w:ascii="Arial" w:hAnsi="Arial" w:cs="Arial"/>
          <w:sz w:val="20"/>
          <w:szCs w:val="20"/>
        </w:rPr>
      </w:pPr>
      <w:r w:rsidRPr="3A213E30" w:rsidR="72884926">
        <w:rPr>
          <w:rFonts w:ascii="Arial" w:hAnsi="Arial" w:cs="Arial"/>
          <w:sz w:val="20"/>
          <w:szCs w:val="20"/>
          <w:u w:val="single"/>
        </w:rPr>
        <w:t>Revisor</w:t>
      </w:r>
      <w:r w:rsidRPr="3A213E30" w:rsidR="72884926">
        <w:rPr>
          <w:rFonts w:ascii="Arial" w:hAnsi="Arial" w:cs="Arial"/>
          <w:sz w:val="20"/>
          <w:szCs w:val="20"/>
        </w:rPr>
        <w:t xml:space="preserve"> (fjern alternativet som ikke passer):</w:t>
      </w:r>
    </w:p>
    <w:p w:rsidR="24204C20" w:rsidP="3A213E30" w:rsidRDefault="24204C20" w14:paraId="4C0E9085" w14:textId="00B8523B">
      <w:pPr>
        <w:pStyle w:val="Normal"/>
        <w:rPr>
          <w:rFonts w:ascii="Arial" w:hAnsi="Arial" w:cs="Arial"/>
          <w:sz w:val="20"/>
          <w:szCs w:val="20"/>
        </w:rPr>
      </w:pPr>
    </w:p>
    <w:p w:rsidR="72884926" w:rsidP="3A213E30" w:rsidRDefault="72884926" w14:paraId="7C359623" w14:textId="47843574">
      <w:pPr>
        <w:pStyle w:val="Normal"/>
        <w:rPr>
          <w:rFonts w:ascii="Arial" w:hAnsi="Arial" w:cs="Arial"/>
          <w:sz w:val="20"/>
          <w:szCs w:val="20"/>
        </w:rPr>
      </w:pPr>
      <w:r w:rsidRPr="3A213E30" w:rsidR="72884926">
        <w:rPr>
          <w:rFonts w:ascii="Arial" w:hAnsi="Arial" w:cs="Arial"/>
          <w:sz w:val="20"/>
          <w:szCs w:val="20"/>
        </w:rPr>
        <w:t>Ved revisor:</w:t>
      </w:r>
    </w:p>
    <w:p w:rsidRPr="0044113B" w:rsidR="0044113B" w:rsidP="3A213E30" w:rsidRDefault="001C1070" w14:paraId="725729D9" w14:textId="77777777">
      <w:pPr>
        <w:rPr>
          <w:rFonts w:ascii="Arial" w:hAnsi="Arial" w:cs="Arial"/>
          <w:sz w:val="20"/>
          <w:szCs w:val="20"/>
        </w:rPr>
      </w:pPr>
      <w:sdt>
        <w:sdtPr>
          <w:id w:val="1539239619"/>
          <w:showingPlcHdr/>
          <w:placeholder>
            <w:docPart w:val="544A13C09B1249A88DDB72A492BC3531"/>
          </w:placeholder>
          <w:rPr>
            <w:rFonts w:ascii="Arial" w:hAnsi="Arial" w:cs="Arial"/>
          </w:rPr>
        </w:sdtPr>
        <w:sdtContent>
          <w:r w:rsidRPr="3A213E30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[Revisjonsfirmaet]</w:t>
          </w:r>
        </w:sdtContent>
      </w:sdt>
      <w:r w:rsidRPr="3A213E30" w:rsidR="0044113B">
        <w:rPr>
          <w:rFonts w:ascii="Arial" w:hAnsi="Arial" w:cs="Arial"/>
          <w:sz w:val="20"/>
          <w:szCs w:val="20"/>
        </w:rPr>
        <w:t xml:space="preserve">, org.nr. </w:t>
      </w:r>
      <w:sdt>
        <w:sdtPr>
          <w:id w:val="448212899"/>
          <w:showingPlcHdr/>
          <w:placeholder>
            <w:docPart w:val="B43400768A26462E90100AEA39822961"/>
          </w:placeholder>
          <w:rPr>
            <w:rFonts w:ascii="Arial" w:hAnsi="Arial" w:cs="Arial"/>
          </w:rPr>
        </w:sdtPr>
        <w:sdtContent>
          <w:r w:rsidRPr="3A213E30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[999 999 999]</w:t>
          </w:r>
        </w:sdtContent>
      </w:sdt>
      <w:r w:rsidRPr="3A213E30" w:rsidR="0044113B">
        <w:rPr>
          <w:rFonts w:ascii="Arial" w:hAnsi="Arial" w:cs="Arial"/>
          <w:sz w:val="20"/>
          <w:szCs w:val="20"/>
        </w:rPr>
        <w:t xml:space="preserve"> </w:t>
      </w:r>
      <w:sdt>
        <w:sdtPr>
          <w:id w:val="-1835524740"/>
          <w:showingPlcHdr/>
          <w:placeholder>
            <w:docPart w:val="57F3706964B2488B812BA129A266E715"/>
          </w:placeholder>
          <w:rPr>
            <w:rFonts w:ascii="Arial" w:hAnsi="Arial" w:cs="Arial"/>
          </w:rPr>
        </w:sdtPr>
        <w:sdtContent>
          <w:r w:rsidRPr="3A213E30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[Styrerevisjon DA]</w:t>
          </w:r>
        </w:sdtContent>
      </w:sdt>
      <w:r w:rsidRPr="3A213E30" w:rsidR="0044113B">
        <w:rPr>
          <w:rFonts w:ascii="Arial" w:hAnsi="Arial" w:cs="Arial"/>
          <w:sz w:val="20"/>
          <w:szCs w:val="20"/>
        </w:rPr>
        <w:t xml:space="preserve">, </w:t>
      </w:r>
      <w:sdt>
        <w:sdtPr>
          <w:id w:val="-729305741"/>
          <w:showingPlcHdr/>
          <w:placeholder>
            <w:docPart w:val="AF484C8E363D4F2E827A5DB53425FC41"/>
          </w:placeholder>
          <w:rPr>
            <w:rFonts w:ascii="Arial" w:hAnsi="Arial" w:cs="Arial"/>
          </w:rPr>
        </w:sdtPr>
        <w:sdtContent>
          <w:r w:rsidRPr="3A213E30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[Revisjonsveien 1]</w:t>
          </w:r>
        </w:sdtContent>
      </w:sdt>
      <w:r w:rsidRPr="3A213E30" w:rsidR="0044113B">
        <w:rPr>
          <w:rFonts w:ascii="Arial" w:hAnsi="Arial" w:cs="Arial"/>
          <w:sz w:val="20"/>
          <w:szCs w:val="20"/>
        </w:rPr>
        <w:t xml:space="preserve">, </w:t>
      </w:r>
      <w:sdt>
        <w:sdtPr>
          <w:id w:val="958539389"/>
          <w:showingPlcHdr/>
          <w:placeholder>
            <w:docPart w:val="9CC46FCDF3C445F7B770A619828EE1CB"/>
          </w:placeholder>
          <w:rPr>
            <w:rFonts w:ascii="Arial" w:hAnsi="Arial" w:cs="Arial"/>
          </w:rPr>
        </w:sdtPr>
        <w:sdtContent>
          <w:r w:rsidRPr="3A213E30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[0400 Oslo]</w:t>
          </w:r>
        </w:sdtContent>
      </w:sdt>
    </w:p>
    <w:p w:rsidRPr="0044113B" w:rsidR="0044113B" w:rsidP="3A213E30" w:rsidRDefault="0044113B" w14:paraId="14ED5E80" w14:textId="77777777">
      <w:pPr>
        <w:rPr>
          <w:rFonts w:ascii="Arial" w:hAnsi="Arial" w:cs="Arial"/>
          <w:sz w:val="20"/>
          <w:szCs w:val="20"/>
        </w:rPr>
      </w:pPr>
      <w:r w:rsidRPr="3A213E30" w:rsidR="0044113B">
        <w:rPr>
          <w:rFonts w:ascii="Arial" w:hAnsi="Arial" w:cs="Arial"/>
          <w:sz w:val="20"/>
          <w:szCs w:val="20"/>
        </w:rPr>
        <w:t xml:space="preserve">v/ partner </w:t>
      </w:r>
      <w:sdt>
        <w:sdtPr>
          <w:id w:val="1614399197"/>
          <w:showingPlcHdr/>
          <w:placeholder>
            <w:docPart w:val="79D18F7C152F4B6893753F50EC9304A4"/>
          </w:placeholder>
          <w:rPr>
            <w:rFonts w:ascii="Arial" w:hAnsi="Arial" w:cs="Arial"/>
          </w:rPr>
        </w:sdtPr>
        <w:sdtContent>
          <w:r w:rsidRPr="3A213E30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[Sture Hansen]</w:t>
          </w:r>
        </w:sdtContent>
      </w:sdt>
      <w:r w:rsidRPr="3A213E30" w:rsidR="0044113B">
        <w:rPr>
          <w:rFonts w:ascii="Arial" w:hAnsi="Arial" w:cs="Arial"/>
          <w:sz w:val="20"/>
          <w:szCs w:val="20"/>
        </w:rPr>
        <w:t xml:space="preserve"> ble valgt som selskapets revisor.</w:t>
      </w:r>
    </w:p>
    <w:p w:rsidR="24204C20" w:rsidP="3A213E30" w:rsidRDefault="24204C20" w14:paraId="33DF7B0C" w14:textId="1B755785">
      <w:pPr>
        <w:pStyle w:val="Normal"/>
        <w:rPr>
          <w:rFonts w:ascii="Arial" w:hAnsi="Arial" w:cs="Arial"/>
          <w:sz w:val="20"/>
          <w:szCs w:val="20"/>
        </w:rPr>
      </w:pPr>
    </w:p>
    <w:p w:rsidR="7F63B320" w:rsidP="3A213E30" w:rsidRDefault="7F63B320" w14:paraId="1A97433E" w14:textId="2AEA1F27">
      <w:pPr>
        <w:pStyle w:val="Normal"/>
        <w:rPr>
          <w:rFonts w:ascii="Arial" w:hAnsi="Arial" w:cs="Arial"/>
          <w:sz w:val="20"/>
          <w:szCs w:val="20"/>
        </w:rPr>
      </w:pPr>
      <w:r w:rsidRPr="3A213E30" w:rsidR="7F63B320">
        <w:rPr>
          <w:rFonts w:ascii="Arial" w:hAnsi="Arial" w:cs="Arial"/>
          <w:sz w:val="20"/>
          <w:szCs w:val="20"/>
        </w:rPr>
        <w:t>Uten revisor:</w:t>
      </w:r>
    </w:p>
    <w:p w:rsidR="7F63B320" w:rsidP="3A213E30" w:rsidRDefault="7F63B320" w14:paraId="71E35769" w14:textId="18F491C3">
      <w:pPr>
        <w:spacing w:line="257" w:lineRule="auto"/>
        <w:rPr>
          <w:rFonts w:ascii="Arial" w:hAnsi="Arial" w:cs="Arial"/>
          <w:noProof w:val="0"/>
          <w:sz w:val="20"/>
          <w:szCs w:val="20"/>
          <w:lang w:val="nb-NO"/>
        </w:rPr>
      </w:pPr>
      <w:r w:rsidRPr="3A213E30" w:rsidR="7F63B320">
        <w:rPr>
          <w:rFonts w:ascii="Arial" w:hAnsi="Arial" w:cs="Arial"/>
          <w:noProof w:val="0"/>
          <w:sz w:val="20"/>
          <w:szCs w:val="20"/>
          <w:lang w:val="nb-NO"/>
        </w:rPr>
        <w:t>Selskapet oppfyller vilkårene i aksjeloven § 7-6 til å unnlate revisjon.</w:t>
      </w:r>
    </w:p>
    <w:p w:rsidRPr="0044113B" w:rsidR="0044113B" w:rsidP="3A213E30" w:rsidRDefault="0044113B" w14:paraId="4CAC5818" w14:textId="0FBEB2B4">
      <w:pPr>
        <w:pStyle w:val="Normal"/>
        <w:rPr>
          <w:rFonts w:ascii="Arial" w:hAnsi="Arial" w:cs="Arial"/>
        </w:rPr>
      </w:pPr>
    </w:p>
    <w:p w:rsidR="0044113B" w:rsidP="0044113B" w:rsidRDefault="0044113B" w14:paraId="4D04E938" w14:textId="3BE6AC0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Underskrifter</w:t>
      </w:r>
    </w:p>
    <w:p w:rsidRPr="0044113B" w:rsidR="0044113B" w:rsidP="0044113B" w:rsidRDefault="0044113B" w14:paraId="086F4D29" w14:textId="3D0F4C22">
      <w:pPr>
        <w:rPr>
          <w:rFonts w:ascii="Arial" w:hAnsi="Arial" w:cs="Arial"/>
          <w:sz w:val="20"/>
          <w:szCs w:val="20"/>
        </w:rPr>
      </w:pPr>
      <w:r w:rsidRPr="0044113B">
        <w:rPr>
          <w:rFonts w:ascii="Arial" w:hAnsi="Arial" w:cs="Arial"/>
          <w:sz w:val="20"/>
          <w:szCs w:val="20"/>
        </w:rPr>
        <w:t xml:space="preserve">Blankett for registrering i Enhetsregisteret ble utfylt med opplysninger overensstemmende med stiftelsesdokumentet. </w:t>
      </w:r>
    </w:p>
    <w:p w:rsidRPr="0044113B" w:rsidR="0044113B" w:rsidP="0044113B" w:rsidRDefault="0044113B" w14:paraId="7B580EB7" w14:textId="0EE89011">
      <w:pPr>
        <w:rPr>
          <w:rFonts w:ascii="Arial" w:hAnsi="Arial" w:cs="Arial"/>
          <w:sz w:val="20"/>
          <w:szCs w:val="20"/>
        </w:rPr>
      </w:pPr>
      <w:proofErr w:type="gramStart"/>
      <w:r w:rsidRPr="0044113B">
        <w:rPr>
          <w:rFonts w:ascii="Arial" w:hAnsi="Arial" w:cs="Arial"/>
          <w:sz w:val="20"/>
          <w:szCs w:val="20"/>
        </w:rPr>
        <w:t>Undertegnede</w:t>
      </w:r>
      <w:proofErr w:type="gramEnd"/>
      <w:r w:rsidRPr="0044113B">
        <w:rPr>
          <w:rFonts w:ascii="Arial" w:hAnsi="Arial" w:cs="Arial"/>
          <w:sz w:val="20"/>
          <w:szCs w:val="20"/>
        </w:rPr>
        <w:t xml:space="preserve"> erklærer med sine underskrifter selskapet som stiftet.</w:t>
      </w:r>
    </w:p>
    <w:p w:rsidRPr="0044113B" w:rsidR="0044113B" w:rsidP="0044113B" w:rsidRDefault="0044113B" w14:paraId="7C396BD4" w14:textId="77777777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id w:val="1081956175"/>
        <w:placeholder>
          <w:docPart w:val="26BC14DBC3234782BC4D0BB710F9D83D"/>
        </w:placeholder>
        <w:showingPlcHdr/>
      </w:sdtPr>
      <w:sdtEndPr/>
      <w:sdtContent>
        <w:p w:rsidRPr="0044113B" w:rsidR="0044113B" w:rsidP="0044113B" w:rsidRDefault="0044113B" w14:paraId="41EA8CD7" w14:textId="77777777">
          <w:pPr>
            <w:rPr>
              <w:rFonts w:ascii="Arial" w:hAnsi="Arial" w:cs="Arial"/>
              <w:sz w:val="20"/>
              <w:szCs w:val="20"/>
            </w:rPr>
          </w:pPr>
          <w:r w:rsidRP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[Sted/dato]</w:t>
          </w:r>
        </w:p>
      </w:sdtContent>
    </w:sdt>
    <w:p w:rsidRPr="0044113B" w:rsidR="0044113B" w:rsidP="0044113B" w:rsidRDefault="0044113B" w14:paraId="0A46A6D4" w14:textId="77777777">
      <w:pPr>
        <w:rPr>
          <w:rFonts w:ascii="Arial" w:hAnsi="Arial" w:cs="Arial"/>
          <w:sz w:val="20"/>
          <w:szCs w:val="20"/>
        </w:rPr>
      </w:pPr>
    </w:p>
    <w:p w:rsidRPr="0044113B" w:rsidR="0044113B" w:rsidP="0044113B" w:rsidRDefault="0044113B" w14:paraId="537ADB52" w14:textId="77777777">
      <w:pPr>
        <w:rPr>
          <w:rFonts w:ascii="Arial" w:hAnsi="Arial" w:cs="Arial"/>
          <w:sz w:val="20"/>
          <w:szCs w:val="20"/>
        </w:rPr>
      </w:pPr>
    </w:p>
    <w:p w:rsidRPr="0044113B" w:rsidR="0044113B" w:rsidP="0044113B" w:rsidRDefault="0044113B" w14:paraId="2B3CBD7F" w14:textId="77777777">
      <w:pPr>
        <w:rPr>
          <w:rFonts w:ascii="Arial" w:hAnsi="Arial" w:cs="Arial"/>
          <w:sz w:val="20"/>
          <w:szCs w:val="20"/>
        </w:rPr>
      </w:pPr>
      <w:r w:rsidRPr="0044113B">
        <w:rPr>
          <w:rFonts w:ascii="Arial" w:hAnsi="Arial" w:cs="Arial"/>
          <w:sz w:val="20"/>
          <w:szCs w:val="20"/>
        </w:rPr>
        <w:t>_______________</w:t>
      </w:r>
      <w:r w:rsidRPr="0044113B">
        <w:rPr>
          <w:rFonts w:ascii="Arial" w:hAnsi="Arial" w:cs="Arial"/>
          <w:sz w:val="20"/>
          <w:szCs w:val="20"/>
        </w:rPr>
        <w:tab/>
      </w:r>
      <w:r w:rsidRPr="0044113B">
        <w:rPr>
          <w:rFonts w:ascii="Arial" w:hAnsi="Arial" w:cs="Arial"/>
          <w:sz w:val="20"/>
          <w:szCs w:val="20"/>
        </w:rPr>
        <w:tab/>
      </w:r>
      <w:r w:rsidRPr="0044113B">
        <w:rPr>
          <w:rFonts w:ascii="Arial" w:hAnsi="Arial" w:cs="Arial"/>
          <w:sz w:val="20"/>
          <w:szCs w:val="20"/>
        </w:rPr>
        <w:tab/>
      </w:r>
      <w:r w:rsidRPr="0044113B">
        <w:rPr>
          <w:rFonts w:ascii="Arial" w:hAnsi="Arial" w:cs="Arial"/>
          <w:sz w:val="20"/>
          <w:szCs w:val="20"/>
        </w:rPr>
        <w:tab/>
      </w:r>
      <w:r w:rsidRPr="0044113B">
        <w:rPr>
          <w:rFonts w:ascii="Arial" w:hAnsi="Arial" w:cs="Arial"/>
          <w:sz w:val="20"/>
          <w:szCs w:val="20"/>
        </w:rPr>
        <w:tab/>
      </w:r>
      <w:r w:rsidRPr="0044113B">
        <w:rPr>
          <w:rFonts w:ascii="Arial" w:hAnsi="Arial" w:cs="Arial"/>
          <w:sz w:val="20"/>
          <w:szCs w:val="20"/>
        </w:rPr>
        <w:t xml:space="preserve">________________ </w:t>
      </w:r>
    </w:p>
    <w:p w:rsidRPr="0044113B" w:rsidR="0044113B" w:rsidP="0044113B" w:rsidRDefault="001C1070" w14:paraId="543E6968" w14:textId="0AEB9C3E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832413644"/>
          <w:placeholder>
            <w:docPart w:val="372CFF833D9848EDA46784EBFA161D3F"/>
          </w:placeholder>
          <w:showingPlcHdr/>
          <w:text/>
        </w:sdtPr>
        <w:sdtEndPr/>
        <w:sdtContent>
          <w:r w:rsidRPr="0044113B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[Ola Nordmann]</w:t>
          </w:r>
        </w:sdtContent>
      </w:sdt>
      <w:r w:rsidRPr="0044113B" w:rsidR="0044113B">
        <w:rPr>
          <w:rFonts w:ascii="Arial" w:hAnsi="Arial" w:cs="Arial"/>
          <w:sz w:val="20"/>
          <w:szCs w:val="20"/>
        </w:rPr>
        <w:tab/>
      </w:r>
      <w:r w:rsidRPr="0044113B" w:rsidR="0044113B">
        <w:rPr>
          <w:rFonts w:ascii="Arial" w:hAnsi="Arial" w:cs="Arial"/>
          <w:sz w:val="20"/>
          <w:szCs w:val="20"/>
        </w:rPr>
        <w:tab/>
      </w:r>
      <w:r w:rsidRPr="0044113B" w:rsidR="0044113B">
        <w:rPr>
          <w:rFonts w:ascii="Arial" w:hAnsi="Arial" w:cs="Arial"/>
          <w:sz w:val="20"/>
          <w:szCs w:val="20"/>
        </w:rPr>
        <w:tab/>
      </w:r>
      <w:r w:rsidRPr="0044113B" w:rsidR="0044113B">
        <w:rPr>
          <w:rFonts w:ascii="Arial" w:hAnsi="Arial" w:cs="Arial"/>
          <w:sz w:val="20"/>
          <w:szCs w:val="20"/>
        </w:rPr>
        <w:tab/>
      </w:r>
      <w:r w:rsidR="0044113B">
        <w:rPr>
          <w:rFonts w:ascii="Arial" w:hAnsi="Arial" w:cs="Arial"/>
          <w:sz w:val="20"/>
          <w:szCs w:val="20"/>
        </w:rPr>
        <w:tab/>
      </w:r>
      <w:r w:rsidRPr="0044113B" w:rsidR="0044113B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484434663"/>
          <w:placeholder>
            <w:docPart w:val="76400089B91D474FBF0F12EBC6061844"/>
          </w:placeholder>
          <w:showingPlcHdr/>
          <w:text/>
        </w:sdtPr>
        <w:sdtEndPr/>
        <w:sdtContent>
          <w:r w:rsidRPr="0044113B" w:rsidR="0044113B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[Kari Olsen]</w:t>
          </w:r>
        </w:sdtContent>
      </w:sdt>
    </w:p>
    <w:p w:rsidRPr="0044113B" w:rsidR="0044113B" w:rsidP="0044113B" w:rsidRDefault="0044113B" w14:paraId="1B617D67" w14:textId="77777777">
      <w:pPr>
        <w:rPr>
          <w:rFonts w:ascii="Arial" w:hAnsi="Arial" w:cs="Arial"/>
          <w:b/>
          <w:bCs/>
          <w:sz w:val="28"/>
          <w:szCs w:val="28"/>
        </w:rPr>
      </w:pPr>
    </w:p>
    <w:p w:rsidRPr="0044113B" w:rsidR="00F70DCF" w:rsidP="00F70DCF" w:rsidRDefault="00F70DCF" w14:paraId="009ADD4E" w14:textId="77777777">
      <w:pPr>
        <w:rPr>
          <w:rFonts w:ascii="Arial" w:hAnsi="Arial" w:cs="Arial"/>
        </w:rPr>
      </w:pPr>
    </w:p>
    <w:p w:rsidRPr="0044113B" w:rsidR="00F70DCF" w:rsidP="00F70DCF" w:rsidRDefault="00F70DCF" w14:paraId="5028B341" w14:textId="77777777">
      <w:pPr>
        <w:rPr>
          <w:rFonts w:ascii="Arial" w:hAnsi="Arial" w:cs="Arial"/>
        </w:rPr>
      </w:pPr>
    </w:p>
    <w:p w:rsidRPr="0044113B" w:rsidR="00F70DCF" w:rsidP="00F70DCF" w:rsidRDefault="00F70DCF" w14:paraId="4471AE1D" w14:textId="77777777">
      <w:pPr>
        <w:rPr>
          <w:rFonts w:ascii="Arial" w:hAnsi="Arial" w:cs="Arial"/>
        </w:rPr>
      </w:pPr>
    </w:p>
    <w:p w:rsidRPr="0044113B" w:rsidR="00F70DCF" w:rsidP="00F70DCF" w:rsidRDefault="00F70DCF" w14:paraId="58316A3F" w14:textId="77777777">
      <w:pPr>
        <w:rPr>
          <w:rFonts w:ascii="Arial" w:hAnsi="Arial" w:cs="Arial"/>
        </w:rPr>
      </w:pPr>
    </w:p>
    <w:p w:rsidRPr="0044113B" w:rsidR="00F70DCF" w:rsidP="00F70DCF" w:rsidRDefault="00F70DCF" w14:paraId="7AC5D94F" w14:textId="77777777">
      <w:pPr>
        <w:rPr>
          <w:rFonts w:ascii="Arial" w:hAnsi="Arial" w:cs="Arial"/>
        </w:rPr>
      </w:pPr>
    </w:p>
    <w:p w:rsidRPr="0044113B" w:rsidR="00F70DCF" w:rsidP="3A213E30" w:rsidRDefault="00F70DCF" w14:paraId="1E1D2B1D" w14:textId="47044EFE">
      <w:pPr>
        <w:rPr>
          <w:rFonts w:ascii="Arial" w:hAnsi="Arial" w:eastAsia="" w:cs="Arial" w:asciiTheme="majorAscii" w:hAnsiTheme="majorAscii" w:eastAsiaTheme="majorEastAsia" w:cstheme="majorBidi"/>
          <w:b w:val="1"/>
          <w:bCs w:val="1"/>
          <w:noProof w:val="0"/>
          <w:color w:val="auto"/>
          <w:sz w:val="40"/>
          <w:szCs w:val="40"/>
          <w:lang w:val="nb-NO"/>
        </w:rPr>
      </w:pPr>
    </w:p>
    <w:p w:rsidRPr="0044113B" w:rsidR="00F70DCF" w:rsidP="3A213E30" w:rsidRDefault="00F70DCF" w14:paraId="280C6E2C" w14:textId="7CB5B411">
      <w:pPr>
        <w:rPr>
          <w:rFonts w:ascii="Arial" w:hAnsi="Arial" w:cs="Arial"/>
          <w:b w:val="1"/>
          <w:bCs w:val="1"/>
          <w:noProof w:val="0"/>
          <w:color w:val="auto"/>
          <w:sz w:val="40"/>
          <w:szCs w:val="40"/>
          <w:lang w:val="nb-NO"/>
        </w:rPr>
      </w:pPr>
      <w:r w:rsidRPr="3A213E30" w:rsidR="3DF7951D">
        <w:rPr>
          <w:rFonts w:ascii="Arial" w:hAnsi="Arial" w:eastAsia="" w:cs="Arial" w:asciiTheme="majorAscii" w:hAnsiTheme="majorAscii" w:eastAsiaTheme="majorEastAsia" w:cstheme="majorBidi"/>
          <w:b w:val="1"/>
          <w:bCs w:val="1"/>
          <w:noProof w:val="0"/>
          <w:color w:val="auto"/>
          <w:sz w:val="40"/>
          <w:szCs w:val="40"/>
          <w:lang w:val="nb-NO"/>
        </w:rPr>
        <w:t xml:space="preserve">Vedlegg til stiftelsesdokumentet </w:t>
      </w:r>
    </w:p>
    <w:p w:rsidRPr="0044113B" w:rsidR="00F70DCF" w:rsidP="00F70DCF" w:rsidRDefault="00F70DCF" w14:paraId="5D8746D5" w14:textId="142A0AA1">
      <w:pPr/>
      <w:r w:rsidRPr="3A213E30" w:rsidR="3DF7951D">
        <w:rPr>
          <w:rFonts w:ascii="Arial" w:hAnsi="Arial" w:eastAsia="Arial" w:cs="Arial"/>
          <w:noProof w:val="0"/>
          <w:sz w:val="22"/>
          <w:szCs w:val="22"/>
          <w:lang w:val="nb-NO"/>
        </w:rPr>
        <w:t xml:space="preserve"> </w:t>
      </w:r>
    </w:p>
    <w:p w:rsidRPr="0044113B" w:rsidR="00F70DCF" w:rsidP="3A213E30" w:rsidRDefault="00F70DCF" w14:paraId="0405EF16" w14:textId="389F819D">
      <w:pPr>
        <w:rPr>
          <w:rFonts w:ascii="Arial" w:hAnsi="Arial" w:eastAsia="Arial" w:cs="Arial"/>
          <w:noProof w:val="0"/>
          <w:sz w:val="20"/>
          <w:szCs w:val="20"/>
          <w:lang w:val="nb-NO"/>
        </w:rPr>
      </w:pP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Aksjelovens minstekrav til vedtekter </w:t>
      </w:r>
      <w:proofErr w:type="spellStart"/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>jfr</w:t>
      </w:r>
      <w:proofErr w:type="spellEnd"/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 § 2-2. </w:t>
      </w:r>
    </w:p>
    <w:p w:rsidRPr="0044113B" w:rsidR="00F70DCF" w:rsidP="00F70DCF" w:rsidRDefault="00F70DCF" w14:paraId="4D574BC1" w14:textId="046226A6">
      <w:pPr/>
      <w:r w:rsidRPr="3A213E30" w:rsidR="3DF7951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nb-NO"/>
        </w:rPr>
        <w:t xml:space="preserve"> </w:t>
      </w:r>
    </w:p>
    <w:p w:rsidRPr="0044113B" w:rsidR="00F70DCF" w:rsidP="00F70DCF" w:rsidRDefault="00F70DCF" w14:paraId="59B1D63A" w14:textId="537AB485">
      <w:pPr/>
      <w:r w:rsidRPr="3A213E30" w:rsidR="3DF7951D">
        <w:rPr>
          <w:rFonts w:ascii="Arial" w:hAnsi="Arial" w:cs="Arial"/>
          <w:b w:val="1"/>
          <w:bCs w:val="1"/>
          <w:noProof w:val="0"/>
          <w:sz w:val="28"/>
          <w:szCs w:val="28"/>
          <w:lang w:val="nb-NO"/>
        </w:rPr>
        <w:t>V</w:t>
      </w:r>
      <w:r w:rsidRPr="3A213E30" w:rsidR="57B38353">
        <w:rPr>
          <w:rFonts w:ascii="Arial" w:hAnsi="Arial" w:cs="Arial"/>
          <w:b w:val="1"/>
          <w:bCs w:val="1"/>
          <w:noProof w:val="0"/>
          <w:sz w:val="28"/>
          <w:szCs w:val="28"/>
          <w:lang w:val="nb-NO"/>
        </w:rPr>
        <w:t>edtekter</w:t>
      </w:r>
      <w:r w:rsidRPr="3A213E30" w:rsidR="3DF7951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nb-NO"/>
        </w:rPr>
        <w:t xml:space="preserve"> </w:t>
      </w:r>
      <w:r>
        <w:br/>
      </w:r>
    </w:p>
    <w:p w:rsidRPr="0044113B" w:rsidR="00F70DCF" w:rsidP="00F70DCF" w:rsidRDefault="00F70DCF" w14:paraId="5ED0AE39" w14:textId="2B3B944C">
      <w:pPr/>
      <w:r w:rsidRPr="3A213E30" w:rsidR="3DF7951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nb-NO"/>
        </w:rPr>
        <w:t>§ 1. Foretaksnavn</w:t>
      </w:r>
    </w:p>
    <w:p w:rsidRPr="0044113B" w:rsidR="00F70DCF" w:rsidP="00F70DCF" w:rsidRDefault="00F70DCF" w14:paraId="5CDC72FC" w14:textId="18AB2DAE">
      <w:pPr/>
      <w:r w:rsidRPr="3A213E30" w:rsidR="3DF7951D">
        <w:rPr>
          <w:rFonts w:ascii="Arial" w:hAnsi="Arial" w:eastAsia="Arial" w:cs="Arial"/>
          <w:noProof w:val="0"/>
          <w:sz w:val="22"/>
          <w:szCs w:val="22"/>
          <w:lang w:val="nb-NO"/>
        </w:rPr>
        <w:t xml:space="preserve"> </w:t>
      </w:r>
    </w:p>
    <w:p w:rsidRPr="0044113B" w:rsidR="00F70DCF" w:rsidP="3A213E30" w:rsidRDefault="00F70DCF" w14:paraId="2D91E3E2" w14:textId="54AF0609">
      <w:pPr>
        <w:rPr>
          <w:rFonts w:ascii="Arial" w:hAnsi="Arial" w:eastAsia="Arial" w:cs="Arial"/>
          <w:noProof w:val="0"/>
          <w:sz w:val="20"/>
          <w:szCs w:val="20"/>
          <w:lang w:val="nb-NO"/>
        </w:rPr>
      </w:pP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Selskapets foretaksnavn er ___________________. Selskapet er et aksjeselskap. </w:t>
      </w:r>
    </w:p>
    <w:p w:rsidRPr="0044113B" w:rsidR="00F70DCF" w:rsidP="00F70DCF" w:rsidRDefault="00F70DCF" w14:paraId="6D7DB5D6" w14:textId="3F17D245">
      <w:pPr/>
      <w:r w:rsidRPr="3A213E30" w:rsidR="3DF7951D">
        <w:rPr>
          <w:rFonts w:ascii="Arial" w:hAnsi="Arial" w:eastAsia="Arial" w:cs="Arial"/>
          <w:noProof w:val="0"/>
          <w:sz w:val="22"/>
          <w:szCs w:val="22"/>
          <w:lang w:val="nb-NO"/>
        </w:rPr>
        <w:t xml:space="preserve"> </w:t>
      </w:r>
    </w:p>
    <w:p w:rsidRPr="0044113B" w:rsidR="00F70DCF" w:rsidP="00F70DCF" w:rsidRDefault="00F70DCF" w14:paraId="5A54CEE0" w14:textId="19DDBF49">
      <w:pPr/>
      <w:r w:rsidRPr="3A213E30" w:rsidR="3DF7951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nb-NO"/>
        </w:rPr>
        <w:t>§ 2. Forretningskontor</w:t>
      </w:r>
    </w:p>
    <w:p w:rsidRPr="0044113B" w:rsidR="00F70DCF" w:rsidP="00F70DCF" w:rsidRDefault="00F70DCF" w14:paraId="5A9ECEE7" w14:textId="4AA748CD">
      <w:pPr/>
      <w:r w:rsidRPr="3A213E30" w:rsidR="3DF7951D">
        <w:rPr>
          <w:rFonts w:ascii="Arial" w:hAnsi="Arial" w:eastAsia="Arial" w:cs="Arial"/>
          <w:noProof w:val="0"/>
          <w:sz w:val="22"/>
          <w:szCs w:val="22"/>
          <w:lang w:val="nb-NO"/>
        </w:rPr>
        <w:t xml:space="preserve"> </w:t>
      </w:r>
    </w:p>
    <w:p w:rsidRPr="0044113B" w:rsidR="00F70DCF" w:rsidP="3A213E30" w:rsidRDefault="00F70DCF" w14:paraId="7A7ABF90" w14:textId="77DA5589">
      <w:pPr>
        <w:rPr>
          <w:rFonts w:ascii="Arial" w:hAnsi="Arial" w:eastAsia="Arial" w:cs="Arial"/>
          <w:noProof w:val="0"/>
          <w:sz w:val="20"/>
          <w:szCs w:val="20"/>
          <w:lang w:val="nb-NO"/>
        </w:rPr>
      </w:pP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Selskapet har sitt forretningskontor i </w:t>
      </w:r>
      <w:r w:rsidRPr="3A213E30" w:rsidR="3DF7951D">
        <w:rPr>
          <w:rFonts w:ascii="Arial" w:hAnsi="Arial" w:eastAsia="Arial" w:cs="Arial"/>
          <w:noProof w:val="0"/>
          <w:sz w:val="20"/>
          <w:szCs w:val="20"/>
          <w:u w:val="single"/>
          <w:lang w:val="nb-NO"/>
        </w:rPr>
        <w:t xml:space="preserve">                                               </w:t>
      </w: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 kommune.</w:t>
      </w:r>
    </w:p>
    <w:p w:rsidRPr="0044113B" w:rsidR="00F70DCF" w:rsidP="00F70DCF" w:rsidRDefault="00F70DCF" w14:paraId="05460645" w14:textId="59C90AC4">
      <w:pPr/>
      <w:r w:rsidRPr="3A213E30" w:rsidR="3DF7951D">
        <w:rPr>
          <w:rFonts w:ascii="Arial" w:hAnsi="Arial" w:eastAsia="Arial" w:cs="Arial"/>
          <w:noProof w:val="0"/>
          <w:sz w:val="22"/>
          <w:szCs w:val="22"/>
          <w:u w:val="single"/>
          <w:lang w:val="nb-NO"/>
        </w:rPr>
        <w:t xml:space="preserve"> </w:t>
      </w:r>
    </w:p>
    <w:p w:rsidRPr="0044113B" w:rsidR="00F70DCF" w:rsidP="00F70DCF" w:rsidRDefault="00F70DCF" w14:paraId="1E3AEDCA" w14:textId="55E5D824">
      <w:pPr/>
      <w:r w:rsidRPr="3A213E30" w:rsidR="3DF7951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nb-NO"/>
        </w:rPr>
        <w:t xml:space="preserve">§ 3. Formål </w:t>
      </w:r>
    </w:p>
    <w:p w:rsidRPr="0044113B" w:rsidR="00F70DCF" w:rsidP="00F70DCF" w:rsidRDefault="00F70DCF" w14:paraId="788D546F" w14:textId="7B4EA73E">
      <w:pPr/>
      <w:r w:rsidRPr="3A213E30" w:rsidR="3DF7951D">
        <w:rPr>
          <w:rFonts w:ascii="Arial" w:hAnsi="Arial" w:eastAsia="Arial" w:cs="Arial"/>
          <w:noProof w:val="0"/>
          <w:sz w:val="22"/>
          <w:szCs w:val="22"/>
          <w:lang w:val="nb-NO"/>
        </w:rPr>
        <w:t xml:space="preserve"> </w:t>
      </w:r>
    </w:p>
    <w:p w:rsidRPr="0044113B" w:rsidR="00F70DCF" w:rsidP="3A213E30" w:rsidRDefault="00F70DCF" w14:paraId="26A1DB55" w14:textId="27FE17D9">
      <w:pPr>
        <w:rPr>
          <w:rFonts w:ascii="Arial" w:hAnsi="Arial" w:eastAsia="Arial" w:cs="Arial"/>
          <w:noProof w:val="0"/>
          <w:sz w:val="20"/>
          <w:szCs w:val="20"/>
          <w:lang w:val="nb-NO"/>
        </w:rPr>
      </w:pP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Selskapets virksomhet er  </w:t>
      </w:r>
      <w:r w:rsidRPr="3A213E30" w:rsidR="3DF7951D">
        <w:rPr>
          <w:rFonts w:ascii="Arial" w:hAnsi="Arial" w:eastAsia="Arial" w:cs="Arial"/>
          <w:noProof w:val="0"/>
          <w:sz w:val="20"/>
          <w:szCs w:val="20"/>
          <w:u w:val="single"/>
          <w:lang w:val="nb-NO"/>
        </w:rPr>
        <w:t xml:space="preserve">                                                                                       </w:t>
      </w: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>og annet som naturlig faller sammen med dette.</w:t>
      </w:r>
    </w:p>
    <w:p w:rsidRPr="0044113B" w:rsidR="00F70DCF" w:rsidP="00F70DCF" w:rsidRDefault="00F70DCF" w14:paraId="2158C8BC" w14:textId="57A9256B">
      <w:pPr/>
      <w:r w:rsidRPr="3A213E30" w:rsidR="3DF7951D">
        <w:rPr>
          <w:rFonts w:ascii="Arial" w:hAnsi="Arial" w:eastAsia="Arial" w:cs="Arial"/>
          <w:noProof w:val="0"/>
          <w:sz w:val="22"/>
          <w:szCs w:val="22"/>
          <w:lang w:val="nb-NO"/>
        </w:rPr>
        <w:t xml:space="preserve"> </w:t>
      </w:r>
    </w:p>
    <w:p w:rsidRPr="0044113B" w:rsidR="00F70DCF" w:rsidP="00F70DCF" w:rsidRDefault="00F70DCF" w14:paraId="12F33A02" w14:textId="1B941F5B">
      <w:pPr/>
      <w:r w:rsidRPr="3A213E30" w:rsidR="3DF7951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nb-NO"/>
        </w:rPr>
        <w:t xml:space="preserve">§ 4. Aksjekapital </w:t>
      </w:r>
    </w:p>
    <w:p w:rsidRPr="0044113B" w:rsidR="00F70DCF" w:rsidP="00F70DCF" w:rsidRDefault="00F70DCF" w14:paraId="28A0A414" w14:textId="7B5CC79A">
      <w:pPr/>
      <w:r w:rsidRPr="3A213E30" w:rsidR="3DF7951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nb-NO"/>
        </w:rPr>
        <w:t xml:space="preserve"> </w:t>
      </w:r>
    </w:p>
    <w:p w:rsidRPr="0044113B" w:rsidR="00F70DCF" w:rsidP="3A213E30" w:rsidRDefault="00F70DCF" w14:paraId="168201A8" w14:textId="25C28B22">
      <w:pPr>
        <w:rPr>
          <w:rFonts w:ascii="Arial" w:hAnsi="Arial" w:eastAsia="Arial" w:cs="Arial"/>
          <w:noProof w:val="0"/>
          <w:sz w:val="20"/>
          <w:szCs w:val="20"/>
          <w:lang w:val="nb-NO"/>
        </w:rPr>
      </w:pP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>Selskapets aksjekapital er på kroner_____­</w:t>
      </w:r>
      <w:proofErr w:type="gramStart"/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>­,-</w:t>
      </w:r>
      <w:proofErr w:type="gramEnd"/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, fordelt på _____ aksjer, hver </w:t>
      </w:r>
      <w:r>
        <w:br/>
      </w: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pålydende kroner </w:t>
      </w:r>
      <w:r w:rsidRPr="3A213E30" w:rsidR="3DF7951D">
        <w:rPr>
          <w:rFonts w:ascii="Arial" w:hAnsi="Arial" w:eastAsia="Arial" w:cs="Arial"/>
          <w:noProof w:val="0"/>
          <w:sz w:val="20"/>
          <w:szCs w:val="20"/>
          <w:u w:val="single"/>
          <w:lang w:val="nb-NO"/>
        </w:rPr>
        <w:t xml:space="preserve">           </w:t>
      </w:r>
      <w:proofErr w:type="gramStart"/>
      <w:r w:rsidRPr="3A213E30" w:rsidR="3DF7951D">
        <w:rPr>
          <w:rFonts w:ascii="Arial" w:hAnsi="Arial" w:eastAsia="Arial" w:cs="Arial"/>
          <w:noProof w:val="0"/>
          <w:sz w:val="20"/>
          <w:szCs w:val="20"/>
          <w:u w:val="single"/>
          <w:lang w:val="nb-NO"/>
        </w:rPr>
        <w:t xml:space="preserve">  </w:t>
      </w: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>,</w:t>
      </w:r>
      <w:proofErr w:type="gramEnd"/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>-.</w:t>
      </w:r>
    </w:p>
    <w:p w:rsidRPr="0044113B" w:rsidR="00F70DCF" w:rsidP="3A213E30" w:rsidRDefault="00F70DCF" w14:paraId="34FA255D" w14:textId="3E7B7D76">
      <w:pPr>
        <w:rPr>
          <w:rFonts w:ascii="Arial" w:hAnsi="Arial" w:eastAsia="Arial" w:cs="Arial"/>
          <w:noProof w:val="0"/>
          <w:sz w:val="20"/>
          <w:szCs w:val="20"/>
          <w:lang w:val="nb-NO"/>
        </w:rPr>
      </w:pPr>
      <w:r w:rsidRPr="3A213E30" w:rsidR="3DF7951D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 </w:t>
      </w:r>
    </w:p>
    <w:p w:rsidRPr="0044113B" w:rsidR="00F70DCF" w:rsidP="3A213E30" w:rsidRDefault="00F70DCF" w14:paraId="1666957D" w14:textId="0FB1AA6D">
      <w:pPr>
        <w:rPr>
          <w:rFonts w:ascii="Arial" w:hAnsi="Arial" w:eastAsia="Arial" w:cs="Arial"/>
          <w:noProof w:val="0"/>
          <w:sz w:val="22"/>
          <w:szCs w:val="22"/>
          <w:lang w:val="nb-NO"/>
        </w:rPr>
      </w:pPr>
    </w:p>
    <w:p w:rsidRPr="0044113B" w:rsidR="00F70DCF" w:rsidP="3A213E30" w:rsidRDefault="00F70DCF" w14:paraId="132EB785" w14:textId="4198F873">
      <w:pPr>
        <w:pStyle w:val="Normal"/>
        <w:rPr>
          <w:rFonts w:ascii="Arial" w:hAnsi="Arial" w:cs="Arial"/>
        </w:rPr>
      </w:pPr>
    </w:p>
    <w:p w:rsidRPr="0044113B" w:rsidR="00F70DCF" w:rsidP="00F70DCF" w:rsidRDefault="00F70DCF" w14:paraId="02431AB3" w14:textId="77777777">
      <w:pPr>
        <w:rPr>
          <w:rFonts w:ascii="Arial" w:hAnsi="Arial" w:cs="Arial"/>
        </w:rPr>
      </w:pPr>
    </w:p>
    <w:p w:rsidRPr="0044113B" w:rsidR="00F70DCF" w:rsidP="3A213E30" w:rsidRDefault="00F70DCF" w14:paraId="6363ED0A" w14:textId="77777777">
      <w:pPr>
        <w:pStyle w:val="Overskrift1"/>
        <w:bidi w:val="0"/>
        <w:spacing w:before="240" w:beforeAutospacing="off" w:after="0" w:afterAutospacing="off" w:line="259" w:lineRule="auto"/>
        <w:ind w:left="0" w:right="0"/>
        <w:jc w:val="left"/>
        <w:rPr>
          <w:rFonts w:ascii="Arial" w:hAnsi="Arial" w:cs="Arial"/>
        </w:rPr>
      </w:pPr>
    </w:p>
    <w:sectPr w:rsidRPr="0044113B" w:rsidR="00F70DCF" w:rsidSect="00AD6B0F">
      <w:headerReference w:type="default" r:id="rId10"/>
      <w:footerReference w:type="default" r:id="rId11"/>
      <w:pgSz w:w="12240" w:h="15840" w:orient="portrait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C1070" w:rsidP="008A6C35" w:rsidRDefault="001C1070" w14:paraId="548E0B30" w14:textId="77777777">
      <w:pPr>
        <w:spacing w:after="0" w:line="240" w:lineRule="auto"/>
      </w:pPr>
      <w:r>
        <w:separator/>
      </w:r>
    </w:p>
  </w:endnote>
  <w:endnote w:type="continuationSeparator" w:id="0">
    <w:p w:rsidR="001C1070" w:rsidP="008A6C35" w:rsidRDefault="001C1070" w14:paraId="607C24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Pr="00FD0E3F" w:rsidR="00FD0E3F" w:rsidP="00F70DCF" w:rsidRDefault="00FD0E3F" w14:paraId="38B39D7B" w14:textId="77777777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:rsidRPr="00FD0E3F" w:rsidR="008A6C35" w:rsidP="00F70DCF" w:rsidRDefault="008A6C35" w14:paraId="5DAD43F6" w14:textId="77777777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C1070" w:rsidP="008A6C35" w:rsidRDefault="001C1070" w14:paraId="463F37C4" w14:textId="77777777">
      <w:pPr>
        <w:spacing w:after="0" w:line="240" w:lineRule="auto"/>
      </w:pPr>
      <w:r>
        <w:separator/>
      </w:r>
    </w:p>
  </w:footnote>
  <w:footnote w:type="continuationSeparator" w:id="0">
    <w:p w:rsidR="001C1070" w:rsidP="008A6C35" w:rsidRDefault="001C1070" w14:paraId="1AC7B3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FD0E3F" w:rsidR="008A6C35" w:rsidRDefault="008A6C35" w14:paraId="6E356E51" w14:textId="77777777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4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3B"/>
    <w:rsid w:val="00037522"/>
    <w:rsid w:val="001207EA"/>
    <w:rsid w:val="001976F9"/>
    <w:rsid w:val="001C1070"/>
    <w:rsid w:val="003D0881"/>
    <w:rsid w:val="00421E71"/>
    <w:rsid w:val="0044113B"/>
    <w:rsid w:val="007F0E7F"/>
    <w:rsid w:val="008A6C35"/>
    <w:rsid w:val="008D448C"/>
    <w:rsid w:val="00911B85"/>
    <w:rsid w:val="009549F5"/>
    <w:rsid w:val="00AD6B0F"/>
    <w:rsid w:val="00D50F03"/>
    <w:rsid w:val="00EB3DA0"/>
    <w:rsid w:val="00F70DCF"/>
    <w:rsid w:val="00FB68FD"/>
    <w:rsid w:val="00FD0E3F"/>
    <w:rsid w:val="04EC35DE"/>
    <w:rsid w:val="0564F598"/>
    <w:rsid w:val="0B072B08"/>
    <w:rsid w:val="0EBA191F"/>
    <w:rsid w:val="11261710"/>
    <w:rsid w:val="231D8AD4"/>
    <w:rsid w:val="24204C20"/>
    <w:rsid w:val="24A80B42"/>
    <w:rsid w:val="3A213E30"/>
    <w:rsid w:val="3DF7951D"/>
    <w:rsid w:val="485ED18A"/>
    <w:rsid w:val="4F66E0D4"/>
    <w:rsid w:val="526AEF03"/>
    <w:rsid w:val="5589E970"/>
    <w:rsid w:val="57B38353"/>
    <w:rsid w:val="5E9419FF"/>
    <w:rsid w:val="72884926"/>
    <w:rsid w:val="7CA668BF"/>
    <w:rsid w:val="7F63B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8814F"/>
  <w15:chartTrackingRefBased/>
  <w15:docId w15:val="{A3CEF9D7-9FFD-4D7A-9137-18572685E1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113B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8A6C35"/>
  </w:style>
  <w:style w:type="character" w:styleId="Overskrift1Tegn" w:customStyle="1">
    <w:name w:val="Overskrift 1 Tegn"/>
    <w:basedOn w:val="Standardskriftforavsnitt"/>
    <w:link w:val="Overskrift1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8A6C3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Overskrift4Tegn" w:customStyle="1">
    <w:name w:val="Overskrift 4 Tegn"/>
    <w:basedOn w:val="Standardskriftforavsnitt"/>
    <w:link w:val="Overskrift4"/>
    <w:uiPriority w:val="9"/>
    <w:rsid w:val="008A6C3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Overskrift5Tegn" w:customStyle="1">
    <w:name w:val="Overskrift 5 Tegn"/>
    <w:basedOn w:val="Standardskriftforavsnitt"/>
    <w:link w:val="Overskrift5"/>
    <w:uiPriority w:val="9"/>
    <w:rsid w:val="00D50F03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44113B"/>
    <w:rPr>
      <w:color w:val="000000" w:themeColor="text1"/>
    </w:rPr>
  </w:style>
  <w:style w:type="paragraph" w:styleId="Merknadstekst">
    <w:name w:val="annotation text"/>
    <w:basedOn w:val="Normal"/>
    <w:link w:val="MerknadstekstTegn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MerknadstekstTegn" w:customStyle="1">
    <w:name w:val="Merknadstekst Tegn"/>
    <w:basedOn w:val="Standardskriftforavsnitt"/>
    <w:link w:val="Merknadstekst"/>
    <w:uiPriority w:val="99"/>
    <w:semiHidden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3D08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obletekstTegn" w:customStyle="1">
    <w:name w:val="Bobletekst Tegn"/>
    <w:basedOn w:val="Standardskriftforavsnitt"/>
    <w:link w:val="Bobletekst"/>
    <w:uiPriority w:val="99"/>
    <w:semiHidden/>
    <w:rsid w:val="003D08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CC53ED2622F401FB9939A22B2D951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976D406-0A27-4C7E-A91F-13C222E19C9E}"/>
      </w:docPartPr>
      <w:docPartBody>
        <w:p w:rsidR="00753111" w:rsidRDefault="008D448C" w:rsidP="008D448C">
          <w:pPr>
            <w:pStyle w:val="8CC53ED2622F401FB9939A22B2D95170"/>
          </w:pPr>
          <w:r w:rsidRPr="00AC7636">
            <w:rPr>
              <w:rStyle w:val="Plassholdertekst"/>
              <w:highlight w:val="lightGray"/>
            </w:rPr>
            <w:t>[Dato]</w:t>
          </w:r>
        </w:p>
      </w:docPartBody>
    </w:docPart>
    <w:docPart>
      <w:docPartPr>
        <w:name w:val="EE494F0FBB804E50B32290E35A44FDB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99C79D-ED6F-4332-8C7B-ED4934718E43}"/>
      </w:docPartPr>
      <w:docPartBody>
        <w:p w:rsidR="00753111" w:rsidRDefault="008D448C" w:rsidP="008D448C">
          <w:pPr>
            <w:pStyle w:val="EE494F0FBB804E50B32290E35A44FDBC"/>
          </w:pPr>
          <w:r w:rsidRPr="00AC7636">
            <w:rPr>
              <w:rStyle w:val="Plassholdertekst"/>
              <w:highlight w:val="lightGray"/>
            </w:rPr>
            <w:t>[Eksempelbedriften AS]</w:t>
          </w:r>
        </w:p>
      </w:docPartBody>
    </w:docPart>
    <w:docPart>
      <w:docPartPr>
        <w:name w:val="BFAF6C0659C64D0B814B0A170F6A22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C69AA97-E660-40E4-9884-A6318E9340A2}"/>
      </w:docPartPr>
      <w:docPartBody>
        <w:p w:rsidR="00753111" w:rsidRDefault="008D448C" w:rsidP="008D448C">
          <w:pPr>
            <w:pStyle w:val="BFAF6C0659C64D0B814B0A170F6A22CC"/>
          </w:pPr>
          <w:r w:rsidRPr="003E729B">
            <w:rPr>
              <w:rStyle w:val="Plassholdertekst"/>
            </w:rPr>
            <w:t>[Ola Nordmann]</w:t>
          </w:r>
        </w:p>
      </w:docPartBody>
    </w:docPart>
    <w:docPart>
      <w:docPartPr>
        <w:name w:val="9B42B278E42E43AFA621FB2CA53F8E8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2FF050-D692-4A0C-9DEB-075F20F46B13}"/>
      </w:docPartPr>
      <w:docPartBody>
        <w:p w:rsidR="00753111" w:rsidRDefault="008D448C" w:rsidP="008D448C">
          <w:pPr>
            <w:pStyle w:val="9B42B278E42E43AFA621FB2CA53F8E87"/>
          </w:pPr>
          <w:r w:rsidRPr="00AC7636">
            <w:rPr>
              <w:rStyle w:val="Plassholdertekst"/>
              <w:highlight w:val="lightGray"/>
            </w:rPr>
            <w:t>[111111.12345]</w:t>
          </w:r>
        </w:p>
      </w:docPartBody>
    </w:docPart>
    <w:docPart>
      <w:docPartPr>
        <w:name w:val="CE4EFECE44524BF5907EB32BF558ED7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7AC0083-6315-4E72-A826-D02E3201B89A}"/>
      </w:docPartPr>
      <w:docPartBody>
        <w:p w:rsidR="00753111" w:rsidRDefault="008D448C" w:rsidP="008D448C">
          <w:pPr>
            <w:pStyle w:val="CE4EFECE44524BF5907EB32BF558ED7B"/>
          </w:pPr>
          <w:r w:rsidRPr="00AC7636">
            <w:rPr>
              <w:rStyle w:val="Plassholdertekst"/>
              <w:highlight w:val="lightGray"/>
            </w:rPr>
            <w:t>[Generalåsen 13]</w:t>
          </w:r>
        </w:p>
      </w:docPartBody>
    </w:docPart>
    <w:docPart>
      <w:docPartPr>
        <w:name w:val="DC52E8BAB1AD4B7A8B894C16591AEF5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7AC2B65-4E67-43DE-A905-0F77C643DAF6}"/>
      </w:docPartPr>
      <w:docPartBody>
        <w:p w:rsidR="00753111" w:rsidRDefault="008D448C" w:rsidP="008D448C">
          <w:pPr>
            <w:pStyle w:val="DC52E8BAB1AD4B7A8B894C16591AEF5A"/>
          </w:pPr>
          <w:r w:rsidRPr="00AC7636">
            <w:rPr>
              <w:rStyle w:val="Plassholdertekst"/>
              <w:highlight w:val="lightGray"/>
            </w:rPr>
            <w:t>[1890 Rakkestad]</w:t>
          </w:r>
        </w:p>
      </w:docPartBody>
    </w:docPart>
    <w:docPart>
      <w:docPartPr>
        <w:name w:val="2D3A4F35815243FABC31CE1250D1864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75E11CE-AB4C-435B-BD80-FA6E4FC36A1D}"/>
      </w:docPartPr>
      <w:docPartBody>
        <w:p w:rsidR="00753111" w:rsidRDefault="008D448C" w:rsidP="008D448C">
          <w:pPr>
            <w:pStyle w:val="2D3A4F35815243FABC31CE1250D18647"/>
          </w:pPr>
          <w:r w:rsidRPr="00AC7636">
            <w:rPr>
              <w:rStyle w:val="Plassholdertekst"/>
              <w:highlight w:val="lightGray"/>
            </w:rPr>
            <w:t>[51 000]</w:t>
          </w:r>
        </w:p>
      </w:docPartBody>
    </w:docPart>
    <w:docPart>
      <w:docPartPr>
        <w:name w:val="A73F646C1AC448D39DB70787453EB31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D0C868-9BE1-4B99-829B-8628EA5B1881}"/>
      </w:docPartPr>
      <w:docPartBody>
        <w:p w:rsidR="00753111" w:rsidRDefault="008D448C" w:rsidP="008D448C">
          <w:pPr>
            <w:pStyle w:val="A73F646C1AC448D39DB70787453EB31C"/>
          </w:pPr>
          <w:r w:rsidRPr="003E729B">
            <w:rPr>
              <w:rStyle w:val="Plassholdertekst"/>
            </w:rPr>
            <w:t>[Kari Olsen]</w:t>
          </w:r>
        </w:p>
      </w:docPartBody>
    </w:docPart>
    <w:docPart>
      <w:docPartPr>
        <w:name w:val="DE20FCD678B4406181236ADA072BF1C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AD8A81-FBD4-4BFA-82A4-8100D4DC05E9}"/>
      </w:docPartPr>
      <w:docPartBody>
        <w:p w:rsidR="00753111" w:rsidRDefault="008D448C" w:rsidP="008D448C">
          <w:pPr>
            <w:pStyle w:val="DE20FCD678B4406181236ADA072BF1C2"/>
          </w:pPr>
          <w:r w:rsidRPr="00AC7636">
            <w:rPr>
              <w:rStyle w:val="Plassholdertekst"/>
              <w:highlight w:val="lightGray"/>
            </w:rPr>
            <w:t>[111111.25555]</w:t>
          </w:r>
        </w:p>
      </w:docPartBody>
    </w:docPart>
    <w:docPart>
      <w:docPartPr>
        <w:name w:val="C315A37076994F82A670A3C9DCC404B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291A4AA-6245-4C02-A419-39FC9C655147}"/>
      </w:docPartPr>
      <w:docPartBody>
        <w:p w:rsidR="00753111" w:rsidRDefault="008D448C" w:rsidP="008D448C">
          <w:pPr>
            <w:pStyle w:val="C315A37076994F82A670A3C9DCC404BA"/>
          </w:pPr>
          <w:r w:rsidRPr="00AC7636">
            <w:rPr>
              <w:rStyle w:val="Plassholdertekst"/>
              <w:highlight w:val="lightGray"/>
            </w:rPr>
            <w:t>[Styreåsen 10]</w:t>
          </w:r>
        </w:p>
      </w:docPartBody>
    </w:docPart>
    <w:docPart>
      <w:docPartPr>
        <w:name w:val="B7AECED57A894198ADBE84573E47681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6469CAD-185D-4EB2-B31B-F26CCE8A36EC}"/>
      </w:docPartPr>
      <w:docPartBody>
        <w:p w:rsidR="00753111" w:rsidRDefault="008D448C" w:rsidP="008D448C">
          <w:pPr>
            <w:pStyle w:val="B7AECED57A894198ADBE84573E476815"/>
          </w:pPr>
          <w:r w:rsidRPr="00AC7636">
            <w:rPr>
              <w:rStyle w:val="Plassholdertekst"/>
              <w:highlight w:val="lightGray"/>
            </w:rPr>
            <w:t>[1634 Gamle Fredrikstad]</w:t>
          </w:r>
        </w:p>
      </w:docPartBody>
    </w:docPart>
    <w:docPart>
      <w:docPartPr>
        <w:name w:val="11816992A7284CACB00F8BE50A18CD4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C39CED-7BBB-44CF-82FC-5F650D6FA2DF}"/>
      </w:docPartPr>
      <w:docPartBody>
        <w:p w:rsidR="00753111" w:rsidRDefault="008D448C" w:rsidP="008D448C">
          <w:pPr>
            <w:pStyle w:val="11816992A7284CACB00F8BE50A18CD45"/>
          </w:pPr>
          <w:r w:rsidRPr="00AC7636">
            <w:rPr>
              <w:rStyle w:val="Plassholdertekst"/>
              <w:highlight w:val="lightGray"/>
            </w:rPr>
            <w:t>[49 000]</w:t>
          </w:r>
        </w:p>
      </w:docPartBody>
    </w:docPart>
    <w:docPart>
      <w:docPartPr>
        <w:name w:val="917FC7E0796E45A18F84A2EDBF165B2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4E58B8F-130B-4349-A041-E7EBCF650E05}"/>
      </w:docPartPr>
      <w:docPartBody>
        <w:p w:rsidR="00753111" w:rsidRDefault="008D448C" w:rsidP="008D448C">
          <w:pPr>
            <w:pStyle w:val="917FC7E0796E45A18F84A2EDBF165B22"/>
          </w:pPr>
          <w:r w:rsidRPr="00AC7636">
            <w:rPr>
              <w:rStyle w:val="Plassholdertekst"/>
              <w:highlight w:val="lightGray"/>
            </w:rPr>
            <w:t>[100 000]</w:t>
          </w:r>
        </w:p>
      </w:docPartBody>
    </w:docPart>
    <w:docPart>
      <w:docPartPr>
        <w:name w:val="772658F9E05846EABB2FEEC6E52F7DD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3CB4646-2CD3-4F87-A4E8-62D6B6E078A2}"/>
      </w:docPartPr>
      <w:docPartBody>
        <w:p w:rsidR="00753111" w:rsidRDefault="008D448C" w:rsidP="008D448C">
          <w:pPr>
            <w:pStyle w:val="772658F9E05846EABB2FEEC6E52F7DD9"/>
          </w:pPr>
          <w:r w:rsidRPr="00AC7636">
            <w:rPr>
              <w:rStyle w:val="Plassholdertekst"/>
              <w:highlight w:val="lightGray"/>
            </w:rPr>
            <w:t>[100 000]</w:t>
          </w:r>
        </w:p>
      </w:docPartBody>
    </w:docPart>
    <w:docPart>
      <w:docPartPr>
        <w:name w:val="252F6E6B9E4241AAB80D4332E6B620E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E5E32C5-FC20-4941-AFAA-1C0350973A2D}"/>
      </w:docPartPr>
      <w:docPartBody>
        <w:p w:rsidR="00753111" w:rsidRDefault="008D448C" w:rsidP="008D448C">
          <w:pPr>
            <w:pStyle w:val="252F6E6B9E4241AAB80D4332E6B620EB"/>
          </w:pPr>
          <w:r w:rsidRPr="00AC7636">
            <w:rPr>
              <w:rStyle w:val="Plassholdertekst"/>
              <w:highlight w:val="lightGray"/>
            </w:rPr>
            <w:t>[1]</w:t>
          </w:r>
        </w:p>
      </w:docPartBody>
    </w:docPart>
    <w:docPart>
      <w:docPartPr>
        <w:name w:val="B05C1104364D44E0A650CE4A1B69FE6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2F301D-35AB-4058-9282-816D3FF8DF1E}"/>
      </w:docPartPr>
      <w:docPartBody>
        <w:p w:rsidR="00753111" w:rsidRDefault="008D448C" w:rsidP="008D448C">
          <w:pPr>
            <w:pStyle w:val="B05C1104364D44E0A650CE4A1B69FE65"/>
          </w:pPr>
          <w:r w:rsidRPr="00AC7636">
            <w:rPr>
              <w:rStyle w:val="Plassholdertekst"/>
              <w:highlight w:val="lightGray"/>
            </w:rPr>
            <w:t>[Dato]</w:t>
          </w:r>
        </w:p>
      </w:docPartBody>
    </w:docPart>
    <w:docPart>
      <w:docPartPr>
        <w:name w:val="A88EB247B09C48859E450FBE7A17F4C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78B5865-B3EA-4551-92DF-51FE4613DD3D}"/>
      </w:docPartPr>
      <w:docPartBody>
        <w:p w:rsidR="00753111" w:rsidRDefault="008D448C" w:rsidP="008D448C">
          <w:pPr>
            <w:pStyle w:val="A88EB247B09C48859E450FBE7A17F4C3"/>
          </w:pPr>
          <w:r w:rsidRPr="00AC7636">
            <w:rPr>
              <w:rStyle w:val="Plassholdertekst"/>
              <w:highlight w:val="lightGray"/>
            </w:rPr>
            <w:t>[Eksempelbedriften AS]</w:t>
          </w:r>
        </w:p>
      </w:docPartBody>
    </w:docPart>
    <w:docPart>
      <w:docPartPr>
        <w:name w:val="44B4CA3BD7C944D98C7A3734C2CEFEB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34B5649-5172-4F76-BC65-0730DD575F44}"/>
      </w:docPartPr>
      <w:docPartBody>
        <w:p w:rsidR="00753111" w:rsidRDefault="008D448C" w:rsidP="008D448C">
          <w:pPr>
            <w:pStyle w:val="44B4CA3BD7C944D98C7A3734C2CEFEBA"/>
          </w:pPr>
          <w:r w:rsidRPr="00AC7636">
            <w:rPr>
              <w:rStyle w:val="Plassholdertekst"/>
              <w:highlight w:val="lightGray"/>
            </w:rPr>
            <w:t>[10 000]</w:t>
          </w:r>
        </w:p>
      </w:docPartBody>
    </w:docPart>
    <w:docPart>
      <w:docPartPr>
        <w:name w:val="9D1259473BA1491BAB475977163A855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338CC5-046E-4294-9740-86E0B0052B37}"/>
      </w:docPartPr>
      <w:docPartBody>
        <w:p w:rsidR="00753111" w:rsidRDefault="008D448C" w:rsidP="008D448C">
          <w:pPr>
            <w:pStyle w:val="9D1259473BA1491BAB475977163A855D"/>
          </w:pPr>
          <w:r w:rsidRPr="00AC7636">
            <w:rPr>
              <w:rStyle w:val="Plassholdertekst"/>
              <w:highlight w:val="lightGray"/>
            </w:rPr>
            <w:t>[1,10]</w:t>
          </w:r>
        </w:p>
      </w:docPartBody>
    </w:docPart>
    <w:docPart>
      <w:docPartPr>
        <w:name w:val="2C0BB8D7A8714B05937CA55A64FFCF4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98A784E-F50E-4DF3-BD4F-490F4AA944E1}"/>
      </w:docPartPr>
      <w:docPartBody>
        <w:p w:rsidR="00753111" w:rsidRDefault="008D448C" w:rsidP="008D448C">
          <w:pPr>
            <w:pStyle w:val="2C0BB8D7A8714B05937CA55A64FFCF4C"/>
          </w:pPr>
          <w:r w:rsidRPr="003E729B">
            <w:rPr>
              <w:rStyle w:val="Plassholdertekst"/>
            </w:rPr>
            <w:t>[Kari Olsen]</w:t>
          </w:r>
        </w:p>
      </w:docPartBody>
    </w:docPart>
    <w:docPart>
      <w:docPartPr>
        <w:name w:val="FD4BEA63ECE141A88E04C37A9A2501E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E8D8440-F390-4C5A-ADA2-CE1CA778B967}"/>
      </w:docPartPr>
      <w:docPartBody>
        <w:p w:rsidR="00753111" w:rsidRDefault="008D448C" w:rsidP="008D448C">
          <w:pPr>
            <w:pStyle w:val="FD4BEA63ECE141A88E04C37A9A2501E6"/>
          </w:pPr>
          <w:r w:rsidRPr="003E729B">
            <w:rPr>
              <w:rStyle w:val="Plassholdertekst"/>
            </w:rPr>
            <w:t>[Ola Nordmann]</w:t>
          </w:r>
        </w:p>
      </w:docPartBody>
    </w:docPart>
    <w:docPart>
      <w:docPartPr>
        <w:name w:val="E6AC67100EAF4BD5974136072A16D17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3B78C0F-69F2-4972-87C7-28963878A095}"/>
      </w:docPartPr>
      <w:docPartBody>
        <w:p w:rsidR="00753111" w:rsidRDefault="008D448C" w:rsidP="008D448C">
          <w:pPr>
            <w:pStyle w:val="E6AC67100EAF4BD5974136072A16D174"/>
          </w:pPr>
          <w:r w:rsidRPr="003E729B">
            <w:rPr>
              <w:rStyle w:val="Plassholdertekst"/>
            </w:rPr>
            <w:t>[Peder Ås]</w:t>
          </w:r>
        </w:p>
      </w:docPartBody>
    </w:docPart>
    <w:docPart>
      <w:docPartPr>
        <w:name w:val="544A13C09B1249A88DDB72A492BC353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AB0F411-8568-42FD-B306-43EABE245AAA}"/>
      </w:docPartPr>
      <w:docPartBody>
        <w:p w:rsidR="00753111" w:rsidRDefault="008D448C" w:rsidP="008D448C">
          <w:pPr>
            <w:pStyle w:val="544A13C09B1249A88DDB72A492BC3531"/>
          </w:pPr>
          <w:r w:rsidRPr="00AC7636">
            <w:rPr>
              <w:rStyle w:val="Plassholdertekst"/>
              <w:highlight w:val="lightGray"/>
            </w:rPr>
            <w:t>[Revisjonsfirmaet]</w:t>
          </w:r>
        </w:p>
      </w:docPartBody>
    </w:docPart>
    <w:docPart>
      <w:docPartPr>
        <w:name w:val="B43400768A26462E90100AEA398229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1419D80-81F8-446D-AED2-F4B2EBD7C7FA}"/>
      </w:docPartPr>
      <w:docPartBody>
        <w:p w:rsidR="00753111" w:rsidRDefault="008D448C" w:rsidP="008D448C">
          <w:pPr>
            <w:pStyle w:val="B43400768A26462E90100AEA39822961"/>
          </w:pPr>
          <w:r w:rsidRPr="00AC7636">
            <w:rPr>
              <w:rStyle w:val="Plassholdertekst"/>
              <w:highlight w:val="lightGray"/>
            </w:rPr>
            <w:t>[999 999 999]</w:t>
          </w:r>
        </w:p>
      </w:docPartBody>
    </w:docPart>
    <w:docPart>
      <w:docPartPr>
        <w:name w:val="57F3706964B2488B812BA129A266E71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8B15C9-C552-4429-A3CC-476FE4464ADF}"/>
      </w:docPartPr>
      <w:docPartBody>
        <w:p w:rsidR="00753111" w:rsidRDefault="008D448C" w:rsidP="008D448C">
          <w:pPr>
            <w:pStyle w:val="57F3706964B2488B812BA129A266E715"/>
          </w:pPr>
          <w:r w:rsidRPr="00AC7636">
            <w:rPr>
              <w:rStyle w:val="Plassholdertekst"/>
              <w:highlight w:val="lightGray"/>
            </w:rPr>
            <w:t>[Styrerevisjon DA]</w:t>
          </w:r>
        </w:p>
      </w:docPartBody>
    </w:docPart>
    <w:docPart>
      <w:docPartPr>
        <w:name w:val="AF484C8E363D4F2E827A5DB53425FC4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365BD2-EA64-4222-98AC-9554BAA156F7}"/>
      </w:docPartPr>
      <w:docPartBody>
        <w:p w:rsidR="00753111" w:rsidRDefault="008D448C" w:rsidP="008D448C">
          <w:pPr>
            <w:pStyle w:val="AF484C8E363D4F2E827A5DB53425FC41"/>
          </w:pPr>
          <w:r w:rsidRPr="00AC7636">
            <w:rPr>
              <w:rStyle w:val="Plassholdertekst"/>
              <w:highlight w:val="lightGray"/>
            </w:rPr>
            <w:t>[Revisjonsveien 1]</w:t>
          </w:r>
        </w:p>
      </w:docPartBody>
    </w:docPart>
    <w:docPart>
      <w:docPartPr>
        <w:name w:val="9CC46FCDF3C445F7B770A619828EE1C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FB3BADB-FE24-427F-943F-34809DACEAA7}"/>
      </w:docPartPr>
      <w:docPartBody>
        <w:p w:rsidR="00753111" w:rsidRDefault="008D448C" w:rsidP="008D448C">
          <w:pPr>
            <w:pStyle w:val="9CC46FCDF3C445F7B770A619828EE1CB"/>
          </w:pPr>
          <w:r w:rsidRPr="00AC7636">
            <w:rPr>
              <w:rStyle w:val="Plassholdertekst"/>
              <w:highlight w:val="lightGray"/>
            </w:rPr>
            <w:t>[0400 Oslo]</w:t>
          </w:r>
        </w:p>
      </w:docPartBody>
    </w:docPart>
    <w:docPart>
      <w:docPartPr>
        <w:name w:val="79D18F7C152F4B6893753F50EC9304A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5FFAC7-E15D-4977-B298-8F6567D06E96}"/>
      </w:docPartPr>
      <w:docPartBody>
        <w:p w:rsidR="00753111" w:rsidRDefault="008D448C" w:rsidP="008D448C">
          <w:pPr>
            <w:pStyle w:val="79D18F7C152F4B6893753F50EC9304A4"/>
          </w:pPr>
          <w:r w:rsidRPr="00AC7636">
            <w:rPr>
              <w:rStyle w:val="Plassholdertekst"/>
              <w:highlight w:val="lightGray"/>
            </w:rPr>
            <w:t>[Sture Hansen]</w:t>
          </w:r>
        </w:p>
      </w:docPartBody>
    </w:docPart>
    <w:docPart>
      <w:docPartPr>
        <w:name w:val="26BC14DBC3234782BC4D0BB710F9D83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6FD590-18C1-4075-98DA-7F8A607BE1D8}"/>
      </w:docPartPr>
      <w:docPartBody>
        <w:p w:rsidR="00753111" w:rsidRDefault="008D448C" w:rsidP="008D448C">
          <w:pPr>
            <w:pStyle w:val="26BC14DBC3234782BC4D0BB710F9D83D"/>
          </w:pPr>
          <w:r w:rsidRPr="00AC7636">
            <w:rPr>
              <w:rStyle w:val="Plassholdertekst"/>
              <w:highlight w:val="lightGray"/>
            </w:rPr>
            <w:t>[Sted/dato]</w:t>
          </w:r>
        </w:p>
      </w:docPartBody>
    </w:docPart>
    <w:docPart>
      <w:docPartPr>
        <w:name w:val="372CFF833D9848EDA46784EBFA161D3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DA314EE-9AA8-4A7F-A73D-C8E48FF2C2FA}"/>
      </w:docPartPr>
      <w:docPartBody>
        <w:p w:rsidR="00753111" w:rsidRDefault="008D448C" w:rsidP="008D448C">
          <w:pPr>
            <w:pStyle w:val="372CFF833D9848EDA46784EBFA161D3F"/>
          </w:pPr>
          <w:r w:rsidRPr="003E729B">
            <w:rPr>
              <w:rStyle w:val="Plassholdertekst"/>
            </w:rPr>
            <w:t>[Ola Nordmann]</w:t>
          </w:r>
        </w:p>
      </w:docPartBody>
    </w:docPart>
    <w:docPart>
      <w:docPartPr>
        <w:name w:val="76400089B91D474FBF0F12EBC606184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D283E26-2F9D-4A8D-A9B4-1CB88FE0B7A6}"/>
      </w:docPartPr>
      <w:docPartBody>
        <w:p w:rsidR="00753111" w:rsidRDefault="008D448C" w:rsidP="008D448C">
          <w:pPr>
            <w:pStyle w:val="76400089B91D474FBF0F12EBC6061844"/>
          </w:pPr>
          <w:r w:rsidRPr="003E729B">
            <w:rPr>
              <w:rStyle w:val="Plassholdertekst"/>
            </w:rPr>
            <w:t>[Kari Olsen]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8C"/>
    <w:rsid w:val="00753111"/>
    <w:rsid w:val="008D448C"/>
    <w:rsid w:val="00A0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8D448C"/>
    <w:rPr>
      <w:color w:val="000000" w:themeColor="text1"/>
    </w:rPr>
  </w:style>
  <w:style w:type="paragraph" w:customStyle="1" w:styleId="8CC53ED2622F401FB9939A22B2D95170">
    <w:name w:val="8CC53ED2622F401FB9939A22B2D95170"/>
    <w:rsid w:val="008D448C"/>
  </w:style>
  <w:style w:type="paragraph" w:customStyle="1" w:styleId="EE494F0FBB804E50B32290E35A44FDBC">
    <w:name w:val="EE494F0FBB804E50B32290E35A44FDBC"/>
    <w:rsid w:val="008D448C"/>
  </w:style>
  <w:style w:type="paragraph" w:customStyle="1" w:styleId="BFAF6C0659C64D0B814B0A170F6A22CC">
    <w:name w:val="BFAF6C0659C64D0B814B0A170F6A22CC"/>
    <w:rsid w:val="008D448C"/>
  </w:style>
  <w:style w:type="paragraph" w:customStyle="1" w:styleId="9B42B278E42E43AFA621FB2CA53F8E87">
    <w:name w:val="9B42B278E42E43AFA621FB2CA53F8E87"/>
    <w:rsid w:val="008D448C"/>
  </w:style>
  <w:style w:type="paragraph" w:customStyle="1" w:styleId="CE4EFECE44524BF5907EB32BF558ED7B">
    <w:name w:val="CE4EFECE44524BF5907EB32BF558ED7B"/>
    <w:rsid w:val="008D448C"/>
  </w:style>
  <w:style w:type="paragraph" w:customStyle="1" w:styleId="DC52E8BAB1AD4B7A8B894C16591AEF5A">
    <w:name w:val="DC52E8BAB1AD4B7A8B894C16591AEF5A"/>
    <w:rsid w:val="008D448C"/>
  </w:style>
  <w:style w:type="paragraph" w:customStyle="1" w:styleId="2D3A4F35815243FABC31CE1250D18647">
    <w:name w:val="2D3A4F35815243FABC31CE1250D18647"/>
    <w:rsid w:val="008D448C"/>
  </w:style>
  <w:style w:type="paragraph" w:customStyle="1" w:styleId="A73F646C1AC448D39DB70787453EB31C">
    <w:name w:val="A73F646C1AC448D39DB70787453EB31C"/>
    <w:rsid w:val="008D448C"/>
  </w:style>
  <w:style w:type="paragraph" w:customStyle="1" w:styleId="DE20FCD678B4406181236ADA072BF1C2">
    <w:name w:val="DE20FCD678B4406181236ADA072BF1C2"/>
    <w:rsid w:val="008D448C"/>
  </w:style>
  <w:style w:type="paragraph" w:customStyle="1" w:styleId="C315A37076994F82A670A3C9DCC404BA">
    <w:name w:val="C315A37076994F82A670A3C9DCC404BA"/>
    <w:rsid w:val="008D448C"/>
  </w:style>
  <w:style w:type="paragraph" w:customStyle="1" w:styleId="B7AECED57A894198ADBE84573E476815">
    <w:name w:val="B7AECED57A894198ADBE84573E476815"/>
    <w:rsid w:val="008D448C"/>
  </w:style>
  <w:style w:type="paragraph" w:customStyle="1" w:styleId="11816992A7284CACB00F8BE50A18CD45">
    <w:name w:val="11816992A7284CACB00F8BE50A18CD45"/>
    <w:rsid w:val="008D448C"/>
  </w:style>
  <w:style w:type="paragraph" w:customStyle="1" w:styleId="917FC7E0796E45A18F84A2EDBF165B22">
    <w:name w:val="917FC7E0796E45A18F84A2EDBF165B22"/>
    <w:rsid w:val="008D448C"/>
  </w:style>
  <w:style w:type="paragraph" w:customStyle="1" w:styleId="772658F9E05846EABB2FEEC6E52F7DD9">
    <w:name w:val="772658F9E05846EABB2FEEC6E52F7DD9"/>
    <w:rsid w:val="008D448C"/>
  </w:style>
  <w:style w:type="paragraph" w:customStyle="1" w:styleId="252F6E6B9E4241AAB80D4332E6B620EB">
    <w:name w:val="252F6E6B9E4241AAB80D4332E6B620EB"/>
    <w:rsid w:val="008D448C"/>
  </w:style>
  <w:style w:type="paragraph" w:customStyle="1" w:styleId="B05C1104364D44E0A650CE4A1B69FE65">
    <w:name w:val="B05C1104364D44E0A650CE4A1B69FE65"/>
    <w:rsid w:val="008D448C"/>
  </w:style>
  <w:style w:type="paragraph" w:customStyle="1" w:styleId="A88EB247B09C48859E450FBE7A17F4C3">
    <w:name w:val="A88EB247B09C48859E450FBE7A17F4C3"/>
    <w:rsid w:val="008D448C"/>
  </w:style>
  <w:style w:type="paragraph" w:customStyle="1" w:styleId="44B4CA3BD7C944D98C7A3734C2CEFEBA">
    <w:name w:val="44B4CA3BD7C944D98C7A3734C2CEFEBA"/>
    <w:rsid w:val="008D448C"/>
  </w:style>
  <w:style w:type="paragraph" w:customStyle="1" w:styleId="9D1259473BA1491BAB475977163A855D">
    <w:name w:val="9D1259473BA1491BAB475977163A855D"/>
    <w:rsid w:val="008D448C"/>
  </w:style>
  <w:style w:type="paragraph" w:customStyle="1" w:styleId="2C0BB8D7A8714B05937CA55A64FFCF4C">
    <w:name w:val="2C0BB8D7A8714B05937CA55A64FFCF4C"/>
    <w:rsid w:val="008D448C"/>
  </w:style>
  <w:style w:type="paragraph" w:customStyle="1" w:styleId="FD4BEA63ECE141A88E04C37A9A2501E6">
    <w:name w:val="FD4BEA63ECE141A88E04C37A9A2501E6"/>
    <w:rsid w:val="008D448C"/>
  </w:style>
  <w:style w:type="paragraph" w:customStyle="1" w:styleId="E6AC67100EAF4BD5974136072A16D174">
    <w:name w:val="E6AC67100EAF4BD5974136072A16D174"/>
    <w:rsid w:val="008D448C"/>
  </w:style>
  <w:style w:type="paragraph" w:customStyle="1" w:styleId="544A13C09B1249A88DDB72A492BC3531">
    <w:name w:val="544A13C09B1249A88DDB72A492BC3531"/>
    <w:rsid w:val="008D448C"/>
  </w:style>
  <w:style w:type="paragraph" w:customStyle="1" w:styleId="B43400768A26462E90100AEA39822961">
    <w:name w:val="B43400768A26462E90100AEA39822961"/>
    <w:rsid w:val="008D448C"/>
  </w:style>
  <w:style w:type="paragraph" w:customStyle="1" w:styleId="57F3706964B2488B812BA129A266E715">
    <w:name w:val="57F3706964B2488B812BA129A266E715"/>
    <w:rsid w:val="008D448C"/>
  </w:style>
  <w:style w:type="paragraph" w:customStyle="1" w:styleId="AF484C8E363D4F2E827A5DB53425FC41">
    <w:name w:val="AF484C8E363D4F2E827A5DB53425FC41"/>
    <w:rsid w:val="008D448C"/>
  </w:style>
  <w:style w:type="paragraph" w:customStyle="1" w:styleId="9CC46FCDF3C445F7B770A619828EE1CB">
    <w:name w:val="9CC46FCDF3C445F7B770A619828EE1CB"/>
    <w:rsid w:val="008D448C"/>
  </w:style>
  <w:style w:type="paragraph" w:customStyle="1" w:styleId="79D18F7C152F4B6893753F50EC9304A4">
    <w:name w:val="79D18F7C152F4B6893753F50EC9304A4"/>
    <w:rsid w:val="008D448C"/>
  </w:style>
  <w:style w:type="paragraph" w:customStyle="1" w:styleId="26BC14DBC3234782BC4D0BB710F9D83D">
    <w:name w:val="26BC14DBC3234782BC4D0BB710F9D83D"/>
    <w:rsid w:val="008D448C"/>
  </w:style>
  <w:style w:type="paragraph" w:customStyle="1" w:styleId="372CFF833D9848EDA46784EBFA161D3F">
    <w:name w:val="372CFF833D9848EDA46784EBFA161D3F"/>
    <w:rsid w:val="008D448C"/>
  </w:style>
  <w:style w:type="paragraph" w:customStyle="1" w:styleId="76400089B91D474FBF0F12EBC6061844">
    <w:name w:val="76400089B91D474FBF0F12EBC6061844"/>
    <w:rsid w:val="008D44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6" ma:contentTypeDescription="Opprett et nytt dokument." ma:contentTypeScope="" ma:versionID="0c4fc0c2425523673ea69d55cd39f801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3ada6c75e120d3794255ffc57072482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EF6D98-C42E-49DA-ACE8-4A0A777C73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183B51-D711-40BC-A5B0-9385373B6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D64378-CEFA-4054-8B9E-73B2B91D01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596697-96C9-40C0-8025-3B54680514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Styres skjema 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Didrik Wilhelmsen Dahle</dc:creator>
  <keywords/>
  <dc:description/>
  <lastModifiedBy>Jannicke Lundgaard</lastModifiedBy>
  <revision>7</revision>
  <dcterms:created xsi:type="dcterms:W3CDTF">2020-05-22T08:04:00.0000000Z</dcterms:created>
  <dcterms:modified xsi:type="dcterms:W3CDTF">2020-11-03T10:43:23.9375711Z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