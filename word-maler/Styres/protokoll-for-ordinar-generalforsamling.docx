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2C5671" w14:textId="4BDDB45C" w:rsidR="008A6C35" w:rsidRPr="00F54F3F" w:rsidRDefault="00F54F3F" w:rsidP="008A6C35">
      <w:pPr>
        <w:pStyle w:val="Overskrift1"/>
        <w:rPr>
          <w:rFonts w:ascii="Arial" w:hAnsi="Arial" w:cs="Arial"/>
          <w:b/>
          <w:bCs/>
          <w:color w:val="auto"/>
          <w:sz w:val="40"/>
          <w:szCs w:val="40"/>
        </w:rPr>
      </w:pPr>
      <w:r w:rsidRPr="00F54F3F">
        <w:rPr>
          <w:rFonts w:ascii="Arial" w:hAnsi="Arial" w:cs="Arial"/>
          <w:b/>
          <w:bCs/>
          <w:color w:val="auto"/>
          <w:sz w:val="40"/>
          <w:szCs w:val="40"/>
        </w:rPr>
        <w:t>Protokoll</w:t>
      </w:r>
    </w:p>
    <w:p w14:paraId="3806CA1D" w14:textId="40280DDE" w:rsidR="008A6C35" w:rsidRPr="00FD0E3F" w:rsidRDefault="008A6C35" w:rsidP="008A6C35">
      <w:pPr>
        <w:pStyle w:val="Overskrift2"/>
        <w:rPr>
          <w:rFonts w:ascii="Arial" w:hAnsi="Arial" w:cs="Arial"/>
          <w:b/>
          <w:bCs/>
          <w:color w:val="auto"/>
          <w:sz w:val="28"/>
          <w:szCs w:val="28"/>
          <w:lang w:val="en-GB"/>
        </w:rPr>
      </w:pPr>
    </w:p>
    <w:p w14:paraId="2AF6111D" w14:textId="77777777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Ordinær generalforsamling </w:t>
      </w:r>
      <w:sdt>
        <w:sdtPr>
          <w:rPr>
            <w:rFonts w:ascii="Arial" w:hAnsi="Arial" w:cs="Arial"/>
            <w:sz w:val="20"/>
            <w:szCs w:val="20"/>
          </w:rPr>
          <w:id w:val="-1988465427"/>
          <w:placeholder>
            <w:docPart w:val="165162D8CDCD4CCE9DEE331915747E77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</w:p>
    <w:p w14:paraId="32516EAA" w14:textId="14EC4867" w:rsidR="00FD0E3F" w:rsidRDefault="00F54F3F" w:rsidP="00F54F3F">
      <w:pPr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Den </w:t>
      </w:r>
      <w:sdt>
        <w:sdtPr>
          <w:rPr>
            <w:rFonts w:ascii="Arial" w:hAnsi="Arial" w:cs="Arial"/>
            <w:sz w:val="20"/>
            <w:szCs w:val="20"/>
          </w:rPr>
          <w:id w:val="-2075569287"/>
          <w:placeholder>
            <w:docPart w:val="FE8C084110F243B99240159893EDC941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[dato/årstall]</w:t>
          </w:r>
        </w:sdtContent>
      </w:sdt>
      <w:r w:rsidRPr="00F54F3F">
        <w:rPr>
          <w:rFonts w:ascii="Arial" w:hAnsi="Arial" w:cs="Arial"/>
          <w:sz w:val="20"/>
          <w:szCs w:val="20"/>
        </w:rPr>
        <w:t xml:space="preserve"> ble det avholdt ordinær generalforsamling i</w:t>
      </w:r>
      <w:r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789201946"/>
          <w:placeholder>
            <w:docPart w:val="DD5695930EBB4E24AFF6C3AD9C5F0922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[Eksempelbedriften AS]</w:t>
          </w:r>
        </w:sdtContent>
      </w:sdt>
      <w:r w:rsidRPr="00F54F3F">
        <w:rPr>
          <w:rFonts w:ascii="Arial" w:hAnsi="Arial" w:cs="Arial"/>
          <w:sz w:val="20"/>
          <w:szCs w:val="20"/>
        </w:rPr>
        <w:t xml:space="preserve">, i </w:t>
      </w:r>
      <w:sdt>
        <w:sdtPr>
          <w:rPr>
            <w:rFonts w:ascii="Arial" w:hAnsi="Arial" w:cs="Arial"/>
            <w:sz w:val="20"/>
            <w:szCs w:val="20"/>
          </w:rPr>
          <w:id w:val="1077170479"/>
          <w:placeholder>
            <w:docPart w:val="E6040C1B6B4B4F3CAE118766D20E7827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[lokasjon for møtet]</w:t>
          </w:r>
        </w:sdtContent>
      </w:sdt>
      <w:r w:rsidRPr="00F54F3F">
        <w:rPr>
          <w:rFonts w:ascii="Arial" w:hAnsi="Arial" w:cs="Arial"/>
          <w:sz w:val="20"/>
          <w:szCs w:val="20"/>
        </w:rPr>
        <w:t>.</w:t>
      </w:r>
    </w:p>
    <w:p w14:paraId="24935E21" w14:textId="1E47C180" w:rsidR="00F54F3F" w:rsidRDefault="00F54F3F" w:rsidP="00F54F3F">
      <w:pPr>
        <w:rPr>
          <w:rFonts w:ascii="Arial" w:hAnsi="Arial" w:cs="Arial"/>
          <w:sz w:val="20"/>
          <w:szCs w:val="20"/>
        </w:rPr>
      </w:pPr>
    </w:p>
    <w:p w14:paraId="710BE276" w14:textId="3DEE2518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  <w:proofErr w:type="gramStart"/>
      <w:r w:rsidRPr="63807BB2">
        <w:rPr>
          <w:rFonts w:ascii="Arial" w:hAnsi="Arial" w:cs="Arial"/>
          <w:sz w:val="20"/>
          <w:szCs w:val="20"/>
        </w:rPr>
        <w:t>Tilstede</w:t>
      </w:r>
      <w:proofErr w:type="gramEnd"/>
      <w:r w:rsidRPr="63807BB2">
        <w:rPr>
          <w:rFonts w:ascii="Arial" w:hAnsi="Arial" w:cs="Arial"/>
          <w:sz w:val="20"/>
          <w:szCs w:val="20"/>
        </w:rPr>
        <w:t xml:space="preserve"> var: </w:t>
      </w:r>
      <w:sdt>
        <w:sdtPr>
          <w:rPr>
            <w:rFonts w:ascii="Arial" w:hAnsi="Arial" w:cs="Arial"/>
            <w:sz w:val="20"/>
            <w:szCs w:val="20"/>
          </w:rPr>
          <w:id w:val="-501434691"/>
          <w:placeholder>
            <w:docPart w:val="5E697FBAF3A64E82ADA3E3AB520110F2"/>
          </w:placeholder>
          <w:showingPlcHdr/>
        </w:sdtPr>
        <w:sdtEndPr/>
        <w:sdtContent>
          <w:r w:rsidRPr="63807BB2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 på tilstedeværende]</w:t>
          </w:r>
        </w:sdtContent>
      </w:sdt>
    </w:p>
    <w:p w14:paraId="74212927" w14:textId="3AA67C67" w:rsidR="63807BB2" w:rsidRDefault="63807BB2" w:rsidP="63807BB2">
      <w:pPr>
        <w:rPr>
          <w:rFonts w:ascii="Arial" w:hAnsi="Arial" w:cs="Arial"/>
          <w:lang w:val="en-GB"/>
        </w:rPr>
      </w:pPr>
    </w:p>
    <w:p w14:paraId="29036BA8" w14:textId="77777777" w:rsidR="00F54F3F" w:rsidRPr="00F54F3F" w:rsidRDefault="00F54F3F" w:rsidP="00F54F3F">
      <w:pPr>
        <w:pStyle w:val="Overskrift4"/>
        <w:rPr>
          <w:rFonts w:ascii="Arial" w:hAnsi="Arial" w:cs="Arial"/>
          <w:b/>
          <w:bCs/>
          <w:i w:val="0"/>
          <w:iCs w:val="0"/>
        </w:rPr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1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  <w:t>Fortegnelse av og godkjenning av aksjer og fullmakter</w:t>
      </w:r>
    </w:p>
    <w:p w14:paraId="0345CEF2" w14:textId="77777777" w:rsidR="00F54F3F" w:rsidRPr="00F54F3F" w:rsidRDefault="00F54F3F" w:rsidP="00F54F3F">
      <w:pPr>
        <w:ind w:left="708" w:firstLine="708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>100.000 av 100.000 aksjer, var representert på generalforsamlingen</w:t>
      </w:r>
    </w:p>
    <w:p w14:paraId="2820D542" w14:textId="7411DBC3" w:rsidR="00F54F3F" w:rsidRPr="00F54F3F" w:rsidRDefault="004913AE" w:rsidP="00F54F3F">
      <w:pPr>
        <w:ind w:left="708" w:firstLine="708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979966471"/>
          <w:placeholder>
            <w:docPart w:val="1020F4E28B724EF0981BF6BE5A042BDD"/>
          </w:placeholder>
          <w:showingPlcHdr/>
          <w:text/>
        </w:sdtPr>
        <w:sdtEndPr/>
        <w:sdtContent>
          <w:r w:rsidR="00F54F3F"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 på person 1]</w:t>
          </w:r>
        </w:sdtContent>
      </w:sdt>
      <w:r w:rsidR="00F54F3F" w:rsidRPr="00F54F3F">
        <w:rPr>
          <w:rFonts w:ascii="Arial" w:hAnsi="Arial" w:cs="Arial"/>
          <w:sz w:val="20"/>
          <w:szCs w:val="20"/>
        </w:rPr>
        <w:tab/>
      </w:r>
      <w:r w:rsidR="00F54F3F" w:rsidRPr="00F54F3F">
        <w:rPr>
          <w:rFonts w:ascii="Arial" w:hAnsi="Arial" w:cs="Arial"/>
          <w:sz w:val="20"/>
          <w:szCs w:val="20"/>
        </w:rPr>
        <w:tab/>
        <w:t xml:space="preserve">80.000 - </w:t>
      </w:r>
      <w:r w:rsidR="0736B82B" w:rsidRPr="00F54F3F">
        <w:rPr>
          <w:rFonts w:ascii="Arial" w:hAnsi="Arial" w:cs="Arial"/>
          <w:sz w:val="20"/>
          <w:szCs w:val="20"/>
        </w:rPr>
        <w:t>80</w:t>
      </w:r>
      <w:r w:rsidR="00F54F3F" w:rsidRPr="00F54F3F">
        <w:rPr>
          <w:rFonts w:ascii="Arial" w:hAnsi="Arial" w:cs="Arial"/>
          <w:sz w:val="20"/>
          <w:szCs w:val="20"/>
        </w:rPr>
        <w:t xml:space="preserve">% </w:t>
      </w:r>
    </w:p>
    <w:p w14:paraId="0EA2196D" w14:textId="06D0739C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ab/>
      </w:r>
      <w:r w:rsidRPr="00F54F3F">
        <w:rPr>
          <w:rFonts w:ascii="Arial" w:hAnsi="Arial" w:cs="Arial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483774521"/>
          <w:placeholder>
            <w:docPart w:val="7D740A4BEC034358A181E31C0EAA549F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 på person 2]</w:t>
          </w:r>
        </w:sdtContent>
      </w:sdt>
      <w:r w:rsidRPr="00F54F3F">
        <w:rPr>
          <w:rFonts w:ascii="Arial" w:hAnsi="Arial" w:cs="Arial"/>
          <w:sz w:val="20"/>
          <w:szCs w:val="20"/>
        </w:rPr>
        <w:tab/>
      </w:r>
      <w:r w:rsidRPr="00F54F3F">
        <w:rPr>
          <w:rFonts w:ascii="Arial" w:hAnsi="Arial" w:cs="Arial"/>
          <w:sz w:val="20"/>
          <w:szCs w:val="20"/>
        </w:rPr>
        <w:tab/>
        <w:t>20.000 - 20%</w:t>
      </w:r>
    </w:p>
    <w:p w14:paraId="7BB629E9" w14:textId="77777777" w:rsidR="00F54F3F" w:rsidRDefault="00F54F3F" w:rsidP="00F54F3F"/>
    <w:p w14:paraId="1672BC25" w14:textId="77777777" w:rsidR="00F54F3F" w:rsidRPr="00F54F3F" w:rsidRDefault="00F54F3F" w:rsidP="00F54F3F">
      <w:pPr>
        <w:pStyle w:val="Overskrift4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2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  <w:t xml:space="preserve">Godkjenning av innkallingen til generalforsamlingen   </w:t>
      </w:r>
    </w:p>
    <w:p w14:paraId="4AA88B84" w14:textId="77777777" w:rsidR="00F54F3F" w:rsidRPr="00F54F3F" w:rsidRDefault="00F54F3F" w:rsidP="00F54F3F">
      <w:pPr>
        <w:ind w:left="1416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>Det var ingen innvendinger eller bemerkninger til innkallingen, og denne ble godkjent.</w:t>
      </w:r>
    </w:p>
    <w:p w14:paraId="3EFD2A02" w14:textId="77777777" w:rsidR="00F54F3F" w:rsidRDefault="00F54F3F" w:rsidP="00F54F3F"/>
    <w:p w14:paraId="11416D84" w14:textId="77777777" w:rsidR="00F54F3F" w:rsidRPr="00F54F3F" w:rsidRDefault="00F54F3F" w:rsidP="00F54F3F">
      <w:pPr>
        <w:pStyle w:val="Overskrift4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3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  <w:t>Valg av møteleder</w:t>
      </w:r>
    </w:p>
    <w:p w14:paraId="16130BD1" w14:textId="77777777" w:rsidR="00F54F3F" w:rsidRPr="00F54F3F" w:rsidRDefault="004913AE" w:rsidP="00F54F3F">
      <w:pPr>
        <w:ind w:left="708" w:firstLine="708"/>
        <w:rPr>
          <w:rFonts w:ascii="Arial" w:hAnsi="Arial" w:cs="Arial"/>
          <w:sz w:val="20"/>
          <w:szCs w:val="20"/>
        </w:rPr>
      </w:pPr>
      <w:sdt>
        <w:sdtPr>
          <w:id w:val="2005315058"/>
          <w:placeholder>
            <w:docPart w:val="F32334BE28604976A7567E96890971B7"/>
          </w:placeholder>
          <w:showingPlcHdr/>
          <w:text/>
        </w:sdtPr>
        <w:sdtEndPr>
          <w:rPr>
            <w:rFonts w:ascii="Arial" w:hAnsi="Arial" w:cs="Arial"/>
            <w:sz w:val="20"/>
            <w:szCs w:val="20"/>
          </w:rPr>
        </w:sdtEndPr>
        <w:sdtContent>
          <w:r w:rsidR="00F54F3F"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[Navn]</w:t>
          </w:r>
        </w:sdtContent>
      </w:sdt>
      <w:r w:rsidR="00F54F3F" w:rsidRPr="00F54F3F">
        <w:rPr>
          <w:rFonts w:ascii="Arial" w:hAnsi="Arial" w:cs="Arial"/>
          <w:sz w:val="20"/>
          <w:szCs w:val="20"/>
        </w:rPr>
        <w:t xml:space="preserve"> ble valgt til møteleder.</w:t>
      </w:r>
    </w:p>
    <w:p w14:paraId="73B90081" w14:textId="77777777" w:rsidR="00F54F3F" w:rsidRDefault="00F54F3F" w:rsidP="00F54F3F">
      <w:r>
        <w:tab/>
      </w:r>
      <w:r>
        <w:tab/>
      </w:r>
    </w:p>
    <w:p w14:paraId="1B553BD1" w14:textId="05EFEEDC" w:rsidR="00F54F3F" w:rsidRDefault="00F54F3F" w:rsidP="00F54F3F">
      <w:pPr>
        <w:pStyle w:val="Overskrift4"/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4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Valg av deltaker til å underskrive protokollen fra møtet sammen med møteleder</w:t>
      </w:r>
      <w:r>
        <w:tab/>
      </w:r>
    </w:p>
    <w:p w14:paraId="2FE48A95" w14:textId="77777777" w:rsidR="00F54F3F" w:rsidRPr="00F54F3F" w:rsidRDefault="004913AE" w:rsidP="00F54F3F">
      <w:pPr>
        <w:ind w:left="708" w:firstLine="708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203673048"/>
          <w:placeholder>
            <w:docPart w:val="F17B48CE7036468480909928EB25F1B3"/>
          </w:placeholder>
          <w:showingPlcHdr/>
          <w:text/>
        </w:sdtPr>
        <w:sdtEndPr/>
        <w:sdtContent>
          <w:r w:rsidR="00F54F3F"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[Navn]</w:t>
          </w:r>
        </w:sdtContent>
      </w:sdt>
      <w:r w:rsidR="00F54F3F" w:rsidRPr="00F54F3F">
        <w:rPr>
          <w:rFonts w:ascii="Arial" w:hAnsi="Arial" w:cs="Arial"/>
          <w:sz w:val="20"/>
          <w:szCs w:val="20"/>
        </w:rPr>
        <w:t xml:space="preserve"> ble valgt til å undertegne protokollen sammen med møteleder.</w:t>
      </w:r>
    </w:p>
    <w:p w14:paraId="6DA53ECF" w14:textId="77777777" w:rsidR="00F54F3F" w:rsidRDefault="00F54F3F" w:rsidP="00F54F3F"/>
    <w:p w14:paraId="77676C61" w14:textId="77777777" w:rsidR="00F54F3F" w:rsidRPr="00F54F3F" w:rsidRDefault="00F54F3F" w:rsidP="00F54F3F">
      <w:pPr>
        <w:pStyle w:val="Overskrift4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5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  <w:t xml:space="preserve">Godkjenning av styrets forslag til årsregnskap for </w:t>
      </w:r>
      <w:sdt>
        <w:sdtPr>
          <w:rPr>
            <w:rFonts w:ascii="Arial" w:hAnsi="Arial" w:cs="Arial"/>
            <w:b/>
            <w:bCs/>
            <w:i w:val="0"/>
            <w:iCs w:val="0"/>
            <w:color w:val="auto"/>
            <w:sz w:val="20"/>
            <w:szCs w:val="20"/>
          </w:rPr>
          <w:id w:val="-798917994"/>
          <w:placeholder>
            <w:docPart w:val="966F7439B2FC49D0BB8842AE7A2D96B9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Theme="minorHAnsi" w:eastAsiaTheme="minorHAnsi" w:hAnsiTheme="minorHAnsi" w:cstheme="minorBidi"/>
              <w:i w:val="0"/>
              <w:iCs w:val="0"/>
              <w:highlight w:val="lightGray"/>
            </w:rPr>
            <w:t>[årstall]</w:t>
          </w:r>
        </w:sdtContent>
      </w:sdt>
    </w:p>
    <w:p w14:paraId="55B5B5B4" w14:textId="77777777" w:rsidR="00F54F3F" w:rsidRPr="00F54F3F" w:rsidRDefault="00F54F3F" w:rsidP="00F54F3F">
      <w:pPr>
        <w:ind w:left="1416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Styrets forslag til årsregnskap ble gjennomgått. Regnskapet for </w:t>
      </w:r>
      <w:sdt>
        <w:sdtPr>
          <w:rPr>
            <w:rFonts w:ascii="Arial" w:hAnsi="Arial" w:cs="Arial"/>
            <w:sz w:val="20"/>
            <w:szCs w:val="20"/>
          </w:rPr>
          <w:id w:val="-727607649"/>
          <w:placeholder>
            <w:docPart w:val="B6171ECE22AD4BC8B77B9BF68EA67E95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  <w:r w:rsidRPr="00F54F3F">
        <w:rPr>
          <w:rFonts w:ascii="Arial" w:hAnsi="Arial" w:cs="Arial"/>
          <w:sz w:val="20"/>
          <w:szCs w:val="20"/>
        </w:rPr>
        <w:t xml:space="preserve"> ble lagt frem for generalforsamlingen. </w:t>
      </w:r>
      <w:sdt>
        <w:sdtPr>
          <w:rPr>
            <w:rFonts w:ascii="Arial" w:hAnsi="Arial" w:cs="Arial"/>
            <w:sz w:val="20"/>
            <w:szCs w:val="20"/>
          </w:rPr>
          <w:id w:val="-1124689823"/>
          <w:placeholder>
            <w:docPart w:val="9D1F67C2CE6B4C0A9C8A5429EE6D4D76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[Eksempelbedriften AS]</w:t>
          </w:r>
        </w:sdtContent>
      </w:sdt>
      <w:r w:rsidRPr="00F54F3F">
        <w:rPr>
          <w:rFonts w:ascii="Arial" w:hAnsi="Arial" w:cs="Arial"/>
          <w:sz w:val="20"/>
          <w:szCs w:val="20"/>
        </w:rPr>
        <w:t xml:space="preserve"> resultat på driften er for </w:t>
      </w:r>
      <w:sdt>
        <w:sdtPr>
          <w:rPr>
            <w:rFonts w:ascii="Arial" w:hAnsi="Arial" w:cs="Arial"/>
            <w:sz w:val="20"/>
            <w:szCs w:val="20"/>
          </w:rPr>
          <w:id w:val="-121229367"/>
          <w:placeholder>
            <w:docPart w:val="69B35A0415F04A1B91967F710FAEC8CD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  <w:r w:rsidRPr="00F54F3F">
        <w:rPr>
          <w:rFonts w:ascii="Arial" w:hAnsi="Arial" w:cs="Arial"/>
          <w:sz w:val="20"/>
          <w:szCs w:val="20"/>
        </w:rPr>
        <w:t xml:space="preserve"> på 100 000,- NOK. Selskapets egenkapital er etter dette 500 000,- NOK. Overskuddet er overført til annet egenkapital. </w:t>
      </w:r>
    </w:p>
    <w:p w14:paraId="3708ACF5" w14:textId="0FEC7063" w:rsidR="00F54F3F" w:rsidRDefault="014615CB" w:rsidP="00826BFF">
      <w:pPr>
        <w:ind w:left="708" w:firstLine="708"/>
      </w:pPr>
      <w:r>
        <w:t>Årsregnskapet ble godkjent av generalforsamlingen</w:t>
      </w:r>
    </w:p>
    <w:p w14:paraId="62E0026D" w14:textId="30E95B2B" w:rsidR="00F54F3F" w:rsidRPr="00F54F3F" w:rsidRDefault="00F54F3F" w:rsidP="63807BB2">
      <w:pPr>
        <w:pStyle w:val="Overskrift4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63807BB2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6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63807BB2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Godkjenning av styrets forslag til årsberetnin</w:t>
      </w:r>
      <w:r w:rsidR="009D1BC6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g </w:t>
      </w:r>
      <w:r w:rsidRPr="63807BB2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for </w:t>
      </w:r>
      <w:sdt>
        <w:sdtPr>
          <w:rPr>
            <w:rStyle w:val="Plassholdertekst"/>
            <w:rFonts w:asciiTheme="minorHAnsi" w:eastAsiaTheme="minorHAnsi" w:hAnsiTheme="minorHAnsi" w:cstheme="minorBidi"/>
            <w:i w:val="0"/>
            <w:iCs w:val="0"/>
            <w:highlight w:val="lightGray"/>
          </w:rPr>
          <w:id w:val="-311716790"/>
          <w:placeholder>
            <w:docPart w:val="44C4428835CC47ACA1AC95AFAE440609"/>
          </w:placeholder>
          <w:showingPlcHdr/>
          <w:text/>
        </w:sdtPr>
        <w:sdtEndPr>
          <w:rPr>
            <w:rStyle w:val="Plassholdertekst"/>
          </w:rPr>
        </w:sdtEndPr>
        <w:sdtContent>
          <w:r w:rsidRPr="00F54F3F">
            <w:rPr>
              <w:rStyle w:val="Plassholdertekst"/>
              <w:rFonts w:asciiTheme="minorHAnsi" w:eastAsiaTheme="minorHAnsi" w:hAnsiTheme="minorHAnsi" w:cstheme="minorBidi"/>
              <w:i w:val="0"/>
              <w:iCs w:val="0"/>
              <w:highlight w:val="lightGray"/>
            </w:rPr>
            <w:t>[årstall]</w:t>
          </w:r>
        </w:sdtContent>
      </w:sdt>
      <w:r w:rsidRPr="63807BB2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</w:t>
      </w:r>
    </w:p>
    <w:p w14:paraId="46C9FE1E" w14:textId="77777777" w:rsidR="00F54F3F" w:rsidRPr="00F54F3F" w:rsidRDefault="00F54F3F" w:rsidP="00F54F3F">
      <w:pPr>
        <w:ind w:left="708" w:firstLine="708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Styrets beretning for </w:t>
      </w:r>
      <w:sdt>
        <w:sdtPr>
          <w:rPr>
            <w:rFonts w:ascii="Arial" w:hAnsi="Arial" w:cs="Arial"/>
            <w:sz w:val="20"/>
            <w:szCs w:val="20"/>
          </w:rPr>
          <w:id w:val="-1267528751"/>
          <w:placeholder>
            <w:docPart w:val="228966ED4CAE4991B2BB6D4D64C0D473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  <w:r w:rsidRPr="00F54F3F">
        <w:rPr>
          <w:rFonts w:ascii="Arial" w:hAnsi="Arial" w:cs="Arial"/>
          <w:sz w:val="20"/>
          <w:szCs w:val="20"/>
        </w:rPr>
        <w:t xml:space="preserve"> ble godkjent av generalforsamling</w:t>
      </w:r>
    </w:p>
    <w:p w14:paraId="4E269BAA" w14:textId="77777777" w:rsidR="00F54F3F" w:rsidRDefault="00F54F3F" w:rsidP="00F54F3F"/>
    <w:p w14:paraId="3A2EAFA3" w14:textId="300980F0" w:rsidR="00F54F3F" w:rsidRPr="00F54F3F" w:rsidRDefault="00F54F3F" w:rsidP="63807BB2">
      <w:pPr>
        <w:pStyle w:val="Overskrift4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63807BB2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7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="0016686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R</w:t>
      </w:r>
      <w:r w:rsidRPr="63807BB2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evisors </w:t>
      </w:r>
      <w:r w:rsidR="764400C3" w:rsidRPr="63807BB2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beretning</w:t>
      </w:r>
      <w:r w:rsidRPr="63807BB2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for</w:t>
      </w:r>
      <w:r w:rsidRPr="63807BB2">
        <w:rPr>
          <w:rStyle w:val="Plassholdertekst"/>
          <w:rFonts w:asciiTheme="minorHAnsi" w:eastAsiaTheme="minorEastAsia" w:hAnsiTheme="minorHAnsi" w:cstheme="minorBidi"/>
          <w:i w:val="0"/>
          <w:iCs w:val="0"/>
          <w:highlight w:val="lightGray"/>
        </w:rPr>
        <w:t xml:space="preserve"> </w:t>
      </w:r>
      <w:sdt>
        <w:sdtPr>
          <w:rPr>
            <w:rStyle w:val="Plassholdertekst"/>
            <w:rFonts w:asciiTheme="minorHAnsi" w:eastAsiaTheme="minorHAnsi" w:hAnsiTheme="minorHAnsi" w:cstheme="minorBidi"/>
            <w:i w:val="0"/>
            <w:iCs w:val="0"/>
            <w:highlight w:val="lightGray"/>
          </w:rPr>
          <w:id w:val="-1835829397"/>
          <w:placeholder>
            <w:docPart w:val="8B4789D420E143E2845FC4436C5CE0E7"/>
          </w:placeholder>
          <w:showingPlcHdr/>
          <w:text/>
        </w:sdtPr>
        <w:sdtEndPr>
          <w:rPr>
            <w:rStyle w:val="Standardskriftforavsnitt"/>
            <w:rFonts w:ascii="Arial" w:eastAsiaTheme="majorEastAsia" w:hAnsi="Arial" w:cs="Arial"/>
            <w:b/>
            <w:bCs/>
            <w:color w:val="auto"/>
            <w:sz w:val="20"/>
            <w:szCs w:val="20"/>
            <w:highlight w:val="none"/>
          </w:rPr>
        </w:sdtEndPr>
        <w:sdtContent>
          <w:r w:rsidRPr="00F54F3F">
            <w:rPr>
              <w:rStyle w:val="Plassholdertekst"/>
              <w:rFonts w:asciiTheme="minorHAnsi" w:eastAsiaTheme="minorHAnsi" w:hAnsiTheme="minorHAnsi" w:cstheme="minorBidi"/>
              <w:i w:val="0"/>
              <w:iCs w:val="0"/>
              <w:highlight w:val="lightGray"/>
            </w:rPr>
            <w:t>[årstall]</w:t>
          </w:r>
        </w:sdtContent>
      </w:sdt>
    </w:p>
    <w:p w14:paraId="2C14C2C1" w14:textId="77777777" w:rsidR="00F54F3F" w:rsidRPr="00F54F3F" w:rsidRDefault="00F54F3F" w:rsidP="00F54F3F">
      <w:pPr>
        <w:ind w:left="708" w:firstLine="708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Revisors beretning uttaler: </w:t>
      </w:r>
    </w:p>
    <w:p w14:paraId="338024FB" w14:textId="77777777" w:rsidR="00F54F3F" w:rsidRPr="00F54F3F" w:rsidRDefault="00F54F3F" w:rsidP="00F54F3F">
      <w:pPr>
        <w:ind w:left="1416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• Årsregnskapet er avgitt i samsvar med lov og forskrifter og gir et uttrykk for selskapets økonomiske stilling pr. </w:t>
      </w:r>
      <w:sdt>
        <w:sdtPr>
          <w:rPr>
            <w:rFonts w:ascii="Arial" w:hAnsi="Arial" w:cs="Arial"/>
            <w:sz w:val="20"/>
            <w:szCs w:val="20"/>
          </w:rPr>
          <w:id w:val="1409187946"/>
          <w:placeholder>
            <w:docPart w:val="CAB5579C5F8E46238B6AED9E0D470A9F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[dato]</w:t>
          </w:r>
        </w:sdtContent>
      </w:sdt>
      <w:r w:rsidRPr="00F54F3F">
        <w:rPr>
          <w:rFonts w:ascii="Arial" w:hAnsi="Arial" w:cs="Arial"/>
          <w:sz w:val="20"/>
          <w:szCs w:val="20"/>
        </w:rPr>
        <w:t xml:space="preserve"> og for resultatet i regnskapsåret i overensstemmelse med god regnskapsskikk i Norge.</w:t>
      </w:r>
    </w:p>
    <w:p w14:paraId="561773DE" w14:textId="77777777" w:rsidR="00F54F3F" w:rsidRPr="00F54F3F" w:rsidRDefault="00F54F3F" w:rsidP="00F54F3F">
      <w:pPr>
        <w:ind w:left="1416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lastRenderedPageBreak/>
        <w:t>• Ledelsen har oppfylt sin plikt til å sørge for ordentlig og oversiktlig registrering og dokumentasjon av regnskapsopplysninger i samsvar med lov og god regnskapsskikk.</w:t>
      </w:r>
    </w:p>
    <w:p w14:paraId="4C14D410" w14:textId="7078FC93" w:rsidR="00F54F3F" w:rsidRDefault="00F54F3F" w:rsidP="00D002C9">
      <w:pPr>
        <w:ind w:left="1416"/>
      </w:pPr>
      <w:r w:rsidRPr="00F54F3F">
        <w:rPr>
          <w:rFonts w:ascii="Arial" w:hAnsi="Arial" w:cs="Arial"/>
          <w:sz w:val="20"/>
          <w:szCs w:val="20"/>
        </w:rPr>
        <w:t xml:space="preserve">• Opplysninger i årsberetningen om årsregnskapet, forutsetningen om fortsatt drift og forslaget til </w:t>
      </w:r>
      <w:proofErr w:type="gramStart"/>
      <w:r w:rsidRPr="00F54F3F">
        <w:rPr>
          <w:rFonts w:ascii="Arial" w:hAnsi="Arial" w:cs="Arial"/>
          <w:sz w:val="20"/>
          <w:szCs w:val="20"/>
        </w:rPr>
        <w:t>anvendelse</w:t>
      </w:r>
      <w:proofErr w:type="gramEnd"/>
      <w:r w:rsidRPr="00F54F3F">
        <w:rPr>
          <w:rFonts w:ascii="Arial" w:hAnsi="Arial" w:cs="Arial"/>
          <w:sz w:val="20"/>
          <w:szCs w:val="20"/>
        </w:rPr>
        <w:t xml:space="preserve"> av overskuddet er konsistente med årsregnskapet og er i samsvar med lov og forskrifter.</w:t>
      </w:r>
      <w:sdt>
        <w:sdtPr>
          <w:rPr>
            <w:rFonts w:ascii="Arial" w:hAnsi="Arial" w:cs="Arial"/>
            <w:sz w:val="20"/>
            <w:szCs w:val="20"/>
          </w:rPr>
          <w:id w:val="1679533893"/>
          <w:placeholder>
            <w:docPart w:val="35D46B320EB14A61B804986CB3C0F29D"/>
          </w:placeholder>
          <w:showingPlcHdr/>
        </w:sdtPr>
        <w:sdtEndPr>
          <w:rPr>
            <w:rFonts w:asciiTheme="minorHAnsi" w:hAnsiTheme="minorHAnsi" w:cstheme="minorBidi"/>
            <w:sz w:val="22"/>
            <w:szCs w:val="22"/>
          </w:rPr>
        </w:sdtEndPr>
        <w:sdtContent>
          <w:r w:rsidR="00D002C9" w:rsidRPr="00925C43">
            <w:rPr>
              <w:rStyle w:val="Plassholdertekst"/>
            </w:rPr>
            <w:t>[Eksempelbedriften AS]</w:t>
          </w:r>
        </w:sdtContent>
      </w:sdt>
    </w:p>
    <w:p w14:paraId="56184393" w14:textId="77777777" w:rsidR="00F54F3F" w:rsidRDefault="00F54F3F" w:rsidP="00F54F3F">
      <w:pPr>
        <w:pStyle w:val="Overskrift4"/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8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  <w:t xml:space="preserve">Godkjenning av godgjøring til revisor for </w:t>
      </w:r>
      <w:sdt>
        <w:sdtPr>
          <w:rPr>
            <w:rFonts w:ascii="Arial" w:hAnsi="Arial" w:cs="Arial"/>
            <w:b/>
            <w:bCs/>
            <w:i w:val="0"/>
            <w:iCs w:val="0"/>
            <w:color w:val="auto"/>
            <w:sz w:val="20"/>
            <w:szCs w:val="20"/>
          </w:rPr>
          <w:id w:val="14585085"/>
          <w:placeholder>
            <w:docPart w:val="A486F7B8156A44EB9C406872F66D5251"/>
          </w:placeholder>
          <w:showingPlcHdr/>
          <w:text/>
        </w:sdtPr>
        <w:sdtEndPr/>
        <w:sdtContent>
          <w:r w:rsidRPr="00F54F3F">
            <w:rPr>
              <w:rFonts w:ascii="Arial" w:hAnsi="Arial" w:cs="Arial"/>
              <w:b/>
              <w:bCs/>
              <w:i w:val="0"/>
              <w:iCs w:val="0"/>
              <w:color w:val="auto"/>
              <w:sz w:val="20"/>
              <w:szCs w:val="20"/>
            </w:rPr>
            <w:t>[årstall]</w:t>
          </w:r>
        </w:sdtContent>
      </w:sdt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</w:t>
      </w:r>
    </w:p>
    <w:p w14:paraId="7BE54F77" w14:textId="2D664030" w:rsidR="00F54F3F" w:rsidRPr="00F54F3F" w:rsidRDefault="00F54F3F" w:rsidP="00F54F3F">
      <w:pPr>
        <w:ind w:left="1416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Generalforsamling godkjente revisors honorar til </w:t>
      </w:r>
      <w:r w:rsidRPr="00F54F3F">
        <w:rPr>
          <w:rStyle w:val="Plassholdertekst"/>
          <w:highlight w:val="lightGray"/>
        </w:rPr>
        <w:t>[30 000</w:t>
      </w:r>
      <w:proofErr w:type="gramStart"/>
      <w:r w:rsidRPr="00F54F3F">
        <w:rPr>
          <w:rStyle w:val="Plassholdertekst"/>
          <w:highlight w:val="lightGray"/>
        </w:rPr>
        <w:t>]</w:t>
      </w:r>
      <w:r w:rsidRPr="00F54F3F">
        <w:rPr>
          <w:rFonts w:ascii="Arial" w:hAnsi="Arial" w:cs="Arial"/>
          <w:sz w:val="20"/>
          <w:szCs w:val="20"/>
        </w:rPr>
        <w:t>,-</w:t>
      </w:r>
      <w:proofErr w:type="gramEnd"/>
      <w:r w:rsidRPr="00F54F3F">
        <w:rPr>
          <w:rFonts w:ascii="Arial" w:hAnsi="Arial" w:cs="Arial"/>
          <w:sz w:val="20"/>
          <w:szCs w:val="20"/>
        </w:rPr>
        <w:t xml:space="preserve"> kroner for revidering av regnskapsåret for </w:t>
      </w:r>
      <w:sdt>
        <w:sdtPr>
          <w:rPr>
            <w:rFonts w:ascii="Arial" w:hAnsi="Arial" w:cs="Arial"/>
            <w:sz w:val="20"/>
            <w:szCs w:val="20"/>
          </w:rPr>
          <w:id w:val="-1098863584"/>
          <w:placeholder>
            <w:docPart w:val="276D57FAFBC64B8AB8D4C07AB30D5993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  <w:r w:rsidRPr="00F54F3F">
        <w:rPr>
          <w:rFonts w:ascii="Arial" w:hAnsi="Arial" w:cs="Arial"/>
          <w:sz w:val="20"/>
          <w:szCs w:val="20"/>
        </w:rPr>
        <w:t>.</w:t>
      </w:r>
    </w:p>
    <w:p w14:paraId="27268C1B" w14:textId="77777777" w:rsidR="00F54F3F" w:rsidRDefault="00F54F3F" w:rsidP="00F54F3F"/>
    <w:p w14:paraId="0CD9B5AA" w14:textId="77777777" w:rsidR="00F54F3F" w:rsidRPr="00F54F3F" w:rsidRDefault="00F54F3F" w:rsidP="00F54F3F">
      <w:pPr>
        <w:pStyle w:val="Overskrift4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9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  <w:t>Valg av revisor</w:t>
      </w:r>
    </w:p>
    <w:p w14:paraId="171AE3AC" w14:textId="77777777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  <w:r>
        <w:tab/>
      </w:r>
      <w:r>
        <w:tab/>
      </w:r>
      <w:r w:rsidRPr="00F54F3F">
        <w:rPr>
          <w:rFonts w:ascii="Arial" w:hAnsi="Arial" w:cs="Arial"/>
          <w:sz w:val="20"/>
          <w:szCs w:val="20"/>
        </w:rPr>
        <w:t xml:space="preserve">Revisor AS ble gjenvalgt som selskapets revisor. </w:t>
      </w:r>
    </w:p>
    <w:p w14:paraId="7D9CF7B3" w14:textId="77777777" w:rsidR="00F54F3F" w:rsidRDefault="00F54F3F" w:rsidP="00F54F3F"/>
    <w:p w14:paraId="09D79367" w14:textId="60AB1076" w:rsidR="00F54F3F" w:rsidRDefault="00F54F3F" w:rsidP="00F54F3F">
      <w:pPr>
        <w:pStyle w:val="Overskrift4"/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10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Fastsettelse av styrets honorar for </w:t>
      </w:r>
      <w:sdt>
        <w:sdtPr>
          <w:rPr>
            <w:rFonts w:ascii="Arial" w:hAnsi="Arial" w:cs="Arial"/>
            <w:b/>
            <w:bCs/>
            <w:i w:val="0"/>
            <w:iCs w:val="0"/>
            <w:color w:val="auto"/>
            <w:sz w:val="20"/>
            <w:szCs w:val="20"/>
          </w:rPr>
          <w:id w:val="-1338612842"/>
          <w:placeholder>
            <w:docPart w:val="14FA25A386984867B2DAB62B911DF94C"/>
          </w:placeholder>
          <w:showingPlcHdr/>
          <w:text/>
        </w:sdtPr>
        <w:sdtEndPr>
          <w:rPr>
            <w:rFonts w:asciiTheme="majorHAnsi" w:hAnsiTheme="majorHAnsi" w:cstheme="majorBidi"/>
            <w:b w:val="0"/>
            <w:bCs w:val="0"/>
            <w:i/>
            <w:iCs/>
            <w:color w:val="2F5496" w:themeColor="accent1" w:themeShade="BF"/>
            <w:sz w:val="22"/>
            <w:szCs w:val="22"/>
          </w:rPr>
        </w:sdtEndPr>
        <w:sdtContent>
          <w:r w:rsidRPr="00F54F3F">
            <w:rPr>
              <w:rFonts w:ascii="Arial" w:hAnsi="Arial" w:cs="Arial"/>
              <w:b/>
              <w:bCs/>
              <w:i w:val="0"/>
              <w:iCs w:val="0"/>
              <w:color w:val="auto"/>
              <w:sz w:val="20"/>
              <w:szCs w:val="20"/>
            </w:rPr>
            <w:t>[årstall]</w:t>
          </w:r>
        </w:sdtContent>
      </w:sdt>
    </w:p>
    <w:p w14:paraId="2E3E962F" w14:textId="77777777" w:rsidR="00F54F3F" w:rsidRPr="00F54F3F" w:rsidRDefault="00F54F3F" w:rsidP="00F54F3F">
      <w:pPr>
        <w:ind w:left="708" w:firstLine="708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Generalforsamlingen fastsatte styremedlemmenes honorar til </w:t>
      </w:r>
    </w:p>
    <w:p w14:paraId="321452A8" w14:textId="77777777" w:rsidR="00F54F3F" w:rsidRPr="00F54F3F" w:rsidRDefault="00F54F3F" w:rsidP="00F54F3F">
      <w:pPr>
        <w:ind w:left="708" w:firstLine="708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75 000,- kroner for </w:t>
      </w:r>
      <w:sdt>
        <w:sdtPr>
          <w:rPr>
            <w:rFonts w:ascii="Arial" w:hAnsi="Arial" w:cs="Arial"/>
            <w:sz w:val="20"/>
            <w:szCs w:val="20"/>
          </w:rPr>
          <w:id w:val="130760455"/>
          <w:placeholder>
            <w:docPart w:val="4B25CEEAD10544C1AC67B655B7CE5009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  <w:r w:rsidRPr="00F54F3F">
        <w:rPr>
          <w:rFonts w:ascii="Arial" w:hAnsi="Arial" w:cs="Arial"/>
          <w:sz w:val="20"/>
          <w:szCs w:val="20"/>
        </w:rPr>
        <w:t xml:space="preserve">.  </w:t>
      </w:r>
    </w:p>
    <w:p w14:paraId="50B3B8BE" w14:textId="77777777" w:rsidR="00F54F3F" w:rsidRDefault="00F54F3F" w:rsidP="00F54F3F"/>
    <w:p w14:paraId="19C33654" w14:textId="1DA374F5" w:rsidR="00F54F3F" w:rsidRPr="00F54F3F" w:rsidRDefault="00F54F3F" w:rsidP="00F54F3F">
      <w:pPr>
        <w:pStyle w:val="Overskrift4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11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Valg av nye styremedlemmer</w:t>
      </w:r>
    </w:p>
    <w:p w14:paraId="7107FE2B" w14:textId="77777777" w:rsidR="00F54F3F" w:rsidRPr="00F54F3F" w:rsidRDefault="004913AE" w:rsidP="00F54F3F">
      <w:pPr>
        <w:ind w:left="1416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1752315078"/>
          <w:placeholder>
            <w:docPart w:val="AB483C55EC144D9882045A4A69D163DC"/>
          </w:placeholder>
          <w:showingPlcHdr/>
          <w:text/>
        </w:sdtPr>
        <w:sdtEndPr/>
        <w:sdtContent>
          <w:r w:rsidR="00F54F3F"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[Navn]</w:t>
          </w:r>
        </w:sdtContent>
      </w:sdt>
      <w:r w:rsidR="00F54F3F" w:rsidRPr="00F54F3F">
        <w:rPr>
          <w:rFonts w:ascii="Arial" w:hAnsi="Arial" w:cs="Arial"/>
          <w:sz w:val="20"/>
          <w:szCs w:val="20"/>
        </w:rPr>
        <w:t xml:space="preserve"> ble valgt til nytt styremedlem for 2 år. De øvrige styremedlemmene var ikke på valg.</w:t>
      </w:r>
    </w:p>
    <w:p w14:paraId="5AAEA6AA" w14:textId="77777777" w:rsidR="00F54F3F" w:rsidRDefault="00F54F3F" w:rsidP="00F54F3F"/>
    <w:p w14:paraId="793CA916" w14:textId="22CA98AC" w:rsidR="00F54F3F" w:rsidRPr="00F54F3F" w:rsidRDefault="00F54F3F" w:rsidP="00F54F3F">
      <w:pPr>
        <w:pStyle w:val="Overskrift4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12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Valg av </w:t>
      </w:r>
      <w:proofErr w:type="spellStart"/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valgkomitè</w:t>
      </w:r>
      <w:proofErr w:type="spellEnd"/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 xml:space="preserve"> </w:t>
      </w:r>
    </w:p>
    <w:p w14:paraId="272FAF53" w14:textId="77777777" w:rsidR="00F54F3F" w:rsidRPr="00F54F3F" w:rsidRDefault="00F54F3F" w:rsidP="00F54F3F">
      <w:pPr>
        <w:ind w:left="1416"/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Nåværende valgkomité bestående av </w:t>
      </w:r>
      <w:sdt>
        <w:sdtPr>
          <w:rPr>
            <w:rFonts w:ascii="Arial" w:hAnsi="Arial" w:cs="Arial"/>
            <w:sz w:val="20"/>
            <w:szCs w:val="20"/>
          </w:rPr>
          <w:id w:val="819158577"/>
          <w:placeholder>
            <w:docPart w:val="AAE8509FFAE34079981A770D61B0DECA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[Navn]</w:t>
          </w:r>
        </w:sdtContent>
      </w:sdt>
      <w:r w:rsidRPr="00F54F3F">
        <w:rPr>
          <w:rFonts w:ascii="Arial" w:hAnsi="Arial" w:cs="Arial"/>
          <w:sz w:val="20"/>
          <w:szCs w:val="20"/>
        </w:rPr>
        <w:t xml:space="preserve"> og </w:t>
      </w:r>
      <w:sdt>
        <w:sdtPr>
          <w:rPr>
            <w:rFonts w:ascii="Arial" w:hAnsi="Arial" w:cs="Arial"/>
            <w:sz w:val="20"/>
            <w:szCs w:val="20"/>
          </w:rPr>
          <w:id w:val="1260172415"/>
          <w:placeholder>
            <w:docPart w:val="E78E5BEEB9684DDE96E47A11B456D3FC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[Navn]</w:t>
          </w:r>
        </w:sdtContent>
      </w:sdt>
      <w:r w:rsidRPr="00F54F3F">
        <w:rPr>
          <w:rFonts w:ascii="Arial" w:hAnsi="Arial" w:cs="Arial"/>
          <w:sz w:val="20"/>
          <w:szCs w:val="20"/>
        </w:rPr>
        <w:t xml:space="preserve"> fortsetter som valgkomité frem til neste ordinære generalforsamling i </w:t>
      </w:r>
      <w:sdt>
        <w:sdtPr>
          <w:rPr>
            <w:rFonts w:ascii="Arial" w:hAnsi="Arial" w:cs="Arial"/>
            <w:sz w:val="20"/>
            <w:szCs w:val="20"/>
          </w:rPr>
          <w:id w:val="-1045759068"/>
          <w:placeholder>
            <w:docPart w:val="F60789DA238D4E8CB690DAB1D70B5444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[årstall]</w:t>
          </w:r>
        </w:sdtContent>
      </w:sdt>
      <w:r w:rsidRPr="00F54F3F">
        <w:rPr>
          <w:rFonts w:ascii="Arial" w:hAnsi="Arial" w:cs="Arial"/>
          <w:sz w:val="20"/>
          <w:szCs w:val="20"/>
        </w:rPr>
        <w:t>.</w:t>
      </w:r>
    </w:p>
    <w:p w14:paraId="6B65C037" w14:textId="77777777" w:rsidR="00F54F3F" w:rsidRDefault="00F54F3F" w:rsidP="00F54F3F"/>
    <w:p w14:paraId="77CD0D58" w14:textId="514FC4C4" w:rsidR="00F54F3F" w:rsidRDefault="00F54F3F" w:rsidP="00F54F3F">
      <w:pPr>
        <w:pStyle w:val="Overskrift4"/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13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Behandling av saker som aksjeeiere har krevd å få behandlet</w:t>
      </w:r>
      <w:r>
        <w:tab/>
      </w:r>
      <w:r>
        <w:tab/>
      </w:r>
      <w:r>
        <w:tab/>
      </w:r>
    </w:p>
    <w:p w14:paraId="398BFF9B" w14:textId="72B729D7" w:rsidR="00F54F3F" w:rsidRPr="00F54F3F" w:rsidRDefault="00F54F3F" w:rsidP="00F54F3F">
      <w:pPr>
        <w:pStyle w:val="Overskrift4"/>
        <w:ind w:left="708" w:firstLine="708"/>
        <w:rPr>
          <w:rFonts w:ascii="Arial" w:hAnsi="Arial" w:cs="Arial"/>
          <w:i w:val="0"/>
          <w:iCs w:val="0"/>
          <w:color w:val="auto"/>
          <w:sz w:val="20"/>
          <w:szCs w:val="20"/>
        </w:rPr>
      </w:pPr>
      <w:r w:rsidRPr="00F54F3F">
        <w:rPr>
          <w:rFonts w:ascii="Arial" w:hAnsi="Arial" w:cs="Arial"/>
          <w:i w:val="0"/>
          <w:iCs w:val="0"/>
          <w:color w:val="auto"/>
          <w:sz w:val="20"/>
          <w:szCs w:val="20"/>
        </w:rPr>
        <w:t>Det var ingen saker under dette punktet.</w:t>
      </w:r>
    </w:p>
    <w:p w14:paraId="4AD9C070" w14:textId="77777777" w:rsidR="00F54F3F" w:rsidRDefault="00F54F3F" w:rsidP="00F54F3F"/>
    <w:p w14:paraId="1EB86E71" w14:textId="7C3C7B93" w:rsidR="00F54F3F" w:rsidRPr="00F54F3F" w:rsidRDefault="00F54F3F" w:rsidP="00F54F3F">
      <w:pPr>
        <w:pStyle w:val="Overskrift4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Sak 14</w:t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ab/>
      </w:r>
      <w:r w:rsidRPr="00F54F3F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  <w:t>Andre saker etter loven eller vedtektene hører inn under generalforsamlingen</w:t>
      </w:r>
    </w:p>
    <w:p w14:paraId="2471B227" w14:textId="77777777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  <w:r>
        <w:tab/>
      </w:r>
      <w:r>
        <w:tab/>
      </w:r>
      <w:r w:rsidRPr="00F54F3F">
        <w:rPr>
          <w:rFonts w:ascii="Arial" w:hAnsi="Arial" w:cs="Arial"/>
          <w:sz w:val="20"/>
          <w:szCs w:val="20"/>
        </w:rPr>
        <w:t>Det var ingen saker under dette punktet.</w:t>
      </w:r>
    </w:p>
    <w:p w14:paraId="38CC587C" w14:textId="77777777" w:rsidR="00F54F3F" w:rsidRDefault="00F54F3F" w:rsidP="00F54F3F">
      <w:r>
        <w:tab/>
      </w:r>
    </w:p>
    <w:p w14:paraId="6D09ADCE" w14:textId="77777777" w:rsidR="00F54F3F" w:rsidRDefault="00F54F3F" w:rsidP="00F54F3F"/>
    <w:p w14:paraId="4DA454D5" w14:textId="77777777" w:rsidR="00F54F3F" w:rsidRDefault="00F54F3F" w:rsidP="00F54F3F"/>
    <w:p w14:paraId="126B707B" w14:textId="275D9EDD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 xml:space="preserve">Generalforsamlingen ble hevet kl. </w:t>
      </w:r>
      <w:sdt>
        <w:sdtPr>
          <w:rPr>
            <w:rFonts w:ascii="Arial" w:hAnsi="Arial" w:cs="Arial"/>
            <w:sz w:val="20"/>
            <w:szCs w:val="20"/>
          </w:rPr>
          <w:id w:val="1335037555"/>
          <w:placeholder>
            <w:docPart w:val="E97FF0FCE9C34903B91359E25AA90A29"/>
          </w:placeholder>
          <w:showingPlcHdr/>
          <w:text/>
        </w:sdtPr>
        <w:sdtEndPr/>
        <w:sdtContent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[tidspunkt]</w:t>
          </w:r>
        </w:sdtContent>
      </w:sdt>
    </w:p>
    <w:p w14:paraId="3EC6D395" w14:textId="77777777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</w:p>
    <w:sdt>
      <w:sdtPr>
        <w:rPr>
          <w:rFonts w:ascii="Arial" w:hAnsi="Arial" w:cs="Arial"/>
          <w:sz w:val="20"/>
          <w:szCs w:val="20"/>
        </w:rPr>
        <w:id w:val="-1553067799"/>
        <w:placeholder>
          <w:docPart w:val="7568CB6217E748D38B8B2169C328D53A"/>
        </w:placeholder>
        <w:showingPlcHdr/>
      </w:sdtPr>
      <w:sdtEndPr/>
      <w:sdtContent>
        <w:p w14:paraId="6CAFDE1B" w14:textId="77777777" w:rsidR="00F54F3F" w:rsidRPr="00F54F3F" w:rsidRDefault="00F54F3F" w:rsidP="00F54F3F">
          <w:pPr>
            <w:rPr>
              <w:rFonts w:ascii="Arial" w:hAnsi="Arial" w:cs="Arial"/>
              <w:sz w:val="20"/>
              <w:szCs w:val="20"/>
            </w:rPr>
          </w:pPr>
          <w:r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[Sted/dato]</w:t>
          </w:r>
        </w:p>
      </w:sdtContent>
    </w:sdt>
    <w:p w14:paraId="31E8AFFD" w14:textId="77777777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</w:p>
    <w:p w14:paraId="46B45241" w14:textId="77777777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</w:p>
    <w:p w14:paraId="0EC45D2F" w14:textId="77777777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</w:p>
    <w:p w14:paraId="1E379830" w14:textId="77777777" w:rsidR="00F54F3F" w:rsidRPr="00F54F3F" w:rsidRDefault="00F54F3F" w:rsidP="00F54F3F">
      <w:pPr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>_______________</w:t>
      </w:r>
      <w:r w:rsidRPr="00F54F3F">
        <w:rPr>
          <w:rFonts w:ascii="Arial" w:hAnsi="Arial" w:cs="Arial"/>
          <w:sz w:val="20"/>
          <w:szCs w:val="20"/>
        </w:rPr>
        <w:tab/>
      </w:r>
      <w:r w:rsidRPr="00F54F3F">
        <w:rPr>
          <w:rFonts w:ascii="Arial" w:hAnsi="Arial" w:cs="Arial"/>
          <w:sz w:val="20"/>
          <w:szCs w:val="20"/>
        </w:rPr>
        <w:tab/>
      </w:r>
      <w:r w:rsidRPr="00F54F3F">
        <w:rPr>
          <w:rFonts w:ascii="Arial" w:hAnsi="Arial" w:cs="Arial"/>
          <w:sz w:val="20"/>
          <w:szCs w:val="20"/>
        </w:rPr>
        <w:tab/>
      </w:r>
      <w:r w:rsidRPr="00F54F3F">
        <w:rPr>
          <w:rFonts w:ascii="Arial" w:hAnsi="Arial" w:cs="Arial"/>
          <w:sz w:val="20"/>
          <w:szCs w:val="20"/>
        </w:rPr>
        <w:tab/>
      </w:r>
      <w:r w:rsidRPr="00F54F3F">
        <w:rPr>
          <w:rFonts w:ascii="Arial" w:hAnsi="Arial" w:cs="Arial"/>
          <w:sz w:val="20"/>
          <w:szCs w:val="20"/>
        </w:rPr>
        <w:tab/>
      </w:r>
      <w:r w:rsidRPr="00F54F3F">
        <w:rPr>
          <w:rFonts w:ascii="Arial" w:hAnsi="Arial" w:cs="Arial"/>
          <w:sz w:val="20"/>
          <w:szCs w:val="20"/>
        </w:rPr>
        <w:tab/>
      </w:r>
      <w:r w:rsidRPr="00F54F3F">
        <w:rPr>
          <w:rFonts w:ascii="Arial" w:hAnsi="Arial" w:cs="Arial"/>
          <w:sz w:val="20"/>
          <w:szCs w:val="20"/>
        </w:rPr>
        <w:tab/>
        <w:t>________________</w:t>
      </w:r>
    </w:p>
    <w:p w14:paraId="55D6212F" w14:textId="77777777" w:rsidR="00F54F3F" w:rsidRPr="00F54F3F" w:rsidRDefault="004913AE" w:rsidP="00F54F3F">
      <w:pPr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424640022"/>
          <w:placeholder>
            <w:docPart w:val="A4C9284246F54640BA61C8AF14819AA4"/>
          </w:placeholder>
          <w:showingPlcHdr/>
          <w:text/>
        </w:sdtPr>
        <w:sdtEndPr/>
        <w:sdtContent>
          <w:r w:rsidR="00F54F3F" w:rsidRPr="00F54F3F">
            <w:rPr>
              <w:rStyle w:val="Plassholdertekst"/>
              <w:rFonts w:ascii="Arial" w:hAnsi="Arial" w:cs="Arial"/>
              <w:sz w:val="20"/>
              <w:szCs w:val="20"/>
              <w:highlight w:val="lightGray"/>
            </w:rPr>
            <w:t>[Navn på møteleder]</w:t>
          </w:r>
        </w:sdtContent>
      </w:sdt>
      <w:r w:rsidR="00F54F3F" w:rsidRPr="00F54F3F">
        <w:rPr>
          <w:rFonts w:ascii="Arial" w:hAnsi="Arial" w:cs="Arial"/>
          <w:sz w:val="20"/>
          <w:szCs w:val="20"/>
        </w:rPr>
        <w:tab/>
      </w:r>
      <w:r w:rsidR="00F54F3F" w:rsidRPr="00F54F3F">
        <w:rPr>
          <w:rFonts w:ascii="Arial" w:hAnsi="Arial" w:cs="Arial"/>
          <w:sz w:val="20"/>
          <w:szCs w:val="20"/>
        </w:rPr>
        <w:tab/>
      </w:r>
      <w:r w:rsidR="00F54F3F" w:rsidRPr="00F54F3F">
        <w:rPr>
          <w:rFonts w:ascii="Arial" w:hAnsi="Arial" w:cs="Arial"/>
          <w:sz w:val="20"/>
          <w:szCs w:val="20"/>
        </w:rPr>
        <w:tab/>
      </w:r>
      <w:r w:rsidR="00F54F3F" w:rsidRPr="00F54F3F">
        <w:rPr>
          <w:rFonts w:ascii="Arial" w:hAnsi="Arial" w:cs="Arial"/>
          <w:sz w:val="20"/>
          <w:szCs w:val="20"/>
        </w:rPr>
        <w:tab/>
      </w:r>
      <w:r w:rsidR="00F54F3F" w:rsidRPr="00F54F3F">
        <w:rPr>
          <w:rFonts w:ascii="Arial" w:hAnsi="Arial" w:cs="Arial"/>
          <w:sz w:val="20"/>
          <w:szCs w:val="20"/>
        </w:rPr>
        <w:tab/>
      </w:r>
      <w:r w:rsidR="00F54F3F" w:rsidRPr="00F54F3F">
        <w:rPr>
          <w:rFonts w:ascii="Arial" w:hAnsi="Arial" w:cs="Arial"/>
          <w:sz w:val="20"/>
          <w:szCs w:val="20"/>
        </w:rPr>
        <w:tab/>
      </w:r>
      <w:r w:rsidR="00F54F3F" w:rsidRPr="00F54F3F">
        <w:rPr>
          <w:rFonts w:ascii="Arial" w:hAnsi="Arial" w:cs="Arial"/>
          <w:sz w:val="20"/>
          <w:szCs w:val="20"/>
        </w:rPr>
        <w:tab/>
        <w:t>Underskrift av protokoll</w:t>
      </w:r>
    </w:p>
    <w:p w14:paraId="12C3E750" w14:textId="77777777" w:rsidR="00F54F3F" w:rsidRPr="00F54F3F" w:rsidRDefault="00F54F3F" w:rsidP="00F54F3F">
      <w:pPr>
        <w:tabs>
          <w:tab w:val="left" w:pos="708"/>
          <w:tab w:val="left" w:pos="1416"/>
          <w:tab w:val="left" w:pos="7110"/>
        </w:tabs>
        <w:rPr>
          <w:rFonts w:ascii="Arial" w:hAnsi="Arial" w:cs="Arial"/>
          <w:sz w:val="20"/>
          <w:szCs w:val="20"/>
        </w:rPr>
      </w:pPr>
      <w:r w:rsidRPr="00F54F3F">
        <w:rPr>
          <w:rFonts w:ascii="Arial" w:hAnsi="Arial" w:cs="Arial"/>
          <w:sz w:val="20"/>
          <w:szCs w:val="20"/>
        </w:rPr>
        <w:t>Møteleder</w:t>
      </w:r>
      <w:r w:rsidRPr="00F54F3F">
        <w:rPr>
          <w:rFonts w:ascii="Arial" w:hAnsi="Arial" w:cs="Arial"/>
          <w:sz w:val="20"/>
          <w:szCs w:val="20"/>
        </w:rPr>
        <w:tab/>
      </w:r>
      <w:r w:rsidRPr="00F54F3F">
        <w:rPr>
          <w:rFonts w:ascii="Arial" w:hAnsi="Arial" w:cs="Arial"/>
          <w:sz w:val="20"/>
          <w:szCs w:val="20"/>
        </w:rPr>
        <w:tab/>
      </w:r>
    </w:p>
    <w:p w14:paraId="008D965F" w14:textId="77777777" w:rsidR="00F54F3F" w:rsidRDefault="00F54F3F" w:rsidP="00F54F3F"/>
    <w:p w14:paraId="52CE77BA" w14:textId="77777777" w:rsidR="00F54F3F" w:rsidRPr="006D42E7" w:rsidRDefault="00F54F3F" w:rsidP="00F54F3F"/>
    <w:p w14:paraId="55D403C5" w14:textId="77777777" w:rsidR="00F54F3F" w:rsidRPr="0022374C" w:rsidRDefault="00F54F3F" w:rsidP="00F54F3F"/>
    <w:p w14:paraId="721BA12F" w14:textId="77777777" w:rsidR="00F54F3F" w:rsidRPr="00F70DCF" w:rsidRDefault="00F54F3F" w:rsidP="00F70DCF">
      <w:pPr>
        <w:rPr>
          <w:rFonts w:ascii="Arial" w:hAnsi="Arial" w:cs="Arial"/>
          <w:lang w:val="en-GB"/>
        </w:rPr>
      </w:pPr>
    </w:p>
    <w:p w14:paraId="66472EB9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53D8576E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2D9F0A34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49572E4E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30982FC4" w14:textId="77777777" w:rsidR="00F70DCF" w:rsidRPr="00F70DCF" w:rsidRDefault="00F70DCF" w:rsidP="00F70DCF">
      <w:pPr>
        <w:rPr>
          <w:rFonts w:ascii="Arial" w:hAnsi="Arial" w:cs="Arial"/>
          <w:lang w:val="en-GB"/>
        </w:rPr>
      </w:pPr>
    </w:p>
    <w:p w14:paraId="596D4C57" w14:textId="77777777" w:rsidR="00F70DCF" w:rsidRDefault="00F70DCF" w:rsidP="00F70DCF">
      <w:pPr>
        <w:rPr>
          <w:rFonts w:ascii="Arial" w:hAnsi="Arial" w:cs="Arial"/>
          <w:lang w:val="en-GB"/>
        </w:rPr>
      </w:pPr>
    </w:p>
    <w:p w14:paraId="51169326" w14:textId="77777777" w:rsidR="00F70DCF" w:rsidRPr="00F70DCF" w:rsidRDefault="00F70DCF" w:rsidP="00AD6B0F">
      <w:pPr>
        <w:ind w:firstLine="708"/>
        <w:jc w:val="center"/>
        <w:rPr>
          <w:rFonts w:ascii="Arial" w:hAnsi="Arial" w:cs="Arial"/>
          <w:lang w:val="en-GB"/>
        </w:rPr>
      </w:pPr>
    </w:p>
    <w:sectPr w:rsidR="00F70DCF" w:rsidRPr="00F70DCF" w:rsidSect="00AD6B0F">
      <w:headerReference w:type="default" r:id="rId11"/>
      <w:footerReference w:type="default" r:id="rId12"/>
      <w:pgSz w:w="12240" w:h="15840"/>
      <w:pgMar w:top="1701" w:right="1134" w:bottom="0" w:left="1134" w:header="170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7E4C9C" w14:textId="77777777" w:rsidR="004913AE" w:rsidRDefault="004913AE" w:rsidP="008A6C35">
      <w:pPr>
        <w:spacing w:after="0" w:line="240" w:lineRule="auto"/>
      </w:pPr>
      <w:r>
        <w:separator/>
      </w:r>
    </w:p>
  </w:endnote>
  <w:endnote w:type="continuationSeparator" w:id="0">
    <w:p w14:paraId="116DD0D2" w14:textId="77777777" w:rsidR="004913AE" w:rsidRDefault="004913AE" w:rsidP="008A6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Arial" w:hAnsi="Arial" w:cs="Arial"/>
        <w:b/>
        <w:bCs/>
        <w:sz w:val="18"/>
        <w:szCs w:val="18"/>
      </w:rPr>
      <w:id w:val="1642075806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b/>
            <w:bCs/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6C1DDF44" w14:textId="77777777" w:rsidR="00FD0E3F" w:rsidRPr="00FD0E3F" w:rsidRDefault="00FD0E3F" w:rsidP="00F70DCF">
            <w:pPr>
              <w:pStyle w:val="Bunnteks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PAGE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 xml:space="preserve"> av 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begin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instrText>NUMPAGES</w:instrTex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separate"/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t>2</w:t>
            </w:r>
            <w:r w:rsidRPr="00F70DCF"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  <w:fldChar w:fldCharType="end"/>
            </w:r>
          </w:p>
        </w:sdtContent>
      </w:sdt>
    </w:sdtContent>
  </w:sdt>
  <w:p w14:paraId="510B2CF0" w14:textId="77777777" w:rsidR="008A6C35" w:rsidRPr="00FD0E3F" w:rsidRDefault="008A6C35" w:rsidP="00F70DCF">
    <w:pPr>
      <w:pStyle w:val="Bunntekst"/>
      <w:jc w:val="center"/>
      <w:rPr>
        <w:rFonts w:ascii="Arial" w:hAnsi="Arial" w:cs="Arial"/>
        <w:b/>
        <w:bCs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7C6D6D" w14:textId="77777777" w:rsidR="004913AE" w:rsidRDefault="004913AE" w:rsidP="008A6C35">
      <w:pPr>
        <w:spacing w:after="0" w:line="240" w:lineRule="auto"/>
      </w:pPr>
      <w:r>
        <w:separator/>
      </w:r>
    </w:p>
  </w:footnote>
  <w:footnote w:type="continuationSeparator" w:id="0">
    <w:p w14:paraId="4FB1A6D4" w14:textId="77777777" w:rsidR="004913AE" w:rsidRDefault="004913AE" w:rsidP="008A6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FB505F" w14:textId="77777777" w:rsidR="008A6C35" w:rsidRPr="00FD0E3F" w:rsidRDefault="008A6C35">
    <w:pPr>
      <w:pStyle w:val="Topptekst"/>
      <w:rPr>
        <w:rFonts w:ascii="Arial" w:hAnsi="Arial" w:cs="Arial"/>
        <w:sz w:val="18"/>
        <w:szCs w:val="18"/>
      </w:rPr>
    </w:pPr>
    <w:r w:rsidRPr="00FD0E3F">
      <w:rPr>
        <w:rFonts w:ascii="Arial" w:hAnsi="Arial" w:cs="Arial"/>
        <w:sz w:val="18"/>
        <w:szCs w:val="18"/>
      </w:rPr>
      <w:t>Eksempelbedriften 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2D280A"/>
    <w:multiLevelType w:val="hybridMultilevel"/>
    <w:tmpl w:val="86ACF034"/>
    <w:lvl w:ilvl="0" w:tplc="7A045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7E1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25C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884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03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F0A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BADF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5E47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F09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64A1F"/>
    <w:multiLevelType w:val="hybridMultilevel"/>
    <w:tmpl w:val="73503868"/>
    <w:lvl w:ilvl="0" w:tplc="73A2A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6885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C885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C856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4633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7C2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2C7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6E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025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F3F"/>
    <w:rsid w:val="00037522"/>
    <w:rsid w:val="001207EA"/>
    <w:rsid w:val="0016686B"/>
    <w:rsid w:val="001976F9"/>
    <w:rsid w:val="00421E71"/>
    <w:rsid w:val="004913AE"/>
    <w:rsid w:val="0051523C"/>
    <w:rsid w:val="0077208A"/>
    <w:rsid w:val="007F0E7F"/>
    <w:rsid w:val="00826BFF"/>
    <w:rsid w:val="008A6C35"/>
    <w:rsid w:val="00911B85"/>
    <w:rsid w:val="009549F5"/>
    <w:rsid w:val="009D1BC6"/>
    <w:rsid w:val="00AD6B0F"/>
    <w:rsid w:val="00D002C9"/>
    <w:rsid w:val="00D50F03"/>
    <w:rsid w:val="00EB3DA0"/>
    <w:rsid w:val="00F54F3F"/>
    <w:rsid w:val="00F70DCF"/>
    <w:rsid w:val="00FB68FD"/>
    <w:rsid w:val="00FD0E3F"/>
    <w:rsid w:val="014615CB"/>
    <w:rsid w:val="0736B82B"/>
    <w:rsid w:val="11F5B8BB"/>
    <w:rsid w:val="1C5BCA17"/>
    <w:rsid w:val="24DAD233"/>
    <w:rsid w:val="2524E663"/>
    <w:rsid w:val="3A6813E1"/>
    <w:rsid w:val="5437199D"/>
    <w:rsid w:val="54555470"/>
    <w:rsid w:val="5836061C"/>
    <w:rsid w:val="63807BB2"/>
    <w:rsid w:val="66637989"/>
    <w:rsid w:val="693C07BF"/>
    <w:rsid w:val="7644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66A45"/>
  <w15:chartTrackingRefBased/>
  <w15:docId w15:val="{0ACB6647-92A7-4341-ABE7-46BEE91F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522"/>
  </w:style>
  <w:style w:type="paragraph" w:styleId="Overskrift1">
    <w:name w:val="heading 1"/>
    <w:basedOn w:val="Normal"/>
    <w:next w:val="Normal"/>
    <w:link w:val="Overskrift1Tegn"/>
    <w:uiPriority w:val="9"/>
    <w:qFormat/>
    <w:rsid w:val="008A6C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A6C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A6C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8A6C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D50F0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A6C35"/>
  </w:style>
  <w:style w:type="paragraph" w:styleId="Bunntekst">
    <w:name w:val="footer"/>
    <w:basedOn w:val="Normal"/>
    <w:link w:val="BunntekstTegn"/>
    <w:uiPriority w:val="99"/>
    <w:unhideWhenUsed/>
    <w:rsid w:val="008A6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A6C35"/>
  </w:style>
  <w:style w:type="character" w:customStyle="1" w:styleId="Overskrift1Tegn">
    <w:name w:val="Overskrift 1 Tegn"/>
    <w:basedOn w:val="Standardskriftforavsnitt"/>
    <w:link w:val="Overskrift1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A6C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A6C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8A6C3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rsid w:val="00D50F03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Plassholdertekst">
    <w:name w:val="Placeholder Text"/>
    <w:basedOn w:val="Standardskriftforavsnitt"/>
    <w:uiPriority w:val="99"/>
    <w:rsid w:val="00F54F3F"/>
    <w:rPr>
      <w:color w:val="000000" w:themeColor="text1"/>
    </w:rPr>
  </w:style>
  <w:style w:type="paragraph" w:styleId="Merknadstekst">
    <w:name w:val="annotation text"/>
    <w:basedOn w:val="Normal"/>
    <w:link w:val="MerknadstekstTeg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Pr>
      <w:sz w:val="20"/>
      <w:szCs w:val="20"/>
    </w:rPr>
  </w:style>
  <w:style w:type="character" w:styleId="Merknadsreferanse">
    <w:name w:val="annotation reference"/>
    <w:basedOn w:val="Standardskriftforavsnitt"/>
    <w:uiPriority w:val="99"/>
    <w:semiHidden/>
    <w:unhideWhenUsed/>
    <w:rPr>
      <w:sz w:val="16"/>
      <w:szCs w:val="16"/>
    </w:rPr>
  </w:style>
  <w:style w:type="paragraph" w:styleId="Bobletekst">
    <w:name w:val="Balloon Text"/>
    <w:basedOn w:val="Normal"/>
    <w:link w:val="BobletekstTegn"/>
    <w:uiPriority w:val="99"/>
    <w:semiHidden/>
    <w:unhideWhenUsed/>
    <w:rsid w:val="005152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5152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59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b242\Documents\Egendefinerte%20Office-maler\Styres%20skjema%20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165162D8CDCD4CCE9DEE331915747E7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C1C41A6-54A3-4589-A4B1-74CF16697845}"/>
      </w:docPartPr>
      <w:docPartBody>
        <w:p w:rsidR="00F7276B" w:rsidRDefault="0077208A" w:rsidP="0077208A">
          <w:pPr>
            <w:pStyle w:val="165162D8CDCD4CCE9DEE331915747E77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FE8C084110F243B99240159893EDC94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F274038-0C4C-41DC-BD06-CEA6FC352DE7}"/>
      </w:docPartPr>
      <w:docPartBody>
        <w:p w:rsidR="00F7276B" w:rsidRDefault="0077208A" w:rsidP="0077208A">
          <w:pPr>
            <w:pStyle w:val="FE8C084110F243B99240159893EDC941"/>
          </w:pPr>
          <w:r w:rsidRPr="00925C43">
            <w:rPr>
              <w:rStyle w:val="Plassholdertekst"/>
            </w:rPr>
            <w:t>[dato/årstall]</w:t>
          </w:r>
        </w:p>
      </w:docPartBody>
    </w:docPart>
    <w:docPart>
      <w:docPartPr>
        <w:name w:val="DD5695930EBB4E24AFF6C3AD9C5F092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0B3619-8EC8-4B7C-B859-D5FE833517E8}"/>
      </w:docPartPr>
      <w:docPartBody>
        <w:p w:rsidR="00F7276B" w:rsidRDefault="0077208A" w:rsidP="0077208A">
          <w:pPr>
            <w:pStyle w:val="DD5695930EBB4E24AFF6C3AD9C5F0922"/>
          </w:pPr>
          <w:r w:rsidRPr="00925C43">
            <w:rPr>
              <w:rStyle w:val="Plassholdertekst"/>
            </w:rPr>
            <w:t>[Eksempelbedriften AS]</w:t>
          </w:r>
        </w:p>
      </w:docPartBody>
    </w:docPart>
    <w:docPart>
      <w:docPartPr>
        <w:name w:val="E6040C1B6B4B4F3CAE118766D20E782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B52A735-79F5-466B-B9D5-24F0F764C544}"/>
      </w:docPartPr>
      <w:docPartBody>
        <w:p w:rsidR="00F7276B" w:rsidRDefault="0077208A" w:rsidP="0077208A">
          <w:pPr>
            <w:pStyle w:val="E6040C1B6B4B4F3CAE118766D20E7827"/>
          </w:pPr>
          <w:r w:rsidRPr="00925C43">
            <w:rPr>
              <w:rStyle w:val="Plassholdertekst"/>
            </w:rPr>
            <w:t>[lokasjon for møtet]</w:t>
          </w:r>
        </w:p>
      </w:docPartBody>
    </w:docPart>
    <w:docPart>
      <w:docPartPr>
        <w:name w:val="5E697FBAF3A64E82ADA3E3AB520110F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114A65C-1491-42D6-8EA4-0A40B040E02C}"/>
      </w:docPartPr>
      <w:docPartBody>
        <w:p w:rsidR="00F7276B" w:rsidRDefault="0077208A" w:rsidP="0077208A">
          <w:pPr>
            <w:pStyle w:val="5E697FBAF3A64E82ADA3E3AB520110F2"/>
          </w:pPr>
          <w:r w:rsidRPr="00925C43">
            <w:rPr>
              <w:rStyle w:val="Plassholdertekst"/>
            </w:rPr>
            <w:t>[Navn på tilstedeværende]</w:t>
          </w:r>
        </w:p>
      </w:docPartBody>
    </w:docPart>
    <w:docPart>
      <w:docPartPr>
        <w:name w:val="1020F4E28B724EF0981BF6BE5A042BD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5E68E69-BD1E-41EF-9E27-186CB392B251}"/>
      </w:docPartPr>
      <w:docPartBody>
        <w:p w:rsidR="00F7276B" w:rsidRDefault="0077208A" w:rsidP="0077208A">
          <w:pPr>
            <w:pStyle w:val="1020F4E28B724EF0981BF6BE5A042BDD"/>
          </w:pPr>
          <w:r w:rsidRPr="00925C43">
            <w:rPr>
              <w:rStyle w:val="Plassholdertekst"/>
            </w:rPr>
            <w:t>[Navn på person 1]</w:t>
          </w:r>
        </w:p>
      </w:docPartBody>
    </w:docPart>
    <w:docPart>
      <w:docPartPr>
        <w:name w:val="7D740A4BEC034358A181E31C0EAA549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AB5506B-7AB3-4317-A98B-7733A37B2E59}"/>
      </w:docPartPr>
      <w:docPartBody>
        <w:p w:rsidR="00F7276B" w:rsidRDefault="0077208A" w:rsidP="0077208A">
          <w:pPr>
            <w:pStyle w:val="7D740A4BEC034358A181E31C0EAA549F"/>
          </w:pPr>
          <w:r w:rsidRPr="00925C43">
            <w:rPr>
              <w:rStyle w:val="Plassholdertekst"/>
            </w:rPr>
            <w:t>[Navn på person 2]</w:t>
          </w:r>
        </w:p>
      </w:docPartBody>
    </w:docPart>
    <w:docPart>
      <w:docPartPr>
        <w:name w:val="F32334BE28604976A7567E96890971B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B71106C-B1A3-4896-9E4F-297494144815}"/>
      </w:docPartPr>
      <w:docPartBody>
        <w:p w:rsidR="00F7276B" w:rsidRDefault="0077208A" w:rsidP="0077208A">
          <w:pPr>
            <w:pStyle w:val="F32334BE28604976A7567E96890971B7"/>
          </w:pPr>
          <w:r w:rsidRPr="00925C43">
            <w:rPr>
              <w:rStyle w:val="Plassholdertekst"/>
            </w:rPr>
            <w:t>[Navn]</w:t>
          </w:r>
        </w:p>
      </w:docPartBody>
    </w:docPart>
    <w:docPart>
      <w:docPartPr>
        <w:name w:val="F17B48CE7036468480909928EB25F1B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C82FA2C-9F56-4E45-8DD7-2A83B842F22A}"/>
      </w:docPartPr>
      <w:docPartBody>
        <w:p w:rsidR="00F7276B" w:rsidRDefault="0077208A" w:rsidP="0077208A">
          <w:pPr>
            <w:pStyle w:val="F17B48CE7036468480909928EB25F1B3"/>
          </w:pPr>
          <w:r w:rsidRPr="00925C43">
            <w:rPr>
              <w:rStyle w:val="Plassholdertekst"/>
            </w:rPr>
            <w:t>[Navn]</w:t>
          </w:r>
        </w:p>
      </w:docPartBody>
    </w:docPart>
    <w:docPart>
      <w:docPartPr>
        <w:name w:val="966F7439B2FC49D0BB8842AE7A2D96B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2D08C22-0CE5-48B0-99BE-FF92B86019A2}"/>
      </w:docPartPr>
      <w:docPartBody>
        <w:p w:rsidR="00F7276B" w:rsidRDefault="0077208A" w:rsidP="0077208A">
          <w:pPr>
            <w:pStyle w:val="966F7439B2FC49D0BB8842AE7A2D96B9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B6171ECE22AD4BC8B77B9BF68EA67E9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7EE5C57-04CD-4DF4-BA6B-473452F445D0}"/>
      </w:docPartPr>
      <w:docPartBody>
        <w:p w:rsidR="00F7276B" w:rsidRDefault="0077208A" w:rsidP="0077208A">
          <w:pPr>
            <w:pStyle w:val="B6171ECE22AD4BC8B77B9BF68EA67E95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9D1F67C2CE6B4C0A9C8A5429EE6D4D76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6A5957F-319A-48DE-91FB-9A175D088B8A}"/>
      </w:docPartPr>
      <w:docPartBody>
        <w:p w:rsidR="00F7276B" w:rsidRDefault="0077208A" w:rsidP="0077208A">
          <w:pPr>
            <w:pStyle w:val="9D1F67C2CE6B4C0A9C8A5429EE6D4D76"/>
          </w:pPr>
          <w:r w:rsidRPr="00925C43">
            <w:rPr>
              <w:rStyle w:val="Plassholdertekst"/>
            </w:rPr>
            <w:t>[Eksempelbedriften AS]</w:t>
          </w:r>
        </w:p>
      </w:docPartBody>
    </w:docPart>
    <w:docPart>
      <w:docPartPr>
        <w:name w:val="69B35A0415F04A1B91967F710FAEC8C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9DE138C-B736-4C96-ADAD-8125A8A6A3FE}"/>
      </w:docPartPr>
      <w:docPartBody>
        <w:p w:rsidR="00F7276B" w:rsidRDefault="0077208A" w:rsidP="0077208A">
          <w:pPr>
            <w:pStyle w:val="69B35A0415F04A1B91967F710FAEC8CD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44C4428835CC47ACA1AC95AFAE4406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915FF20-5901-44D4-9D35-64BE3CD79A02}"/>
      </w:docPartPr>
      <w:docPartBody>
        <w:p w:rsidR="00F7276B" w:rsidRDefault="0077208A" w:rsidP="0077208A">
          <w:pPr>
            <w:pStyle w:val="44C4428835CC47ACA1AC95AFAE440609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228966ED4CAE4991B2BB6D4D64C0D47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516EF05B-40A3-4FA6-85A7-050EE0EE34D1}"/>
      </w:docPartPr>
      <w:docPartBody>
        <w:p w:rsidR="00F7276B" w:rsidRDefault="0077208A" w:rsidP="0077208A">
          <w:pPr>
            <w:pStyle w:val="228966ED4CAE4991B2BB6D4D64C0D473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8B4789D420E143E2845FC4436C5CE0E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2E729BC-E37D-4A19-B706-50296F52492F}"/>
      </w:docPartPr>
      <w:docPartBody>
        <w:p w:rsidR="00F7276B" w:rsidRDefault="0077208A" w:rsidP="0077208A">
          <w:pPr>
            <w:pStyle w:val="8B4789D420E143E2845FC4436C5CE0E7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CAB5579C5F8E46238B6AED9E0D470A9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A2125A3-E418-433C-8394-29ECAB09C0EC}"/>
      </w:docPartPr>
      <w:docPartBody>
        <w:p w:rsidR="00F7276B" w:rsidRDefault="0077208A" w:rsidP="0077208A">
          <w:pPr>
            <w:pStyle w:val="CAB5579C5F8E46238B6AED9E0D470A9F"/>
          </w:pPr>
          <w:r w:rsidRPr="00925C43">
            <w:rPr>
              <w:rStyle w:val="Plassholdertekst"/>
            </w:rPr>
            <w:t>[dato]</w:t>
          </w:r>
        </w:p>
      </w:docPartBody>
    </w:docPart>
    <w:docPart>
      <w:docPartPr>
        <w:name w:val="35D46B320EB14A61B804986CB3C0F29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7612AA2-A676-45F7-A11A-3490897E77EB}"/>
      </w:docPartPr>
      <w:docPartBody>
        <w:p w:rsidR="00F7276B" w:rsidRDefault="0077208A" w:rsidP="0077208A">
          <w:pPr>
            <w:pStyle w:val="35D46B320EB14A61B804986CB3C0F29D"/>
          </w:pPr>
          <w:r w:rsidRPr="00925C43">
            <w:rPr>
              <w:rStyle w:val="Plassholdertekst"/>
            </w:rPr>
            <w:t>[Eksempelbedriften AS]</w:t>
          </w:r>
        </w:p>
      </w:docPartBody>
    </w:docPart>
    <w:docPart>
      <w:docPartPr>
        <w:name w:val="A486F7B8156A44EB9C406872F66D525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8F3E4EB-95FC-4D33-BAAE-254A1871B1D1}"/>
      </w:docPartPr>
      <w:docPartBody>
        <w:p w:rsidR="00F7276B" w:rsidRDefault="0077208A" w:rsidP="0077208A">
          <w:pPr>
            <w:pStyle w:val="A486F7B8156A44EB9C406872F66D5251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276D57FAFBC64B8AB8D4C07AB30D599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1E8A7B4-582D-40C4-8C6D-A03FDDDF86D9}"/>
      </w:docPartPr>
      <w:docPartBody>
        <w:p w:rsidR="00F7276B" w:rsidRDefault="0077208A" w:rsidP="0077208A">
          <w:pPr>
            <w:pStyle w:val="276D57FAFBC64B8AB8D4C07AB30D5993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14FA25A386984867B2DAB62B911DF94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74A6B8F-4081-444D-B5A3-655FDD5F9213}"/>
      </w:docPartPr>
      <w:docPartBody>
        <w:p w:rsidR="00F7276B" w:rsidRDefault="0077208A" w:rsidP="0077208A">
          <w:pPr>
            <w:pStyle w:val="14FA25A386984867B2DAB62B911DF94C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4B25CEEAD10544C1AC67B655B7CE50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7F30547-F90A-4B2A-81B3-EC350EE69983}"/>
      </w:docPartPr>
      <w:docPartBody>
        <w:p w:rsidR="00F7276B" w:rsidRDefault="0077208A" w:rsidP="0077208A">
          <w:pPr>
            <w:pStyle w:val="4B25CEEAD10544C1AC67B655B7CE5009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AB483C55EC144D9882045A4A69D163D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832011B-9800-49C2-B5CB-230125E84ED7}"/>
      </w:docPartPr>
      <w:docPartBody>
        <w:p w:rsidR="00F7276B" w:rsidRDefault="0077208A" w:rsidP="0077208A">
          <w:pPr>
            <w:pStyle w:val="AB483C55EC144D9882045A4A69D163DC"/>
          </w:pPr>
          <w:r w:rsidRPr="00925C43">
            <w:rPr>
              <w:rStyle w:val="Plassholdertekst"/>
            </w:rPr>
            <w:t>[Navn]</w:t>
          </w:r>
        </w:p>
      </w:docPartBody>
    </w:docPart>
    <w:docPart>
      <w:docPartPr>
        <w:name w:val="AAE8509FFAE34079981A770D61B0DEC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01B605-B6B7-4AE2-AAF6-5592A78F717F}"/>
      </w:docPartPr>
      <w:docPartBody>
        <w:p w:rsidR="00F7276B" w:rsidRDefault="0077208A" w:rsidP="0077208A">
          <w:pPr>
            <w:pStyle w:val="AAE8509FFAE34079981A770D61B0DECA"/>
          </w:pPr>
          <w:r w:rsidRPr="00925C43">
            <w:rPr>
              <w:rStyle w:val="Plassholdertekst"/>
            </w:rPr>
            <w:t>[Navn]</w:t>
          </w:r>
        </w:p>
      </w:docPartBody>
    </w:docPart>
    <w:docPart>
      <w:docPartPr>
        <w:name w:val="E78E5BEEB9684DDE96E47A11B456D3F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E6D2E5B2-9E83-4779-955B-DB7B062D50A9}"/>
      </w:docPartPr>
      <w:docPartBody>
        <w:p w:rsidR="00F7276B" w:rsidRDefault="0077208A" w:rsidP="0077208A">
          <w:pPr>
            <w:pStyle w:val="E78E5BEEB9684DDE96E47A11B456D3FC"/>
          </w:pPr>
          <w:r w:rsidRPr="00925C43">
            <w:rPr>
              <w:rStyle w:val="Plassholdertekst"/>
            </w:rPr>
            <w:t>[Navn]</w:t>
          </w:r>
        </w:p>
      </w:docPartBody>
    </w:docPart>
    <w:docPart>
      <w:docPartPr>
        <w:name w:val="F60789DA238D4E8CB690DAB1D70B544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6900E28-2E7C-43FC-9F36-5EBCD407FDB3}"/>
      </w:docPartPr>
      <w:docPartBody>
        <w:p w:rsidR="00F7276B" w:rsidRDefault="0077208A" w:rsidP="0077208A">
          <w:pPr>
            <w:pStyle w:val="F60789DA238D4E8CB690DAB1D70B5444"/>
          </w:pPr>
          <w:r w:rsidRPr="00925C43">
            <w:rPr>
              <w:rStyle w:val="Plassholdertekst"/>
            </w:rPr>
            <w:t>[årstall]</w:t>
          </w:r>
        </w:p>
      </w:docPartBody>
    </w:docPart>
    <w:docPart>
      <w:docPartPr>
        <w:name w:val="E97FF0FCE9C34903B91359E25AA90A2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6C74BF4-122D-4123-9259-45A8642EE39A}"/>
      </w:docPartPr>
      <w:docPartBody>
        <w:p w:rsidR="00F7276B" w:rsidRDefault="0077208A" w:rsidP="0077208A">
          <w:pPr>
            <w:pStyle w:val="E97FF0FCE9C34903B91359E25AA90A29"/>
          </w:pPr>
          <w:r w:rsidRPr="00925C43">
            <w:rPr>
              <w:rStyle w:val="Plassholdertekst"/>
            </w:rPr>
            <w:t>[tidspunkt]</w:t>
          </w:r>
        </w:p>
      </w:docPartBody>
    </w:docPart>
    <w:docPart>
      <w:docPartPr>
        <w:name w:val="7568CB6217E748D38B8B2169C328D53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473387F-EBF4-4A60-BDB3-7D77465DABA6}"/>
      </w:docPartPr>
      <w:docPartBody>
        <w:p w:rsidR="00F7276B" w:rsidRDefault="0077208A" w:rsidP="0077208A">
          <w:pPr>
            <w:pStyle w:val="7568CB6217E748D38B8B2169C328D53A"/>
          </w:pPr>
          <w:r w:rsidRPr="00925C43">
            <w:rPr>
              <w:rStyle w:val="Plassholdertekst"/>
            </w:rPr>
            <w:t>[Sted/dato]</w:t>
          </w:r>
        </w:p>
      </w:docPartBody>
    </w:docPart>
    <w:docPart>
      <w:docPartPr>
        <w:name w:val="A4C9284246F54640BA61C8AF14819AA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66A7434-5FE3-4367-8A5B-4D5C93945EFB}"/>
      </w:docPartPr>
      <w:docPartBody>
        <w:p w:rsidR="00F7276B" w:rsidRDefault="0077208A" w:rsidP="0077208A">
          <w:pPr>
            <w:pStyle w:val="A4C9284246F54640BA61C8AF14819AA4"/>
          </w:pPr>
          <w:r w:rsidRPr="00925C43">
            <w:rPr>
              <w:rStyle w:val="Plassholdertekst"/>
            </w:rPr>
            <w:t>[Navn på møteleder]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8A"/>
    <w:rsid w:val="0077208A"/>
    <w:rsid w:val="00F07B84"/>
    <w:rsid w:val="00F72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Plassholdertekst">
    <w:name w:val="Placeholder Text"/>
    <w:basedOn w:val="Standardskriftforavsnitt"/>
    <w:uiPriority w:val="99"/>
    <w:rsid w:val="0077208A"/>
    <w:rPr>
      <w:color w:val="000000" w:themeColor="text1"/>
    </w:rPr>
  </w:style>
  <w:style w:type="paragraph" w:customStyle="1" w:styleId="165162D8CDCD4CCE9DEE331915747E77">
    <w:name w:val="165162D8CDCD4CCE9DEE331915747E77"/>
    <w:rsid w:val="0077208A"/>
  </w:style>
  <w:style w:type="paragraph" w:customStyle="1" w:styleId="FE8C084110F243B99240159893EDC941">
    <w:name w:val="FE8C084110F243B99240159893EDC941"/>
    <w:rsid w:val="0077208A"/>
  </w:style>
  <w:style w:type="paragraph" w:customStyle="1" w:styleId="DD5695930EBB4E24AFF6C3AD9C5F0922">
    <w:name w:val="DD5695930EBB4E24AFF6C3AD9C5F0922"/>
    <w:rsid w:val="0077208A"/>
  </w:style>
  <w:style w:type="paragraph" w:customStyle="1" w:styleId="E6040C1B6B4B4F3CAE118766D20E7827">
    <w:name w:val="E6040C1B6B4B4F3CAE118766D20E7827"/>
    <w:rsid w:val="0077208A"/>
  </w:style>
  <w:style w:type="paragraph" w:customStyle="1" w:styleId="5E697FBAF3A64E82ADA3E3AB520110F2">
    <w:name w:val="5E697FBAF3A64E82ADA3E3AB520110F2"/>
    <w:rsid w:val="0077208A"/>
  </w:style>
  <w:style w:type="paragraph" w:customStyle="1" w:styleId="1020F4E28B724EF0981BF6BE5A042BDD">
    <w:name w:val="1020F4E28B724EF0981BF6BE5A042BDD"/>
    <w:rsid w:val="0077208A"/>
  </w:style>
  <w:style w:type="paragraph" w:customStyle="1" w:styleId="7D740A4BEC034358A181E31C0EAA549F">
    <w:name w:val="7D740A4BEC034358A181E31C0EAA549F"/>
    <w:rsid w:val="0077208A"/>
  </w:style>
  <w:style w:type="paragraph" w:customStyle="1" w:styleId="F32334BE28604976A7567E96890971B7">
    <w:name w:val="F32334BE28604976A7567E96890971B7"/>
    <w:rsid w:val="0077208A"/>
  </w:style>
  <w:style w:type="paragraph" w:customStyle="1" w:styleId="F17B48CE7036468480909928EB25F1B3">
    <w:name w:val="F17B48CE7036468480909928EB25F1B3"/>
    <w:rsid w:val="0077208A"/>
  </w:style>
  <w:style w:type="paragraph" w:customStyle="1" w:styleId="966F7439B2FC49D0BB8842AE7A2D96B9">
    <w:name w:val="966F7439B2FC49D0BB8842AE7A2D96B9"/>
    <w:rsid w:val="0077208A"/>
  </w:style>
  <w:style w:type="paragraph" w:customStyle="1" w:styleId="B6171ECE22AD4BC8B77B9BF68EA67E95">
    <w:name w:val="B6171ECE22AD4BC8B77B9BF68EA67E95"/>
    <w:rsid w:val="0077208A"/>
  </w:style>
  <w:style w:type="paragraph" w:customStyle="1" w:styleId="9D1F67C2CE6B4C0A9C8A5429EE6D4D76">
    <w:name w:val="9D1F67C2CE6B4C0A9C8A5429EE6D4D76"/>
    <w:rsid w:val="0077208A"/>
  </w:style>
  <w:style w:type="paragraph" w:customStyle="1" w:styleId="69B35A0415F04A1B91967F710FAEC8CD">
    <w:name w:val="69B35A0415F04A1B91967F710FAEC8CD"/>
    <w:rsid w:val="0077208A"/>
  </w:style>
  <w:style w:type="paragraph" w:customStyle="1" w:styleId="44C4428835CC47ACA1AC95AFAE440609">
    <w:name w:val="44C4428835CC47ACA1AC95AFAE440609"/>
    <w:rsid w:val="0077208A"/>
  </w:style>
  <w:style w:type="paragraph" w:customStyle="1" w:styleId="228966ED4CAE4991B2BB6D4D64C0D473">
    <w:name w:val="228966ED4CAE4991B2BB6D4D64C0D473"/>
    <w:rsid w:val="0077208A"/>
  </w:style>
  <w:style w:type="paragraph" w:customStyle="1" w:styleId="8B4789D420E143E2845FC4436C5CE0E7">
    <w:name w:val="8B4789D420E143E2845FC4436C5CE0E7"/>
    <w:rsid w:val="0077208A"/>
  </w:style>
  <w:style w:type="paragraph" w:customStyle="1" w:styleId="CAB5579C5F8E46238B6AED9E0D470A9F">
    <w:name w:val="CAB5579C5F8E46238B6AED9E0D470A9F"/>
    <w:rsid w:val="0077208A"/>
  </w:style>
  <w:style w:type="paragraph" w:customStyle="1" w:styleId="C6F1C33CC731456D9C619DC35C01FAA4">
    <w:name w:val="C6F1C33CC731456D9C619DC35C01FAA4"/>
    <w:rsid w:val="0077208A"/>
  </w:style>
  <w:style w:type="paragraph" w:customStyle="1" w:styleId="35D46B320EB14A61B804986CB3C0F29D">
    <w:name w:val="35D46B320EB14A61B804986CB3C0F29D"/>
    <w:rsid w:val="0077208A"/>
  </w:style>
  <w:style w:type="paragraph" w:customStyle="1" w:styleId="A486F7B8156A44EB9C406872F66D5251">
    <w:name w:val="A486F7B8156A44EB9C406872F66D5251"/>
    <w:rsid w:val="0077208A"/>
  </w:style>
  <w:style w:type="paragraph" w:customStyle="1" w:styleId="276D57FAFBC64B8AB8D4C07AB30D5993">
    <w:name w:val="276D57FAFBC64B8AB8D4C07AB30D5993"/>
    <w:rsid w:val="0077208A"/>
  </w:style>
  <w:style w:type="paragraph" w:customStyle="1" w:styleId="14FA25A386984867B2DAB62B911DF94C">
    <w:name w:val="14FA25A386984867B2DAB62B911DF94C"/>
    <w:rsid w:val="0077208A"/>
  </w:style>
  <w:style w:type="paragraph" w:customStyle="1" w:styleId="4B25CEEAD10544C1AC67B655B7CE5009">
    <w:name w:val="4B25CEEAD10544C1AC67B655B7CE5009"/>
    <w:rsid w:val="0077208A"/>
  </w:style>
  <w:style w:type="paragraph" w:customStyle="1" w:styleId="AB483C55EC144D9882045A4A69D163DC">
    <w:name w:val="AB483C55EC144D9882045A4A69D163DC"/>
    <w:rsid w:val="0077208A"/>
  </w:style>
  <w:style w:type="paragraph" w:customStyle="1" w:styleId="AAE8509FFAE34079981A770D61B0DECA">
    <w:name w:val="AAE8509FFAE34079981A770D61B0DECA"/>
    <w:rsid w:val="0077208A"/>
  </w:style>
  <w:style w:type="paragraph" w:customStyle="1" w:styleId="E78E5BEEB9684DDE96E47A11B456D3FC">
    <w:name w:val="E78E5BEEB9684DDE96E47A11B456D3FC"/>
    <w:rsid w:val="0077208A"/>
  </w:style>
  <w:style w:type="paragraph" w:customStyle="1" w:styleId="F60789DA238D4E8CB690DAB1D70B5444">
    <w:name w:val="F60789DA238D4E8CB690DAB1D70B5444"/>
    <w:rsid w:val="0077208A"/>
  </w:style>
  <w:style w:type="paragraph" w:customStyle="1" w:styleId="E97FF0FCE9C34903B91359E25AA90A29">
    <w:name w:val="E97FF0FCE9C34903B91359E25AA90A29"/>
    <w:rsid w:val="0077208A"/>
  </w:style>
  <w:style w:type="paragraph" w:customStyle="1" w:styleId="7568CB6217E748D38B8B2169C328D53A">
    <w:name w:val="7568CB6217E748D38B8B2169C328D53A"/>
    <w:rsid w:val="0077208A"/>
  </w:style>
  <w:style w:type="paragraph" w:customStyle="1" w:styleId="A4C9284246F54640BA61C8AF14819AA4">
    <w:name w:val="A4C9284246F54640BA61C8AF14819AA4"/>
    <w:rsid w:val="007720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DA402D98CF7C41A7C34EAD3CFDA427" ma:contentTypeVersion="10" ma:contentTypeDescription="Opprett et nytt dokument." ma:contentTypeScope="" ma:versionID="6ee4be0559a8b28d704165c5250ee880">
  <xsd:schema xmlns:xsd="http://www.w3.org/2001/XMLSchema" xmlns:xs="http://www.w3.org/2001/XMLSchema" xmlns:p="http://schemas.microsoft.com/office/2006/metadata/properties" xmlns:ns2="aaa91121-71f7-40ee-8646-56660feff075" targetNamespace="http://schemas.microsoft.com/office/2006/metadata/properties" ma:root="true" ma:fieldsID="4cc13865e564766ca743f091ed3a8662" ns2:_="">
    <xsd:import namespace="aaa91121-71f7-40ee-8646-56660feff0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91121-71f7-40ee-8646-56660feff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EA5BC-26DC-4C93-82D2-5D1346F151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CC6ECD-5CF2-4710-B2A5-FB268712DE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0C2DAF-BE36-4BFF-853B-B766A526E0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a91121-71f7-40ee-8646-56660feff0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591A9A1-3AED-4A24-AAA6-4C672799F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Styres skjema mal</Template>
  <TotalTime>5</TotalTime>
  <Pages>3</Pages>
  <Words>499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Didrik Wilhelmsen Dahle</dc:creator>
  <cp:keywords/>
  <dc:description/>
  <cp:lastModifiedBy>Didrik Wilhelmsen Dahle</cp:lastModifiedBy>
  <cp:revision>7</cp:revision>
  <dcterms:created xsi:type="dcterms:W3CDTF">2020-05-25T07:48:00Z</dcterms:created>
  <dcterms:modified xsi:type="dcterms:W3CDTF">2020-07-30T07:12:00Z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0x010100E0DA402D98CF7C41A7C34EAD3CFDA427</vt:lpwstr>
  </property>
</Properties>
</file>