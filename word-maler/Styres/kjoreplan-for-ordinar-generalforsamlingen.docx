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80606" w14:textId="77777777" w:rsidR="008A6C35" w:rsidRDefault="008A6C35"/>
    <w:p w14:paraId="25BBB633" w14:textId="39ACA456" w:rsidR="008A6C35" w:rsidRPr="00A30664" w:rsidRDefault="00A30664" w:rsidP="008A6C35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00A30664">
        <w:rPr>
          <w:rFonts w:ascii="Arial" w:hAnsi="Arial" w:cs="Arial"/>
          <w:b/>
          <w:bCs/>
          <w:color w:val="auto"/>
          <w:sz w:val="40"/>
          <w:szCs w:val="40"/>
        </w:rPr>
        <w:t>Kjøreplan for ordinær generalforsamlingen</w:t>
      </w:r>
    </w:p>
    <w:p w14:paraId="3E1F6431" w14:textId="77777777" w:rsidR="00A30664" w:rsidRDefault="00A30664" w:rsidP="00A30664"/>
    <w:p w14:paraId="259F19AF" w14:textId="77115D3F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1. Ønske velkommen</w:t>
      </w:r>
      <w:r w:rsidR="00D62374">
        <w:rPr>
          <w:rFonts w:ascii="Arial" w:hAnsi="Arial" w:cs="Arial"/>
          <w:sz w:val="20"/>
          <w:szCs w:val="20"/>
        </w:rPr>
        <w:t>. Klokken:</w:t>
      </w:r>
      <w:r w:rsidR="00D62374">
        <w:rPr>
          <w:rFonts w:ascii="Arial" w:hAnsi="Arial" w:cs="Arial"/>
          <w:sz w:val="20"/>
          <w:szCs w:val="20"/>
        </w:rPr>
        <w:tab/>
      </w:r>
      <w:r w:rsidR="00D62374">
        <w:rPr>
          <w:rFonts w:ascii="Arial" w:hAnsi="Arial" w:cs="Arial"/>
          <w:sz w:val="20"/>
          <w:szCs w:val="20"/>
        </w:rPr>
        <w:tab/>
      </w:r>
      <w:r w:rsidR="00D62374">
        <w:rPr>
          <w:rFonts w:ascii="Arial" w:hAnsi="Arial" w:cs="Arial"/>
          <w:sz w:val="20"/>
          <w:szCs w:val="20"/>
        </w:rPr>
        <w:tab/>
      </w:r>
      <w:r w:rsidR="00D62374">
        <w:rPr>
          <w:rFonts w:ascii="Arial" w:hAnsi="Arial" w:cs="Arial"/>
          <w:sz w:val="20"/>
          <w:szCs w:val="20"/>
        </w:rPr>
        <w:tab/>
      </w:r>
      <w:r w:rsidR="00D62374">
        <w:rPr>
          <w:rFonts w:ascii="Arial" w:hAnsi="Arial" w:cs="Arial"/>
          <w:sz w:val="20"/>
          <w:szCs w:val="20"/>
        </w:rPr>
        <w:tab/>
        <w:t xml:space="preserve">Ansvar: </w:t>
      </w:r>
      <w:proofErr w:type="spellStart"/>
      <w:r w:rsidR="00D62374">
        <w:rPr>
          <w:rFonts w:ascii="Arial" w:hAnsi="Arial" w:cs="Arial"/>
          <w:sz w:val="20"/>
          <w:szCs w:val="20"/>
        </w:rPr>
        <w:t>DOK</w:t>
      </w:r>
      <w:proofErr w:type="spellEnd"/>
    </w:p>
    <w:p w14:paraId="63A90D96" w14:textId="240AF243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 xml:space="preserve">2. Fortegnelse over aksjer </w:t>
      </w:r>
      <w:r w:rsidR="00D62374">
        <w:rPr>
          <w:rFonts w:ascii="Arial" w:hAnsi="Arial" w:cs="Arial"/>
          <w:sz w:val="20"/>
          <w:szCs w:val="20"/>
        </w:rPr>
        <w:t xml:space="preserve">... </w:t>
      </w:r>
      <w:r w:rsidRPr="00A30664">
        <w:rPr>
          <w:rFonts w:ascii="Arial" w:hAnsi="Arial" w:cs="Arial"/>
          <w:sz w:val="20"/>
          <w:szCs w:val="20"/>
        </w:rPr>
        <w:t>og fullmakter</w:t>
      </w:r>
      <w:r w:rsidR="00D62374">
        <w:rPr>
          <w:rFonts w:ascii="Arial" w:hAnsi="Arial" w:cs="Arial"/>
          <w:sz w:val="20"/>
          <w:szCs w:val="20"/>
        </w:rPr>
        <w:t xml:space="preserve"> ...</w:t>
      </w:r>
    </w:p>
    <w:p w14:paraId="677B2A7A" w14:textId="31BE0A1D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3. Godkjenne innkallingen</w:t>
      </w:r>
    </w:p>
    <w:p w14:paraId="7B19753D" w14:textId="4D8F6D5E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4. Valg av møteleder</w:t>
      </w:r>
    </w:p>
    <w:p w14:paraId="1AB3AD15" w14:textId="112BF0D5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 xml:space="preserve">5. Valg av deltaker til å underskrive protokoll sammen med møteleder </w:t>
      </w:r>
    </w:p>
    <w:p w14:paraId="7A03C548" w14:textId="17E4FDF2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6. Godkjenning av regnskapet for fjoråret på følgende måte:</w:t>
      </w:r>
    </w:p>
    <w:p w14:paraId="7DB4665F" w14:textId="56FD78A9" w:rsidR="00A30664" w:rsidRPr="00A30664" w:rsidRDefault="00A30664" w:rsidP="00A30664">
      <w:pPr>
        <w:ind w:left="708"/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• Godkjenning av resultatregnskap</w:t>
      </w:r>
    </w:p>
    <w:p w14:paraId="0CC8373C" w14:textId="1AC16F03" w:rsidR="00A30664" w:rsidRPr="00A30664" w:rsidRDefault="00A30664" w:rsidP="00A30664">
      <w:pPr>
        <w:ind w:left="708"/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• Godkjenning av balansen</w:t>
      </w:r>
    </w:p>
    <w:p w14:paraId="77FBC1D9" w14:textId="072C4126" w:rsidR="00A30664" w:rsidRPr="00A30664" w:rsidRDefault="00A30664" w:rsidP="00A30664">
      <w:pPr>
        <w:ind w:left="708"/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• Godkjenning av utbytte og disposisjon av overskudd</w:t>
      </w:r>
    </w:p>
    <w:p w14:paraId="1048A5DC" w14:textId="79E1E5EB" w:rsidR="00A30664" w:rsidRPr="00A30664" w:rsidRDefault="00A30664" w:rsidP="00A30664">
      <w:pPr>
        <w:ind w:left="708"/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• Presentasjon av årsberetning</w:t>
      </w:r>
    </w:p>
    <w:p w14:paraId="4E0F9E7F" w14:textId="75F40FF2" w:rsidR="00A30664" w:rsidRPr="00A30664" w:rsidRDefault="00A30664" w:rsidP="00A30664">
      <w:pPr>
        <w:ind w:left="708"/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• Opplesing av revisors beretning</w:t>
      </w:r>
    </w:p>
    <w:p w14:paraId="4840431B" w14:textId="44F9174E" w:rsidR="00A30664" w:rsidRPr="00A30664" w:rsidRDefault="00A30664" w:rsidP="00A30664">
      <w:pPr>
        <w:ind w:left="708"/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• Godkjenning av regnskapet for fjoråret i sin helhet</w:t>
      </w:r>
    </w:p>
    <w:p w14:paraId="645B3BE5" w14:textId="4B757EA2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7. Godkjenning av revisors godtgjøring</w:t>
      </w:r>
    </w:p>
    <w:p w14:paraId="1B15BF46" w14:textId="7D0B1F0B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8. Godkjenning av styrets godtgjøring</w:t>
      </w:r>
    </w:p>
    <w:p w14:paraId="2C57964E" w14:textId="1EAF320A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9. Valgkomiteens innstilling presenteres</w:t>
      </w:r>
    </w:p>
    <w:p w14:paraId="372DF8D1" w14:textId="48B3E7CD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 xml:space="preserve">10. Gjennomføring av valget. Muntlig eller skriftlig. Stemmesedler. </w:t>
      </w:r>
    </w:p>
    <w:p w14:paraId="79AF3287" w14:textId="303C250E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11. Konklusjoner av valget</w:t>
      </w:r>
    </w:p>
    <w:p w14:paraId="5132659F" w14:textId="0961E948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12. Valg av valgkomité</w:t>
      </w:r>
    </w:p>
    <w:p w14:paraId="157152EA" w14:textId="6DA1CCB4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13. Takke av utgående styremedlemmer og valgkomitémedlemmer</w:t>
      </w:r>
    </w:p>
    <w:p w14:paraId="37869FCB" w14:textId="1E67920A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14. Takke for fremmøte</w:t>
      </w:r>
    </w:p>
    <w:p w14:paraId="42ACFED8" w14:textId="2B065CE5" w:rsidR="00A30664" w:rsidRPr="00A30664" w:rsidRDefault="00A30664" w:rsidP="00A30664">
      <w:pPr>
        <w:rPr>
          <w:rFonts w:ascii="Arial" w:hAnsi="Arial" w:cs="Arial"/>
          <w:sz w:val="20"/>
          <w:szCs w:val="20"/>
        </w:rPr>
      </w:pPr>
      <w:r w:rsidRPr="00A30664">
        <w:rPr>
          <w:rFonts w:ascii="Arial" w:hAnsi="Arial" w:cs="Arial"/>
          <w:sz w:val="20"/>
          <w:szCs w:val="20"/>
        </w:rPr>
        <w:t>15. Heve møtet</w:t>
      </w:r>
      <w:r w:rsidR="00D62374">
        <w:rPr>
          <w:rFonts w:ascii="Arial" w:hAnsi="Arial" w:cs="Arial"/>
          <w:sz w:val="20"/>
          <w:szCs w:val="20"/>
        </w:rPr>
        <w:t>. Klokken:</w:t>
      </w:r>
    </w:p>
    <w:p w14:paraId="2D4987D6" w14:textId="77777777" w:rsidR="008A6C35" w:rsidRPr="00A30664" w:rsidRDefault="008A6C35" w:rsidP="008A6C35">
      <w:pPr>
        <w:rPr>
          <w:rFonts w:ascii="Arial" w:hAnsi="Arial" w:cs="Arial"/>
        </w:rPr>
      </w:pPr>
    </w:p>
    <w:sectPr w:rsidR="008A6C35" w:rsidRPr="00A30664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33F4D" w14:textId="77777777" w:rsidR="00374E15" w:rsidRDefault="00374E15" w:rsidP="008A6C35">
      <w:pPr>
        <w:spacing w:after="0" w:line="240" w:lineRule="auto"/>
      </w:pPr>
      <w:r>
        <w:separator/>
      </w:r>
    </w:p>
  </w:endnote>
  <w:endnote w:type="continuationSeparator" w:id="0">
    <w:p w14:paraId="5B4CCDA2" w14:textId="77777777" w:rsidR="00374E15" w:rsidRDefault="00374E15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Content>
          <w:p w14:paraId="07FEB9A7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5224DFB5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1C122" w14:textId="77777777" w:rsidR="00374E15" w:rsidRDefault="00374E15" w:rsidP="008A6C35">
      <w:pPr>
        <w:spacing w:after="0" w:line="240" w:lineRule="auto"/>
      </w:pPr>
      <w:r>
        <w:separator/>
      </w:r>
    </w:p>
  </w:footnote>
  <w:footnote w:type="continuationSeparator" w:id="0">
    <w:p w14:paraId="4EF67B40" w14:textId="77777777" w:rsidR="00374E15" w:rsidRDefault="00374E15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C8308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64"/>
    <w:rsid w:val="00037522"/>
    <w:rsid w:val="001207EA"/>
    <w:rsid w:val="001976F9"/>
    <w:rsid w:val="00374E15"/>
    <w:rsid w:val="00421E71"/>
    <w:rsid w:val="007F0E7F"/>
    <w:rsid w:val="008A6C35"/>
    <w:rsid w:val="00911B85"/>
    <w:rsid w:val="009549F5"/>
    <w:rsid w:val="00A30664"/>
    <w:rsid w:val="00AD6B0F"/>
    <w:rsid w:val="00D50F03"/>
    <w:rsid w:val="00D62374"/>
    <w:rsid w:val="00EB3DA0"/>
    <w:rsid w:val="00EC215A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900C4"/>
  <w15:chartTrackingRefBased/>
  <w15:docId w15:val="{F8C6B817-4D63-42EC-A6C4-6547BB5DC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7963E-2B76-4187-BAC8-31F92CD263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ED598C-E156-41E3-9F59-271330B0E0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5B39C5-13AA-4BF1-8F40-A47FA08F0D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1121-71f7-40ee-8646-56660feff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DF0010-F091-41EA-91F1-0B279279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C:\Users\rb242\Documents\Egendefinerte Office-maler\Styres skjema mal.dotx</Template>
  <TotalTime>5</TotalTime>
  <Pages>1</Pages>
  <Words>141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Hans Comtet</cp:lastModifiedBy>
  <cp:revision>2</cp:revision>
  <dcterms:created xsi:type="dcterms:W3CDTF">2020-05-22T10:29:00Z</dcterms:created>
  <dcterms:modified xsi:type="dcterms:W3CDTF">2024-09-13T12:18:00Z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