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BBAC8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sdt>
      <w:sdtPr>
        <w:rPr>
          <w:rFonts w:asciiTheme="majorHAnsi" w:hAnsiTheme="majorHAnsi" w:cstheme="majorHAnsi"/>
        </w:rPr>
        <w:id w:val="-1003515131"/>
        <w:placeholder>
          <w:docPart w:val="4A588D9F13AD436C9A155BF0F5F9FB1F"/>
        </w:placeholder>
        <w:showingPlcHdr/>
        <w:text/>
      </w:sdtPr>
      <w:sdtEndPr/>
      <w:sdtContent>
        <w:p w14:paraId="06E97C2D" w14:textId="77777777" w:rsidR="001727EB" w:rsidRPr="005F0E99" w:rsidRDefault="001727EB" w:rsidP="001727EB">
          <w:pPr>
            <w:rPr>
              <w:rFonts w:asciiTheme="majorHAnsi" w:hAnsiTheme="majorHAnsi" w:cstheme="majorHAnsi"/>
            </w:rPr>
          </w:pPr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[Adressen til NAV-kontoret]</w:t>
          </w:r>
        </w:p>
      </w:sdtContent>
    </w:sdt>
    <w:p w14:paraId="26F4CCE9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Sted/dato: </w:t>
      </w:r>
      <w:sdt>
        <w:sdtPr>
          <w:rPr>
            <w:rFonts w:asciiTheme="majorHAnsi" w:hAnsiTheme="majorHAnsi" w:cstheme="majorHAnsi"/>
          </w:rPr>
          <w:id w:val="-426496202"/>
          <w:placeholder>
            <w:docPart w:val="2CF11C5CB3754D8093BE6A4769F0446A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[Sted og dato]</w:t>
          </w:r>
        </w:sdtContent>
      </w:sdt>
      <w:r w:rsidRPr="005F0E99">
        <w:rPr>
          <w:rFonts w:asciiTheme="majorHAnsi" w:hAnsiTheme="majorHAnsi" w:cstheme="majorHAnsi"/>
        </w:rPr>
        <w:t xml:space="preserve"> </w:t>
      </w:r>
    </w:p>
    <w:p w14:paraId="1865D40C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15849C31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1B68B063" w14:textId="77777777" w:rsidR="001727EB" w:rsidRPr="005F0E99" w:rsidRDefault="001727EB" w:rsidP="001727EB">
      <w:pPr>
        <w:pStyle w:val="Overskrift1"/>
        <w:rPr>
          <w:rFonts w:cstheme="majorHAnsi"/>
          <w:sz w:val="22"/>
          <w:szCs w:val="22"/>
        </w:rPr>
      </w:pPr>
      <w:r w:rsidRPr="005F0E99">
        <w:rPr>
          <w:rFonts w:cstheme="majorHAnsi"/>
          <w:sz w:val="22"/>
          <w:szCs w:val="22"/>
        </w:rPr>
        <w:t xml:space="preserve">Arbeidsgiver bestrider sykmelding for </w:t>
      </w:r>
      <w:sdt>
        <w:sdtPr>
          <w:rPr>
            <w:rFonts w:cstheme="majorHAnsi"/>
            <w:sz w:val="22"/>
            <w:szCs w:val="22"/>
          </w:rPr>
          <w:id w:val="1888214096"/>
          <w:placeholder>
            <w:docPart w:val="3DD3C18EDB674E2E8DF6A85088B52739"/>
          </w:placeholder>
          <w:showingPlcHdr/>
          <w:text/>
        </w:sdtPr>
        <w:sdtEndPr/>
        <w:sdtContent>
          <w:r w:rsidRPr="005F0E99">
            <w:rPr>
              <w:rStyle w:val="Plassholdertekst"/>
              <w:rFonts w:cstheme="majorHAnsi"/>
              <w:sz w:val="22"/>
              <w:szCs w:val="22"/>
              <w:highlight w:val="lightGray"/>
            </w:rPr>
            <w:t>[arbeidstakers navn]</w:t>
          </w:r>
        </w:sdtContent>
      </w:sdt>
      <w:r w:rsidRPr="005F0E99">
        <w:rPr>
          <w:rFonts w:cstheme="majorHAnsi"/>
          <w:sz w:val="22"/>
          <w:szCs w:val="22"/>
        </w:rPr>
        <w:t xml:space="preserve"> ansatt i </w:t>
      </w:r>
      <w:sdt>
        <w:sdtPr>
          <w:rPr>
            <w:rFonts w:cstheme="majorHAnsi"/>
            <w:sz w:val="22"/>
            <w:szCs w:val="22"/>
          </w:rPr>
          <w:id w:val="-304162515"/>
          <w:placeholder>
            <w:docPart w:val="E606353AF827433EA592A3F054ABC952"/>
          </w:placeholder>
          <w:showingPlcHdr/>
          <w:text/>
        </w:sdtPr>
        <w:sdtEndPr/>
        <w:sdtContent>
          <w:r w:rsidRPr="005F0E99">
            <w:rPr>
              <w:rStyle w:val="Plassholdertekst"/>
              <w:rFonts w:cstheme="majorHAnsi"/>
              <w:sz w:val="22"/>
              <w:szCs w:val="22"/>
              <w:highlight w:val="lightGray"/>
            </w:rPr>
            <w:t>[virksomhetens navn]</w:t>
          </w:r>
        </w:sdtContent>
      </w:sdt>
    </w:p>
    <w:p w14:paraId="1A437C5E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2A06D0AE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>Følgende sykmelding(er) bestrides:</w:t>
      </w:r>
    </w:p>
    <w:p w14:paraId="62807555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1. Sykmelding er datert: </w:t>
      </w:r>
      <w:sdt>
        <w:sdtPr>
          <w:rPr>
            <w:rFonts w:asciiTheme="majorHAnsi" w:hAnsiTheme="majorHAnsi" w:cstheme="majorHAnsi"/>
          </w:rPr>
          <w:id w:val="-685438948"/>
          <w:placeholder>
            <w:docPart w:val="41C3922DE86E4F87A5247A709EDF8631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[dato]</w:t>
          </w:r>
        </w:sdtContent>
      </w:sdt>
      <w:r w:rsidRPr="005F0E99">
        <w:rPr>
          <w:rFonts w:asciiTheme="majorHAnsi" w:hAnsiTheme="majorHAnsi" w:cstheme="majorHAnsi"/>
        </w:rPr>
        <w:t xml:space="preserve">. Gjelder for perioden </w:t>
      </w:r>
      <w:sdt>
        <w:sdtPr>
          <w:rPr>
            <w:rFonts w:asciiTheme="majorHAnsi" w:hAnsiTheme="majorHAnsi" w:cstheme="majorHAnsi"/>
          </w:rPr>
          <w:id w:val="1473410387"/>
          <w:placeholder>
            <w:docPart w:val="F23E78298DEA48A9A012D0908378B2EF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[startdato]</w:t>
          </w:r>
        </w:sdtContent>
      </w:sdt>
      <w:r w:rsidRPr="005F0E99">
        <w:rPr>
          <w:rFonts w:asciiTheme="majorHAnsi" w:hAnsiTheme="majorHAnsi" w:cstheme="majorHAnsi"/>
        </w:rPr>
        <w:t xml:space="preserve"> - </w:t>
      </w:r>
      <w:sdt>
        <w:sdtPr>
          <w:rPr>
            <w:rFonts w:asciiTheme="majorHAnsi" w:hAnsiTheme="majorHAnsi" w:cstheme="majorHAnsi"/>
          </w:rPr>
          <w:id w:val="-1005975737"/>
          <w:placeholder>
            <w:docPart w:val="873F8ACA74D5480CA59C5EEE92B2F1B9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[sluttdato]</w:t>
          </w:r>
        </w:sdtContent>
      </w:sdt>
    </w:p>
    <w:p w14:paraId="75221AB6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2. Sykmelding er datert: </w:t>
      </w:r>
      <w:sdt>
        <w:sdtPr>
          <w:rPr>
            <w:rFonts w:asciiTheme="majorHAnsi" w:hAnsiTheme="majorHAnsi" w:cstheme="majorHAnsi"/>
          </w:rPr>
          <w:id w:val="-544149303"/>
          <w:placeholder>
            <w:docPart w:val="7294D28B601744EBB841DD42839105D8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[dato]</w:t>
          </w:r>
        </w:sdtContent>
      </w:sdt>
      <w:r w:rsidRPr="005F0E99">
        <w:rPr>
          <w:rFonts w:asciiTheme="majorHAnsi" w:hAnsiTheme="majorHAnsi" w:cstheme="majorHAnsi"/>
        </w:rPr>
        <w:t xml:space="preserve">. Den gjaldt for perioden </w:t>
      </w:r>
      <w:sdt>
        <w:sdtPr>
          <w:rPr>
            <w:rFonts w:asciiTheme="majorHAnsi" w:hAnsiTheme="majorHAnsi" w:cstheme="majorHAnsi"/>
          </w:rPr>
          <w:id w:val="-743099371"/>
          <w:placeholder>
            <w:docPart w:val="09BFF3E13001441797229DA4EF8859D5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[startdato]</w:t>
          </w:r>
        </w:sdtContent>
      </w:sdt>
      <w:r w:rsidRPr="005F0E99">
        <w:rPr>
          <w:rFonts w:asciiTheme="majorHAnsi" w:hAnsiTheme="majorHAnsi" w:cstheme="majorHAnsi"/>
        </w:rPr>
        <w:t xml:space="preserve"> - </w:t>
      </w:r>
      <w:sdt>
        <w:sdtPr>
          <w:rPr>
            <w:rFonts w:asciiTheme="majorHAnsi" w:hAnsiTheme="majorHAnsi" w:cstheme="majorHAnsi"/>
          </w:rPr>
          <w:id w:val="1659565335"/>
          <w:placeholder>
            <w:docPart w:val="EEC88E58FF364DB4A6A3A46B8653A484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[sluttdato]</w:t>
          </w:r>
        </w:sdtContent>
      </w:sdt>
    </w:p>
    <w:p w14:paraId="3867BA58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7E64901E" w14:textId="77777777" w:rsidR="001727EB" w:rsidRPr="005F0E99" w:rsidRDefault="001727EB" w:rsidP="001727EB">
      <w:pPr>
        <w:pStyle w:val="Overskrift4"/>
        <w:rPr>
          <w:rFonts w:cstheme="majorHAnsi"/>
          <w:sz w:val="22"/>
        </w:rPr>
      </w:pPr>
      <w:r w:rsidRPr="005F0E99">
        <w:rPr>
          <w:rFonts w:cstheme="majorHAnsi"/>
          <w:sz w:val="22"/>
        </w:rPr>
        <w:t>Grunnlaget for å bestride ovennevnte sykmelding(er)</w:t>
      </w:r>
    </w:p>
    <w:p w14:paraId="72F9BA0B" w14:textId="4057FEFB" w:rsidR="001727EB" w:rsidRPr="005F0E99" w:rsidRDefault="001727EB" w:rsidP="001727EB">
      <w:pPr>
        <w:rPr>
          <w:rFonts w:asciiTheme="majorHAnsi" w:hAnsiTheme="majorHAnsi" w:cstheme="majorHAnsi"/>
        </w:rPr>
      </w:pPr>
    </w:p>
    <w:p w14:paraId="0ADDC259" w14:textId="3B86C463" w:rsidR="000F3859" w:rsidRPr="005F0E99" w:rsidRDefault="000F3859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>Alternativ 1</w:t>
      </w:r>
    </w:p>
    <w:p w14:paraId="71632E9B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Retten til sykepenger </w:t>
      </w:r>
      <w:proofErr w:type="gramStart"/>
      <w:r w:rsidRPr="005F0E99">
        <w:rPr>
          <w:rFonts w:asciiTheme="majorHAnsi" w:hAnsiTheme="majorHAnsi" w:cstheme="majorHAnsi"/>
        </w:rPr>
        <w:t>fremgår</w:t>
      </w:r>
      <w:proofErr w:type="gramEnd"/>
      <w:r w:rsidRPr="005F0E99">
        <w:rPr>
          <w:rFonts w:asciiTheme="majorHAnsi" w:hAnsiTheme="majorHAnsi" w:cstheme="majorHAnsi"/>
        </w:rPr>
        <w:t xml:space="preserve"> av folketrygdloven § 8-4. Her fremgår det at arbeidstaker får sykepenger når medlemmet er </w:t>
      </w:r>
      <w:proofErr w:type="gramStart"/>
      <w:r w:rsidRPr="005F0E99">
        <w:rPr>
          <w:rFonts w:asciiTheme="majorHAnsi" w:hAnsiTheme="majorHAnsi" w:cstheme="majorHAnsi"/>
        </w:rPr>
        <w:t>arbeidsufør</w:t>
      </w:r>
      <w:proofErr w:type="gramEnd"/>
      <w:r w:rsidRPr="005F0E99">
        <w:rPr>
          <w:rFonts w:asciiTheme="majorHAnsi" w:hAnsiTheme="majorHAnsi" w:cstheme="majorHAnsi"/>
        </w:rPr>
        <w:t xml:space="preserve"> på grunn av en funksjonsnedsettelse som klart skyldes en sykdom eller skade. Arbeidsuførhet som skyldes sosiale forhold eller økonomiske problemer o.l., gir ikke rett til sykepenger.</w:t>
      </w:r>
    </w:p>
    <w:p w14:paraId="04FFDED5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Arbeidsgiver mener grunnvilkårene ikke er oppfylt fordi </w:t>
      </w:r>
      <w:sdt>
        <w:sdtPr>
          <w:rPr>
            <w:rFonts w:asciiTheme="majorHAnsi" w:hAnsiTheme="majorHAnsi" w:cstheme="majorHAnsi"/>
          </w:rPr>
          <w:id w:val="-1422410354"/>
          <w:placeholder>
            <w:docPart w:val="559138006C6F444C944F0DA0E17B6AA7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[Årsak]</w:t>
          </w:r>
        </w:sdtContent>
      </w:sdt>
    </w:p>
    <w:p w14:paraId="23ABE04B" w14:textId="77777777" w:rsidR="000653A3" w:rsidRPr="005F0E99" w:rsidRDefault="000653A3" w:rsidP="000653A3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Det opplyses at arbeidsgiver ikke betaler sykepenger i arbeidsgiverperioden, jf.  folketrygdloven § 8-22. Arbeidstaker kan henvende seg til NAV med krav om forskuttering av sykepenger. </w:t>
      </w:r>
    </w:p>
    <w:p w14:paraId="13C85986" w14:textId="77777777" w:rsidR="000653A3" w:rsidRPr="005F0E99" w:rsidRDefault="000653A3" w:rsidP="000653A3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>Det henstilles om at NAV tar stilling til arbeidsgivers anførsler.</w:t>
      </w:r>
    </w:p>
    <w:p w14:paraId="0F2F5C68" w14:textId="3C28E441" w:rsidR="001727EB" w:rsidRPr="005F0E99" w:rsidRDefault="001727EB" w:rsidP="001727EB">
      <w:pPr>
        <w:rPr>
          <w:rFonts w:asciiTheme="majorHAnsi" w:hAnsiTheme="majorHAnsi" w:cstheme="majorHAnsi"/>
        </w:rPr>
      </w:pPr>
    </w:p>
    <w:p w14:paraId="07C966BC" w14:textId="75A2DA89" w:rsidR="000F3859" w:rsidRPr="005F0E99" w:rsidRDefault="000F3859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Alternativ 2 </w:t>
      </w:r>
    </w:p>
    <w:p w14:paraId="0F4BB785" w14:textId="65BA267B" w:rsidR="000F3859" w:rsidRPr="005F0E99" w:rsidRDefault="000F3859" w:rsidP="000F385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  <w:color w:val="000000"/>
        </w:rPr>
        <w:t xml:space="preserve">En sykmelding kan som hovedregel ikke godtas for tidsrom før arbeidstakeren ble undersøkt av lege, jf. folketrygdloven </w:t>
      </w:r>
      <w:r w:rsidRPr="005F0E99">
        <w:rPr>
          <w:rFonts w:asciiTheme="majorHAnsi" w:hAnsiTheme="majorHAnsi" w:cstheme="majorHAnsi"/>
          <w:color w:val="333333"/>
        </w:rPr>
        <w:t xml:space="preserve">§ 8-7 </w:t>
      </w:r>
      <w:r w:rsidRPr="005F0E99">
        <w:rPr>
          <w:rFonts w:asciiTheme="majorHAnsi" w:hAnsiTheme="majorHAnsi" w:cstheme="majorHAnsi"/>
          <w:color w:val="000000"/>
        </w:rPr>
        <w:t>andre ledd.</w:t>
      </w:r>
      <w:r w:rsidRPr="005F0E99">
        <w:rPr>
          <w:rFonts w:asciiTheme="majorHAnsi" w:hAnsiTheme="majorHAnsi" w:cstheme="majorHAnsi"/>
        </w:rPr>
        <w:t xml:space="preserve"> En tilbakedatert sykmelding kan imidlertid godtas for tidsrom før arbeidstakeren ble undersøkt av lege dersom den ansatte har vært forhindret fra å søke lege, og det er godtgjort at vedkommende har vært arbeidsufør fra et tidligere tidspunkt.</w:t>
      </w:r>
    </w:p>
    <w:p w14:paraId="3C8871B2" w14:textId="597E8989" w:rsidR="000F3859" w:rsidRPr="005F0E99" w:rsidRDefault="000F3859" w:rsidP="000F385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4665864D" w14:textId="6214ADDD" w:rsidR="000F3859" w:rsidRPr="005F0E99" w:rsidRDefault="000F3859" w:rsidP="000F385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</w:rPr>
      </w:pPr>
      <w:r w:rsidRPr="005F0E99">
        <w:rPr>
          <w:rFonts w:asciiTheme="majorHAnsi" w:hAnsiTheme="majorHAnsi" w:cstheme="majorHAnsi"/>
        </w:rPr>
        <w:t xml:space="preserve">Arbeidsgiver viser til overnevnte tilbakedaterte </w:t>
      </w:r>
      <w:r w:rsidRPr="005F0E99">
        <w:rPr>
          <w:rFonts w:asciiTheme="majorHAnsi" w:hAnsiTheme="majorHAnsi" w:cstheme="majorHAnsi"/>
          <w:color w:val="000000"/>
        </w:rPr>
        <w:t xml:space="preserve">sykmelding. Etter samtale med arbeidstaker [dato], anser ikke arbeidsgiver vilkårene i folketrygdloven for å være oppfylt. </w:t>
      </w:r>
    </w:p>
    <w:p w14:paraId="0D9CEE9B" w14:textId="77777777" w:rsidR="000F3859" w:rsidRPr="005F0E99" w:rsidRDefault="000F3859" w:rsidP="000F385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4B641C07" w14:textId="77777777" w:rsidR="000653A3" w:rsidRPr="005F0E99" w:rsidRDefault="000F3859" w:rsidP="000F3859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>Det opplyses at arbeidsgiver ikke betaler sykepenger i arbeidsgiverperioden</w:t>
      </w:r>
      <w:r w:rsidR="000653A3" w:rsidRPr="005F0E99">
        <w:rPr>
          <w:rFonts w:asciiTheme="majorHAnsi" w:hAnsiTheme="majorHAnsi" w:cstheme="majorHAnsi"/>
        </w:rPr>
        <w:t xml:space="preserve">, jf. </w:t>
      </w:r>
      <w:r w:rsidRPr="005F0E99">
        <w:rPr>
          <w:rFonts w:asciiTheme="majorHAnsi" w:hAnsiTheme="majorHAnsi" w:cstheme="majorHAnsi"/>
        </w:rPr>
        <w:t xml:space="preserve"> </w:t>
      </w:r>
      <w:r w:rsidR="000653A3" w:rsidRPr="005F0E99">
        <w:rPr>
          <w:rFonts w:asciiTheme="majorHAnsi" w:hAnsiTheme="majorHAnsi" w:cstheme="majorHAnsi"/>
        </w:rPr>
        <w:t xml:space="preserve">folketrygdloven § 8-22. Arbeidstaker kan henvende seg til NAV med krav om forskuttering av sykepenger. </w:t>
      </w:r>
    </w:p>
    <w:p w14:paraId="01860375" w14:textId="7C3D0134" w:rsidR="000F3859" w:rsidRPr="005F0E99" w:rsidRDefault="000F3859" w:rsidP="000F3859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lastRenderedPageBreak/>
        <w:t>Det henstilles om at NAV tar stilling til arbeidsgivers anførsler.</w:t>
      </w:r>
    </w:p>
    <w:p w14:paraId="03A6BF25" w14:textId="77777777" w:rsidR="000F3859" w:rsidRPr="005F0E99" w:rsidRDefault="000F3859" w:rsidP="001727EB">
      <w:pPr>
        <w:rPr>
          <w:rFonts w:asciiTheme="majorHAnsi" w:hAnsiTheme="majorHAnsi" w:cstheme="majorHAnsi"/>
        </w:rPr>
      </w:pPr>
    </w:p>
    <w:p w14:paraId="26F8C033" w14:textId="77777777" w:rsidR="001727EB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Vennlig hilsen </w:t>
      </w:r>
    </w:p>
    <w:sdt>
      <w:sdtPr>
        <w:rPr>
          <w:rFonts w:asciiTheme="majorHAnsi" w:hAnsiTheme="majorHAnsi" w:cstheme="majorHAnsi"/>
          <w:highlight w:val="lightGray"/>
        </w:rPr>
        <w:id w:val="1858082232"/>
        <w:placeholder>
          <w:docPart w:val="F5B1E5A504314812B1AD398CE7253753"/>
        </w:placeholder>
        <w:text/>
      </w:sdtPr>
      <w:sdtEndPr/>
      <w:sdtContent>
        <w:p w14:paraId="2FF223C5" w14:textId="77777777" w:rsidR="001727EB" w:rsidRPr="005F0E99" w:rsidRDefault="001727EB" w:rsidP="001727EB">
          <w:pPr>
            <w:rPr>
              <w:rFonts w:asciiTheme="majorHAnsi" w:hAnsiTheme="majorHAnsi" w:cstheme="majorHAnsi"/>
            </w:rPr>
          </w:pPr>
          <w:r w:rsidRPr="005F0E99">
            <w:rPr>
              <w:rFonts w:asciiTheme="majorHAnsi" w:hAnsiTheme="majorHAnsi" w:cstheme="majorHAnsi"/>
              <w:highlight w:val="lightGray"/>
            </w:rPr>
            <w:t xml:space="preserve">[Virksomhetens navn] </w:t>
          </w:r>
        </w:p>
      </w:sdtContent>
    </w:sdt>
    <w:p w14:paraId="7752FBBA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4590137E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4348AB9B" w14:textId="77777777" w:rsidR="001727EB" w:rsidRPr="005F0E99" w:rsidRDefault="001727EB" w:rsidP="001727EB">
      <w:pPr>
        <w:rPr>
          <w:rFonts w:asciiTheme="majorHAnsi" w:hAnsiTheme="majorHAnsi" w:cstheme="majorHAnsi"/>
        </w:rPr>
      </w:pPr>
    </w:p>
    <w:p w14:paraId="55EC2330" w14:textId="77777777" w:rsidR="00A50D1F" w:rsidRPr="005F0E99" w:rsidRDefault="001727EB" w:rsidP="001727EB">
      <w:pPr>
        <w:rPr>
          <w:rFonts w:asciiTheme="majorHAnsi" w:hAnsiTheme="majorHAnsi" w:cstheme="majorHAnsi"/>
        </w:rPr>
      </w:pPr>
      <w:r w:rsidRPr="005F0E99">
        <w:rPr>
          <w:rFonts w:asciiTheme="majorHAnsi" w:hAnsiTheme="majorHAnsi" w:cstheme="majorHAnsi"/>
        </w:rPr>
        <w:t xml:space="preserve">Kopi: </w:t>
      </w:r>
      <w:sdt>
        <w:sdtPr>
          <w:rPr>
            <w:rFonts w:asciiTheme="majorHAnsi" w:hAnsiTheme="majorHAnsi" w:cstheme="majorHAnsi"/>
          </w:rPr>
          <w:id w:val="1646776485"/>
          <w:placeholder>
            <w:docPart w:val="20DD04C5DBB44E71A88E9E0DCE170826"/>
          </w:placeholder>
          <w:showingPlcHdr/>
          <w:text/>
        </w:sdtPr>
        <w:sdtEndPr/>
        <w:sdtContent>
          <w:r w:rsidRPr="005F0E99">
            <w:rPr>
              <w:rStyle w:val="Plassholdertekst"/>
              <w:rFonts w:asciiTheme="majorHAnsi" w:hAnsiTheme="majorHAnsi" w:cstheme="majorHAnsi"/>
              <w:highlight w:val="lightGray"/>
            </w:rPr>
            <w:t>[Arbeidstakers navn]</w:t>
          </w:r>
        </w:sdtContent>
      </w:sdt>
    </w:p>
    <w:sectPr w:rsidR="00A50D1F" w:rsidRPr="005F0E99" w:rsidSect="005349D0">
      <w:footerReference w:type="default" r:id="rId6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2A54" w14:textId="77777777" w:rsidR="00D9691A" w:rsidRDefault="00D9691A">
      <w:pPr>
        <w:spacing w:after="0" w:line="240" w:lineRule="auto"/>
      </w:pPr>
      <w:r>
        <w:separator/>
      </w:r>
    </w:p>
  </w:endnote>
  <w:endnote w:type="continuationSeparator" w:id="0">
    <w:p w14:paraId="2B90481E" w14:textId="77777777" w:rsidR="00D9691A" w:rsidRDefault="00D96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0159CEB" w14:textId="77777777" w:rsidR="00336250" w:rsidRDefault="00663E3F" w:rsidP="00865C69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Å bestride en sykemelding – 1149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69AE8" w14:textId="77777777" w:rsidR="00D9691A" w:rsidRDefault="00D9691A">
      <w:pPr>
        <w:spacing w:after="0" w:line="240" w:lineRule="auto"/>
      </w:pPr>
      <w:r>
        <w:separator/>
      </w:r>
    </w:p>
  </w:footnote>
  <w:footnote w:type="continuationSeparator" w:id="0">
    <w:p w14:paraId="34DF2E9F" w14:textId="77777777" w:rsidR="00D9691A" w:rsidRDefault="00D96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59"/>
    <w:rsid w:val="000653A3"/>
    <w:rsid w:val="000F3859"/>
    <w:rsid w:val="001727EB"/>
    <w:rsid w:val="005F0E99"/>
    <w:rsid w:val="00626560"/>
    <w:rsid w:val="00663E3F"/>
    <w:rsid w:val="00A4141E"/>
    <w:rsid w:val="00A50D1F"/>
    <w:rsid w:val="00AD398C"/>
    <w:rsid w:val="00D9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1B18"/>
  <w15:docId w15:val="{6E373D10-9118-421E-8663-6EE685F6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7EB"/>
  </w:style>
  <w:style w:type="paragraph" w:styleId="Overskrift1">
    <w:name w:val="heading 1"/>
    <w:basedOn w:val="Normal"/>
    <w:next w:val="Normal"/>
    <w:link w:val="Overskrift1Tegn"/>
    <w:uiPriority w:val="9"/>
    <w:qFormat/>
    <w:rsid w:val="001727EB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1727EB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1727EB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1727EB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727EB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727EB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727EB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1727EB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Ingenmellomrom">
    <w:name w:val="No Spacing"/>
    <w:uiPriority w:val="1"/>
    <w:rsid w:val="001727EB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rsid w:val="001727EB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rsid w:val="001727EB"/>
    <w:rPr>
      <w:b/>
      <w:bCs/>
      <w:i/>
      <w:iCs/>
      <w:color w:val="4F81BD" w:themeColor="accent1"/>
    </w:rPr>
  </w:style>
  <w:style w:type="paragraph" w:styleId="Sitat">
    <w:name w:val="Quote"/>
    <w:basedOn w:val="Normal"/>
    <w:next w:val="Normal"/>
    <w:link w:val="SitatTegn"/>
    <w:uiPriority w:val="29"/>
    <w:rsid w:val="001727EB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1727EB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rsid w:val="001727E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727EB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rsid w:val="001727EB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rsid w:val="001727EB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rsid w:val="001727EB"/>
    <w:rPr>
      <w:b/>
      <w:bCs/>
      <w:smallCaps/>
      <w:spacing w:val="5"/>
    </w:rPr>
  </w:style>
  <w:style w:type="paragraph" w:styleId="Listeavsnitt">
    <w:name w:val="List Paragraph"/>
    <w:basedOn w:val="Normal"/>
    <w:uiPriority w:val="34"/>
    <w:rsid w:val="001727EB"/>
    <w:pPr>
      <w:ind w:left="720"/>
      <w:contextualSpacing/>
    </w:pPr>
  </w:style>
  <w:style w:type="paragraph" w:styleId="Bunntekst">
    <w:name w:val="footer"/>
    <w:basedOn w:val="Normal"/>
    <w:link w:val="BunntekstTegn"/>
    <w:uiPriority w:val="99"/>
    <w:unhideWhenUsed/>
    <w:qFormat/>
    <w:rsid w:val="001727EB"/>
    <w:pPr>
      <w:tabs>
        <w:tab w:val="center" w:pos="4513"/>
        <w:tab w:val="right" w:pos="9026"/>
      </w:tabs>
      <w:spacing w:after="0" w:line="240" w:lineRule="auto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1727EB"/>
    <w:rPr>
      <w:i/>
      <w:sz w:val="18"/>
    </w:rPr>
  </w:style>
  <w:style w:type="character" w:styleId="Plassholdertekst">
    <w:name w:val="Placeholder Text"/>
    <w:basedOn w:val="Standardskriftforavsnitt"/>
    <w:uiPriority w:val="99"/>
    <w:rsid w:val="001727EB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172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1727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132\Downloads\&#197;%20bestride%20en%20sykemelding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588D9F13AD436C9A155BF0F5F9FB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CFDA82-5A94-437A-ABCC-27E5E2FA6F72}"/>
      </w:docPartPr>
      <w:docPartBody>
        <w:p w:rsidR="00A93015" w:rsidRDefault="00A93015">
          <w:pPr>
            <w:pStyle w:val="4A588D9F13AD436C9A155BF0F5F9FB1F"/>
          </w:pPr>
          <w:r w:rsidRPr="00250C01">
            <w:rPr>
              <w:rStyle w:val="Plassholdertekst"/>
            </w:rPr>
            <w:t>[Adressen til NAV-kontoret]</w:t>
          </w:r>
        </w:p>
      </w:docPartBody>
    </w:docPart>
    <w:docPart>
      <w:docPartPr>
        <w:name w:val="2CF11C5CB3754D8093BE6A4769F044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2406B7-319C-4F01-A5C9-5E691B5EDCDF}"/>
      </w:docPartPr>
      <w:docPartBody>
        <w:p w:rsidR="00A93015" w:rsidRDefault="00A93015">
          <w:pPr>
            <w:pStyle w:val="2CF11C5CB3754D8093BE6A4769F0446A"/>
          </w:pPr>
          <w:r w:rsidRPr="00250C01">
            <w:rPr>
              <w:rStyle w:val="Plassholdertekst"/>
            </w:rPr>
            <w:t>[Sted og dato]</w:t>
          </w:r>
        </w:p>
      </w:docPartBody>
    </w:docPart>
    <w:docPart>
      <w:docPartPr>
        <w:name w:val="3DD3C18EDB674E2E8DF6A85088B527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F3E7A1-DF85-4BFA-97CB-1634C61CCCDE}"/>
      </w:docPartPr>
      <w:docPartBody>
        <w:p w:rsidR="00A93015" w:rsidRDefault="00A93015">
          <w:pPr>
            <w:pStyle w:val="3DD3C18EDB674E2E8DF6A85088B52739"/>
          </w:pPr>
          <w:r w:rsidRPr="00250C01">
            <w:rPr>
              <w:rStyle w:val="Plassholdertekst"/>
            </w:rPr>
            <w:t>[arbeidstakers navn]</w:t>
          </w:r>
        </w:p>
      </w:docPartBody>
    </w:docPart>
    <w:docPart>
      <w:docPartPr>
        <w:name w:val="E606353AF827433EA592A3F054ABC9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EF3422-7F36-4C12-92A1-9DB0D1AE64A9}"/>
      </w:docPartPr>
      <w:docPartBody>
        <w:p w:rsidR="00A93015" w:rsidRDefault="00A93015">
          <w:pPr>
            <w:pStyle w:val="E606353AF827433EA592A3F054ABC952"/>
          </w:pPr>
          <w:r w:rsidRPr="00250C01">
            <w:rPr>
              <w:rStyle w:val="Plassholdertekst"/>
            </w:rPr>
            <w:t>[virksomhetens navn]</w:t>
          </w:r>
        </w:p>
      </w:docPartBody>
    </w:docPart>
    <w:docPart>
      <w:docPartPr>
        <w:name w:val="41C3922DE86E4F87A5247A709EDF863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7974E8-FF37-4C08-81A3-C8B5051C21C1}"/>
      </w:docPartPr>
      <w:docPartBody>
        <w:p w:rsidR="00A93015" w:rsidRDefault="00A93015">
          <w:pPr>
            <w:pStyle w:val="41C3922DE86E4F87A5247A709EDF8631"/>
          </w:pPr>
          <w:r w:rsidRPr="00250C01">
            <w:rPr>
              <w:rStyle w:val="Plassholdertekst"/>
            </w:rPr>
            <w:t>[dato]</w:t>
          </w:r>
        </w:p>
      </w:docPartBody>
    </w:docPart>
    <w:docPart>
      <w:docPartPr>
        <w:name w:val="F23E78298DEA48A9A012D0908378B2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26A5C6-2E50-4CCF-AC7D-8CCC0A9F4B7A}"/>
      </w:docPartPr>
      <w:docPartBody>
        <w:p w:rsidR="00A93015" w:rsidRDefault="00A93015">
          <w:pPr>
            <w:pStyle w:val="F23E78298DEA48A9A012D0908378B2EF"/>
          </w:pPr>
          <w:r w:rsidRPr="00250C01">
            <w:rPr>
              <w:rStyle w:val="Plassholdertekst"/>
            </w:rPr>
            <w:t>[startdato]</w:t>
          </w:r>
        </w:p>
      </w:docPartBody>
    </w:docPart>
    <w:docPart>
      <w:docPartPr>
        <w:name w:val="873F8ACA74D5480CA59C5EEE92B2F1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64C03E7-EAF3-493D-8733-7142BA8FACF8}"/>
      </w:docPartPr>
      <w:docPartBody>
        <w:p w:rsidR="00A93015" w:rsidRDefault="00A93015">
          <w:pPr>
            <w:pStyle w:val="873F8ACA74D5480CA59C5EEE92B2F1B9"/>
          </w:pPr>
          <w:r w:rsidRPr="00250C01">
            <w:rPr>
              <w:rStyle w:val="Plassholdertekst"/>
            </w:rPr>
            <w:t>[sluttdato]</w:t>
          </w:r>
        </w:p>
      </w:docPartBody>
    </w:docPart>
    <w:docPart>
      <w:docPartPr>
        <w:name w:val="7294D28B601744EBB841DD42839105D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279F6D-D04E-42C6-A1E1-2909F634CFA2}"/>
      </w:docPartPr>
      <w:docPartBody>
        <w:p w:rsidR="00A93015" w:rsidRDefault="00A93015">
          <w:pPr>
            <w:pStyle w:val="7294D28B601744EBB841DD42839105D8"/>
          </w:pPr>
          <w:r w:rsidRPr="00250C01">
            <w:rPr>
              <w:rStyle w:val="Plassholdertekst"/>
            </w:rPr>
            <w:t>[dato]</w:t>
          </w:r>
        </w:p>
      </w:docPartBody>
    </w:docPart>
    <w:docPart>
      <w:docPartPr>
        <w:name w:val="09BFF3E13001441797229DA4EF8859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24DEEC-5226-47F8-959F-C355F581E3F0}"/>
      </w:docPartPr>
      <w:docPartBody>
        <w:p w:rsidR="00A93015" w:rsidRDefault="00A93015">
          <w:pPr>
            <w:pStyle w:val="09BFF3E13001441797229DA4EF8859D5"/>
          </w:pPr>
          <w:r w:rsidRPr="00250C01">
            <w:rPr>
              <w:rStyle w:val="Plassholdertekst"/>
            </w:rPr>
            <w:t>[startdato]</w:t>
          </w:r>
        </w:p>
      </w:docPartBody>
    </w:docPart>
    <w:docPart>
      <w:docPartPr>
        <w:name w:val="EEC88E58FF364DB4A6A3A46B8653A48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1D19E5-DE55-4737-BCEB-5D62B5ACBC71}"/>
      </w:docPartPr>
      <w:docPartBody>
        <w:p w:rsidR="00A93015" w:rsidRDefault="00A93015">
          <w:pPr>
            <w:pStyle w:val="EEC88E58FF364DB4A6A3A46B8653A484"/>
          </w:pPr>
          <w:r w:rsidRPr="00250C01">
            <w:rPr>
              <w:rStyle w:val="Plassholdertekst"/>
            </w:rPr>
            <w:t>[sluttdato]</w:t>
          </w:r>
        </w:p>
      </w:docPartBody>
    </w:docPart>
    <w:docPart>
      <w:docPartPr>
        <w:name w:val="559138006C6F444C944F0DA0E17B6AA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D6CC07-20AE-439F-A9FB-5CD6C30D0770}"/>
      </w:docPartPr>
      <w:docPartBody>
        <w:p w:rsidR="00A93015" w:rsidRDefault="00A93015">
          <w:pPr>
            <w:pStyle w:val="559138006C6F444C944F0DA0E17B6AA7"/>
          </w:pPr>
          <w:r w:rsidRPr="00250C01">
            <w:rPr>
              <w:rStyle w:val="Plassholdertekst"/>
            </w:rPr>
            <w:t>[Årsak]</w:t>
          </w:r>
        </w:p>
      </w:docPartBody>
    </w:docPart>
    <w:docPart>
      <w:docPartPr>
        <w:name w:val="F5B1E5A504314812B1AD398CE72537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8F5916-4C70-481C-8FB9-514AEBA5F5A2}"/>
      </w:docPartPr>
      <w:docPartBody>
        <w:p w:rsidR="00A93015" w:rsidRDefault="00A93015">
          <w:pPr>
            <w:pStyle w:val="F5B1E5A504314812B1AD398CE7253753"/>
          </w:pPr>
          <w:r w:rsidRPr="00250C01">
            <w:rPr>
              <w:rStyle w:val="Plassholdertekst"/>
            </w:rPr>
            <w:t>[Text]</w:t>
          </w:r>
        </w:p>
      </w:docPartBody>
    </w:docPart>
    <w:docPart>
      <w:docPartPr>
        <w:name w:val="20DD04C5DBB44E71A88E9E0DCE1708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CA0C8B-EFDC-4E64-8CE8-58CEB7B560C0}"/>
      </w:docPartPr>
      <w:docPartBody>
        <w:p w:rsidR="00A93015" w:rsidRDefault="00A93015">
          <w:pPr>
            <w:pStyle w:val="20DD04C5DBB44E71A88E9E0DCE170826"/>
          </w:pPr>
          <w:r w:rsidRPr="00250C01">
            <w:rPr>
              <w:rStyle w:val="Plassholdertekst"/>
            </w:rPr>
            <w:t>[Arbeidstakers 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15"/>
    <w:rsid w:val="002A74BF"/>
    <w:rsid w:val="00521989"/>
    <w:rsid w:val="00A9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Pr>
      <w:color w:val="000000" w:themeColor="text1"/>
    </w:rPr>
  </w:style>
  <w:style w:type="paragraph" w:customStyle="1" w:styleId="4A588D9F13AD436C9A155BF0F5F9FB1F">
    <w:name w:val="4A588D9F13AD436C9A155BF0F5F9FB1F"/>
  </w:style>
  <w:style w:type="paragraph" w:customStyle="1" w:styleId="2CF11C5CB3754D8093BE6A4769F0446A">
    <w:name w:val="2CF11C5CB3754D8093BE6A4769F0446A"/>
  </w:style>
  <w:style w:type="paragraph" w:customStyle="1" w:styleId="3DD3C18EDB674E2E8DF6A85088B52739">
    <w:name w:val="3DD3C18EDB674E2E8DF6A85088B52739"/>
  </w:style>
  <w:style w:type="paragraph" w:customStyle="1" w:styleId="E606353AF827433EA592A3F054ABC952">
    <w:name w:val="E606353AF827433EA592A3F054ABC952"/>
  </w:style>
  <w:style w:type="paragraph" w:customStyle="1" w:styleId="41C3922DE86E4F87A5247A709EDF8631">
    <w:name w:val="41C3922DE86E4F87A5247A709EDF8631"/>
  </w:style>
  <w:style w:type="paragraph" w:customStyle="1" w:styleId="F23E78298DEA48A9A012D0908378B2EF">
    <w:name w:val="F23E78298DEA48A9A012D0908378B2EF"/>
  </w:style>
  <w:style w:type="paragraph" w:customStyle="1" w:styleId="873F8ACA74D5480CA59C5EEE92B2F1B9">
    <w:name w:val="873F8ACA74D5480CA59C5EEE92B2F1B9"/>
  </w:style>
  <w:style w:type="paragraph" w:customStyle="1" w:styleId="7294D28B601744EBB841DD42839105D8">
    <w:name w:val="7294D28B601744EBB841DD42839105D8"/>
  </w:style>
  <w:style w:type="paragraph" w:customStyle="1" w:styleId="09BFF3E13001441797229DA4EF8859D5">
    <w:name w:val="09BFF3E13001441797229DA4EF8859D5"/>
  </w:style>
  <w:style w:type="paragraph" w:customStyle="1" w:styleId="EEC88E58FF364DB4A6A3A46B8653A484">
    <w:name w:val="EEC88E58FF364DB4A6A3A46B8653A484"/>
  </w:style>
  <w:style w:type="paragraph" w:customStyle="1" w:styleId="559138006C6F444C944F0DA0E17B6AA7">
    <w:name w:val="559138006C6F444C944F0DA0E17B6AA7"/>
  </w:style>
  <w:style w:type="paragraph" w:customStyle="1" w:styleId="F5B1E5A504314812B1AD398CE7253753">
    <w:name w:val="F5B1E5A504314812B1AD398CE7253753"/>
  </w:style>
  <w:style w:type="paragraph" w:customStyle="1" w:styleId="20DD04C5DBB44E71A88E9E0DCE170826">
    <w:name w:val="20DD04C5DBB44E71A88E9E0DCE1708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25.08.21</Kommentar>
  </documentManagement>
</p:properties>
</file>

<file path=customXml/itemProps1.xml><?xml version="1.0" encoding="utf-8"?>
<ds:datastoreItem xmlns:ds="http://schemas.openxmlformats.org/officeDocument/2006/customXml" ds:itemID="{CA310502-5306-4BF7-AAD3-5CC1C39FF79F}"/>
</file>

<file path=customXml/itemProps2.xml><?xml version="1.0" encoding="utf-8"?>
<ds:datastoreItem xmlns:ds="http://schemas.openxmlformats.org/officeDocument/2006/customXml" ds:itemID="{F7282472-3501-4F5B-A883-DF6DA52AEAE1}"/>
</file>

<file path=customXml/itemProps3.xml><?xml version="1.0" encoding="utf-8"?>
<ds:datastoreItem xmlns:ds="http://schemas.openxmlformats.org/officeDocument/2006/customXml" ds:itemID="{C8213FAB-F44C-4E6F-8A7F-C18B1A577B83}"/>
</file>

<file path=docProps/app.xml><?xml version="1.0" encoding="utf-8"?>
<Properties xmlns="http://schemas.openxmlformats.org/officeDocument/2006/extended-properties" xmlns:vt="http://schemas.openxmlformats.org/officeDocument/2006/docPropsVTypes">
  <Template>C:\Users\rb132\Downloads\Å bestride en sykemelding (1).dotx</Template>
  <TotalTime>2</TotalTime>
  <Pages>2</Pages>
  <Words>311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 AS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Tellemann</dc:creator>
  <cp:keywords/>
  <dc:description/>
  <cp:lastModifiedBy>Nina Nedreaas</cp:lastModifiedBy>
  <cp:revision>3</cp:revision>
  <dcterms:created xsi:type="dcterms:W3CDTF">2021-08-25T11:42:00Z</dcterms:created>
  <dcterms:modified xsi:type="dcterms:W3CDTF">2021-08-25T11:50:00Z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