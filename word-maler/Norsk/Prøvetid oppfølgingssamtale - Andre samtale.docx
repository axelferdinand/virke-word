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7D181" w14:textId="0B6F0BF9" w:rsidR="00F9570E" w:rsidRPr="00FF6301" w:rsidRDefault="00F9570E" w:rsidP="00F9570E">
      <w:pPr>
        <w:pStyle w:val="Overskrift1"/>
      </w:pPr>
      <w:r>
        <w:t>Andre o</w:t>
      </w:r>
      <w:r w:rsidRPr="00FF6301">
        <w:t>ppfølgingssamtale i prøvetid</w:t>
      </w:r>
      <w:r>
        <w:t xml:space="preserve">  </w:t>
      </w:r>
    </w:p>
    <w:p w14:paraId="68F9D5B7" w14:textId="1607BAE0" w:rsidR="00797938" w:rsidRDefault="00797938" w:rsidP="0020307C"/>
    <w:p w14:paraId="33CACC05" w14:textId="58F8CE09" w:rsidR="00F9570E" w:rsidRDefault="00F9570E" w:rsidP="0020307C">
      <w:r>
        <w:t>Alle som er ansatt med prøvetid skal følges opp av nærmeste leder, med minst 2 samtaler i løpet av prøvetiden (etter ca. 2 og ca. 4 mnd.)</w:t>
      </w:r>
    </w:p>
    <w:p w14:paraId="1771DBD3" w14:textId="77777777" w:rsidR="00F9570E" w:rsidRDefault="00F9570E" w:rsidP="00F9570E">
      <w:r>
        <w:t xml:space="preserve">Medarbeider: </w:t>
      </w:r>
      <w:sdt>
        <w:sdtPr>
          <w:id w:val="485515802"/>
          <w:placeholder>
            <w:docPart w:val="57A4B75DC7758B4F88CE8F94FEB0B7BB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[Navn på medarbeider]</w:t>
          </w:r>
        </w:sdtContent>
      </w:sdt>
    </w:p>
    <w:p w14:paraId="060ADEA9" w14:textId="77777777" w:rsidR="00F9570E" w:rsidRDefault="00F9570E" w:rsidP="00F9570E">
      <w:r>
        <w:t xml:space="preserve">Leder: </w:t>
      </w:r>
      <w:sdt>
        <w:sdtPr>
          <w:id w:val="1640755020"/>
          <w:placeholder>
            <w:docPart w:val="D990EC8E8D4BFB4099AC29230DB67C17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[Navn på leder]</w:t>
          </w:r>
        </w:sdtContent>
      </w:sdt>
    </w:p>
    <w:p w14:paraId="6A0CA4ED" w14:textId="77777777" w:rsidR="00F9570E" w:rsidRDefault="00F9570E" w:rsidP="00F9570E">
      <w:proofErr w:type="spellStart"/>
      <w:r>
        <w:t>Oppstartsdato</w:t>
      </w:r>
      <w:proofErr w:type="spellEnd"/>
      <w:r>
        <w:t xml:space="preserve">: </w:t>
      </w:r>
      <w:r>
        <w:tab/>
      </w:r>
      <w:sdt>
        <w:sdtPr>
          <w:id w:val="163452276"/>
          <w:placeholder>
            <w:docPart w:val="920D741282120442887C01C214CF267B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 for oppstart]</w:t>
          </w:r>
        </w:sdtContent>
      </w:sdt>
    </w:p>
    <w:p w14:paraId="4E6F1B29" w14:textId="52CC04E7" w:rsidR="00F9570E" w:rsidRDefault="00F9570E" w:rsidP="0020307C">
      <w:r>
        <w:t xml:space="preserve">Prøvetiden utløper: </w:t>
      </w:r>
      <w:sdt>
        <w:sdtPr>
          <w:id w:val="-1981065721"/>
          <w:placeholder>
            <w:docPart w:val="2CEACC29A6592A43876BD331D61055A1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[dato]</w:t>
          </w:r>
        </w:sdtContent>
      </w:sdt>
    </w:p>
    <w:p w14:paraId="539B0CD7" w14:textId="3EC80AE4" w:rsidR="00F9570E" w:rsidRDefault="00F9570E" w:rsidP="0020307C"/>
    <w:p w14:paraId="3307875B" w14:textId="281241AC" w:rsidR="0020307C" w:rsidRDefault="0020307C" w:rsidP="0020307C">
      <w:pPr>
        <w:pStyle w:val="Overskrift3"/>
      </w:pPr>
      <w:r>
        <w:t xml:space="preserve">Andre samtale avholdt: </w:t>
      </w:r>
      <w:sdt>
        <w:sdtPr>
          <w:id w:val="-220137816"/>
          <w:placeholder>
            <w:docPart w:val="3E44969B98994B7A9C2D21463D80758A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[dato]</w:t>
          </w:r>
        </w:sdtContent>
      </w:sdt>
      <w:r>
        <w:t xml:space="preserve"> (etter </w:t>
      </w:r>
      <w:proofErr w:type="spellStart"/>
      <w:r>
        <w:t>ca</w:t>
      </w:r>
      <w:proofErr w:type="spellEnd"/>
      <w:r>
        <w:t xml:space="preserve"> 4 mnd.)</w:t>
      </w:r>
    </w:p>
    <w:p w14:paraId="5F6E32E8" w14:textId="21A3DCCD" w:rsidR="007D0E68" w:rsidRDefault="007D0E68" w:rsidP="007D0E68"/>
    <w:p w14:paraId="7836BA09" w14:textId="77777777" w:rsidR="007D0E68" w:rsidRDefault="007D0E68" w:rsidP="007D0E68">
      <w:pPr>
        <w:pStyle w:val="Overskrift4"/>
      </w:pPr>
      <w:r>
        <w:t>Hvordan medarbeideren opplever:</w:t>
      </w:r>
    </w:p>
    <w:p w14:paraId="668BD42B" w14:textId="77777777" w:rsidR="007D0E68" w:rsidRPr="00004C7E" w:rsidRDefault="007D0E68" w:rsidP="007D0E68"/>
    <w:p w14:paraId="1D575ADA" w14:textId="77777777" w:rsidR="007D0E68" w:rsidRDefault="007D0E68" w:rsidP="007D0E68">
      <w:r>
        <w:t>o</w:t>
      </w:r>
      <w:r>
        <w:tab/>
        <w:t>Selve jobben</w:t>
      </w:r>
    </w:p>
    <w:p w14:paraId="3B451FE2" w14:textId="77777777" w:rsidR="007D0E68" w:rsidRDefault="007D0E68" w:rsidP="007D0E68">
      <w:r>
        <w:t>o</w:t>
      </w:r>
      <w:r>
        <w:tab/>
        <w:t>Støtte fra deg som leder</w:t>
      </w:r>
    </w:p>
    <w:p w14:paraId="65E4EDE7" w14:textId="77777777" w:rsidR="007D0E68" w:rsidRDefault="007D0E68" w:rsidP="007D0E68">
      <w:r>
        <w:t>o</w:t>
      </w:r>
      <w:r>
        <w:tab/>
        <w:t>Sosialt og forholdet til kolleger</w:t>
      </w:r>
    </w:p>
    <w:p w14:paraId="1A8797BA" w14:textId="77777777" w:rsidR="007D0E68" w:rsidRDefault="007D0E68" w:rsidP="007D0E68">
      <w:r>
        <w:t>o</w:t>
      </w:r>
      <w:r>
        <w:tab/>
        <w:t>Introduksjonen og opplæring</w:t>
      </w:r>
    </w:p>
    <w:p w14:paraId="5ED4881F" w14:textId="77777777" w:rsidR="007D0E68" w:rsidRDefault="007D0E68" w:rsidP="007D0E68">
      <w:r>
        <w:t>o</w:t>
      </w:r>
      <w:r>
        <w:tab/>
        <w:t>Annet</w:t>
      </w:r>
    </w:p>
    <w:p w14:paraId="1A76E707" w14:textId="77777777" w:rsidR="007D0E68" w:rsidRDefault="007D0E68" w:rsidP="007D0E68"/>
    <w:p w14:paraId="5E89C23F" w14:textId="77777777" w:rsidR="007D0E68" w:rsidRDefault="007D0E68" w:rsidP="007D0E68">
      <w:pPr>
        <w:pStyle w:val="Overskrift4"/>
      </w:pPr>
      <w:r>
        <w:t>Tilbakemelding fra leder:</w:t>
      </w:r>
    </w:p>
    <w:p w14:paraId="65EDC865" w14:textId="77777777" w:rsidR="007D0E68" w:rsidRPr="00004C7E" w:rsidRDefault="007D0E68" w:rsidP="007D0E68"/>
    <w:p w14:paraId="6E2DBEE7" w14:textId="77777777" w:rsidR="007D0E68" w:rsidRDefault="007D0E68" w:rsidP="007D0E68">
      <w:r>
        <w:t>o</w:t>
      </w:r>
      <w:r>
        <w:tab/>
        <w:t>Faglig tilpasning – oppgaveutførelse</w:t>
      </w:r>
    </w:p>
    <w:p w14:paraId="6C01998E" w14:textId="77777777" w:rsidR="007D0E68" w:rsidRDefault="007D0E68" w:rsidP="007D0E68">
      <w:r>
        <w:t>o</w:t>
      </w:r>
      <w:r>
        <w:tab/>
        <w:t>Sosial tilpasning</w:t>
      </w:r>
    </w:p>
    <w:p w14:paraId="146CBD52" w14:textId="77777777" w:rsidR="007D0E68" w:rsidRDefault="007D0E68" w:rsidP="007D0E68">
      <w:r>
        <w:t>o</w:t>
      </w:r>
      <w:r>
        <w:tab/>
        <w:t>Lojalitet og pålitelighet</w:t>
      </w:r>
    </w:p>
    <w:p w14:paraId="3DB77D1B" w14:textId="6DC4CE3B" w:rsidR="006F68F7" w:rsidRPr="006F68F7" w:rsidRDefault="007D0E68" w:rsidP="007D0E68">
      <w:r>
        <w:t>o</w:t>
      </w:r>
      <w:r>
        <w:tab/>
        <w:t>Annet</w:t>
      </w:r>
    </w:p>
    <w:p w14:paraId="200BBA37" w14:textId="58333475" w:rsidR="006F68F7" w:rsidRDefault="006F68F7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5A7B27F" w14:textId="6D7798A3" w:rsidR="003F1438" w:rsidRDefault="003F1438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Hvordan har arbeidstaker fulgt opp det som ble tatt opp i første samtale:</w:t>
      </w:r>
    </w:p>
    <w:p w14:paraId="2991C4AF" w14:textId="77777777" w:rsidR="003F1438" w:rsidRDefault="003F1438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272A68C" w14:textId="43474415" w:rsidR="007D0E68" w:rsidRDefault="007D0E68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04C7E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Oppsummering etter </w:t>
      </w:r>
      <w:r w:rsidR="002C549C">
        <w:rPr>
          <w:rFonts w:asciiTheme="majorHAnsi" w:hAnsiTheme="majorHAnsi" w:cstheme="majorHAnsi"/>
          <w:b/>
          <w:bCs/>
          <w:sz w:val="28"/>
          <w:szCs w:val="28"/>
        </w:rPr>
        <w:t>andre</w:t>
      </w:r>
      <w:r w:rsidRPr="00004C7E">
        <w:rPr>
          <w:rFonts w:asciiTheme="majorHAnsi" w:hAnsiTheme="majorHAnsi" w:cstheme="majorHAnsi"/>
          <w:b/>
          <w:bCs/>
          <w:sz w:val="28"/>
          <w:szCs w:val="28"/>
        </w:rPr>
        <w:t xml:space="preserve"> samtale: </w:t>
      </w:r>
    </w:p>
    <w:p w14:paraId="6462349E" w14:textId="10953E40" w:rsidR="002C549C" w:rsidRDefault="002C549C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8C180E7" w14:textId="77777777" w:rsidR="00F9570E" w:rsidRDefault="00F9570E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4B3C457" w14:textId="51D49B9A" w:rsidR="007D0E68" w:rsidRDefault="007D0E68" w:rsidP="007D0E6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04C7E">
        <w:rPr>
          <w:rFonts w:asciiTheme="majorHAnsi" w:hAnsiTheme="majorHAnsi" w:cstheme="majorHAnsi"/>
          <w:b/>
          <w:bCs/>
          <w:sz w:val="28"/>
          <w:szCs w:val="28"/>
        </w:rPr>
        <w:t>Evt. forhold som må rettes opp (hva, når, hvor og hvordan):</w:t>
      </w:r>
    </w:p>
    <w:p w14:paraId="265A7B3E" w14:textId="77777777" w:rsidR="007D0E68" w:rsidRPr="007D0E68" w:rsidRDefault="007D0E68" w:rsidP="007D0E68"/>
    <w:p w14:paraId="42E08BCB" w14:textId="227ADA63" w:rsidR="0020307C" w:rsidRDefault="0020307C" w:rsidP="0020307C"/>
    <w:p w14:paraId="5E18D1D8" w14:textId="77777777" w:rsidR="00F9570E" w:rsidRDefault="00F9570E" w:rsidP="0020307C"/>
    <w:p w14:paraId="21C47E5F" w14:textId="77777777" w:rsidR="0020307C" w:rsidRDefault="0020307C" w:rsidP="0020307C">
      <w:r>
        <w:t xml:space="preserve">Sted/dato: </w:t>
      </w:r>
      <w:sdt>
        <w:sdtPr>
          <w:id w:val="1913112479"/>
          <w:placeholder>
            <w:docPart w:val="CB9F33A753B545348554282ADFEEBC66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[Sted og dato]</w:t>
          </w:r>
        </w:sdtContent>
      </w:sdt>
    </w:p>
    <w:p w14:paraId="128275F8" w14:textId="77777777" w:rsidR="0020307C" w:rsidRDefault="0020307C" w:rsidP="0020307C"/>
    <w:p w14:paraId="31F464A4" w14:textId="77777777" w:rsidR="0020307C" w:rsidRDefault="0020307C" w:rsidP="0020307C">
      <w:r>
        <w:t>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</w:t>
      </w:r>
    </w:p>
    <w:p w14:paraId="07C5AE3D" w14:textId="77777777" w:rsidR="0020307C" w:rsidRDefault="0020307C" w:rsidP="0020307C">
      <w:r>
        <w:t>Arbeidsgiver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Arbeidstaker </w:t>
      </w:r>
    </w:p>
    <w:p w14:paraId="45BA18A6" w14:textId="77777777" w:rsidR="0020307C" w:rsidRPr="00C61C45" w:rsidRDefault="0020307C" w:rsidP="0020307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F5084E1" w14:textId="77777777" w:rsidR="00EC42F9" w:rsidRPr="0020307C" w:rsidRDefault="00EC42F9" w:rsidP="0020307C"/>
    <w:sectPr w:rsidR="00EC42F9" w:rsidRPr="0020307C" w:rsidSect="005349D0">
      <w:footerReference w:type="default" r:id="rId6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91F7C" w14:textId="77777777" w:rsidR="0064323A" w:rsidRDefault="0064323A">
      <w:pPr>
        <w:spacing w:after="0" w:line="240" w:lineRule="auto"/>
      </w:pPr>
      <w:r>
        <w:separator/>
      </w:r>
    </w:p>
  </w:endnote>
  <w:endnote w:type="continuationSeparator" w:id="0">
    <w:p w14:paraId="4BA871F0" w14:textId="77777777" w:rsidR="0064323A" w:rsidRDefault="00643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6A6A6" w:themeColor="background1" w:themeShade="A6"/>
      </w:rPr>
      <w:id w:val="-1337832918"/>
      <w:docPartObj>
        <w:docPartGallery w:val="Page Numbers (Bottom of Page)"/>
        <w:docPartUnique/>
      </w:docPartObj>
    </w:sdtPr>
    <w:sdtEndPr/>
    <w:sdtContent>
      <w:sdt>
        <w:sdtPr>
          <w:rPr>
            <w:color w:val="A6A6A6" w:themeColor="background1" w:themeShade="A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128CE99" w14:textId="6F414609" w:rsidR="00336250" w:rsidRPr="00F9570E" w:rsidRDefault="0020307C" w:rsidP="00865C69">
            <w:pPr>
              <w:pStyle w:val="Bunntekst"/>
              <w:tabs>
                <w:tab w:val="clear" w:pos="9026"/>
                <w:tab w:val="right" w:pos="8931"/>
              </w:tabs>
              <w:jc w:val="both"/>
              <w:rPr>
                <w:color w:val="A6A6A6" w:themeColor="background1" w:themeShade="A6"/>
              </w:rPr>
            </w:pPr>
            <w:r w:rsidRPr="00F9570E">
              <w:rPr>
                <w:color w:val="A6A6A6" w:themeColor="background1" w:themeShade="A6"/>
              </w:rPr>
              <w:t xml:space="preserve">Side </w:t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fldChar w:fldCharType="begin"/>
            </w:r>
            <w:r w:rsidRPr="00F9570E">
              <w:rPr>
                <w:b/>
                <w:bCs/>
                <w:color w:val="A6A6A6" w:themeColor="background1" w:themeShade="A6"/>
              </w:rPr>
              <w:instrText>PAGE</w:instrText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fldChar w:fldCharType="separate"/>
            </w:r>
            <w:r w:rsidRPr="00F9570E">
              <w:rPr>
                <w:b/>
                <w:bCs/>
                <w:noProof/>
                <w:color w:val="A6A6A6" w:themeColor="background1" w:themeShade="A6"/>
              </w:rPr>
              <w:t>1</w:t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fldChar w:fldCharType="end"/>
            </w:r>
            <w:r w:rsidRPr="00F9570E">
              <w:rPr>
                <w:color w:val="A6A6A6" w:themeColor="background1" w:themeShade="A6"/>
              </w:rPr>
              <w:t xml:space="preserve"> av </w:t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fldChar w:fldCharType="begin"/>
            </w:r>
            <w:r w:rsidRPr="00F9570E">
              <w:rPr>
                <w:b/>
                <w:bCs/>
                <w:color w:val="A6A6A6" w:themeColor="background1" w:themeShade="A6"/>
              </w:rPr>
              <w:instrText>NUMPAGES</w:instrText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fldChar w:fldCharType="separate"/>
            </w:r>
            <w:r w:rsidRPr="00F9570E">
              <w:rPr>
                <w:b/>
                <w:bCs/>
                <w:noProof/>
                <w:color w:val="A6A6A6" w:themeColor="background1" w:themeShade="A6"/>
              </w:rPr>
              <w:t>3</w:t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fldChar w:fldCharType="end"/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tab/>
            </w:r>
            <w:r w:rsidRPr="00F9570E">
              <w:rPr>
                <w:b/>
                <w:bCs/>
                <w:color w:val="A6A6A6" w:themeColor="background1" w:themeShade="A6"/>
                <w:sz w:val="24"/>
                <w:szCs w:val="24"/>
              </w:rPr>
              <w:tab/>
            </w:r>
            <w:r w:rsidR="00D76471">
              <w:rPr>
                <w:color w:val="A6A6A6" w:themeColor="background1" w:themeShade="A6"/>
              </w:rPr>
              <w:t xml:space="preserve">Prøvetid </w:t>
            </w:r>
            <w:r w:rsidRPr="00F9570E">
              <w:rPr>
                <w:color w:val="A6A6A6" w:themeColor="background1" w:themeShade="A6"/>
              </w:rPr>
              <w:t xml:space="preserve">oppfølgingssamtale </w:t>
            </w:r>
            <w:r w:rsidR="00F9570E" w:rsidRPr="00F9570E">
              <w:rPr>
                <w:color w:val="A6A6A6" w:themeColor="background1" w:themeShade="A6"/>
              </w:rPr>
              <w:t xml:space="preserve">– </w:t>
            </w:r>
            <w:r w:rsidR="00D76471">
              <w:rPr>
                <w:color w:val="A6A6A6" w:themeColor="background1" w:themeShade="A6"/>
              </w:rPr>
              <w:t xml:space="preserve">andre </w:t>
            </w:r>
            <w:proofErr w:type="gramStart"/>
            <w:r w:rsidR="00D76471">
              <w:rPr>
                <w:color w:val="A6A6A6" w:themeColor="background1" w:themeShade="A6"/>
              </w:rPr>
              <w:t xml:space="preserve">samtale </w:t>
            </w:r>
            <w:r w:rsidR="00F9570E" w:rsidRPr="00F9570E">
              <w:rPr>
                <w:color w:val="A6A6A6" w:themeColor="background1" w:themeShade="A6"/>
              </w:rPr>
              <w:t xml:space="preserve"> </w:t>
            </w:r>
            <w:r w:rsidRPr="00F9570E">
              <w:rPr>
                <w:color w:val="A6A6A6" w:themeColor="background1" w:themeShade="A6"/>
              </w:rPr>
              <w:t>–</w:t>
            </w:r>
            <w:proofErr w:type="gramEnd"/>
            <w:r w:rsidRPr="00F9570E">
              <w:rPr>
                <w:color w:val="A6A6A6" w:themeColor="background1" w:themeShade="A6"/>
              </w:rPr>
              <w:t xml:space="preserve"> </w:t>
            </w:r>
            <w:r w:rsidR="00F9570E" w:rsidRPr="00F9570E">
              <w:rPr>
                <w:color w:val="A6A6A6" w:themeColor="background1" w:themeShade="A6"/>
              </w:rPr>
              <w:t>2048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79EE7" w14:textId="77777777" w:rsidR="0064323A" w:rsidRDefault="0064323A">
      <w:pPr>
        <w:spacing w:after="0" w:line="240" w:lineRule="auto"/>
      </w:pPr>
      <w:r>
        <w:separator/>
      </w:r>
    </w:p>
  </w:footnote>
  <w:footnote w:type="continuationSeparator" w:id="0">
    <w:p w14:paraId="210840C0" w14:textId="77777777" w:rsidR="0064323A" w:rsidRDefault="00643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0E68"/>
    <w:rsid w:val="00004C7E"/>
    <w:rsid w:val="0020307C"/>
    <w:rsid w:val="002A1857"/>
    <w:rsid w:val="002C549C"/>
    <w:rsid w:val="003F1438"/>
    <w:rsid w:val="004015F5"/>
    <w:rsid w:val="005F0C05"/>
    <w:rsid w:val="00603544"/>
    <w:rsid w:val="0064323A"/>
    <w:rsid w:val="006F68F7"/>
    <w:rsid w:val="007461CE"/>
    <w:rsid w:val="00797938"/>
    <w:rsid w:val="007D0E68"/>
    <w:rsid w:val="008D3670"/>
    <w:rsid w:val="00D76471"/>
    <w:rsid w:val="00EC42F9"/>
    <w:rsid w:val="00F16674"/>
    <w:rsid w:val="00F9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CA290"/>
  <w15:docId w15:val="{0D61E2EF-BADF-45CC-B2CC-2887C39F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07C"/>
  </w:style>
  <w:style w:type="paragraph" w:styleId="Overskrift1">
    <w:name w:val="heading 1"/>
    <w:basedOn w:val="Normal"/>
    <w:next w:val="Normal"/>
    <w:link w:val="Overskrift1Tegn"/>
    <w:uiPriority w:val="9"/>
    <w:qFormat/>
    <w:rsid w:val="0020307C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20307C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20307C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20307C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0307C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0307C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20307C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20307C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Ingenmellomrom">
    <w:name w:val="No Spacing"/>
    <w:uiPriority w:val="1"/>
    <w:rsid w:val="0020307C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rsid w:val="0020307C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rsid w:val="0020307C"/>
    <w:rPr>
      <w:b/>
      <w:bCs/>
      <w:i/>
      <w:iCs/>
      <w:color w:val="4F81BD" w:themeColor="accent1"/>
    </w:rPr>
  </w:style>
  <w:style w:type="paragraph" w:styleId="Sitat">
    <w:name w:val="Quote"/>
    <w:basedOn w:val="Normal"/>
    <w:next w:val="Normal"/>
    <w:link w:val="SitatTegn"/>
    <w:uiPriority w:val="29"/>
    <w:rsid w:val="0020307C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20307C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rsid w:val="0020307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0307C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rsid w:val="0020307C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rsid w:val="0020307C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rsid w:val="0020307C"/>
    <w:rPr>
      <w:b/>
      <w:bCs/>
      <w:smallCaps/>
      <w:spacing w:val="5"/>
    </w:rPr>
  </w:style>
  <w:style w:type="paragraph" w:styleId="Listeavsnitt">
    <w:name w:val="List Paragraph"/>
    <w:basedOn w:val="Normal"/>
    <w:uiPriority w:val="34"/>
    <w:rsid w:val="0020307C"/>
    <w:pPr>
      <w:ind w:left="720"/>
      <w:contextualSpacing/>
    </w:pPr>
  </w:style>
  <w:style w:type="paragraph" w:styleId="Bunntekst">
    <w:name w:val="footer"/>
    <w:basedOn w:val="Normal"/>
    <w:link w:val="BunntekstTegn"/>
    <w:uiPriority w:val="99"/>
    <w:unhideWhenUsed/>
    <w:qFormat/>
    <w:rsid w:val="0020307C"/>
    <w:pPr>
      <w:tabs>
        <w:tab w:val="center" w:pos="4513"/>
        <w:tab w:val="right" w:pos="9026"/>
      </w:tabs>
      <w:spacing w:after="0" w:line="240" w:lineRule="auto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20307C"/>
    <w:rPr>
      <w:i/>
      <w:sz w:val="18"/>
    </w:rPr>
  </w:style>
  <w:style w:type="character" w:styleId="Plassholdertekst">
    <w:name w:val="Placeholder Text"/>
    <w:basedOn w:val="Standardskriftforavsnitt"/>
    <w:uiPriority w:val="99"/>
    <w:rsid w:val="0020307C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203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0307C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iPriority w:val="99"/>
    <w:unhideWhenUsed/>
    <w:rsid w:val="00F957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95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88\Desktop\Pr&#248;vetid%20oppf&#248;lgingssamtale%20-%201102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E44969B98994B7A9C2D21463D8075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CDBADF7-6884-4E93-A0C7-F93EA528F50F}"/>
      </w:docPartPr>
      <w:docPartBody>
        <w:p w:rsidR="00F77089" w:rsidRDefault="008F4B9A">
          <w:pPr>
            <w:pStyle w:val="3E44969B98994B7A9C2D21463D80758A"/>
          </w:pPr>
          <w:r w:rsidRPr="00BE6011">
            <w:rPr>
              <w:rStyle w:val="Plassholdertekst"/>
            </w:rPr>
            <w:t>[dato]</w:t>
          </w:r>
        </w:p>
      </w:docPartBody>
    </w:docPart>
    <w:docPart>
      <w:docPartPr>
        <w:name w:val="CB9F33A753B545348554282ADFEEBC6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A66C4F-E3FD-4DD7-A32D-8BE4988A6FF5}"/>
      </w:docPartPr>
      <w:docPartBody>
        <w:p w:rsidR="00F77089" w:rsidRDefault="008F4B9A">
          <w:pPr>
            <w:pStyle w:val="CB9F33A753B545348554282ADFEEBC66"/>
          </w:pPr>
          <w:r w:rsidRPr="00BE6011">
            <w:rPr>
              <w:rStyle w:val="Plassholdertekst"/>
            </w:rPr>
            <w:t>[Sted og dato]</w:t>
          </w:r>
        </w:p>
      </w:docPartBody>
    </w:docPart>
    <w:docPart>
      <w:docPartPr>
        <w:name w:val="57A4B75DC7758B4F88CE8F94FEB0B7B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7B3207-97AF-024C-946B-907EC31FB605}"/>
      </w:docPartPr>
      <w:docPartBody>
        <w:p w:rsidR="00386523" w:rsidRDefault="00D84C43" w:rsidP="00D84C43">
          <w:pPr>
            <w:pStyle w:val="57A4B75DC7758B4F88CE8F94FEB0B7BB"/>
          </w:pPr>
          <w:r w:rsidRPr="00BE6011">
            <w:rPr>
              <w:rStyle w:val="Plassholdertekst"/>
            </w:rPr>
            <w:t>[Navn på medarbeider]</w:t>
          </w:r>
        </w:p>
      </w:docPartBody>
    </w:docPart>
    <w:docPart>
      <w:docPartPr>
        <w:name w:val="D990EC8E8D4BFB4099AC29230DB67C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03BFCB4-FBC8-E447-9DC9-F76074560581}"/>
      </w:docPartPr>
      <w:docPartBody>
        <w:p w:rsidR="00386523" w:rsidRDefault="00D84C43" w:rsidP="00D84C43">
          <w:pPr>
            <w:pStyle w:val="D990EC8E8D4BFB4099AC29230DB67C17"/>
          </w:pPr>
          <w:r w:rsidRPr="00BE6011">
            <w:rPr>
              <w:rStyle w:val="Plassholdertekst"/>
            </w:rPr>
            <w:t>[Navn på leder]</w:t>
          </w:r>
        </w:p>
      </w:docPartBody>
    </w:docPart>
    <w:docPart>
      <w:docPartPr>
        <w:name w:val="920D741282120442887C01C214CF26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DC8B2F0-CD19-1E42-A85C-FE9A94D694BB}"/>
      </w:docPartPr>
      <w:docPartBody>
        <w:p w:rsidR="00386523" w:rsidRDefault="00D84C43" w:rsidP="00D84C43">
          <w:pPr>
            <w:pStyle w:val="920D741282120442887C01C214CF267B"/>
          </w:pPr>
          <w:r w:rsidRPr="00BE6011">
            <w:rPr>
              <w:rStyle w:val="Plassholdertekst"/>
            </w:rPr>
            <w:t>[Dato for oppstart]</w:t>
          </w:r>
        </w:p>
      </w:docPartBody>
    </w:docPart>
    <w:docPart>
      <w:docPartPr>
        <w:name w:val="2CEACC29A6592A43876BD331D61055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17BF2F8-780B-6C49-BB9F-A84E3925D3A1}"/>
      </w:docPartPr>
      <w:docPartBody>
        <w:p w:rsidR="00386523" w:rsidRDefault="00D84C43" w:rsidP="00D84C43">
          <w:pPr>
            <w:pStyle w:val="2CEACC29A6592A43876BD331D61055A1"/>
          </w:pPr>
          <w:r w:rsidRPr="00BE6011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9A"/>
    <w:rsid w:val="000948A2"/>
    <w:rsid w:val="00274AC5"/>
    <w:rsid w:val="00386523"/>
    <w:rsid w:val="0077332A"/>
    <w:rsid w:val="008F4B9A"/>
    <w:rsid w:val="00D84C43"/>
    <w:rsid w:val="00F7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D84C43"/>
    <w:rPr>
      <w:color w:val="000000" w:themeColor="text1"/>
    </w:rPr>
  </w:style>
  <w:style w:type="paragraph" w:customStyle="1" w:styleId="3E44969B98994B7A9C2D21463D80758A">
    <w:name w:val="3E44969B98994B7A9C2D21463D80758A"/>
  </w:style>
  <w:style w:type="paragraph" w:customStyle="1" w:styleId="CB9F33A753B545348554282ADFEEBC66">
    <w:name w:val="CB9F33A753B545348554282ADFEEBC66"/>
  </w:style>
  <w:style w:type="paragraph" w:customStyle="1" w:styleId="57A4B75DC7758B4F88CE8F94FEB0B7BB">
    <w:name w:val="57A4B75DC7758B4F88CE8F94FEB0B7BB"/>
    <w:rsid w:val="00D84C43"/>
    <w:pPr>
      <w:spacing w:after="0" w:line="240" w:lineRule="auto"/>
    </w:pPr>
    <w:rPr>
      <w:sz w:val="24"/>
      <w:szCs w:val="24"/>
    </w:rPr>
  </w:style>
  <w:style w:type="paragraph" w:customStyle="1" w:styleId="D990EC8E8D4BFB4099AC29230DB67C17">
    <w:name w:val="D990EC8E8D4BFB4099AC29230DB67C17"/>
    <w:rsid w:val="00D84C43"/>
    <w:pPr>
      <w:spacing w:after="0" w:line="240" w:lineRule="auto"/>
    </w:pPr>
    <w:rPr>
      <w:sz w:val="24"/>
      <w:szCs w:val="24"/>
    </w:rPr>
  </w:style>
  <w:style w:type="paragraph" w:customStyle="1" w:styleId="920D741282120442887C01C214CF267B">
    <w:name w:val="920D741282120442887C01C214CF267B"/>
    <w:rsid w:val="00D84C43"/>
    <w:pPr>
      <w:spacing w:after="0" w:line="240" w:lineRule="auto"/>
    </w:pPr>
    <w:rPr>
      <w:sz w:val="24"/>
      <w:szCs w:val="24"/>
    </w:rPr>
  </w:style>
  <w:style w:type="paragraph" w:customStyle="1" w:styleId="2CEACC29A6592A43876BD331D61055A1">
    <w:name w:val="2CEACC29A6592A43876BD331D61055A1"/>
    <w:rsid w:val="00D84C43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Props1.xml><?xml version="1.0" encoding="utf-8"?>
<ds:datastoreItem xmlns:ds="http://schemas.openxmlformats.org/officeDocument/2006/customXml" ds:itemID="{A7871DAD-56BD-4A4C-A878-08184A70AD39}"/>
</file>

<file path=customXml/itemProps2.xml><?xml version="1.0" encoding="utf-8"?>
<ds:datastoreItem xmlns:ds="http://schemas.openxmlformats.org/officeDocument/2006/customXml" ds:itemID="{95C4F12F-D6F8-4362-950D-1CD5CEC5BA1C}"/>
</file>

<file path=customXml/itemProps3.xml><?xml version="1.0" encoding="utf-8"?>
<ds:datastoreItem xmlns:ds="http://schemas.openxmlformats.org/officeDocument/2006/customXml" ds:itemID="{B5F2D55C-B92D-41BE-94B9-4AB849095421}"/>
</file>

<file path=docProps/app.xml><?xml version="1.0" encoding="utf-8"?>
<Properties xmlns="http://schemas.openxmlformats.org/officeDocument/2006/extended-properties" xmlns:vt="http://schemas.openxmlformats.org/officeDocument/2006/docPropsVTypes">
  <Template>C:\Users\rb88\Desktop\Prøvetid oppfølgingssamtale - 1102 (2).dotx</Template>
  <TotalTime>1</TotalTime>
  <Pages>2</Pages>
  <Words>147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TeleComputing AS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 Solberg</dc:creator>
  <cp:keywords/>
  <dc:description/>
  <cp:lastModifiedBy>Nina Nedreaas</cp:lastModifiedBy>
  <cp:revision>3</cp:revision>
  <dcterms:created xsi:type="dcterms:W3CDTF">2021-10-14T09:18:00Z</dcterms:created>
  <dcterms:modified xsi:type="dcterms:W3CDTF">2021-10-14T09:26:00Z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