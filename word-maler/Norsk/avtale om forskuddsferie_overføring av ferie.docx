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B40C" w14:textId="77777777" w:rsidR="004D55CC" w:rsidRDefault="004D55CC" w:rsidP="004D55CC">
      <w:pPr>
        <w:pStyle w:val="Overskrift1"/>
      </w:pPr>
      <w:r>
        <w:t>Avtale om forskuddsferie/overføring av ferie</w:t>
      </w:r>
    </w:p>
    <w:p w14:paraId="52A7DD2A" w14:textId="77777777" w:rsidR="004D55CC" w:rsidRPr="00BD33D5" w:rsidRDefault="004D55CC" w:rsidP="004D55CC"/>
    <w:p w14:paraId="0CDC85ED" w14:textId="77777777" w:rsidR="004D55CC" w:rsidRDefault="004D55CC" w:rsidP="004D55CC">
      <w:pPr>
        <w:pStyle w:val="Overskrift4"/>
        <w:rPr>
          <w:sz w:val="8"/>
        </w:rPr>
      </w:pPr>
    </w:p>
    <w:p w14:paraId="030A9DA2" w14:textId="77777777" w:rsidR="004D55CC" w:rsidRDefault="004D55CC" w:rsidP="004D55CC">
      <w:r>
        <w:t>Med hjemmel i ferieloven § 7, nr. 3, er det inngått følgende avtale mellom:</w:t>
      </w:r>
    </w:p>
    <w:p w14:paraId="494DFCBC" w14:textId="77777777" w:rsidR="004D55CC" w:rsidRDefault="004D55CC" w:rsidP="004D55CC">
      <w:r>
        <w:t xml:space="preserve">Arbeidstaker: </w:t>
      </w:r>
      <w:sdt>
        <w:sdtPr>
          <w:id w:val="96841078"/>
          <w:placeholder>
            <w:docPart w:val="49965A0A1BD64B96A8A65190F0F5F517"/>
          </w:placeholder>
          <w:showingPlcHdr/>
          <w:text/>
        </w:sdtPr>
        <w:sdtEndPr/>
        <w:sdtContent>
          <w:r w:rsidRPr="00FB0ED1">
            <w:rPr>
              <w:rStyle w:val="Plassholdertekst"/>
              <w:highlight w:val="lightGray"/>
            </w:rPr>
            <w:t>[Navn på arbeidstaker]</w:t>
          </w:r>
        </w:sdtContent>
      </w:sdt>
    </w:p>
    <w:p w14:paraId="4FE58A92" w14:textId="77777777" w:rsidR="004D55CC" w:rsidRDefault="004D55CC" w:rsidP="004D55CC">
      <w:r>
        <w:t xml:space="preserve">Arbeidsgiver: </w:t>
      </w:r>
      <w:sdt>
        <w:sdtPr>
          <w:id w:val="377369229"/>
          <w:placeholder>
            <w:docPart w:val="7340E58CEF204EA7A13725D48300C3F0"/>
          </w:placeholder>
          <w:showingPlcHdr/>
          <w:text/>
        </w:sdtPr>
        <w:sdtEndPr/>
        <w:sdtContent>
          <w:r w:rsidRPr="00FB0ED1">
            <w:rPr>
              <w:rStyle w:val="Plassholdertekst"/>
              <w:highlight w:val="lightGray"/>
            </w:rPr>
            <w:t>[Navn på arbeidsgiver]</w:t>
          </w:r>
        </w:sdtContent>
      </w:sdt>
    </w:p>
    <w:p w14:paraId="3401DE74" w14:textId="77777777" w:rsidR="004D55CC" w:rsidRDefault="004D55CC" w:rsidP="004D55CC"/>
    <w:p w14:paraId="46BFD2B2" w14:textId="77777777" w:rsidR="004D55CC" w:rsidRPr="00FB0ED1" w:rsidRDefault="004D55CC" w:rsidP="004D55CC">
      <w:r>
        <w:t>Kryss av i ønsket rubrikk: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D55CC" w14:paraId="2D7BE841" w14:textId="77777777" w:rsidTr="00940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4802C63D" w14:textId="77777777" w:rsidR="004D55CC" w:rsidRDefault="002A016E" w:rsidP="00940F73">
            <w:pPr>
              <w:pStyle w:val="Overskrift4"/>
              <w:outlineLvl w:val="3"/>
            </w:pPr>
            <w:sdt>
              <w:sdtPr>
                <w:id w:val="-2071419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C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D55CC">
              <w:t xml:space="preserve"> 1. Forskuddsferie</w:t>
            </w:r>
          </w:p>
        </w:tc>
      </w:tr>
      <w:tr w:rsidR="004D55CC" w14:paraId="29DEC341" w14:textId="77777777" w:rsidTr="00940F73">
        <w:tc>
          <w:tcPr>
            <w:tcW w:w="9026" w:type="dxa"/>
          </w:tcPr>
          <w:p w14:paraId="0589D424" w14:textId="77777777" w:rsidR="004D55CC" w:rsidRPr="00034913" w:rsidRDefault="004D55CC" w:rsidP="004D55CC">
            <w:pPr>
              <w:pStyle w:val="Listeavsnitt"/>
              <w:numPr>
                <w:ilvl w:val="0"/>
                <w:numId w:val="1"/>
              </w:numPr>
              <w:spacing w:after="0"/>
              <w:rPr>
                <w:i/>
                <w:sz w:val="20"/>
                <w:szCs w:val="20"/>
              </w:rPr>
            </w:pPr>
            <w:r w:rsidRPr="00034913">
              <w:rPr>
                <w:i/>
                <w:sz w:val="20"/>
                <w:szCs w:val="20"/>
              </w:rPr>
              <w:t xml:space="preserve">Bedrifter som </w:t>
            </w:r>
            <w:r w:rsidRPr="00034913">
              <w:rPr>
                <w:b/>
                <w:i/>
                <w:sz w:val="20"/>
                <w:szCs w:val="20"/>
              </w:rPr>
              <w:t>ikke er</w:t>
            </w:r>
            <w:r w:rsidRPr="00034913">
              <w:rPr>
                <w:i/>
                <w:sz w:val="20"/>
                <w:szCs w:val="20"/>
              </w:rPr>
              <w:t xml:space="preserve"> bundet av tariffavtale som gir rett til ekstra ferie</w:t>
            </w:r>
          </w:p>
          <w:p w14:paraId="139C2A58" w14:textId="77777777" w:rsidR="004D55CC" w:rsidRDefault="004D55CC" w:rsidP="00940F73"/>
          <w:p w14:paraId="69112D76" w14:textId="77777777" w:rsidR="004D55CC" w:rsidRDefault="002A016E" w:rsidP="00940F73">
            <w:pPr>
              <w:rPr>
                <w:i/>
                <w:sz w:val="20"/>
                <w:szCs w:val="20"/>
              </w:rPr>
            </w:pPr>
            <w:sdt>
              <w:sdtPr>
                <w:rPr>
                  <w:i/>
                  <w:sz w:val="20"/>
                  <w:szCs w:val="20"/>
                </w:rPr>
                <w:id w:val="-1816406218"/>
                <w:placeholder>
                  <w:docPart w:val="C1B08DBFB0424822B344193647508222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[X antall]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dager (maks 12) av ferietiden for ferieåret </w:t>
            </w:r>
            <w:sdt>
              <w:sdtPr>
                <w:rPr>
                  <w:i/>
                  <w:sz w:val="20"/>
                  <w:szCs w:val="20"/>
                </w:rPr>
                <w:id w:val="-1369062696"/>
                <w:placeholder>
                  <w:docPart w:val="7BD2AF80F54840A9BBC19205B11B931F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avvikles fra </w:t>
            </w:r>
            <w:sdt>
              <w:sdtPr>
                <w:rPr>
                  <w:i/>
                  <w:sz w:val="20"/>
                  <w:szCs w:val="20"/>
                </w:rPr>
                <w:id w:val="1851442831"/>
                <w:placeholder>
                  <w:docPart w:val="259F8331A48D4F4F8DF65A551901B7D2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[dato]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til </w:t>
            </w:r>
            <w:sdt>
              <w:sdtPr>
                <w:rPr>
                  <w:i/>
                  <w:sz w:val="20"/>
                  <w:szCs w:val="20"/>
                </w:rPr>
                <w:id w:val="-1815640310"/>
                <w:placeholder>
                  <w:docPart w:val="34AD4AA10F534C958E7A263C86A00FA4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[dato]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i opptjeningsåret </w:t>
            </w:r>
            <w:sdt>
              <w:sdtPr>
                <w:rPr>
                  <w:i/>
                  <w:sz w:val="20"/>
                  <w:szCs w:val="20"/>
                </w:rPr>
                <w:id w:val="-473986119"/>
                <w:placeholder>
                  <w:docPart w:val="3DA206AD81274026941FAA29D37BD73B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>.</w:t>
            </w:r>
          </w:p>
          <w:p w14:paraId="5309EA3F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</w:p>
          <w:p w14:paraId="3E6C5FAF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Feriepenger utbetales forholdsvis med 10,2 % av opptjeningsgrunnlaget frem til ferieavviklingen.</w:t>
            </w:r>
          </w:p>
          <w:p w14:paraId="5E9F8C85" w14:textId="77777777" w:rsidR="004D55CC" w:rsidRPr="00C06BA2" w:rsidRDefault="004D55CC" w:rsidP="00940F73">
            <w:pPr>
              <w:rPr>
                <w:i/>
                <w:sz w:val="20"/>
                <w:szCs w:val="20"/>
              </w:rPr>
            </w:pPr>
          </w:p>
        </w:tc>
      </w:tr>
      <w:tr w:rsidR="004D55CC" w14:paraId="28482FA6" w14:textId="77777777" w:rsidTr="00940F73">
        <w:tc>
          <w:tcPr>
            <w:tcW w:w="9026" w:type="dxa"/>
          </w:tcPr>
          <w:p w14:paraId="61F54E88" w14:textId="77777777" w:rsidR="004D55CC" w:rsidRPr="00034913" w:rsidRDefault="004D55CC" w:rsidP="004D55CC">
            <w:pPr>
              <w:pStyle w:val="Listeavsnitt"/>
              <w:numPr>
                <w:ilvl w:val="0"/>
                <w:numId w:val="1"/>
              </w:numPr>
              <w:spacing w:after="0"/>
              <w:rPr>
                <w:i/>
                <w:sz w:val="20"/>
                <w:szCs w:val="20"/>
              </w:rPr>
            </w:pPr>
            <w:r w:rsidRPr="00034913">
              <w:rPr>
                <w:i/>
                <w:sz w:val="20"/>
                <w:szCs w:val="20"/>
              </w:rPr>
              <w:t xml:space="preserve">Bedrifter som </w:t>
            </w:r>
            <w:r w:rsidRPr="00034913">
              <w:rPr>
                <w:b/>
                <w:i/>
                <w:sz w:val="20"/>
                <w:szCs w:val="20"/>
              </w:rPr>
              <w:t>er</w:t>
            </w:r>
            <w:r w:rsidRPr="00034913">
              <w:rPr>
                <w:i/>
                <w:sz w:val="20"/>
                <w:szCs w:val="20"/>
              </w:rPr>
              <w:t xml:space="preserve"> bundet av tariffavtale som gir rett til ekstra ferie. </w:t>
            </w:r>
          </w:p>
          <w:p w14:paraId="1AD2A0E8" w14:textId="77777777" w:rsidR="004D55CC" w:rsidRDefault="004D55CC" w:rsidP="00940F73"/>
          <w:p w14:paraId="1D73B488" w14:textId="77777777" w:rsidR="004D55CC" w:rsidRDefault="002A016E" w:rsidP="00940F73">
            <w:pPr>
              <w:rPr>
                <w:i/>
                <w:sz w:val="20"/>
                <w:szCs w:val="20"/>
              </w:rPr>
            </w:pPr>
            <w:sdt>
              <w:sdtPr>
                <w:rPr>
                  <w:i/>
                  <w:sz w:val="20"/>
                  <w:szCs w:val="20"/>
                </w:rPr>
                <w:id w:val="686108654"/>
                <w:placeholder>
                  <w:docPart w:val="CAD6283142844074BADA92437633CDF4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[X antall]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dager (maks 17) av ferietiden for ferieåret </w:t>
            </w:r>
            <w:sdt>
              <w:sdtPr>
                <w:rPr>
                  <w:i/>
                  <w:sz w:val="20"/>
                  <w:szCs w:val="20"/>
                </w:rPr>
                <w:id w:val="370726320"/>
                <w:placeholder>
                  <w:docPart w:val="06B24A0BF2564E0B9E2AB40541FE7259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avvikles fra </w:t>
            </w:r>
            <w:sdt>
              <w:sdtPr>
                <w:rPr>
                  <w:i/>
                  <w:sz w:val="20"/>
                  <w:szCs w:val="20"/>
                </w:rPr>
                <w:id w:val="833109186"/>
                <w:placeholder>
                  <w:docPart w:val="D1B66200AA1B425C8D1C061A47F87586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[dato]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til </w:t>
            </w:r>
            <w:sdt>
              <w:sdtPr>
                <w:rPr>
                  <w:i/>
                  <w:sz w:val="20"/>
                  <w:szCs w:val="20"/>
                </w:rPr>
                <w:id w:val="585040249"/>
                <w:placeholder>
                  <w:docPart w:val="91C6FB2E7B804E48BD795472979B1FF1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[dato]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i opptjeningsåret </w:t>
            </w:r>
            <w:sdt>
              <w:sdtPr>
                <w:rPr>
                  <w:i/>
                  <w:sz w:val="20"/>
                  <w:szCs w:val="20"/>
                </w:rPr>
                <w:id w:val="-760060615"/>
                <w:placeholder>
                  <w:docPart w:val="AB8D2E06929744149F474F82DCE18278"/>
                </w:placeholder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>.</w:t>
            </w:r>
          </w:p>
          <w:p w14:paraId="7AE18D7C" w14:textId="77777777" w:rsidR="004D55CC" w:rsidRDefault="004D55CC" w:rsidP="00940F73"/>
          <w:p w14:paraId="39FDC436" w14:textId="77777777" w:rsidR="004D55CC" w:rsidRPr="00034913" w:rsidRDefault="004D55CC" w:rsidP="00940F73">
            <w:pPr>
              <w:rPr>
                <w:i/>
                <w:sz w:val="20"/>
                <w:szCs w:val="20"/>
              </w:rPr>
            </w:pPr>
            <w:r w:rsidRPr="00034913">
              <w:rPr>
                <w:i/>
                <w:sz w:val="20"/>
                <w:szCs w:val="20"/>
              </w:rPr>
              <w:t>Feriepenger utbetales forholdsvis med 12 % av opptjeningsgrunnlaget frem til ferieavviklingen.</w:t>
            </w:r>
          </w:p>
          <w:p w14:paraId="575D1053" w14:textId="77777777" w:rsidR="004D55CC" w:rsidRDefault="004D55CC" w:rsidP="00940F73"/>
        </w:tc>
      </w:tr>
      <w:tr w:rsidR="004D55CC" w14:paraId="09A105B5" w14:textId="77777777" w:rsidTr="00940F73">
        <w:tc>
          <w:tcPr>
            <w:tcW w:w="9026" w:type="dxa"/>
            <w:tcBorders>
              <w:bottom w:val="nil"/>
            </w:tcBorders>
          </w:tcPr>
          <w:p w14:paraId="7458B191" w14:textId="77777777" w:rsidR="004D55CC" w:rsidRDefault="004D55CC" w:rsidP="00940F73">
            <w:pPr>
              <w:ind w:left="0"/>
            </w:pPr>
          </w:p>
        </w:tc>
      </w:tr>
      <w:tr w:rsidR="004D55CC" w14:paraId="0FFF9A73" w14:textId="77777777" w:rsidTr="00940F73">
        <w:tc>
          <w:tcPr>
            <w:tcW w:w="9026" w:type="dxa"/>
            <w:tcBorders>
              <w:top w:val="nil"/>
              <w:bottom w:val="single" w:sz="2" w:space="0" w:color="7B7B7B"/>
            </w:tcBorders>
          </w:tcPr>
          <w:p w14:paraId="0164B851" w14:textId="77777777" w:rsidR="004D55CC" w:rsidRDefault="002A016E" w:rsidP="00940F73">
            <w:pPr>
              <w:pStyle w:val="Overskrift4"/>
              <w:outlineLvl w:val="3"/>
            </w:pPr>
            <w:sdt>
              <w:sdtPr>
                <w:id w:val="-64111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C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D55CC">
              <w:t xml:space="preserve"> 2. Overføring av ferie</w:t>
            </w:r>
          </w:p>
        </w:tc>
      </w:tr>
      <w:tr w:rsidR="004D55CC" w14:paraId="5DAC19CD" w14:textId="77777777" w:rsidTr="00940F73">
        <w:tc>
          <w:tcPr>
            <w:tcW w:w="9026" w:type="dxa"/>
            <w:tcBorders>
              <w:top w:val="single" w:sz="2" w:space="0" w:color="7B7B7B"/>
            </w:tcBorders>
          </w:tcPr>
          <w:p w14:paraId="5BD4E8E5" w14:textId="77777777" w:rsidR="004D55CC" w:rsidRPr="00034913" w:rsidRDefault="004D55CC" w:rsidP="004D55CC">
            <w:pPr>
              <w:pStyle w:val="Listeavsnitt"/>
              <w:numPr>
                <w:ilvl w:val="0"/>
                <w:numId w:val="2"/>
              </w:numPr>
              <w:spacing w:after="0"/>
              <w:rPr>
                <w:i/>
                <w:sz w:val="20"/>
                <w:szCs w:val="20"/>
              </w:rPr>
            </w:pPr>
            <w:r w:rsidRPr="00034913">
              <w:rPr>
                <w:i/>
                <w:sz w:val="20"/>
                <w:szCs w:val="20"/>
              </w:rPr>
              <w:t xml:space="preserve">Bedrifter som </w:t>
            </w:r>
            <w:r w:rsidRPr="00034913">
              <w:rPr>
                <w:b/>
                <w:i/>
                <w:sz w:val="20"/>
                <w:szCs w:val="20"/>
              </w:rPr>
              <w:t>ikke er</w:t>
            </w:r>
            <w:r w:rsidRPr="00034913">
              <w:rPr>
                <w:i/>
                <w:sz w:val="20"/>
                <w:szCs w:val="20"/>
              </w:rPr>
              <w:t xml:space="preserve"> bundet av tariffavtale som gir rett til ekstra ferie. </w:t>
            </w:r>
          </w:p>
          <w:p w14:paraId="11F78A99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</w:p>
          <w:p w14:paraId="608CD2DE" w14:textId="77777777" w:rsidR="004D55CC" w:rsidRDefault="002A016E" w:rsidP="00940F73">
            <w:pPr>
              <w:rPr>
                <w:i/>
                <w:sz w:val="20"/>
                <w:szCs w:val="20"/>
              </w:rPr>
            </w:pPr>
            <w:sdt>
              <w:sdtPr>
                <w:rPr>
                  <w:i/>
                  <w:sz w:val="20"/>
                  <w:szCs w:val="20"/>
                </w:rPr>
                <w:id w:val="1368797968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[X antall]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dager (maks 12) av ferietiden for ferieåret </w:t>
            </w:r>
            <w:sdt>
              <w:sdtPr>
                <w:rPr>
                  <w:i/>
                  <w:sz w:val="20"/>
                  <w:szCs w:val="20"/>
                </w:rPr>
                <w:id w:val="1225418851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, overføres til ferieåret </w:t>
            </w:r>
            <w:sdt>
              <w:sdtPr>
                <w:rPr>
                  <w:i/>
                  <w:sz w:val="20"/>
                  <w:szCs w:val="20"/>
                </w:rPr>
                <w:id w:val="-775562530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>.</w:t>
            </w:r>
          </w:p>
          <w:p w14:paraId="15826CD6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</w:p>
          <w:p w14:paraId="47960D95" w14:textId="2389C894" w:rsidR="004D55CC" w:rsidRDefault="004D55CC" w:rsidP="00940F73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Feriepenger for den del av ferien som overføres, kommer til utbetaling når ferien avvikles. </w:t>
            </w:r>
            <w:r w:rsidR="00827D80">
              <w:rPr>
                <w:i/>
                <w:sz w:val="20"/>
                <w:szCs w:val="20"/>
              </w:rPr>
              <w:t xml:space="preserve">Dersom feriepengene allerede er utbetalt og lønnstrekk for ferieavviklingen er foretatt, vil arbeidstaker motta ordinær lønn under avvikling av den overførte ferien. </w:t>
            </w:r>
          </w:p>
          <w:p w14:paraId="6293DDAD" w14:textId="77777777" w:rsidR="004D55CC" w:rsidRPr="004820AE" w:rsidRDefault="004D55CC" w:rsidP="00940F73">
            <w:pPr>
              <w:ind w:left="0"/>
              <w:rPr>
                <w:i/>
                <w:sz w:val="20"/>
                <w:szCs w:val="20"/>
              </w:rPr>
            </w:pPr>
          </w:p>
        </w:tc>
      </w:tr>
      <w:tr w:rsidR="004D55CC" w14:paraId="429B6FD6" w14:textId="77777777" w:rsidTr="00940F73">
        <w:tc>
          <w:tcPr>
            <w:tcW w:w="9026" w:type="dxa"/>
          </w:tcPr>
          <w:p w14:paraId="2E66B327" w14:textId="77777777" w:rsidR="004D55CC" w:rsidRDefault="004D55CC" w:rsidP="004D55CC">
            <w:pPr>
              <w:pStyle w:val="Listeavsnitt"/>
              <w:numPr>
                <w:ilvl w:val="0"/>
                <w:numId w:val="2"/>
              </w:numPr>
              <w:spacing w:after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Bedrifter som </w:t>
            </w:r>
            <w:r w:rsidRPr="00034913">
              <w:rPr>
                <w:b/>
                <w:i/>
                <w:sz w:val="20"/>
                <w:szCs w:val="20"/>
              </w:rPr>
              <w:t>er</w:t>
            </w:r>
            <w:r>
              <w:rPr>
                <w:i/>
                <w:sz w:val="20"/>
                <w:szCs w:val="20"/>
              </w:rPr>
              <w:t xml:space="preserve"> bundet av tariffavtale som gir rett til ekstra ferie.</w:t>
            </w:r>
          </w:p>
          <w:p w14:paraId="34F3A54D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</w:p>
          <w:p w14:paraId="0219556A" w14:textId="77777777" w:rsidR="004D55CC" w:rsidRDefault="002A016E" w:rsidP="00940F73">
            <w:pPr>
              <w:rPr>
                <w:i/>
                <w:sz w:val="20"/>
                <w:szCs w:val="20"/>
              </w:rPr>
            </w:pPr>
            <w:sdt>
              <w:sdtPr>
                <w:rPr>
                  <w:i/>
                  <w:sz w:val="20"/>
                  <w:szCs w:val="20"/>
                </w:rPr>
                <w:id w:val="-1613278951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[X antall]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 dager (maks 17) av ferietiden for ferieåret </w:t>
            </w:r>
            <w:sdt>
              <w:sdtPr>
                <w:rPr>
                  <w:i/>
                  <w:sz w:val="20"/>
                  <w:szCs w:val="20"/>
                </w:rPr>
                <w:id w:val="-1931500391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 xml:space="preserve">, overføres til ferieåret </w:t>
            </w:r>
            <w:sdt>
              <w:sdtPr>
                <w:rPr>
                  <w:i/>
                  <w:sz w:val="20"/>
                  <w:szCs w:val="20"/>
                </w:rPr>
                <w:id w:val="-716197335"/>
                <w:showingPlcHdr/>
                <w:text/>
              </w:sdtPr>
              <w:sdtEndPr/>
              <w:sdtContent>
                <w:r w:rsidR="004D55CC" w:rsidRPr="00FB0ED1">
                  <w:rPr>
                    <w:rStyle w:val="Plassholdertekst"/>
                    <w:highlight w:val="lightGray"/>
                  </w:rPr>
                  <w:t>[årstall]</w:t>
                </w:r>
              </w:sdtContent>
            </w:sdt>
            <w:r w:rsidR="004D55CC">
              <w:rPr>
                <w:i/>
                <w:sz w:val="20"/>
                <w:szCs w:val="20"/>
              </w:rPr>
              <w:t>.</w:t>
            </w:r>
          </w:p>
          <w:p w14:paraId="20EE8034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</w:p>
          <w:p w14:paraId="78B90350" w14:textId="77777777" w:rsidR="004D55CC" w:rsidRDefault="004D55CC" w:rsidP="00940F73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Feriepenger for den del av ferien som overføres, kommer til utbetaling når ferien avvikles. </w:t>
            </w:r>
          </w:p>
          <w:p w14:paraId="6CC0FC49" w14:textId="77777777" w:rsidR="004D55CC" w:rsidRPr="00034913" w:rsidRDefault="004D55CC" w:rsidP="00940F73">
            <w:pPr>
              <w:ind w:left="0"/>
              <w:rPr>
                <w:i/>
                <w:sz w:val="20"/>
                <w:szCs w:val="20"/>
              </w:rPr>
            </w:pPr>
          </w:p>
        </w:tc>
      </w:tr>
    </w:tbl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6"/>
      </w:tblGrid>
      <w:tr w:rsidR="004D55CC" w14:paraId="57903733" w14:textId="77777777" w:rsidTr="00940F73">
        <w:trPr>
          <w:cantSplit/>
          <w:trHeight w:val="794"/>
        </w:trPr>
        <w:tc>
          <w:tcPr>
            <w:tcW w:w="8926" w:type="dxa"/>
            <w:tcBorders>
              <w:bottom w:val="single" w:sz="18" w:space="0" w:color="auto"/>
            </w:tcBorders>
            <w:vAlign w:val="center"/>
          </w:tcPr>
          <w:p w14:paraId="601E2D32" w14:textId="77777777" w:rsidR="004D55CC" w:rsidRDefault="004D55CC" w:rsidP="00940F73">
            <w:pPr>
              <w:rPr>
                <w:sz w:val="20"/>
              </w:rPr>
            </w:pPr>
          </w:p>
          <w:p w14:paraId="00B8C9CF" w14:textId="77777777" w:rsidR="004D55CC" w:rsidRDefault="004D55CC" w:rsidP="00940F73">
            <w:pPr>
              <w:rPr>
                <w:sz w:val="20"/>
              </w:rPr>
            </w:pPr>
          </w:p>
          <w:p w14:paraId="4C22BA3A" w14:textId="77777777" w:rsidR="004D55CC" w:rsidRDefault="004D55CC" w:rsidP="00940F73">
            <w:pPr>
              <w:rPr>
                <w:sz w:val="20"/>
              </w:rPr>
            </w:pPr>
            <w:r w:rsidRPr="008D0493">
              <w:rPr>
                <w:i/>
                <w:sz w:val="20"/>
              </w:rPr>
              <w:t>Sted/dato:</w:t>
            </w:r>
            <w:r>
              <w:rPr>
                <w:sz w:val="20"/>
              </w:rPr>
              <w:t xml:space="preserve"> __________                  _____________________                          _________________</w:t>
            </w:r>
          </w:p>
          <w:p w14:paraId="6B4F2D78" w14:textId="77777777" w:rsidR="004D55CC" w:rsidRPr="00034913" w:rsidRDefault="004D55CC" w:rsidP="00940F73">
            <w:pPr>
              <w:rPr>
                <w:i/>
                <w:sz w:val="20"/>
              </w:rPr>
            </w:pPr>
            <w:r>
              <w:rPr>
                <w:sz w:val="20"/>
              </w:rPr>
              <w:t xml:space="preserve">                                                            </w:t>
            </w:r>
            <w:r w:rsidRPr="00034913">
              <w:rPr>
                <w:i/>
                <w:sz w:val="20"/>
              </w:rPr>
              <w:t xml:space="preserve">Arbeidsgivers underskrift                           Arbeidstakers underskrift               </w:t>
            </w:r>
          </w:p>
        </w:tc>
      </w:tr>
    </w:tbl>
    <w:p w14:paraId="52A27ADD" w14:textId="77777777" w:rsidR="004D55CC" w:rsidRDefault="004D55CC" w:rsidP="004D55CC"/>
    <w:p w14:paraId="3E505A3C" w14:textId="77777777" w:rsidR="004D55CC" w:rsidRDefault="004D55CC" w:rsidP="00F72D87">
      <w:pPr>
        <w:pStyle w:val="Overskrift4"/>
        <w:ind w:left="0"/>
      </w:pPr>
      <w:r>
        <w:t>Anmerkning</w:t>
      </w:r>
    </w:p>
    <w:p w14:paraId="2BA2837E" w14:textId="77777777" w:rsidR="004D55CC" w:rsidRDefault="004D55CC" w:rsidP="004D55CC">
      <w:pPr>
        <w:pStyle w:val="Overskrift4"/>
      </w:pPr>
    </w:p>
    <w:p w14:paraId="149B4E7F" w14:textId="77777777" w:rsidR="004D55CC" w:rsidRDefault="004D55CC" w:rsidP="00F72D87">
      <w:pPr>
        <w:ind w:left="0"/>
      </w:pPr>
      <w:r w:rsidRPr="00034913">
        <w:t>En avtale om forskuddsferie/overføring av ferie forutsetter enighet mellom partene. Det kan ikke avtales overføring av ferie utover det som er nevnt i § 7 nr. 3.</w:t>
      </w:r>
    </w:p>
    <w:p w14:paraId="251F09D2" w14:textId="77777777" w:rsidR="00E457AC" w:rsidRPr="004D55CC" w:rsidRDefault="00E457AC" w:rsidP="004D55CC"/>
    <w:sectPr w:rsidR="00E457AC" w:rsidRPr="004D55CC" w:rsidSect="005349D0">
      <w:footerReference w:type="default" r:id="rId7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5F06D" w14:textId="77777777" w:rsidR="002A016E" w:rsidRDefault="002A016E">
      <w:pPr>
        <w:spacing w:after="0"/>
      </w:pPr>
      <w:r>
        <w:separator/>
      </w:r>
    </w:p>
  </w:endnote>
  <w:endnote w:type="continuationSeparator" w:id="0">
    <w:p w14:paraId="4EB3705A" w14:textId="77777777" w:rsidR="002A016E" w:rsidRDefault="002A01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8636285"/>
      <w:docPartObj>
        <w:docPartGallery w:val="Page Numbers (Top of Page)"/>
        <w:docPartUnique/>
      </w:docPartObj>
    </w:sdtPr>
    <w:sdtEndPr/>
    <w:sdtContent>
      <w:p w14:paraId="10D21F58" w14:textId="77777777" w:rsidR="008E1A0C" w:rsidRPr="008E1A0C" w:rsidRDefault="00F72D87" w:rsidP="008E1A0C">
        <w:pPr>
          <w:pStyle w:val="Bunntekst"/>
          <w:tabs>
            <w:tab w:val="right" w:pos="8931"/>
          </w:tabs>
          <w:jc w:val="both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av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</w:r>
        <w:r>
          <w:rPr>
            <w:b/>
            <w:bCs/>
            <w:sz w:val="24"/>
            <w:szCs w:val="24"/>
          </w:rPr>
          <w:tab/>
        </w:r>
        <w:r>
          <w:t>Avtale om forskuddsferie/overføring av ferie – 1013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61E7F" w14:textId="77777777" w:rsidR="002A016E" w:rsidRDefault="002A016E">
      <w:pPr>
        <w:spacing w:after="0"/>
      </w:pPr>
      <w:r>
        <w:separator/>
      </w:r>
    </w:p>
  </w:footnote>
  <w:footnote w:type="continuationSeparator" w:id="0">
    <w:p w14:paraId="73938DA1" w14:textId="77777777" w:rsidR="002A016E" w:rsidRDefault="002A01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F67F3"/>
    <w:multiLevelType w:val="hybridMultilevel"/>
    <w:tmpl w:val="06727F2A"/>
    <w:lvl w:ilvl="0" w:tplc="B3A40708">
      <w:start w:val="1"/>
      <w:numFmt w:val="upperLetter"/>
      <w:lvlText w:val="%1)"/>
      <w:lvlJc w:val="left"/>
      <w:pPr>
        <w:ind w:left="44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65" w:hanging="360"/>
      </w:pPr>
    </w:lvl>
    <w:lvl w:ilvl="2" w:tplc="0414001B" w:tentative="1">
      <w:start w:val="1"/>
      <w:numFmt w:val="lowerRoman"/>
      <w:lvlText w:val="%3."/>
      <w:lvlJc w:val="right"/>
      <w:pPr>
        <w:ind w:left="1885" w:hanging="180"/>
      </w:pPr>
    </w:lvl>
    <w:lvl w:ilvl="3" w:tplc="0414000F" w:tentative="1">
      <w:start w:val="1"/>
      <w:numFmt w:val="decimal"/>
      <w:lvlText w:val="%4."/>
      <w:lvlJc w:val="left"/>
      <w:pPr>
        <w:ind w:left="2605" w:hanging="360"/>
      </w:pPr>
    </w:lvl>
    <w:lvl w:ilvl="4" w:tplc="04140019" w:tentative="1">
      <w:start w:val="1"/>
      <w:numFmt w:val="lowerLetter"/>
      <w:lvlText w:val="%5."/>
      <w:lvlJc w:val="left"/>
      <w:pPr>
        <w:ind w:left="3325" w:hanging="360"/>
      </w:pPr>
    </w:lvl>
    <w:lvl w:ilvl="5" w:tplc="0414001B" w:tentative="1">
      <w:start w:val="1"/>
      <w:numFmt w:val="lowerRoman"/>
      <w:lvlText w:val="%6."/>
      <w:lvlJc w:val="right"/>
      <w:pPr>
        <w:ind w:left="4045" w:hanging="180"/>
      </w:pPr>
    </w:lvl>
    <w:lvl w:ilvl="6" w:tplc="0414000F" w:tentative="1">
      <w:start w:val="1"/>
      <w:numFmt w:val="decimal"/>
      <w:lvlText w:val="%7."/>
      <w:lvlJc w:val="left"/>
      <w:pPr>
        <w:ind w:left="4765" w:hanging="360"/>
      </w:pPr>
    </w:lvl>
    <w:lvl w:ilvl="7" w:tplc="04140019" w:tentative="1">
      <w:start w:val="1"/>
      <w:numFmt w:val="lowerLetter"/>
      <w:lvlText w:val="%8."/>
      <w:lvlJc w:val="left"/>
      <w:pPr>
        <w:ind w:left="5485" w:hanging="360"/>
      </w:pPr>
    </w:lvl>
    <w:lvl w:ilvl="8" w:tplc="0414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1" w15:restartNumberingAfterBreak="0">
    <w:nsid w:val="33D10C07"/>
    <w:multiLevelType w:val="hybridMultilevel"/>
    <w:tmpl w:val="2020F4BA"/>
    <w:lvl w:ilvl="0" w:tplc="BA4CA8A4">
      <w:start w:val="1"/>
      <w:numFmt w:val="upperLetter"/>
      <w:lvlText w:val="%1)"/>
      <w:lvlJc w:val="left"/>
      <w:pPr>
        <w:ind w:left="44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65" w:hanging="360"/>
      </w:pPr>
    </w:lvl>
    <w:lvl w:ilvl="2" w:tplc="0414001B" w:tentative="1">
      <w:start w:val="1"/>
      <w:numFmt w:val="lowerRoman"/>
      <w:lvlText w:val="%3."/>
      <w:lvlJc w:val="right"/>
      <w:pPr>
        <w:ind w:left="1885" w:hanging="180"/>
      </w:pPr>
    </w:lvl>
    <w:lvl w:ilvl="3" w:tplc="0414000F" w:tentative="1">
      <w:start w:val="1"/>
      <w:numFmt w:val="decimal"/>
      <w:lvlText w:val="%4."/>
      <w:lvlJc w:val="left"/>
      <w:pPr>
        <w:ind w:left="2605" w:hanging="360"/>
      </w:pPr>
    </w:lvl>
    <w:lvl w:ilvl="4" w:tplc="04140019" w:tentative="1">
      <w:start w:val="1"/>
      <w:numFmt w:val="lowerLetter"/>
      <w:lvlText w:val="%5."/>
      <w:lvlJc w:val="left"/>
      <w:pPr>
        <w:ind w:left="3325" w:hanging="360"/>
      </w:pPr>
    </w:lvl>
    <w:lvl w:ilvl="5" w:tplc="0414001B" w:tentative="1">
      <w:start w:val="1"/>
      <w:numFmt w:val="lowerRoman"/>
      <w:lvlText w:val="%6."/>
      <w:lvlJc w:val="right"/>
      <w:pPr>
        <w:ind w:left="4045" w:hanging="180"/>
      </w:pPr>
    </w:lvl>
    <w:lvl w:ilvl="6" w:tplc="0414000F" w:tentative="1">
      <w:start w:val="1"/>
      <w:numFmt w:val="decimal"/>
      <w:lvlText w:val="%7."/>
      <w:lvlJc w:val="left"/>
      <w:pPr>
        <w:ind w:left="4765" w:hanging="360"/>
      </w:pPr>
    </w:lvl>
    <w:lvl w:ilvl="7" w:tplc="04140019" w:tentative="1">
      <w:start w:val="1"/>
      <w:numFmt w:val="lowerLetter"/>
      <w:lvlText w:val="%8."/>
      <w:lvlJc w:val="left"/>
      <w:pPr>
        <w:ind w:left="5485" w:hanging="360"/>
      </w:pPr>
    </w:lvl>
    <w:lvl w:ilvl="8" w:tplc="0414001B" w:tentative="1">
      <w:start w:val="1"/>
      <w:numFmt w:val="lowerRoman"/>
      <w:lvlText w:val="%9."/>
      <w:lvlJc w:val="right"/>
      <w:pPr>
        <w:ind w:left="62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hideSpellingErrors/>
  <w:hideGrammaticalErrors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6D"/>
    <w:rsid w:val="002A016E"/>
    <w:rsid w:val="00467978"/>
    <w:rsid w:val="004D55CC"/>
    <w:rsid w:val="006F6E69"/>
    <w:rsid w:val="00743A89"/>
    <w:rsid w:val="007F6009"/>
    <w:rsid w:val="00827D80"/>
    <w:rsid w:val="00A8456D"/>
    <w:rsid w:val="00B65218"/>
    <w:rsid w:val="00C8522D"/>
    <w:rsid w:val="00CE267F"/>
    <w:rsid w:val="00D33FAC"/>
    <w:rsid w:val="00E457AC"/>
    <w:rsid w:val="00F7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6DD6"/>
  <w15:docId w15:val="{72D2C75B-0F55-49EC-9D6D-CFCB05DF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5CC"/>
    <w:pPr>
      <w:spacing w:after="160" w:line="240" w:lineRule="auto"/>
      <w:ind w:left="85" w:right="85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4D5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4D5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4D55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4D55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rsid w:val="004D55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4D55CC"/>
    <w:pPr>
      <w:spacing w:after="0"/>
      <w:contextualSpacing/>
    </w:pPr>
    <w:rPr>
      <w:rFonts w:asciiTheme="majorHAnsi" w:eastAsiaTheme="majorEastAsia" w:hAnsiTheme="majorHAnsi" w:cstheme="majorBidi"/>
      <w:b/>
      <w:kern w:val="28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5CC"/>
    <w:rPr>
      <w:rFonts w:asciiTheme="majorHAnsi" w:eastAsiaTheme="majorEastAsia" w:hAnsiTheme="majorHAnsi" w:cstheme="majorBidi"/>
      <w:b/>
      <w:kern w:val="28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5CC"/>
    <w:pPr>
      <w:numPr>
        <w:ilvl w:val="1"/>
      </w:numPr>
      <w:spacing w:after="0"/>
      <w:ind w:lef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5CC"/>
    <w:rPr>
      <w:rFonts w:eastAsiaTheme="minorEastAsia"/>
      <w:i/>
      <w:color w:val="000000" w:themeColor="text1"/>
      <w:sz w:val="20"/>
    </w:rPr>
  </w:style>
  <w:style w:type="paragraph" w:styleId="Bunntekst">
    <w:name w:val="footer"/>
    <w:basedOn w:val="Normal"/>
    <w:link w:val="BunntekstTegn"/>
    <w:uiPriority w:val="99"/>
    <w:unhideWhenUsed/>
    <w:qFormat/>
    <w:rsid w:val="004D55CC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4D55CC"/>
    <w:rPr>
      <w:i/>
      <w:sz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4D55CC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5CC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D55CC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4D55CC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Emneknagg1">
    <w:name w:val="Emneknagg1"/>
    <w:basedOn w:val="Standardskriftforavsnitt"/>
    <w:uiPriority w:val="99"/>
    <w:semiHidden/>
    <w:unhideWhenUsed/>
    <w:rsid w:val="004D55CC"/>
    <w:rPr>
      <w:color w:val="2B579A"/>
      <w:shd w:val="clear" w:color="auto" w:fill="E6E6E6"/>
    </w:rPr>
  </w:style>
  <w:style w:type="table" w:customStyle="1" w:styleId="H4tabell">
    <w:name w:val="H4 tabell"/>
    <w:basedOn w:val="Vanligtabell"/>
    <w:uiPriority w:val="99"/>
    <w:rsid w:val="004D55CC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table" w:customStyle="1" w:styleId="Listetabell1lys-uthevingsfarge11">
    <w:name w:val="Listetabell 1 lys - uthevingsfarge 1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etabell1lys-uthevingsfarge21">
    <w:name w:val="Listetabell 1 lys - uthevingsfarge 2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etabell1lys-uthevingsfarge31">
    <w:name w:val="Listetabell 1 lys - uthevingsfarge 3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etabell1lys-uthevingsfarge41">
    <w:name w:val="Listetabell 1 lys - uthevingsfarge 4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etabell1lys-uthevingsfarge51">
    <w:name w:val="Listetabell 1 lys - uthevingsfarge 5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etabell1lys-uthevingsfarge61">
    <w:name w:val="Listetabell 1 lys - uthevingsfarge 6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etabell1lys1">
    <w:name w:val="Listetabell 1 lys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etabell2-uthevingsfarge11">
    <w:name w:val="Listetabell 2 - uthevingsfarge 1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etabell2-uthevingsfarge21">
    <w:name w:val="Listetabell 2 - uthevingsfarge 2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etabell2-uthevingsfarge31">
    <w:name w:val="Listetabell 2 - uthevingsfarge 3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etabell2-uthevingsfarge41">
    <w:name w:val="Listetabell 2 - uthevingsfarge 4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etabell2-uthevingsfarge51">
    <w:name w:val="Listetabell 2 - uthevingsfarge 5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etabell2-uthevingsfarge61">
    <w:name w:val="Listetabell 2 - uthevingsfarge 6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etabell21">
    <w:name w:val="Listetabell 2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etabell3-uthevingsfarge11">
    <w:name w:val="Listetabell 3 - uthevingsfarge 1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etabell3-uthevingsfarge21">
    <w:name w:val="Listetabell 3 - uthevingsfarge 2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etabell3-uthevingsfarge31">
    <w:name w:val="Listetabell 3 - uthevingsfarge 3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etabell3-uthevingsfarge41">
    <w:name w:val="Listetabell 3 - uthevingsfarge 4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etabell3-uthevingsfarge51">
    <w:name w:val="Listetabell 3 - uthevingsfarge 5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etabell3-uthevingsfarge61">
    <w:name w:val="Listetabell 3 - uthevingsfarge 6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etabell31">
    <w:name w:val="Listetabell 3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etabell4-uthevingsfarge11">
    <w:name w:val="Listetabell 4 - uthevingsfarge 1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etabell4-uthevingsfarge21">
    <w:name w:val="Listetabell 4 - uthevingsfarge 2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etabell4-uthevingsfarge31">
    <w:name w:val="Listetabell 4 - uthevingsfarge 3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etabell4-uthevingsfarge41">
    <w:name w:val="Listetabell 4 - uthevingsfarge 4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etabell4-uthevingsfarge51">
    <w:name w:val="Listetabell 4 - uthevingsfarge 5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etabell4-uthevingsfarge61">
    <w:name w:val="Listetabell 4 - uthevingsfarge 6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etabell41">
    <w:name w:val="Listetabell 4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etabell5mrk-uthevingsfarge11">
    <w:name w:val="Listetabell 5 mørk - uthevingsfarge 1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-uthevingsfarge21">
    <w:name w:val="Listetabell 5 mørk - uthevingsfarge 2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-uthevingsfarge31">
    <w:name w:val="Listetabell 5 mørk - uthevingsfarge 3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-uthevingsfarge41">
    <w:name w:val="Listetabell 5 mørk - uthevingsfarge 4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-uthevingsfarge51">
    <w:name w:val="Listetabell 5 mørk - uthevingsfarge 5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-uthevingsfarge61">
    <w:name w:val="Listetabell 5 mørk - uthevingsfarge 6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5mrk1">
    <w:name w:val="Listetabell 5 mørk1"/>
    <w:basedOn w:val="Vanligtabell"/>
    <w:uiPriority w:val="50"/>
    <w:rsid w:val="004D55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etabell6fargerik-uthevingsfarge11">
    <w:name w:val="Listetabell 6 fargerik - uthevingsfarge 11"/>
    <w:basedOn w:val="Vanligtabell"/>
    <w:uiPriority w:val="51"/>
    <w:rsid w:val="004D55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etabell6fargerik-uthevingsfarge21">
    <w:name w:val="Listetabell 6 fargerik - uthevingsfarge 21"/>
    <w:basedOn w:val="Vanligtabell"/>
    <w:uiPriority w:val="51"/>
    <w:rsid w:val="004D55C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etabell6fargerik-uthevingsfarge31">
    <w:name w:val="Listetabell 6 fargerik - uthevingsfarge 31"/>
    <w:basedOn w:val="Vanligtabell"/>
    <w:uiPriority w:val="51"/>
    <w:rsid w:val="004D55C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etabell6fargerik-uthevingsfarge41">
    <w:name w:val="Listetabell 6 fargerik - uthevingsfarge 41"/>
    <w:basedOn w:val="Vanligtabell"/>
    <w:uiPriority w:val="51"/>
    <w:rsid w:val="004D55C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etabell6fargerik-uthevingsfarge51">
    <w:name w:val="Listetabell 6 fargerik - uthevingsfarge 51"/>
    <w:basedOn w:val="Vanligtabell"/>
    <w:uiPriority w:val="51"/>
    <w:rsid w:val="004D55C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etabell6fargerik-uthevingsfarge61">
    <w:name w:val="Listetabell 6 fargerik - uthevingsfarge 61"/>
    <w:basedOn w:val="Vanligtabell"/>
    <w:uiPriority w:val="51"/>
    <w:rsid w:val="004D55C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etabell6fargerik1">
    <w:name w:val="Listetabell 6 fargerik1"/>
    <w:basedOn w:val="Vanligtabell"/>
    <w:uiPriority w:val="51"/>
    <w:rsid w:val="004D55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etabell7fargerik-uthevingsfarge11">
    <w:name w:val="Listetabell 7 fargerik - uthevingsfarge 11"/>
    <w:basedOn w:val="Vanligtabell"/>
    <w:uiPriority w:val="52"/>
    <w:rsid w:val="004D55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-uthevingsfarge21">
    <w:name w:val="Listetabell 7 fargerik - uthevingsfarge 21"/>
    <w:basedOn w:val="Vanligtabell"/>
    <w:uiPriority w:val="52"/>
    <w:rsid w:val="004D55C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-uthevingsfarge31">
    <w:name w:val="Listetabell 7 fargerik - uthevingsfarge 31"/>
    <w:basedOn w:val="Vanligtabell"/>
    <w:uiPriority w:val="52"/>
    <w:rsid w:val="004D55C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-uthevingsfarge41">
    <w:name w:val="Listetabell 7 fargerik - uthevingsfarge 41"/>
    <w:basedOn w:val="Vanligtabell"/>
    <w:uiPriority w:val="52"/>
    <w:rsid w:val="004D55C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-uthevingsfarge51">
    <w:name w:val="Listetabell 7 fargerik - uthevingsfarge 51"/>
    <w:basedOn w:val="Vanligtabell"/>
    <w:uiPriority w:val="52"/>
    <w:rsid w:val="004D55C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-uthevingsfarge61">
    <w:name w:val="Listetabell 7 fargerik - uthevingsfarge 61"/>
    <w:basedOn w:val="Vanligtabell"/>
    <w:uiPriority w:val="52"/>
    <w:rsid w:val="004D55C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etabell7fargerik1">
    <w:name w:val="Listetabell 7 fargerik1"/>
    <w:basedOn w:val="Vanligtabell"/>
    <w:uiPriority w:val="52"/>
    <w:rsid w:val="004D55C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Omtale1">
    <w:name w:val="Omtale1"/>
    <w:basedOn w:val="Standardskriftforavsnitt"/>
    <w:uiPriority w:val="99"/>
    <w:semiHidden/>
    <w:unhideWhenUsed/>
    <w:rsid w:val="004D55CC"/>
    <w:rPr>
      <w:color w:val="2B579A"/>
      <w:shd w:val="clear" w:color="auto" w:fill="E6E6E6"/>
    </w:rPr>
  </w:style>
  <w:style w:type="table" w:customStyle="1" w:styleId="Rutenettabell1lys-uthevingsfarge11">
    <w:name w:val="Rutenettabell 1 lys - uthevingsfarge 1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-uthevingsfarge21">
    <w:name w:val="Rutenettabell 1 lys - uthevingsfarge 2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-uthevingsfarge31">
    <w:name w:val="Rutenettabell 1 lys - uthevingsfarge 3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-uthevingsfarge41">
    <w:name w:val="Rutenettabell 1 lys - uthevingsfarge 4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-uthevingsfarge51">
    <w:name w:val="Rutenettabell 1 lys - uthevingsfarge 5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-uthevingsfarge61">
    <w:name w:val="Rutenettabell 1 lys - uthevingsfarge 6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1lys1">
    <w:name w:val="Rutenettabell 1 lys1"/>
    <w:basedOn w:val="Vanligtabell"/>
    <w:uiPriority w:val="46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enettabell2-uthevingsfarge11">
    <w:name w:val="Rutenettabell 2 - uthevingsfarge 1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Rutenettabell2-uthevingsfarge21">
    <w:name w:val="Rutenettabell 2 - uthevingsfarge 2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Rutenettabell2-uthevingsfarge31">
    <w:name w:val="Rutenettabell 2 - uthevingsfarge 3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Rutenettabell2-uthevingsfarge41">
    <w:name w:val="Rutenettabell 2 - uthevingsfarge 4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Rutenettabell2-uthevingsfarge51">
    <w:name w:val="Rutenettabell 2 - uthevingsfarge 5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Rutenettabell2-uthevingsfarge61">
    <w:name w:val="Rutenettabell 2 - uthevingsfarge 6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Rutenettabell21">
    <w:name w:val="Rutenettabell 21"/>
    <w:basedOn w:val="Vanligtabell"/>
    <w:uiPriority w:val="47"/>
    <w:rsid w:val="004D55C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enettabell3-uthevingsfarge11">
    <w:name w:val="Rutenettabell 3 - uthevingsfarge 1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Rutenettabell3-uthevingsfarge21">
    <w:name w:val="Rutenettabell 3 - uthevingsfarge 2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Rutenettabell3-uthevingsfarge31">
    <w:name w:val="Rutenettabell 3 - uthevingsfarge 3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Rutenettabell3-uthevingsfarge41">
    <w:name w:val="Rutenettabell 3 - uthevingsfarge 4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Rutenettabell3-uthevingsfarge51">
    <w:name w:val="Rutenettabell 3 - uthevingsfarge 5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Rutenettabell3-uthevingsfarge61">
    <w:name w:val="Rutenettabell 3 - uthevingsfarge 6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Rutenettabell31">
    <w:name w:val="Rutenettabell 31"/>
    <w:basedOn w:val="Vanligtabell"/>
    <w:uiPriority w:val="48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enettabell4-uthevingsfarge11">
    <w:name w:val="Rutenettabell 4 - uthevingsfarge 1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Rutenettabell4-uthevingsfarge21">
    <w:name w:val="Rutenettabell 4 - uthevingsfarge 2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Rutenettabell4-uthevingsfarge31">
    <w:name w:val="Rutenettabell 4 - uthevingsfarge 3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Rutenettabell4-uthevingsfarge41">
    <w:name w:val="Rutenettabell 4 - uthevingsfarge 4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Rutenettabell4-uthevingsfarge51">
    <w:name w:val="Rutenettabell 4 - uthevingsfarge 5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Rutenettabell4-uthevingsfarge61">
    <w:name w:val="Rutenettabell 4 - uthevingsfarge 6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Rutenettabell41">
    <w:name w:val="Rutenettabell 41"/>
    <w:basedOn w:val="Vanligtabell"/>
    <w:uiPriority w:val="49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enettabell5mrk-uthevingsfarge11">
    <w:name w:val="Rutenettabell 5 mørk - uthevingsfarge 1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Rutenettabell5mrk-uthevingsfarge21">
    <w:name w:val="Rutenettabell 5 mørk - uthevingsfarge 2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Rutenettabell5mrk-uthevingsfarge31">
    <w:name w:val="Rutenettabell 5 mørk - uthevingsfarge 3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Rutenettabell5mrk-uthevingsfarge41">
    <w:name w:val="Rutenettabell 5 mørk - uthevingsfarge 4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Rutenettabell5mrk-uthevingsfarge51">
    <w:name w:val="Rutenettabell 5 mørk - uthevingsfarge 5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Rutenettabell5mrk-uthevingsfarge61">
    <w:name w:val="Rutenettabell 5 mørk - uthevingsfarge 6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Rutenettabell5mrk1">
    <w:name w:val="Rutenettabell 5 mørk1"/>
    <w:basedOn w:val="Vanligtabell"/>
    <w:uiPriority w:val="50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Rutenettabell6fargerik-uthevingsfarge11">
    <w:name w:val="Rutenettabell 6 fargerik - uthevingsfarge 11"/>
    <w:basedOn w:val="Vanligtabell"/>
    <w:uiPriority w:val="51"/>
    <w:rsid w:val="004D55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Rutenettabell6fargerik-uthevingsfarge21">
    <w:name w:val="Rutenettabell 6 fargerik - uthevingsfarge 21"/>
    <w:basedOn w:val="Vanligtabell"/>
    <w:uiPriority w:val="51"/>
    <w:rsid w:val="004D55C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Rutenettabell6fargerik-uthevingsfarge31">
    <w:name w:val="Rutenettabell 6 fargerik - uthevingsfarge 31"/>
    <w:basedOn w:val="Vanligtabell"/>
    <w:uiPriority w:val="51"/>
    <w:rsid w:val="004D55C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Rutenettabell6fargerik-uthevingsfarge41">
    <w:name w:val="Rutenettabell 6 fargerik - uthevingsfarge 41"/>
    <w:basedOn w:val="Vanligtabell"/>
    <w:uiPriority w:val="51"/>
    <w:rsid w:val="004D55C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Rutenettabell6fargerik-uthevingsfarge51">
    <w:name w:val="Rutenettabell 6 fargerik - uthevingsfarge 51"/>
    <w:basedOn w:val="Vanligtabell"/>
    <w:uiPriority w:val="51"/>
    <w:rsid w:val="004D55C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Rutenettabell6fargerik-uthevingsfarge61">
    <w:name w:val="Rutenettabell 6 fargerik - uthevingsfarge 61"/>
    <w:basedOn w:val="Vanligtabell"/>
    <w:uiPriority w:val="51"/>
    <w:rsid w:val="004D55C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Rutenettabell6fargerik1">
    <w:name w:val="Rutenettabell 6 fargerik1"/>
    <w:basedOn w:val="Vanligtabell"/>
    <w:uiPriority w:val="51"/>
    <w:rsid w:val="004D55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enettabell7fargerik-uthevingsfarge11">
    <w:name w:val="Rutenettabell 7 fargerik - uthevingsfarge 11"/>
    <w:basedOn w:val="Vanligtabell"/>
    <w:uiPriority w:val="52"/>
    <w:rsid w:val="004D55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Rutenettabell7fargerik-uthevingsfarge21">
    <w:name w:val="Rutenettabell 7 fargerik - uthevingsfarge 21"/>
    <w:basedOn w:val="Vanligtabell"/>
    <w:uiPriority w:val="52"/>
    <w:rsid w:val="004D55C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Rutenettabell7fargerik-uthevingsfarge31">
    <w:name w:val="Rutenettabell 7 fargerik - uthevingsfarge 31"/>
    <w:basedOn w:val="Vanligtabell"/>
    <w:uiPriority w:val="52"/>
    <w:rsid w:val="004D55C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Rutenettabell7fargerik-uthevingsfarge41">
    <w:name w:val="Rutenettabell 7 fargerik - uthevingsfarge 41"/>
    <w:basedOn w:val="Vanligtabell"/>
    <w:uiPriority w:val="52"/>
    <w:rsid w:val="004D55C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Rutenettabell7fargerik-uthevingsfarge51">
    <w:name w:val="Rutenettabell 7 fargerik - uthevingsfarge 51"/>
    <w:basedOn w:val="Vanligtabell"/>
    <w:uiPriority w:val="52"/>
    <w:rsid w:val="004D55C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Rutenettabell7fargerik-uthevingsfarge61">
    <w:name w:val="Rutenettabell 7 fargerik - uthevingsfarge 61"/>
    <w:basedOn w:val="Vanligtabell"/>
    <w:uiPriority w:val="52"/>
    <w:rsid w:val="004D55C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Rutenettabell7fargerik1">
    <w:name w:val="Rutenettabell 7 fargerik1"/>
    <w:basedOn w:val="Vanligtabell"/>
    <w:uiPriority w:val="52"/>
    <w:rsid w:val="004D55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enettabelllys1">
    <w:name w:val="Rutenettabell lys1"/>
    <w:basedOn w:val="Vanligtabell"/>
    <w:uiPriority w:val="40"/>
    <w:rsid w:val="004D55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marthyperkobling1">
    <w:name w:val="Smart hyperkobling1"/>
    <w:basedOn w:val="Standardskriftforavsnitt"/>
    <w:uiPriority w:val="99"/>
    <w:semiHidden/>
    <w:unhideWhenUsed/>
    <w:rsid w:val="004D55CC"/>
    <w:rPr>
      <w:u w:val="dotted"/>
    </w:rPr>
  </w:style>
  <w:style w:type="table" w:customStyle="1" w:styleId="Vanligtabell11">
    <w:name w:val="Vanlig tabell 11"/>
    <w:basedOn w:val="Vanligtabell"/>
    <w:uiPriority w:val="41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Vanligtabell21">
    <w:name w:val="Vanlig tabell 21"/>
    <w:basedOn w:val="Vanligtabell"/>
    <w:uiPriority w:val="42"/>
    <w:rsid w:val="004D55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Vanligtabell31">
    <w:name w:val="Vanlig tabell 31"/>
    <w:basedOn w:val="Vanligtabell"/>
    <w:uiPriority w:val="43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Vanligtabell41">
    <w:name w:val="Vanlig tabell 41"/>
    <w:basedOn w:val="Vanligtabell"/>
    <w:uiPriority w:val="44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Vanligtabell51">
    <w:name w:val="Vanlig tabell 51"/>
    <w:basedOn w:val="Vanligtabell"/>
    <w:uiPriority w:val="45"/>
    <w:rsid w:val="004D55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genmellomrom">
    <w:name w:val="No Spacing"/>
    <w:uiPriority w:val="1"/>
    <w:semiHidden/>
    <w:rsid w:val="004D55CC"/>
    <w:pPr>
      <w:spacing w:after="0" w:line="240" w:lineRule="auto"/>
      <w:ind w:left="85" w:right="85"/>
    </w:pPr>
  </w:style>
  <w:style w:type="character" w:styleId="Svakutheving">
    <w:name w:val="Subtle Emphasis"/>
    <w:basedOn w:val="Standardskriftforavsnitt"/>
    <w:uiPriority w:val="19"/>
    <w:semiHidden/>
    <w:rsid w:val="004D55CC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semiHidden/>
    <w:rsid w:val="004D55CC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semiHidden/>
    <w:rsid w:val="004D55CC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4D55CC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semiHidden/>
    <w:rsid w:val="004D55C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5CC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semiHidden/>
    <w:rsid w:val="004D55CC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semiHidden/>
    <w:rsid w:val="004D55CC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semiHidden/>
    <w:rsid w:val="004D55CC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semiHidden/>
    <w:qFormat/>
    <w:rsid w:val="004D55CC"/>
    <w:pPr>
      <w:ind w:left="720"/>
      <w:contextualSpacing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5CC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Plassholdertekst">
    <w:name w:val="Placeholder Text"/>
    <w:basedOn w:val="Standardskriftforavsnitt"/>
    <w:uiPriority w:val="99"/>
    <w:rsid w:val="004D55CC"/>
    <w:rPr>
      <w:color w:val="000000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4D55CC"/>
    <w:pPr>
      <w:spacing w:after="0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4D5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134\Downloads\Avtale%20om%20forskuddsferie%20eller%20overf&#248;ring%20av%20ferie%20-%201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965A0A1BD64B96A8A65190F0F5F5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8633FE-FE36-4D3B-9282-FEDE66F41584}"/>
      </w:docPartPr>
      <w:docPartBody>
        <w:p w:rsidR="00450526" w:rsidRDefault="00787ACB">
          <w:pPr>
            <w:pStyle w:val="49965A0A1BD64B96A8A65190F0F5F517"/>
          </w:pPr>
          <w:r w:rsidRPr="00233CC6">
            <w:rPr>
              <w:rStyle w:val="Plassholdertekst"/>
            </w:rPr>
            <w:t>[Navn på arbeidstaker]</w:t>
          </w:r>
        </w:p>
      </w:docPartBody>
    </w:docPart>
    <w:docPart>
      <w:docPartPr>
        <w:name w:val="7340E58CEF204EA7A13725D48300C3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7E8758-BEF2-41CA-90BD-C7A4A74B0B2B}"/>
      </w:docPartPr>
      <w:docPartBody>
        <w:p w:rsidR="00450526" w:rsidRDefault="00787ACB">
          <w:pPr>
            <w:pStyle w:val="7340E58CEF204EA7A13725D48300C3F0"/>
          </w:pPr>
          <w:r w:rsidRPr="00233CC6">
            <w:rPr>
              <w:rStyle w:val="Plassholdertekst"/>
            </w:rPr>
            <w:t>[Navn på arbeidsgiver]</w:t>
          </w:r>
        </w:p>
      </w:docPartBody>
    </w:docPart>
    <w:docPart>
      <w:docPartPr>
        <w:name w:val="C1B08DBFB0424822B3441936475082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BB07F4-1247-408D-BC57-F8957A814164}"/>
      </w:docPartPr>
      <w:docPartBody>
        <w:p w:rsidR="00450526" w:rsidRDefault="00787ACB">
          <w:pPr>
            <w:pStyle w:val="C1B08DBFB0424822B344193647508222"/>
          </w:pPr>
          <w:r w:rsidRPr="00233CC6">
            <w:rPr>
              <w:rStyle w:val="Plassholdertekst"/>
            </w:rPr>
            <w:t>[X antall]</w:t>
          </w:r>
        </w:p>
      </w:docPartBody>
    </w:docPart>
    <w:docPart>
      <w:docPartPr>
        <w:name w:val="7BD2AF80F54840A9BBC19205B11B93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235613-E675-4C82-9A18-25ED7E6E9404}"/>
      </w:docPartPr>
      <w:docPartBody>
        <w:p w:rsidR="00450526" w:rsidRDefault="00787ACB">
          <w:pPr>
            <w:pStyle w:val="7BD2AF80F54840A9BBC19205B11B931F"/>
          </w:pPr>
          <w:r w:rsidRPr="00233CC6">
            <w:rPr>
              <w:rStyle w:val="Plassholdertekst"/>
            </w:rPr>
            <w:t>[årstall]</w:t>
          </w:r>
        </w:p>
      </w:docPartBody>
    </w:docPart>
    <w:docPart>
      <w:docPartPr>
        <w:name w:val="259F8331A48D4F4F8DF65A551901B7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728C8C-F741-42A0-B0A8-2DD7FC506B4F}"/>
      </w:docPartPr>
      <w:docPartBody>
        <w:p w:rsidR="00450526" w:rsidRDefault="00787ACB">
          <w:pPr>
            <w:pStyle w:val="259F8331A48D4F4F8DF65A551901B7D2"/>
          </w:pPr>
          <w:r w:rsidRPr="00233CC6">
            <w:rPr>
              <w:rStyle w:val="Plassholdertekst"/>
            </w:rPr>
            <w:t>[dato]</w:t>
          </w:r>
        </w:p>
      </w:docPartBody>
    </w:docPart>
    <w:docPart>
      <w:docPartPr>
        <w:name w:val="34AD4AA10F534C958E7A263C86A00FA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D32053-24D3-45B3-BB3C-204E018127CB}"/>
      </w:docPartPr>
      <w:docPartBody>
        <w:p w:rsidR="00450526" w:rsidRDefault="00787ACB">
          <w:pPr>
            <w:pStyle w:val="34AD4AA10F534C958E7A263C86A00FA4"/>
          </w:pPr>
          <w:r w:rsidRPr="00233CC6">
            <w:rPr>
              <w:rStyle w:val="Plassholdertekst"/>
            </w:rPr>
            <w:t>[dato]</w:t>
          </w:r>
        </w:p>
      </w:docPartBody>
    </w:docPart>
    <w:docPart>
      <w:docPartPr>
        <w:name w:val="3DA206AD81274026941FAA29D37BD7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E172BBC-02BF-4696-829E-21D830768A78}"/>
      </w:docPartPr>
      <w:docPartBody>
        <w:p w:rsidR="00450526" w:rsidRDefault="00787ACB">
          <w:pPr>
            <w:pStyle w:val="3DA206AD81274026941FAA29D37BD73B"/>
          </w:pPr>
          <w:r w:rsidRPr="00233CC6">
            <w:rPr>
              <w:rStyle w:val="Plassholdertekst"/>
            </w:rPr>
            <w:t>[årstall]</w:t>
          </w:r>
        </w:p>
      </w:docPartBody>
    </w:docPart>
    <w:docPart>
      <w:docPartPr>
        <w:name w:val="CAD6283142844074BADA92437633CD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FEEA42-C099-470E-AE7E-3BC8F382FAB1}"/>
      </w:docPartPr>
      <w:docPartBody>
        <w:p w:rsidR="00450526" w:rsidRDefault="00787ACB">
          <w:pPr>
            <w:pStyle w:val="CAD6283142844074BADA92437633CDF4"/>
          </w:pPr>
          <w:r w:rsidRPr="00233CC6">
            <w:rPr>
              <w:rStyle w:val="Plassholdertekst"/>
            </w:rPr>
            <w:t>[X antall]</w:t>
          </w:r>
        </w:p>
      </w:docPartBody>
    </w:docPart>
    <w:docPart>
      <w:docPartPr>
        <w:name w:val="06B24A0BF2564E0B9E2AB40541FE72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E41FFB-6831-4587-AE72-A6CE55F1F6E8}"/>
      </w:docPartPr>
      <w:docPartBody>
        <w:p w:rsidR="00450526" w:rsidRDefault="00787ACB">
          <w:pPr>
            <w:pStyle w:val="06B24A0BF2564E0B9E2AB40541FE7259"/>
          </w:pPr>
          <w:r w:rsidRPr="00233CC6">
            <w:rPr>
              <w:rStyle w:val="Plassholdertekst"/>
            </w:rPr>
            <w:t>[årstall]</w:t>
          </w:r>
        </w:p>
      </w:docPartBody>
    </w:docPart>
    <w:docPart>
      <w:docPartPr>
        <w:name w:val="D1B66200AA1B425C8D1C061A47F8758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EA3E24-BDA7-4399-9FA7-348A49E921BA}"/>
      </w:docPartPr>
      <w:docPartBody>
        <w:p w:rsidR="00450526" w:rsidRDefault="00787ACB">
          <w:pPr>
            <w:pStyle w:val="D1B66200AA1B425C8D1C061A47F87586"/>
          </w:pPr>
          <w:r w:rsidRPr="00233CC6">
            <w:rPr>
              <w:rStyle w:val="Plassholdertekst"/>
            </w:rPr>
            <w:t>[dato]</w:t>
          </w:r>
        </w:p>
      </w:docPartBody>
    </w:docPart>
    <w:docPart>
      <w:docPartPr>
        <w:name w:val="91C6FB2E7B804E48BD795472979B1F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FBE384-0FCD-4271-A832-E9D613CCD84E}"/>
      </w:docPartPr>
      <w:docPartBody>
        <w:p w:rsidR="00450526" w:rsidRDefault="00787ACB">
          <w:pPr>
            <w:pStyle w:val="91C6FB2E7B804E48BD795472979B1FF1"/>
          </w:pPr>
          <w:r w:rsidRPr="00233CC6">
            <w:rPr>
              <w:rStyle w:val="Plassholdertekst"/>
            </w:rPr>
            <w:t>[dato]</w:t>
          </w:r>
        </w:p>
      </w:docPartBody>
    </w:docPart>
    <w:docPart>
      <w:docPartPr>
        <w:name w:val="AB8D2E06929744149F474F82DCE182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30712F6-6DF1-43E1-BFA4-5DC5F78C11C5}"/>
      </w:docPartPr>
      <w:docPartBody>
        <w:p w:rsidR="00450526" w:rsidRDefault="00787ACB">
          <w:pPr>
            <w:pStyle w:val="AB8D2E06929744149F474F82DCE18278"/>
          </w:pPr>
          <w:r w:rsidRPr="00233CC6">
            <w:rPr>
              <w:rStyle w:val="Plassholdertekst"/>
            </w:rPr>
            <w:t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CB"/>
    <w:rsid w:val="00073EC2"/>
    <w:rsid w:val="00450526"/>
    <w:rsid w:val="00612700"/>
    <w:rsid w:val="00787ACB"/>
    <w:rsid w:val="009C29AC"/>
    <w:rsid w:val="00E9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Pr>
      <w:color w:val="000000" w:themeColor="text1"/>
    </w:rPr>
  </w:style>
  <w:style w:type="paragraph" w:customStyle="1" w:styleId="49965A0A1BD64B96A8A65190F0F5F517">
    <w:name w:val="49965A0A1BD64B96A8A65190F0F5F517"/>
  </w:style>
  <w:style w:type="paragraph" w:customStyle="1" w:styleId="7340E58CEF204EA7A13725D48300C3F0">
    <w:name w:val="7340E58CEF204EA7A13725D48300C3F0"/>
  </w:style>
  <w:style w:type="paragraph" w:customStyle="1" w:styleId="C1B08DBFB0424822B344193647508222">
    <w:name w:val="C1B08DBFB0424822B344193647508222"/>
  </w:style>
  <w:style w:type="paragraph" w:customStyle="1" w:styleId="7BD2AF80F54840A9BBC19205B11B931F">
    <w:name w:val="7BD2AF80F54840A9BBC19205B11B931F"/>
  </w:style>
  <w:style w:type="paragraph" w:customStyle="1" w:styleId="259F8331A48D4F4F8DF65A551901B7D2">
    <w:name w:val="259F8331A48D4F4F8DF65A551901B7D2"/>
  </w:style>
  <w:style w:type="paragraph" w:customStyle="1" w:styleId="34AD4AA10F534C958E7A263C86A00FA4">
    <w:name w:val="34AD4AA10F534C958E7A263C86A00FA4"/>
  </w:style>
  <w:style w:type="paragraph" w:customStyle="1" w:styleId="3DA206AD81274026941FAA29D37BD73B">
    <w:name w:val="3DA206AD81274026941FAA29D37BD73B"/>
  </w:style>
  <w:style w:type="paragraph" w:customStyle="1" w:styleId="CAD6283142844074BADA92437633CDF4">
    <w:name w:val="CAD6283142844074BADA92437633CDF4"/>
  </w:style>
  <w:style w:type="paragraph" w:customStyle="1" w:styleId="06B24A0BF2564E0B9E2AB40541FE7259">
    <w:name w:val="06B24A0BF2564E0B9E2AB40541FE7259"/>
  </w:style>
  <w:style w:type="paragraph" w:customStyle="1" w:styleId="D1B66200AA1B425C8D1C061A47F87586">
    <w:name w:val="D1B66200AA1B425C8D1C061A47F87586"/>
  </w:style>
  <w:style w:type="paragraph" w:customStyle="1" w:styleId="91C6FB2E7B804E48BD795472979B1FF1">
    <w:name w:val="91C6FB2E7B804E48BD795472979B1FF1"/>
  </w:style>
  <w:style w:type="paragraph" w:customStyle="1" w:styleId="AB8D2E06929744149F474F82DCE18278">
    <w:name w:val="AB8D2E06929744149F474F82DCE182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12.08.21</Kommentar>
  </documentManagement>
</p:properties>
</file>

<file path=customXml/itemProps1.xml><?xml version="1.0" encoding="utf-8"?>
<ds:datastoreItem xmlns:ds="http://schemas.openxmlformats.org/officeDocument/2006/customXml" ds:itemID="{CCEC484E-FF22-4DCB-ABDD-B9B332F2190C}"/>
</file>

<file path=customXml/itemProps2.xml><?xml version="1.0" encoding="utf-8"?>
<ds:datastoreItem xmlns:ds="http://schemas.openxmlformats.org/officeDocument/2006/customXml" ds:itemID="{6F857C5F-EE69-40C3-9847-B36336043357}"/>
</file>

<file path=customXml/itemProps3.xml><?xml version="1.0" encoding="utf-8"?>
<ds:datastoreItem xmlns:ds="http://schemas.openxmlformats.org/officeDocument/2006/customXml" ds:itemID="{7DDE41ED-C8F6-4475-ACD1-A362FC9A2631}"/>
</file>

<file path=docProps/app.xml><?xml version="1.0" encoding="utf-8"?>
<Properties xmlns="http://schemas.openxmlformats.org/officeDocument/2006/extended-properties" xmlns:vt="http://schemas.openxmlformats.org/officeDocument/2006/docPropsVTypes">
  <Template>C:\Users\rb134\Downloads\Avtale om forskuddsferie eller overføring av ferie - 1013.dotx</Template>
  <TotalTime>3</TotalTime>
  <Pages>2</Pages>
  <Words>326</Words>
  <Characters>1731</Characters>
  <Application>Microsoft Office Word</Application>
  <DocSecurity>0</DocSecurity>
  <Lines>14</Lines>
  <Paragraphs>4</Paragraphs>
  <ScaleCrop>false</ScaleCrop>
  <Company>TeleComputing AS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Annecke Brantsæter Jenssen</dc:creator>
  <cp:keywords/>
  <dc:description/>
  <cp:lastModifiedBy>Nina Nedreaas</cp:lastModifiedBy>
  <cp:revision>5</cp:revision>
  <dcterms:created xsi:type="dcterms:W3CDTF">2021-08-12T11:42:00Z</dcterms:created>
  <dcterms:modified xsi:type="dcterms:W3CDTF">2021-08-12T11:49:00Z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