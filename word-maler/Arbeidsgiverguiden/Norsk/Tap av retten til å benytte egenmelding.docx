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9F1D" w14:textId="77777777" w:rsidR="0043002E" w:rsidRDefault="0043002E" w:rsidP="0043002E">
      <w:r>
        <w:t xml:space="preserve">Arbeidstakers navn: </w:t>
      </w:r>
      <w:sdt>
        <w:sdtPr>
          <w:id w:val="-313256681"/>
          <w:placeholder>
            <w:docPart w:val="2EDD11FD6B7043469B178814FAE20D0E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[Navn på arbeidstaker]</w:t>
          </w:r>
        </w:sdtContent>
      </w:sdt>
    </w:p>
    <w:p w14:paraId="5C99F632" w14:textId="77777777" w:rsidR="0043002E" w:rsidRDefault="0043002E" w:rsidP="0043002E">
      <w:r>
        <w:t xml:space="preserve">Adresse: </w:t>
      </w:r>
      <w:sdt>
        <w:sdtPr>
          <w:id w:val="-1723822546"/>
          <w:placeholder>
            <w:docPart w:val="57518B431060477688ED90EBE36F768F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[Adresse til arbeidstaker]</w:t>
          </w:r>
        </w:sdtContent>
      </w:sdt>
    </w:p>
    <w:p w14:paraId="1986D420" w14:textId="77777777" w:rsidR="0043002E" w:rsidRDefault="0043002E" w:rsidP="0043002E"/>
    <w:p w14:paraId="6484A20B" w14:textId="77777777" w:rsidR="0043002E" w:rsidRDefault="0043002E" w:rsidP="004300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Sted / dato: </w:t>
      </w:r>
      <w:sdt>
        <w:sdtPr>
          <w:id w:val="-1776469641"/>
          <w:placeholder>
            <w:docPart w:val="4B1DEF8467C2419292E8BB4573D15F62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[Sted og dato]</w:t>
          </w:r>
        </w:sdtContent>
      </w:sdt>
    </w:p>
    <w:p w14:paraId="4F4978B4" w14:textId="77777777" w:rsidR="0043002E" w:rsidRDefault="0043002E" w:rsidP="0043002E"/>
    <w:p w14:paraId="50A88322" w14:textId="0B348541" w:rsidR="0043002E" w:rsidRDefault="008A094D" w:rsidP="0043002E">
      <w:pPr>
        <w:pStyle w:val="Overskrift1"/>
      </w:pPr>
      <w:r>
        <w:t>Tap av</w:t>
      </w:r>
      <w:r w:rsidR="0043002E">
        <w:t xml:space="preserve"> retten til å bruke egenmelding ved sykdom</w:t>
      </w:r>
    </w:p>
    <w:p w14:paraId="6BBB7ED9" w14:textId="77777777" w:rsidR="0043002E" w:rsidRDefault="0043002E" w:rsidP="0043002E"/>
    <w:p w14:paraId="12A73968" w14:textId="4191A0FF" w:rsidR="008A094D" w:rsidRDefault="0043002E" w:rsidP="0043002E">
      <w:r>
        <w:t xml:space="preserve">Under henvisning til samtale den </w:t>
      </w:r>
      <w:sdt>
        <w:sdtPr>
          <w:id w:val="-87164774"/>
          <w:placeholder>
            <w:docPart w:val="2EBE783276DF422485C8B1FCD1C38285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[dato]</w:t>
          </w:r>
        </w:sdtContent>
      </w:sdt>
      <w:r>
        <w:t xml:space="preserve"> underrettes du herved om at du for en periode på </w:t>
      </w:r>
      <w:r w:rsidR="008A094D">
        <w:t>seks</w:t>
      </w:r>
      <w:r>
        <w:t xml:space="preserve"> m</w:t>
      </w:r>
      <w:r w:rsidR="008A094D">
        <w:t>å</w:t>
      </w:r>
      <w:r>
        <w:t>n</w:t>
      </w:r>
      <w:r w:rsidR="008A094D">
        <w:t>e</w:t>
      </w:r>
      <w:r>
        <w:t>d</w:t>
      </w:r>
      <w:r w:rsidR="008A094D">
        <w:t>er</w:t>
      </w:r>
      <w:r w:rsidR="00E76FF2">
        <w:t xml:space="preserve"> </w:t>
      </w:r>
      <w:r>
        <w:t>ikke har rett til å benytte egenmelding ved sykefravær.</w:t>
      </w:r>
    </w:p>
    <w:p w14:paraId="092B5206" w14:textId="0A7CA66F" w:rsidR="00E76FF2" w:rsidRDefault="00E76FF2" w:rsidP="0043002E">
      <w:r>
        <w:t xml:space="preserve">Årsaken til tapet av retten er: </w:t>
      </w:r>
    </w:p>
    <w:p w14:paraId="4A31E906" w14:textId="2060A732" w:rsidR="008A094D" w:rsidRDefault="00E76FF2" w:rsidP="00D42160">
      <w:pPr>
        <w:pStyle w:val="Listeavsnitt"/>
        <w:numPr>
          <w:ilvl w:val="0"/>
          <w:numId w:val="1"/>
        </w:numPr>
      </w:pPr>
      <w:r>
        <w:t xml:space="preserve">Alternativ 1: Du har benyttet fire følgende egenmeldingstilfeller i løpet av en periode på tolv måneder; </w:t>
      </w:r>
      <w:sdt>
        <w:sdtPr>
          <w:id w:val="1222636700"/>
          <w:placeholder>
            <w:docPart w:val="26389EF8570F4AAEB8EA238BA965440F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[dato]</w:t>
          </w:r>
        </w:sdtContent>
      </w:sdt>
      <w:r>
        <w:t xml:space="preserve">, </w:t>
      </w:r>
      <w:sdt>
        <w:sdtPr>
          <w:id w:val="107323151"/>
          <w:placeholder>
            <w:docPart w:val="A08062F7EBA9483EB670AB582167E110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[dato]</w:t>
          </w:r>
        </w:sdtContent>
      </w:sdt>
      <w:r>
        <w:t xml:space="preserve">, </w:t>
      </w:r>
      <w:sdt>
        <w:sdtPr>
          <w:id w:val="1557665165"/>
          <w:placeholder>
            <w:docPart w:val="79865DC6FDC7445DB0F9C90E9672983C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[dato]</w:t>
          </w:r>
        </w:sdtContent>
      </w:sdt>
      <w:r>
        <w:t xml:space="preserve"> og</w:t>
      </w:r>
      <w:r w:rsidRPr="00E76FF2">
        <w:t xml:space="preserve"> </w:t>
      </w:r>
      <w:sdt>
        <w:sdtPr>
          <w:id w:val="-1532488631"/>
          <w:placeholder>
            <w:docPart w:val="9EE316B10E5F4E7C815BCC0440269706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[dato]</w:t>
          </w:r>
        </w:sdtContent>
      </w:sdt>
      <w:r>
        <w:t>. Folketrygdloven § 8-27 bokstav a.</w:t>
      </w:r>
    </w:p>
    <w:p w14:paraId="12FE4053" w14:textId="3BE5E567" w:rsidR="0043002E" w:rsidRDefault="00E76FF2" w:rsidP="008A094D">
      <w:pPr>
        <w:pStyle w:val="Listeavsnitt"/>
        <w:numPr>
          <w:ilvl w:val="0"/>
          <w:numId w:val="1"/>
        </w:numPr>
      </w:pPr>
      <w:r>
        <w:t>Alternativ 2: Vi har r</w:t>
      </w:r>
      <w:r w:rsidR="008A094D">
        <w:t>imelig grunn til å tro at fraværet</w:t>
      </w:r>
      <w:r>
        <w:t xml:space="preserve"> </w:t>
      </w:r>
      <w:sdt>
        <w:sdtPr>
          <w:id w:val="1897161990"/>
          <w:placeholder>
            <w:docPart w:val="CF8C065711BE447A974FCF8B283F5629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[dato]</w:t>
          </w:r>
        </w:sdtContent>
      </w:sdt>
      <w:r w:rsidR="008A094D">
        <w:t xml:space="preserve"> ikke skyldes sykdom</w:t>
      </w:r>
      <w:r>
        <w:t>. F</w:t>
      </w:r>
      <w:r w:rsidR="0043002E">
        <w:t>olketrygdloven § 8-27 bokstav</w:t>
      </w:r>
      <w:r w:rsidR="008A094D">
        <w:t xml:space="preserve"> </w:t>
      </w:r>
      <w:r w:rsidR="0043002E">
        <w:t>b.</w:t>
      </w:r>
    </w:p>
    <w:p w14:paraId="3EF65C6F" w14:textId="6E1476C5" w:rsidR="0043002E" w:rsidRDefault="0043002E" w:rsidP="0043002E">
      <w:r>
        <w:t xml:space="preserve">Dette innebærer at du </w:t>
      </w:r>
      <w:r w:rsidR="008A094D">
        <w:t xml:space="preserve">i perioden fra [dato] til [dato] </w:t>
      </w:r>
      <w:r>
        <w:t>ved sykdom:</w:t>
      </w:r>
    </w:p>
    <w:p w14:paraId="0C44F594" w14:textId="77777777" w:rsidR="0043002E" w:rsidRDefault="0043002E" w:rsidP="0043002E">
      <w:r>
        <w:t>1.</w:t>
      </w:r>
      <w:r>
        <w:tab/>
        <w:t>må melde fra til virksomheten første fraværsdag,</w:t>
      </w:r>
    </w:p>
    <w:p w14:paraId="09E0A8B8" w14:textId="094451C5" w:rsidR="0043002E" w:rsidRDefault="0043002E" w:rsidP="0043002E">
      <w:r>
        <w:t>2.</w:t>
      </w:r>
      <w:r>
        <w:tab/>
        <w:t xml:space="preserve">må søke lege første fraværsdag. Sykmelding </w:t>
      </w:r>
      <w:r w:rsidR="008A094D">
        <w:t>sendes arbeidsgiver elektronis</w:t>
      </w:r>
      <w:r w:rsidR="00E76FF2">
        <w:t>k og uten opphold.</w:t>
      </w:r>
    </w:p>
    <w:p w14:paraId="0AB5561E" w14:textId="77777777" w:rsidR="0043002E" w:rsidRDefault="0043002E" w:rsidP="0043002E">
      <w:r>
        <w:t>Dersom dette ikke blir overholdt, kan retten til sykepenger falle bort. Fraværet kan også bli betraktet som skoft og bli behandlet som disiplinærsak.</w:t>
      </w:r>
    </w:p>
    <w:p w14:paraId="69B56402" w14:textId="1809E773" w:rsidR="0043002E" w:rsidRDefault="0043002E" w:rsidP="0043002E">
      <w:r>
        <w:t xml:space="preserve">Virksomheten vil om </w:t>
      </w:r>
      <w:r w:rsidR="008A094D">
        <w:t>seks</w:t>
      </w:r>
      <w:r>
        <w:t xml:space="preserve"> måneder vurdere om det fortsatt er grunnlag for å opprettholde dette vedtaket.</w:t>
      </w:r>
    </w:p>
    <w:p w14:paraId="6ECA99E2" w14:textId="77777777" w:rsidR="0043002E" w:rsidRDefault="0043002E" w:rsidP="0043002E"/>
    <w:p w14:paraId="6D7E6849" w14:textId="2077D545" w:rsidR="0043002E" w:rsidRDefault="0043002E" w:rsidP="0043002E">
      <w:r>
        <w:t>_______________</w:t>
      </w:r>
      <w:r w:rsidR="008B30CB">
        <w:t>__</w:t>
      </w:r>
      <w:r>
        <w:t>_______</w:t>
      </w:r>
    </w:p>
    <w:p w14:paraId="2573BC05" w14:textId="4289A02E" w:rsidR="0043002E" w:rsidRDefault="0043002E" w:rsidP="0043002E">
      <w:r>
        <w:t>Arbeidsgivers underskrift</w:t>
      </w:r>
    </w:p>
    <w:p w14:paraId="5F4EA3B6" w14:textId="77777777" w:rsidR="008B30CB" w:rsidRDefault="008B30CB" w:rsidP="0043002E"/>
    <w:p w14:paraId="659F9206" w14:textId="303D80F9" w:rsidR="0043002E" w:rsidRDefault="0043002E" w:rsidP="0043002E">
      <w:r>
        <w:t xml:space="preserve">Mottatt     Sted / dato:  </w:t>
      </w:r>
      <w:sdt>
        <w:sdtPr>
          <w:id w:val="-682591033"/>
          <w:placeholder>
            <w:docPart w:val="9B5AD8F917824D4EA64AD23081361C7B"/>
          </w:placeholder>
          <w:showingPlcHdr/>
          <w:text/>
        </w:sdtPr>
        <w:sdtEndPr/>
        <w:sdtContent>
          <w:r w:rsidRPr="00512D70">
            <w:rPr>
              <w:rStyle w:val="Plassholdertekst"/>
              <w:highlight w:val="lightGray"/>
            </w:rPr>
            <w:t>[Sted og dato]</w:t>
          </w:r>
        </w:sdtContent>
      </w:sdt>
      <w:r>
        <w:t xml:space="preserve">      </w:t>
      </w:r>
    </w:p>
    <w:p w14:paraId="6D9924FE" w14:textId="77777777" w:rsidR="008B30CB" w:rsidRDefault="008B30CB" w:rsidP="0043002E"/>
    <w:p w14:paraId="35B1E12C" w14:textId="66EB57EE" w:rsidR="0043002E" w:rsidRDefault="0043002E" w:rsidP="0043002E">
      <w:r>
        <w:t>_____________</w:t>
      </w:r>
      <w:r w:rsidR="008B30CB">
        <w:t>___</w:t>
      </w:r>
      <w:r>
        <w:t>________</w:t>
      </w:r>
    </w:p>
    <w:p w14:paraId="04182B88" w14:textId="221D4700" w:rsidR="00AC5A19" w:rsidRPr="0043002E" w:rsidRDefault="0042309F" w:rsidP="0043002E">
      <w:r>
        <w:t>Arbeidstakers underskrif</w:t>
      </w:r>
      <w:r w:rsidR="008A094D">
        <w:t>t</w:t>
      </w:r>
    </w:p>
    <w:sectPr w:rsidR="00AC5A19" w:rsidRPr="0043002E" w:rsidSect="005349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104D7" w14:textId="77777777" w:rsidR="00176260" w:rsidRDefault="00176260">
      <w:pPr>
        <w:spacing w:after="0" w:line="240" w:lineRule="auto"/>
      </w:pPr>
      <w:r>
        <w:separator/>
      </w:r>
    </w:p>
  </w:endnote>
  <w:endnote w:type="continuationSeparator" w:id="0">
    <w:p w14:paraId="05F02ECC" w14:textId="77777777" w:rsidR="00176260" w:rsidRDefault="00176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0B0F7" w14:textId="77777777" w:rsidR="00121DE0" w:rsidRDefault="0017626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832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AB0CB54" w14:textId="77777777" w:rsidR="00336250" w:rsidRDefault="0042309F" w:rsidP="00865C69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5A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5A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Bortfall om retten til å bruke egenmelding ved sykdom – 1023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45E4" w14:textId="77777777" w:rsidR="00121DE0" w:rsidRDefault="0017626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4C03B" w14:textId="77777777" w:rsidR="00176260" w:rsidRDefault="00176260">
      <w:pPr>
        <w:spacing w:after="0" w:line="240" w:lineRule="auto"/>
      </w:pPr>
      <w:r>
        <w:separator/>
      </w:r>
    </w:p>
  </w:footnote>
  <w:footnote w:type="continuationSeparator" w:id="0">
    <w:p w14:paraId="1F37C5DC" w14:textId="77777777" w:rsidR="00176260" w:rsidRDefault="00176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69B10" w14:textId="77777777" w:rsidR="00121DE0" w:rsidRDefault="00176260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991D9" w14:textId="77777777" w:rsidR="00121DE0" w:rsidRDefault="00176260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B4010" w14:textId="77777777" w:rsidR="00121DE0" w:rsidRDefault="00176260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16E29"/>
    <w:multiLevelType w:val="hybridMultilevel"/>
    <w:tmpl w:val="F93AF264"/>
    <w:lvl w:ilvl="0" w:tplc="B6D20A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A3B"/>
    <w:rsid w:val="00106C85"/>
    <w:rsid w:val="00176260"/>
    <w:rsid w:val="003F5A3B"/>
    <w:rsid w:val="0042309F"/>
    <w:rsid w:val="0043002E"/>
    <w:rsid w:val="00647FA3"/>
    <w:rsid w:val="008A094D"/>
    <w:rsid w:val="008B30CB"/>
    <w:rsid w:val="00AC5A19"/>
    <w:rsid w:val="00D42160"/>
    <w:rsid w:val="00E7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41A98"/>
  <w15:docId w15:val="{81EEB252-E4D2-45CE-8779-CA63E95F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2E"/>
  </w:style>
  <w:style w:type="paragraph" w:styleId="Overskrift1">
    <w:name w:val="heading 1"/>
    <w:basedOn w:val="Normal"/>
    <w:next w:val="Normal"/>
    <w:link w:val="Overskrift1Tegn"/>
    <w:uiPriority w:val="9"/>
    <w:qFormat/>
    <w:rsid w:val="0043002E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43002E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43002E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43002E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3002E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3002E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3002E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43002E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Ingenmellomrom">
    <w:name w:val="No Spacing"/>
    <w:uiPriority w:val="1"/>
    <w:rsid w:val="0043002E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rsid w:val="0043002E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rsid w:val="0043002E"/>
    <w:rPr>
      <w:b/>
      <w:bCs/>
      <w:i/>
      <w:iCs/>
      <w:color w:val="4F81BD" w:themeColor="accent1"/>
    </w:rPr>
  </w:style>
  <w:style w:type="paragraph" w:styleId="Sitat">
    <w:name w:val="Quote"/>
    <w:basedOn w:val="Normal"/>
    <w:next w:val="Normal"/>
    <w:link w:val="SitatTegn"/>
    <w:uiPriority w:val="29"/>
    <w:rsid w:val="0043002E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43002E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rsid w:val="004300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3002E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rsid w:val="0043002E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rsid w:val="0043002E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rsid w:val="0043002E"/>
    <w:rPr>
      <w:b/>
      <w:bCs/>
      <w:smallCaps/>
      <w:spacing w:val="5"/>
    </w:rPr>
  </w:style>
  <w:style w:type="paragraph" w:styleId="Listeavsnitt">
    <w:name w:val="List Paragraph"/>
    <w:basedOn w:val="Normal"/>
    <w:uiPriority w:val="34"/>
    <w:rsid w:val="0043002E"/>
    <w:pPr>
      <w:ind w:left="720"/>
      <w:contextualSpacing/>
    </w:pPr>
  </w:style>
  <w:style w:type="paragraph" w:styleId="Bunntekst">
    <w:name w:val="footer"/>
    <w:basedOn w:val="Normal"/>
    <w:link w:val="BunntekstTegn"/>
    <w:uiPriority w:val="99"/>
    <w:unhideWhenUsed/>
    <w:qFormat/>
    <w:rsid w:val="0043002E"/>
    <w:pPr>
      <w:tabs>
        <w:tab w:val="center" w:pos="4513"/>
        <w:tab w:val="right" w:pos="9026"/>
      </w:tabs>
      <w:spacing w:after="0" w:line="240" w:lineRule="auto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43002E"/>
    <w:rPr>
      <w:i/>
      <w:sz w:val="18"/>
    </w:rPr>
  </w:style>
  <w:style w:type="character" w:styleId="Plassholdertekst">
    <w:name w:val="Placeholder Text"/>
    <w:basedOn w:val="Standardskriftforavsnitt"/>
    <w:uiPriority w:val="99"/>
    <w:rsid w:val="0043002E"/>
    <w:rPr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43002E"/>
    <w:pPr>
      <w:tabs>
        <w:tab w:val="center" w:pos="4513"/>
        <w:tab w:val="right" w:pos="9026"/>
      </w:tabs>
      <w:spacing w:after="0" w:line="240" w:lineRule="auto"/>
      <w:jc w:val="both"/>
    </w:pPr>
  </w:style>
  <w:style w:type="character" w:customStyle="1" w:styleId="TopptekstTegn">
    <w:name w:val="Topptekst Tegn"/>
    <w:basedOn w:val="Standardskriftforavsnitt"/>
    <w:link w:val="Topptekst"/>
    <w:uiPriority w:val="99"/>
    <w:rsid w:val="0043002E"/>
  </w:style>
  <w:style w:type="paragraph" w:styleId="Bobletekst">
    <w:name w:val="Balloon Text"/>
    <w:basedOn w:val="Normal"/>
    <w:link w:val="BobletekstTegn"/>
    <w:uiPriority w:val="99"/>
    <w:semiHidden/>
    <w:unhideWhenUsed/>
    <w:rsid w:val="00430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4300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140\AppData\Local\Microsoft\Windows\INetCache\IE\AR8UEERO\Bortfall%20av%20retten%20til%20&#229;%20bruke%20egenmelding%20ved%20sykdom%20-%20102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D11FD6B7043469B178814FAE20D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54C729-A4F4-4C68-90B5-07A9393F7010}"/>
      </w:docPartPr>
      <w:docPartBody>
        <w:p w:rsidR="00705501" w:rsidRDefault="00705501">
          <w:pPr>
            <w:pStyle w:val="2EDD11FD6B7043469B178814FAE20D0E"/>
          </w:pPr>
          <w:r w:rsidRPr="008055B0">
            <w:rPr>
              <w:rStyle w:val="Plassholdertekst"/>
            </w:rPr>
            <w:t>[Navn på arbeidstaker]</w:t>
          </w:r>
        </w:p>
      </w:docPartBody>
    </w:docPart>
    <w:docPart>
      <w:docPartPr>
        <w:name w:val="57518B431060477688ED90EBE36F768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1C6044E-F20F-4063-9737-097E60F35CED}"/>
      </w:docPartPr>
      <w:docPartBody>
        <w:p w:rsidR="00705501" w:rsidRDefault="00705501">
          <w:pPr>
            <w:pStyle w:val="57518B431060477688ED90EBE36F768F"/>
          </w:pPr>
          <w:r w:rsidRPr="008055B0">
            <w:rPr>
              <w:rStyle w:val="Plassholdertekst"/>
            </w:rPr>
            <w:t>[Adresse til arbeidstaker]</w:t>
          </w:r>
        </w:p>
      </w:docPartBody>
    </w:docPart>
    <w:docPart>
      <w:docPartPr>
        <w:name w:val="4B1DEF8467C2419292E8BB4573D15F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3A553F-9F80-4BC9-B2CF-D6680ECE2522}"/>
      </w:docPartPr>
      <w:docPartBody>
        <w:p w:rsidR="00705501" w:rsidRDefault="00705501">
          <w:pPr>
            <w:pStyle w:val="4B1DEF8467C2419292E8BB4573D15F62"/>
          </w:pPr>
          <w:r w:rsidRPr="008055B0">
            <w:rPr>
              <w:rStyle w:val="Plassholdertekst"/>
            </w:rPr>
            <w:t>[Sted og dato]</w:t>
          </w:r>
        </w:p>
      </w:docPartBody>
    </w:docPart>
    <w:docPart>
      <w:docPartPr>
        <w:name w:val="2EBE783276DF422485C8B1FCD1C382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DFF824B-761C-446B-9AFE-F4847C757550}"/>
      </w:docPartPr>
      <w:docPartBody>
        <w:p w:rsidR="00705501" w:rsidRDefault="00705501">
          <w:pPr>
            <w:pStyle w:val="2EBE783276DF422485C8B1FCD1C38285"/>
          </w:pPr>
          <w:r w:rsidRPr="008055B0">
            <w:rPr>
              <w:rStyle w:val="Plassholdertekst"/>
            </w:rPr>
            <w:t>[dato]</w:t>
          </w:r>
        </w:p>
      </w:docPartBody>
    </w:docPart>
    <w:docPart>
      <w:docPartPr>
        <w:name w:val="9B5AD8F917824D4EA64AD23081361C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379B66-B17E-4A32-B683-8C2DD57174E9}"/>
      </w:docPartPr>
      <w:docPartBody>
        <w:p w:rsidR="00705501" w:rsidRDefault="00705501">
          <w:pPr>
            <w:pStyle w:val="9B5AD8F917824D4EA64AD23081361C7B"/>
          </w:pPr>
          <w:r w:rsidRPr="008055B0">
            <w:rPr>
              <w:rStyle w:val="Plassholdertekst"/>
            </w:rPr>
            <w:t>[Sted og dato]</w:t>
          </w:r>
        </w:p>
      </w:docPartBody>
    </w:docPart>
    <w:docPart>
      <w:docPartPr>
        <w:name w:val="26389EF8570F4AAEB8EA238BA965440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42BD49-9EEE-487C-A7BE-DF196A2FF109}"/>
      </w:docPartPr>
      <w:docPartBody>
        <w:p w:rsidR="00A54272" w:rsidRDefault="00B07985" w:rsidP="00B07985">
          <w:pPr>
            <w:pStyle w:val="26389EF8570F4AAEB8EA238BA965440F"/>
          </w:pPr>
          <w:r w:rsidRPr="008055B0">
            <w:rPr>
              <w:rStyle w:val="Plassholdertekst"/>
            </w:rPr>
            <w:t>[dato]</w:t>
          </w:r>
        </w:p>
      </w:docPartBody>
    </w:docPart>
    <w:docPart>
      <w:docPartPr>
        <w:name w:val="A08062F7EBA9483EB670AB582167E1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762648-49A8-43D8-BDE5-73903BDD19BD}"/>
      </w:docPartPr>
      <w:docPartBody>
        <w:p w:rsidR="00A54272" w:rsidRDefault="00B07985" w:rsidP="00B07985">
          <w:pPr>
            <w:pStyle w:val="A08062F7EBA9483EB670AB582167E110"/>
          </w:pPr>
          <w:r w:rsidRPr="008055B0">
            <w:rPr>
              <w:rStyle w:val="Plassholdertekst"/>
            </w:rPr>
            <w:t>[dato]</w:t>
          </w:r>
        </w:p>
      </w:docPartBody>
    </w:docPart>
    <w:docPart>
      <w:docPartPr>
        <w:name w:val="79865DC6FDC7445DB0F9C90E9672983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7CC483-1288-4EEC-A9B3-0A8E96BBF715}"/>
      </w:docPartPr>
      <w:docPartBody>
        <w:p w:rsidR="00A54272" w:rsidRDefault="00B07985" w:rsidP="00B07985">
          <w:pPr>
            <w:pStyle w:val="79865DC6FDC7445DB0F9C90E9672983C"/>
          </w:pPr>
          <w:r w:rsidRPr="008055B0">
            <w:rPr>
              <w:rStyle w:val="Plassholdertekst"/>
            </w:rPr>
            <w:t>[dato]</w:t>
          </w:r>
        </w:p>
      </w:docPartBody>
    </w:docPart>
    <w:docPart>
      <w:docPartPr>
        <w:name w:val="9EE316B10E5F4E7C815BCC044026970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D08202C-9A34-4C2E-919A-D0B5357A5720}"/>
      </w:docPartPr>
      <w:docPartBody>
        <w:p w:rsidR="00A54272" w:rsidRDefault="00B07985" w:rsidP="00B07985">
          <w:pPr>
            <w:pStyle w:val="9EE316B10E5F4E7C815BCC0440269706"/>
          </w:pPr>
          <w:r w:rsidRPr="008055B0">
            <w:rPr>
              <w:rStyle w:val="Plassholdertekst"/>
            </w:rPr>
            <w:t>[dato]</w:t>
          </w:r>
        </w:p>
      </w:docPartBody>
    </w:docPart>
    <w:docPart>
      <w:docPartPr>
        <w:name w:val="CF8C065711BE447A974FCF8B283F56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634838-E44C-4D54-8246-6E6A0B2507F7}"/>
      </w:docPartPr>
      <w:docPartBody>
        <w:p w:rsidR="00A54272" w:rsidRDefault="00B07985" w:rsidP="00B07985">
          <w:pPr>
            <w:pStyle w:val="CF8C065711BE447A974FCF8B283F5629"/>
          </w:pPr>
          <w:r w:rsidRPr="008055B0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1"/>
    <w:rsid w:val="000362EC"/>
    <w:rsid w:val="003F3247"/>
    <w:rsid w:val="00705501"/>
    <w:rsid w:val="00A54272"/>
    <w:rsid w:val="00B0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B07985"/>
    <w:rPr>
      <w:color w:val="000000" w:themeColor="text1"/>
    </w:rPr>
  </w:style>
  <w:style w:type="paragraph" w:customStyle="1" w:styleId="2EDD11FD6B7043469B178814FAE20D0E">
    <w:name w:val="2EDD11FD6B7043469B178814FAE20D0E"/>
  </w:style>
  <w:style w:type="paragraph" w:customStyle="1" w:styleId="57518B431060477688ED90EBE36F768F">
    <w:name w:val="57518B431060477688ED90EBE36F768F"/>
  </w:style>
  <w:style w:type="paragraph" w:customStyle="1" w:styleId="4B1DEF8467C2419292E8BB4573D15F62">
    <w:name w:val="4B1DEF8467C2419292E8BB4573D15F62"/>
  </w:style>
  <w:style w:type="paragraph" w:customStyle="1" w:styleId="2EBE783276DF422485C8B1FCD1C38285">
    <w:name w:val="2EBE783276DF422485C8B1FCD1C38285"/>
  </w:style>
  <w:style w:type="paragraph" w:customStyle="1" w:styleId="9B5AD8F917824D4EA64AD23081361C7B">
    <w:name w:val="9B5AD8F917824D4EA64AD23081361C7B"/>
  </w:style>
  <w:style w:type="paragraph" w:customStyle="1" w:styleId="26389EF8570F4AAEB8EA238BA965440F">
    <w:name w:val="26389EF8570F4AAEB8EA238BA965440F"/>
    <w:rsid w:val="00B07985"/>
  </w:style>
  <w:style w:type="paragraph" w:customStyle="1" w:styleId="A08062F7EBA9483EB670AB582167E110">
    <w:name w:val="A08062F7EBA9483EB670AB582167E110"/>
    <w:rsid w:val="00B07985"/>
  </w:style>
  <w:style w:type="paragraph" w:customStyle="1" w:styleId="79865DC6FDC7445DB0F9C90E9672983C">
    <w:name w:val="79865DC6FDC7445DB0F9C90E9672983C"/>
    <w:rsid w:val="00B07985"/>
  </w:style>
  <w:style w:type="paragraph" w:customStyle="1" w:styleId="9EE316B10E5F4E7C815BCC0440269706">
    <w:name w:val="9EE316B10E5F4E7C815BCC0440269706"/>
    <w:rsid w:val="00B07985"/>
  </w:style>
  <w:style w:type="paragraph" w:customStyle="1" w:styleId="CF8C065711BE447A974FCF8B283F5629">
    <w:name w:val="CF8C065711BE447A974FCF8B283F5629"/>
    <w:rsid w:val="00B079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25.08.21</Kommentar>
  </documentManagement>
</p:properties>
</file>

<file path=customXml/itemProps1.xml><?xml version="1.0" encoding="utf-8"?>
<ds:datastoreItem xmlns:ds="http://schemas.openxmlformats.org/officeDocument/2006/customXml" ds:itemID="{75366A0A-2399-495D-A530-82A16B98A279}"/>
</file>

<file path=customXml/itemProps2.xml><?xml version="1.0" encoding="utf-8"?>
<ds:datastoreItem xmlns:ds="http://schemas.openxmlformats.org/officeDocument/2006/customXml" ds:itemID="{2BC6C399-4BD3-4698-BB0E-CC3115CAB6EF}"/>
</file>

<file path=customXml/itemProps3.xml><?xml version="1.0" encoding="utf-8"?>
<ds:datastoreItem xmlns:ds="http://schemas.openxmlformats.org/officeDocument/2006/customXml" ds:itemID="{E77DA101-7C8E-4DE4-B584-48A6E596A522}"/>
</file>

<file path=docProps/app.xml><?xml version="1.0" encoding="utf-8"?>
<Properties xmlns="http://schemas.openxmlformats.org/officeDocument/2006/extended-properties" xmlns:vt="http://schemas.openxmlformats.org/officeDocument/2006/docPropsVTypes">
  <Template>C:\Users\rb140\AppData\Local\Microsoft\Windows\INetCache\IE\AR8UEERO\Bortfall av retten til å bruke egenmelding ved sykdom - 1023.dotx</Template>
  <TotalTime>1</TotalTime>
  <Pages>1</Pages>
  <Words>204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TeleComputing AS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Stine Karlsen</dc:creator>
  <cp:keywords/>
  <dc:description/>
  <cp:lastModifiedBy>Nina Nedreaas</cp:lastModifiedBy>
  <cp:revision>2</cp:revision>
  <dcterms:created xsi:type="dcterms:W3CDTF">2021-08-25T11:41:00Z</dcterms:created>
  <dcterms:modified xsi:type="dcterms:W3CDTF">2021-08-25T11:41:00Z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