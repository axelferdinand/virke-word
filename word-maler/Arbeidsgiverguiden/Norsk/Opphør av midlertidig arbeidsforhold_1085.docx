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5DA8C" w14:textId="77777777" w:rsidR="007C3F5B" w:rsidRDefault="007C3F5B" w:rsidP="007C3F5B">
      <w:r>
        <w:t xml:space="preserve">Arbeidstakers navn: </w:t>
      </w:r>
      <w:sdt>
        <w:sdtPr>
          <w:id w:val="-2003493558"/>
          <w:placeholder>
            <w:docPart w:val="1217C725FF73114C97D5C689E989A237"/>
          </w:placeholder>
          <w:showingPlcHdr/>
          <w:text/>
        </w:sdtPr>
        <w:sdtEndPr/>
        <w:sdtContent>
          <w:r w:rsidRPr="00AE3691">
            <w:rPr>
              <w:rStyle w:val="Plassholdertekst"/>
              <w:highlight w:val="lightGray"/>
            </w:rPr>
            <w:t>[Navn på arbeidstaker]</w:t>
          </w:r>
        </w:sdtContent>
      </w:sdt>
    </w:p>
    <w:p w14:paraId="0A8E335C" w14:textId="77777777" w:rsidR="007C3F5B" w:rsidRDefault="007C3F5B" w:rsidP="007C3F5B">
      <w:r>
        <w:t xml:space="preserve">Adresse: </w:t>
      </w:r>
      <w:sdt>
        <w:sdtPr>
          <w:id w:val="1314218371"/>
          <w:placeholder>
            <w:docPart w:val="854F81671ABDD74B865D2F3FE1542F9F"/>
          </w:placeholder>
          <w:showingPlcHdr/>
          <w:text/>
        </w:sdtPr>
        <w:sdtEndPr/>
        <w:sdtContent>
          <w:r w:rsidRPr="00AE3691">
            <w:rPr>
              <w:rStyle w:val="Plassholdertekst"/>
              <w:highlight w:val="lightGray"/>
            </w:rPr>
            <w:t>[Arbeidstakers adresse]</w:t>
          </w:r>
        </w:sdtContent>
      </w:sdt>
    </w:p>
    <w:p w14:paraId="0C5505B3" w14:textId="77777777" w:rsidR="007C3F5B" w:rsidRDefault="007C3F5B" w:rsidP="007C3F5B"/>
    <w:p w14:paraId="34C85D20" w14:textId="77777777" w:rsidR="007C3F5B" w:rsidRDefault="007C3F5B" w:rsidP="007C3F5B"/>
    <w:p w14:paraId="05A957D7" w14:textId="77777777" w:rsidR="007C3F5B" w:rsidRDefault="007C3F5B" w:rsidP="007C3F5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Sted/Dato: </w:t>
      </w:r>
      <w:sdt>
        <w:sdtPr>
          <w:id w:val="1388074259"/>
          <w:placeholder>
            <w:docPart w:val="B0BEA06ACE06A444807B6F37E79ADF23"/>
          </w:placeholder>
          <w:showingPlcHdr/>
          <w:text/>
        </w:sdtPr>
        <w:sdtEndPr/>
        <w:sdtContent>
          <w:r w:rsidRPr="00AE3691">
            <w:rPr>
              <w:rStyle w:val="Plassholdertekst"/>
              <w:highlight w:val="lightGray"/>
            </w:rPr>
            <w:t>[Sted og dato]</w:t>
          </w:r>
        </w:sdtContent>
      </w:sdt>
      <w:r>
        <w:tab/>
      </w:r>
    </w:p>
    <w:p w14:paraId="4C9B83F5" w14:textId="77777777" w:rsidR="007C3F5B" w:rsidRDefault="007C3F5B" w:rsidP="007C3F5B"/>
    <w:p w14:paraId="05223855" w14:textId="77777777" w:rsidR="007C3F5B" w:rsidRDefault="007C3F5B" w:rsidP="007C3F5B">
      <w:pPr>
        <w:pStyle w:val="Overskrift1"/>
      </w:pPr>
      <w:r>
        <w:t>Melding om opphør av midlertidig arbeidsforhold</w:t>
      </w:r>
    </w:p>
    <w:p w14:paraId="0CD7BEB1" w14:textId="77777777" w:rsidR="007C3F5B" w:rsidRDefault="007C3F5B" w:rsidP="007C3F5B"/>
    <w:p w14:paraId="4BBB4D6A" w14:textId="77777777" w:rsidR="007C3F5B" w:rsidRDefault="007C3F5B" w:rsidP="007C3F5B">
      <w:r>
        <w:t xml:space="preserve">Du er ansatt hos oss som midlertidig </w:t>
      </w:r>
      <w:sdt>
        <w:sdtPr>
          <w:rPr>
            <w:highlight w:val="lightGray"/>
          </w:rPr>
          <w:id w:val="351841011"/>
          <w:placeholder>
            <w:docPart w:val="6D1F232001F0E9408069DB0B65F81FB4"/>
          </w:placeholder>
          <w:text/>
        </w:sdtPr>
        <w:sdtEndPr/>
        <w:sdtContent>
          <w:r w:rsidRPr="00AE3691">
            <w:rPr>
              <w:highlight w:val="lightGray"/>
            </w:rPr>
            <w:t>ansatt/vikar/på åremål</w:t>
          </w:r>
        </w:sdtContent>
      </w:sdt>
      <w:r>
        <w:t xml:space="preserve"> (stryk det som ikke passer)</w:t>
      </w:r>
    </w:p>
    <w:p w14:paraId="6B95AF6D" w14:textId="0995F4B8" w:rsidR="007C3F5B" w:rsidRDefault="007C3F5B" w:rsidP="007C3F5B">
      <w:r>
        <w:t xml:space="preserve">Ifølge arbeidsmiljøloven </w:t>
      </w:r>
      <w:r w:rsidRPr="00B56C9A">
        <w:rPr>
          <w:i/>
          <w:iCs/>
        </w:rPr>
        <w:t xml:space="preserve">§ 14-9 </w:t>
      </w:r>
      <w:r w:rsidR="00B56C9A" w:rsidRPr="00B56C9A">
        <w:rPr>
          <w:i/>
          <w:iCs/>
        </w:rPr>
        <w:t>femte ledd</w:t>
      </w:r>
      <w:r w:rsidR="00B56C9A">
        <w:t xml:space="preserve"> </w:t>
      </w:r>
      <w:r>
        <w:t>plikter arbeidsgiver å gi skriftlig varsel om tidspunktet for fratreden senest en måned før fratredelsestidspunktet dersom arbeidstaker har vært ansatt mer enn ett år.</w:t>
      </w:r>
    </w:p>
    <w:p w14:paraId="6877D338" w14:textId="77777777" w:rsidR="007C3F5B" w:rsidRDefault="007C3F5B" w:rsidP="007C3F5B">
      <w:r>
        <w:t xml:space="preserve">Du meddeles herved at ditt arbeidsforhold opphører fra og med: </w:t>
      </w:r>
      <w:sdt>
        <w:sdtPr>
          <w:rPr>
            <w:highlight w:val="lightGray"/>
          </w:rPr>
          <w:id w:val="1380985594"/>
          <w:placeholder>
            <w:docPart w:val="889DBA8A8BFC1640977F4C860BDB14EE"/>
          </w:placeholder>
          <w:text/>
        </w:sdtPr>
        <w:sdtEndPr/>
        <w:sdtContent>
          <w:r w:rsidRPr="00AE3691">
            <w:rPr>
              <w:highlight w:val="lightGray"/>
            </w:rPr>
            <w:t>dato</w:t>
          </w:r>
        </w:sdtContent>
      </w:sdt>
      <w:r>
        <w:t>.</w:t>
      </w:r>
    </w:p>
    <w:p w14:paraId="57EEF777" w14:textId="77777777" w:rsidR="007C3F5B" w:rsidRDefault="007C3F5B" w:rsidP="007C3F5B"/>
    <w:p w14:paraId="05986E32" w14:textId="77777777" w:rsidR="007C3F5B" w:rsidRDefault="007C3F5B" w:rsidP="007C3F5B">
      <w:r>
        <w:t>Med vennlig hilsen</w:t>
      </w:r>
    </w:p>
    <w:sdt>
      <w:sdtPr>
        <w:rPr>
          <w:highlight w:val="lightGray"/>
        </w:rPr>
        <w:id w:val="48661553"/>
        <w:placeholder>
          <w:docPart w:val="4F817E2629DDD54C9F4A07A4CB2239EF"/>
        </w:placeholder>
        <w:text/>
      </w:sdtPr>
      <w:sdtEndPr/>
      <w:sdtContent>
        <w:p w14:paraId="43C81F19" w14:textId="77777777" w:rsidR="007C3F5B" w:rsidRDefault="007C3F5B" w:rsidP="007C3F5B">
          <w:r w:rsidRPr="00AE3691">
            <w:rPr>
              <w:highlight w:val="lightGray"/>
            </w:rPr>
            <w:t>Virksomhetens navn</w:t>
          </w:r>
        </w:p>
      </w:sdtContent>
    </w:sdt>
    <w:p w14:paraId="6F5DDEFE" w14:textId="77777777" w:rsidR="007C3F5B" w:rsidRDefault="007C3F5B" w:rsidP="007C3F5B"/>
    <w:p w14:paraId="7F40991A" w14:textId="77777777" w:rsidR="007C3F5B" w:rsidRDefault="007C3F5B" w:rsidP="007C3F5B">
      <w:r>
        <w:t>____________________</w:t>
      </w:r>
    </w:p>
    <w:p w14:paraId="6C3E6AC3" w14:textId="77777777" w:rsidR="007C3F5B" w:rsidRDefault="007C3F5B" w:rsidP="007C3F5B">
      <w:r>
        <w:t>Arbeidsgiver</w:t>
      </w:r>
    </w:p>
    <w:p w14:paraId="31929F78" w14:textId="77777777" w:rsidR="007C3F5B" w:rsidRDefault="007C3F5B" w:rsidP="007C3F5B">
      <w:pPr>
        <w:pStyle w:val="Overskrift3"/>
      </w:pPr>
    </w:p>
    <w:p w14:paraId="60FC9655" w14:textId="77777777" w:rsidR="007C3F5B" w:rsidRDefault="007C3F5B" w:rsidP="007C3F5B">
      <w:pPr>
        <w:pStyle w:val="Overskrift3"/>
      </w:pPr>
      <w:r>
        <w:t>Kvittering for mottak</w:t>
      </w:r>
    </w:p>
    <w:p w14:paraId="55202F9E" w14:textId="77777777" w:rsidR="007C3F5B" w:rsidRDefault="007C3F5B" w:rsidP="007C3F5B"/>
    <w:p w14:paraId="4ECF9A16" w14:textId="77777777" w:rsidR="007C3F5B" w:rsidRDefault="007C3F5B" w:rsidP="007C3F5B">
      <w:r>
        <w:t xml:space="preserve">Sted/Dato: </w:t>
      </w:r>
      <w:sdt>
        <w:sdtPr>
          <w:id w:val="-829063228"/>
          <w:placeholder>
            <w:docPart w:val="22044C2A9009BF41BF62698D59651752"/>
          </w:placeholder>
          <w:showingPlcHdr/>
          <w:text/>
        </w:sdtPr>
        <w:sdtEndPr/>
        <w:sdtContent>
          <w:r w:rsidRPr="00AE3691">
            <w:rPr>
              <w:rStyle w:val="Plassholdertekst"/>
              <w:highlight w:val="lightGray"/>
            </w:rPr>
            <w:t>[Sted og dato]</w:t>
          </w:r>
        </w:sdtContent>
      </w:sdt>
      <w:r>
        <w:tab/>
      </w:r>
      <w:r>
        <w:tab/>
      </w:r>
      <w:r>
        <w:tab/>
      </w:r>
      <w:r>
        <w:tab/>
        <w:t>Arbeidstakers underskrift:</w:t>
      </w:r>
    </w:p>
    <w:p w14:paraId="0D572818" w14:textId="77777777" w:rsidR="007C3F5B" w:rsidRDefault="007C3F5B" w:rsidP="007C3F5B"/>
    <w:p w14:paraId="63A9DBFC" w14:textId="77777777" w:rsidR="007C3F5B" w:rsidRDefault="007C3F5B" w:rsidP="007C3F5B"/>
    <w:p w14:paraId="06694664" w14:textId="77777777" w:rsidR="007C3F5B" w:rsidRDefault="007C3F5B" w:rsidP="007C3F5B">
      <w:r>
        <w:t>---------------------------------------------------------------------------------------------------------------------------</w:t>
      </w:r>
    </w:p>
    <w:p w14:paraId="0FBE16C4" w14:textId="77777777" w:rsidR="002269E8" w:rsidRPr="007C3F5B" w:rsidRDefault="007C3F5B" w:rsidP="007C3F5B">
      <w:r>
        <w:t>(Gjelder midlertidig ansatte, vikarer og åremålstilsatte, som har arbeidet mer enn ett år i virksomheten)</w:t>
      </w:r>
    </w:p>
    <w:sectPr w:rsidR="002269E8" w:rsidRPr="007C3F5B" w:rsidSect="005349D0">
      <w:footerReference w:type="default" r:id="rId9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84384" w14:textId="77777777" w:rsidR="00867831" w:rsidRDefault="00867831">
      <w:pPr>
        <w:spacing w:after="0" w:line="240" w:lineRule="auto"/>
      </w:pPr>
      <w:r>
        <w:separator/>
      </w:r>
    </w:p>
  </w:endnote>
  <w:endnote w:type="continuationSeparator" w:id="0">
    <w:p w14:paraId="24F9B289" w14:textId="77777777" w:rsidR="00867831" w:rsidRDefault="00867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7832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54A1D93" w14:textId="77777777" w:rsidR="00336250" w:rsidRDefault="00C10986" w:rsidP="00865C69">
            <w:pPr>
              <w:pStyle w:val="Bunntekst"/>
              <w:tabs>
                <w:tab w:val="clear" w:pos="9026"/>
                <w:tab w:val="right" w:pos="8931"/>
              </w:tabs>
              <w:jc w:val="both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t>Opphør av midlertidig arbeidsforhold – 1085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C05AB" w14:textId="77777777" w:rsidR="00867831" w:rsidRDefault="00867831">
      <w:pPr>
        <w:spacing w:after="0" w:line="240" w:lineRule="auto"/>
      </w:pPr>
      <w:r>
        <w:separator/>
      </w:r>
    </w:p>
  </w:footnote>
  <w:footnote w:type="continuationSeparator" w:id="0">
    <w:p w14:paraId="2EF14D91" w14:textId="77777777" w:rsidR="00867831" w:rsidRDefault="008678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67831"/>
    <w:rsid w:val="002269E8"/>
    <w:rsid w:val="007C3F5B"/>
    <w:rsid w:val="00867831"/>
    <w:rsid w:val="00B56C9A"/>
    <w:rsid w:val="00C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EE26D"/>
  <w15:docId w15:val="{40A144BC-09BE-3846-91B8-C6D21460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F5B"/>
  </w:style>
  <w:style w:type="paragraph" w:styleId="Overskrift1">
    <w:name w:val="heading 1"/>
    <w:basedOn w:val="Normal"/>
    <w:next w:val="Normal"/>
    <w:link w:val="Overskrift1Tegn"/>
    <w:uiPriority w:val="9"/>
    <w:qFormat/>
    <w:rsid w:val="007C3F5B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7C3F5B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7C3F5B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7C3F5B"/>
    <w:pPr>
      <w:keepNext/>
      <w:keepLines/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C3F5B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C3F5B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7C3F5B"/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7C3F5B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Ingenmellomrom">
    <w:name w:val="No Spacing"/>
    <w:uiPriority w:val="1"/>
    <w:rsid w:val="007C3F5B"/>
    <w:pPr>
      <w:spacing w:after="0" w:line="240" w:lineRule="auto"/>
    </w:pPr>
  </w:style>
  <w:style w:type="character" w:styleId="Svakutheving">
    <w:name w:val="Subtle Emphasis"/>
    <w:basedOn w:val="Standardskriftforavsnitt"/>
    <w:uiPriority w:val="19"/>
    <w:rsid w:val="007C3F5B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rsid w:val="007C3F5B"/>
    <w:rPr>
      <w:b/>
      <w:bCs/>
      <w:i/>
      <w:iCs/>
      <w:color w:val="4F81BD" w:themeColor="accent1"/>
    </w:rPr>
  </w:style>
  <w:style w:type="paragraph" w:styleId="Sitat">
    <w:name w:val="Quote"/>
    <w:basedOn w:val="Normal"/>
    <w:next w:val="Normal"/>
    <w:link w:val="SitatTegn"/>
    <w:uiPriority w:val="29"/>
    <w:rsid w:val="007C3F5B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7C3F5B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rsid w:val="007C3F5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C3F5B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rsid w:val="007C3F5B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rsid w:val="007C3F5B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rsid w:val="007C3F5B"/>
    <w:rPr>
      <w:b/>
      <w:bCs/>
      <w:smallCaps/>
      <w:spacing w:val="5"/>
    </w:rPr>
  </w:style>
  <w:style w:type="paragraph" w:styleId="Listeavsnitt">
    <w:name w:val="List Paragraph"/>
    <w:basedOn w:val="Normal"/>
    <w:uiPriority w:val="34"/>
    <w:rsid w:val="007C3F5B"/>
    <w:pPr>
      <w:ind w:left="720"/>
      <w:contextualSpacing/>
    </w:pPr>
  </w:style>
  <w:style w:type="paragraph" w:styleId="Bunntekst">
    <w:name w:val="footer"/>
    <w:basedOn w:val="Normal"/>
    <w:link w:val="BunntekstTegn"/>
    <w:uiPriority w:val="99"/>
    <w:unhideWhenUsed/>
    <w:qFormat/>
    <w:rsid w:val="007C3F5B"/>
    <w:pPr>
      <w:tabs>
        <w:tab w:val="center" w:pos="4513"/>
        <w:tab w:val="right" w:pos="9026"/>
      </w:tabs>
      <w:spacing w:after="0" w:line="240" w:lineRule="auto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7C3F5B"/>
    <w:rPr>
      <w:i/>
      <w:sz w:val="18"/>
    </w:rPr>
  </w:style>
  <w:style w:type="character" w:styleId="Plassholdertekst">
    <w:name w:val="Placeholder Text"/>
    <w:basedOn w:val="Standardskriftforavsnitt"/>
    <w:uiPriority w:val="99"/>
    <w:rsid w:val="007C3F5B"/>
    <w:rPr>
      <w:color w:val="000000" w:themeColor="tex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7C3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7C3F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var/folders/0z/j1f4j3r50nn9qlkl4_43jnf80000gn/T/com.microsoft.Outlook/Outlook%20Temp/Opph&#248;r%20av%20midlertidig%20arbeidsforhold%20-%201085%5b34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17C725FF73114C97D5C689E989A23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4B1893-B1F7-B94D-B5F7-AF6963CB6A9C}"/>
      </w:docPartPr>
      <w:docPartBody>
        <w:p w:rsidR="00000000" w:rsidRDefault="00A83AB2">
          <w:pPr>
            <w:pStyle w:val="1217C725FF73114C97D5C689E989A237"/>
          </w:pPr>
          <w:r w:rsidRPr="00AE3691">
            <w:rPr>
              <w:rStyle w:val="Plassholdertekst"/>
              <w:highlight w:val="lightGray"/>
            </w:rPr>
            <w:t>[Navn på arbeidstaker]</w:t>
          </w:r>
        </w:p>
      </w:docPartBody>
    </w:docPart>
    <w:docPart>
      <w:docPartPr>
        <w:name w:val="854F81671ABDD74B865D2F3FE1542F9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CA1A24A-3ECB-094B-995B-E0E7DDB6DB3A}"/>
      </w:docPartPr>
      <w:docPartBody>
        <w:p w:rsidR="00000000" w:rsidRDefault="00A83AB2">
          <w:pPr>
            <w:pStyle w:val="854F81671ABDD74B865D2F3FE1542F9F"/>
          </w:pPr>
          <w:r w:rsidRPr="00AE3691">
            <w:rPr>
              <w:rStyle w:val="Plassholdertekst"/>
              <w:highlight w:val="lightGray"/>
            </w:rPr>
            <w:t>[Arbeidstakers adresse]</w:t>
          </w:r>
        </w:p>
      </w:docPartBody>
    </w:docPart>
    <w:docPart>
      <w:docPartPr>
        <w:name w:val="B0BEA06ACE06A444807B6F37E79ADF2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1D3D1E3-7A01-654A-B042-86AF86B1545A}"/>
      </w:docPartPr>
      <w:docPartBody>
        <w:p w:rsidR="00000000" w:rsidRDefault="00A83AB2">
          <w:pPr>
            <w:pStyle w:val="B0BEA06ACE06A444807B6F37E79ADF23"/>
          </w:pPr>
          <w:r w:rsidRPr="00AE3691">
            <w:rPr>
              <w:rStyle w:val="Plassholdertekst"/>
              <w:highlight w:val="lightGray"/>
            </w:rPr>
            <w:t>[Sted og dato]</w:t>
          </w:r>
        </w:p>
      </w:docPartBody>
    </w:docPart>
    <w:docPart>
      <w:docPartPr>
        <w:name w:val="6D1F232001F0E9408069DB0B65F81FB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4C6959-1271-494C-800E-718F3B0BDB7F}"/>
      </w:docPartPr>
      <w:docPartBody>
        <w:p w:rsidR="00000000" w:rsidRDefault="00A83AB2">
          <w:pPr>
            <w:pStyle w:val="6D1F232001F0E9408069DB0B65F81FB4"/>
          </w:pPr>
          <w:r w:rsidRPr="008055B0">
            <w:rPr>
              <w:rStyle w:val="Plassholdertekst"/>
            </w:rPr>
            <w:t>[Text]</w:t>
          </w:r>
        </w:p>
      </w:docPartBody>
    </w:docPart>
    <w:docPart>
      <w:docPartPr>
        <w:name w:val="889DBA8A8BFC1640977F4C860BDB14E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71CDBE8-1DF3-444F-904C-7FAA3C73DEB6}"/>
      </w:docPartPr>
      <w:docPartBody>
        <w:p w:rsidR="00000000" w:rsidRDefault="00A83AB2">
          <w:pPr>
            <w:pStyle w:val="889DBA8A8BFC1640977F4C860BDB14EE"/>
          </w:pPr>
          <w:r w:rsidRPr="008055B0">
            <w:rPr>
              <w:rStyle w:val="Plassholdertekst"/>
            </w:rPr>
            <w:t>[Text]</w:t>
          </w:r>
        </w:p>
      </w:docPartBody>
    </w:docPart>
    <w:docPart>
      <w:docPartPr>
        <w:name w:val="4F817E2629DDD54C9F4A07A4CB2239E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6A024ED-8858-B542-B855-8BC5DD699078}"/>
      </w:docPartPr>
      <w:docPartBody>
        <w:p w:rsidR="00000000" w:rsidRDefault="00A83AB2">
          <w:pPr>
            <w:pStyle w:val="4F817E2629DDD54C9F4A07A4CB2239EF"/>
          </w:pPr>
          <w:r w:rsidRPr="008055B0">
            <w:rPr>
              <w:rStyle w:val="Plassholdertekst"/>
            </w:rPr>
            <w:t>[Text]</w:t>
          </w:r>
        </w:p>
      </w:docPartBody>
    </w:docPart>
    <w:docPart>
      <w:docPartPr>
        <w:name w:val="22044C2A9009BF41BF62698D5965175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59E2D4D-C363-BC4F-926D-B0AFF2748FDA}"/>
      </w:docPartPr>
      <w:docPartBody>
        <w:p w:rsidR="00000000" w:rsidRDefault="00A83AB2">
          <w:pPr>
            <w:pStyle w:val="22044C2A9009BF41BF62698D59651752"/>
          </w:pPr>
          <w:r w:rsidRPr="00AE3691">
            <w:rPr>
              <w:rStyle w:val="Plassholdertekst"/>
              <w:highlight w:val="lightGray"/>
            </w:rPr>
            <w:t>[Sted og 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Pr>
      <w:color w:val="000000" w:themeColor="text1"/>
    </w:rPr>
  </w:style>
  <w:style w:type="paragraph" w:customStyle="1" w:styleId="1217C725FF73114C97D5C689E989A237">
    <w:name w:val="1217C725FF73114C97D5C689E989A237"/>
  </w:style>
  <w:style w:type="paragraph" w:customStyle="1" w:styleId="854F81671ABDD74B865D2F3FE1542F9F">
    <w:name w:val="854F81671ABDD74B865D2F3FE1542F9F"/>
  </w:style>
  <w:style w:type="paragraph" w:customStyle="1" w:styleId="B0BEA06ACE06A444807B6F37E79ADF23">
    <w:name w:val="B0BEA06ACE06A444807B6F37E79ADF23"/>
  </w:style>
  <w:style w:type="paragraph" w:customStyle="1" w:styleId="6D1F232001F0E9408069DB0B65F81FB4">
    <w:name w:val="6D1F232001F0E9408069DB0B65F81FB4"/>
  </w:style>
  <w:style w:type="paragraph" w:customStyle="1" w:styleId="889DBA8A8BFC1640977F4C860BDB14EE">
    <w:name w:val="889DBA8A8BFC1640977F4C860BDB14EE"/>
  </w:style>
  <w:style w:type="paragraph" w:customStyle="1" w:styleId="4F817E2629DDD54C9F4A07A4CB2239EF">
    <w:name w:val="4F817E2629DDD54C9F4A07A4CB2239EF"/>
  </w:style>
  <w:style w:type="paragraph" w:customStyle="1" w:styleId="22044C2A9009BF41BF62698D59651752">
    <w:name w:val="22044C2A9009BF41BF62698D596517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4BD4340B10D7479DF973532123505C" ma:contentTypeVersion="7" ma:contentTypeDescription="Create a new document." ma:contentTypeScope="" ma:versionID="7387ee05d605055cb66465696ff32dfd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b37267527552c73f8331350f4c7658a5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5425A5-2E6F-4900-83DA-5550218FACC7}">
  <ds:schemaRefs>
    <ds:schemaRef ds:uri="http://schemas.microsoft.com/office/2006/metadata/properties"/>
    <ds:schemaRef ds:uri="http://schemas.microsoft.com/office/infopath/2007/PartnerControls"/>
    <ds:schemaRef ds:uri="43a925c5-385a-4c73-acce-6f1dcb6a6f65"/>
  </ds:schemaRefs>
</ds:datastoreItem>
</file>

<file path=customXml/itemProps2.xml><?xml version="1.0" encoding="utf-8"?>
<ds:datastoreItem xmlns:ds="http://schemas.openxmlformats.org/officeDocument/2006/customXml" ds:itemID="{D34807DD-0714-412D-80F0-72AF2E1EB6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58C438-59C6-4FC3-9259-B7B9713A4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25c5-385a-4c73-acce-6f1dcb6a6f65"/>
    <ds:schemaRef ds:uri="4d177b93-c712-44d9-b8c0-7fdefd83e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Opphør av midlertidig arbeidsforhold - 1085[34].dotx</Template>
  <TotalTime>5</TotalTime>
  <Pages>1</Pages>
  <Words>147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TeleComputing AS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Nina Nedreaas</cp:lastModifiedBy>
  <cp:revision>1</cp:revision>
  <dcterms:created xsi:type="dcterms:W3CDTF">2022-05-16T07:38:00Z</dcterms:created>
  <dcterms:modified xsi:type="dcterms:W3CDTF">2022-05-18T10:47:00Z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