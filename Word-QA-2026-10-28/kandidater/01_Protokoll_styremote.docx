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Normal"/>
        <w:spacing w:before="18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  <w:spacing w:after="18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