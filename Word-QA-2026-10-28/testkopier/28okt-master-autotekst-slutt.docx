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EEA1E" w14:textId="77777777" w:rsidR="004D4BB2" w:rsidRDefault="00000000">
      <w:pPr>
        <w:pStyle w:val="Overskrift1"/>
      </w:pPr>
      <w:sdt>
        <w:sdtPr>
          <w:alias w:val="Dokumenttittel"/>
          <w:tag w:val="virke_170000707"/>
          <w:id w:val="181000001"/>
          <w:placeholder>
            <w:docPart w:val="5F36A633CFF33045B893063642C1BF72"/>
          </w:placeholder>
          <w:temporary/>
          <w:showingPlcHdr/>
        </w:sdtPr>
        <w:sdtContent>
          <w:r>
            <w:rPr>
              <w:color w:val="C9007F"/>
            </w:rPr>
            <w:t>[Dokumenttittel]</w:t>
          </w:r>
        </w:sdtContent>
      </w:sdt>
    </w:p>
    <w:p w14:paraId="17883161" w14:textId="77777777" w:rsidR="004D4BB2" w:rsidRDefault="00000000">
      <w:pPr>
        <w:pStyle w:val="Overskrift2"/>
      </w:pPr>
      <w:sdt>
        <w:sdtPr>
          <w:alias w:val="Overskrift"/>
          <w:tag w:val="virke_170000709"/>
          <w:id w:val="181000002"/>
          <w:placeholder>
            <w:docPart w:val="3E49061EC319564488BAE5BE4985F30E"/>
          </w:placeholder>
          <w:temporary/>
          <w:showingPlcHdr/>
        </w:sdtPr>
        <w:sdtContent>
          <w:r>
            <w:rPr>
              <w:color w:val="C9007F"/>
            </w:rPr>
            <w:t>[Overskrift]</w:t>
          </w:r>
        </w:sdtContent>
      </w:sdt>
    </w:p>
    <w:p w14:paraId="259CC78D" w14:textId="382199E0" w:rsidR="008C33AA" w:rsidRDefault="008C33AA"/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8C33AA" w14:paraId="012E7CFD" w14:textId="77777777" w:rsidTr="00022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0F8A2CB" w14:textId="682ABEFF" w:rsidR="008C33AA" w:rsidRDefault="008C33AA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Første overskrift</w:t>
            </w:r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D8A17DD" w14:textId="77777777" w:rsidR="008C33AA" w:rsidRDefault="008C33AA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2"/>
                <w:id w:val="181000042"/>
                <w:placeholder>
                  <w:docPart w:val="522B8A168CBF6040BD1ED03BFF54185F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color w:val="C9007F"/>
                  </w:rPr>
                  <w:t>[Navn]</w:t>
                </w:r>
              </w:sdtContent>
            </w:sdt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5C27C7C" w14:textId="77777777" w:rsidR="008C33AA" w:rsidRDefault="008C33AA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4"/>
                <w:id w:val="181000043"/>
                <w:placeholder>
                  <w:docPart w:val="A7908EFF797D61439B80AF5C2C00CECA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color w:val="C9007F"/>
                  </w:rPr>
                  <w:t>[Navn]</w:t>
                </w:r>
              </w:sdtContent>
            </w:sdt>
          </w:p>
        </w:tc>
      </w:tr>
      <w:tr w:rsidR="008C33AA" w14:paraId="1BE75192" w14:textId="77777777" w:rsidTr="00022E8C">
        <w:trPr>
          <w:cantSplit/>
        </w:trPr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F7DA483" w14:textId="30876B18" w:rsidR="008C33AA" w:rsidRDefault="008C33AA">
            <w:pPr>
              <w:pStyle w:val="Virketabelltekst"/>
            </w:pPr>
            <w:r>
              <w:t>Vanlig tabelltekst</w:t>
            </w:r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21D350B" w14:textId="77777777" w:rsidR="008C33AA" w:rsidRDefault="008C33AA">
            <w:pPr>
              <w:pStyle w:val="Virketabelltekst"/>
            </w:pPr>
            <w:sdt>
              <w:sdtPr>
                <w:alias w:val="Fyll ut"/>
                <w:tag w:val="virke_170000088"/>
                <w:id w:val="181000045"/>
                <w:placeholder>
                  <w:docPart w:val="D2CFD73448A0DF40B66C88378D3F8F8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588CB2C" w14:textId="77777777" w:rsidR="008C33AA" w:rsidRDefault="008C33AA">
            <w:pPr>
              <w:pStyle w:val="Virketabelltekst"/>
            </w:pPr>
            <w:sdt>
              <w:sdtPr>
                <w:alias w:val="Fyll ut"/>
                <w:tag w:val="virke_170000090"/>
                <w:id w:val="181000046"/>
                <w:placeholder>
                  <w:docPart w:val="78EBED6E0016BD4BB6E937255708598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C33AA" w14:paraId="0927B437" w14:textId="77777777" w:rsidTr="00022E8C">
        <w:trPr>
          <w:cantSplit/>
        </w:trPr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43107D0" w14:textId="77777777" w:rsidR="008C33AA" w:rsidRDefault="008C33AA">
            <w:pPr>
              <w:pStyle w:val="Virketabelltekst"/>
            </w:pPr>
            <w:sdt>
              <w:sdtPr>
                <w:alias w:val="Fyll ut"/>
                <w:tag w:val="virke_170000092"/>
                <w:id w:val="181000047"/>
                <w:placeholder>
                  <w:docPart w:val="52CDC0451CBD234F9A69498D761E233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8056BC3" w14:textId="77777777" w:rsidR="008C33AA" w:rsidRDefault="008C33AA">
            <w:pPr>
              <w:pStyle w:val="Virketabelltekst"/>
            </w:pPr>
            <w:sdt>
              <w:sdtPr>
                <w:alias w:val="Fyll ut"/>
                <w:tag w:val="virke_170000094"/>
                <w:id w:val="181000048"/>
                <w:placeholder>
                  <w:docPart w:val="F289B3A7EBE64F46A4B7F866EBCF800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303F055" w14:textId="77777777" w:rsidR="008C33AA" w:rsidRDefault="008C33AA">
            <w:pPr>
              <w:pStyle w:val="Virketabelltekst"/>
            </w:pPr>
            <w:sdt>
              <w:sdtPr>
                <w:alias w:val="Fyll ut"/>
                <w:tag w:val="virke_170000096"/>
                <w:id w:val="181000049"/>
                <w:placeholder>
                  <w:docPart w:val="805EDCFBF0445446B785E039B9963D1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53395275" w14:textId="77777777" w:rsidR="008C33AA" w:rsidRDefault="008C33AA">
      <w:pPr>
        <w:pStyle w:val="Virkeettertabell"/>
      </w:pPr>
    </w:p>
    <w:p w14:paraId="5EDB1DB8" w14:textId="07E004B7" w:rsidR="004D4BB2" w:rsidRDefault="004D4BB2"/>
    <w:sectPr w:rsidR="004D4BB2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3ABDC8" w14:textId="77777777" w:rsidR="00B94C71" w:rsidRDefault="00B94C71" w:rsidP="00A834E2">
      <w:pPr>
        <w:spacing w:after="0" w:line="240" w:lineRule="auto"/>
      </w:pPr>
      <w:r>
        <w:separator/>
      </w:r>
    </w:p>
  </w:endnote>
  <w:endnote w:type="continuationSeparator" w:id="0">
    <w:p w14:paraId="34B4CF6A" w14:textId="77777777" w:rsidR="00B94C71" w:rsidRDefault="00B94C71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542F8" w14:textId="77777777" w:rsidR="004D4BB2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6DF38C" w14:textId="77777777" w:rsidR="00B94C71" w:rsidRDefault="00B94C71" w:rsidP="00A834E2">
      <w:pPr>
        <w:spacing w:after="0" w:line="240" w:lineRule="auto"/>
      </w:pPr>
      <w:r>
        <w:separator/>
      </w:r>
    </w:p>
  </w:footnote>
  <w:footnote w:type="continuationSeparator" w:id="0">
    <w:p w14:paraId="680E20DF" w14:textId="77777777" w:rsidR="00B94C71" w:rsidRDefault="00B94C71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E8D089" w14:textId="77777777" w:rsidR="004D4BB2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AA"/>
    <w:rsid w:val="004D4BB2"/>
    <w:rsid w:val="008C33AA"/>
    <w:rsid w:val="00B94C71"/>
    <w:rsid w:val="00E2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86E10D"/>
  <w15:chartTrackingRefBased/>
  <w15:docId w15:val="{39151796-7728-024E-8CB7-3D12A434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after="180" w:line="288" w:lineRule="atLeast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after="0"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shd w:val="clear" w:color="auto" w:fill="auto"/>
      <w:vAlign w:val="center"/>
    </w:tcPr>
    <w:tblStylePr w:type="lastRow">
      <w:rPr>
        <w:rFonts w:asciiTheme="majorHAnsi" w:hAnsiTheme="majorHAnsi"/>
        <w:b/>
        <w:sz w:val="18"/>
      </w:rPr>
      <w:tblPr/>
      <w:tcPr>
        <w:vAlign w:val="center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Virke-revidert-2026-10-28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F36A633CFF33045B893063642C1BF7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B8CFBCE-7CA6-254C-AD97-1FC8054D1F56}"/>
      </w:docPartPr>
      <w:docPartBody>
        <w:p w:rsidR="00000000" w:rsidRDefault="00000000">
          <w:pPr>
            <w:pStyle w:val="5F36A633CFF33045B893063642C1BF72"/>
          </w:pPr>
          <w:r>
            <w:rPr>
              <w:rFonts w:asciiTheme="majorHAnsi" w:hAnsiTheme="majorHAnsi"/>
              <w:b/>
              <w:color w:val="C9007F"/>
            </w:rPr>
            <w:t>[Dokumenttittel]</w:t>
          </w:r>
        </w:p>
      </w:docPartBody>
    </w:docPart>
    <w:docPart>
      <w:docPartPr>
        <w:name w:val="3E49061EC319564488BAE5BE4985F3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044ED37-F150-3848-8A0B-128DDFD75DCD}"/>
      </w:docPartPr>
      <w:docPartBody>
        <w:p w:rsidR="00000000" w:rsidRDefault="00000000">
          <w:pPr>
            <w:pStyle w:val="3E49061EC319564488BAE5BE4985F30E"/>
          </w:pPr>
          <w:r>
            <w:rPr>
              <w:rFonts w:asciiTheme="majorHAnsi" w:hAnsiTheme="majorHAnsi"/>
              <w:b/>
              <w:color w:val="C9007F"/>
            </w:rPr>
            <w:t>[Overskrift]</w:t>
          </w:r>
        </w:p>
      </w:docPartBody>
    </w:docPart>
    <w:docPart>
      <w:docPartPr>
        <w:name w:val="522B8A168CBF6040BD1ED03BFF54185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38B22EF-7216-9E4D-8EE9-4EFBF29ADD0C}"/>
      </w:docPartPr>
      <w:docPartBody>
        <w:p w:rsidR="00000000" w:rsidRDefault="0010375F" w:rsidP="0010375F">
          <w:pPr>
            <w:pStyle w:val="522B8A168CBF6040BD1ED03BFF54185F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A7908EFF797D61439B80AF5C2C00CEC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CC795A2-CAAA-9F43-AF11-D20FA8901912}"/>
      </w:docPartPr>
      <w:docPartBody>
        <w:p w:rsidR="00000000" w:rsidRDefault="0010375F" w:rsidP="0010375F">
          <w:pPr>
            <w:pStyle w:val="A7908EFF797D61439B80AF5C2C00CECA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D2CFD73448A0DF40B66C88378D3F8F8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FD2B179-4158-1347-8D7B-CB6223B79A46}"/>
      </w:docPartPr>
      <w:docPartBody>
        <w:p w:rsidR="00000000" w:rsidRDefault="0010375F" w:rsidP="0010375F">
          <w:pPr>
            <w:pStyle w:val="D2CFD73448A0DF40B66C88378D3F8F84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8EBED6E0016BD4BB6E937255708598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34AF71F-C2B1-7341-A455-6F94D22E355A}"/>
      </w:docPartPr>
      <w:docPartBody>
        <w:p w:rsidR="00000000" w:rsidRDefault="0010375F" w:rsidP="0010375F">
          <w:pPr>
            <w:pStyle w:val="78EBED6E0016BD4BB6E9372557085982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52CDC0451CBD234F9A69498D761E233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4034D2-0C7A-8E46-A6EC-2123ED6C30E1}"/>
      </w:docPartPr>
      <w:docPartBody>
        <w:p w:rsidR="00000000" w:rsidRDefault="0010375F" w:rsidP="0010375F">
          <w:pPr>
            <w:pStyle w:val="52CDC0451CBD234F9A69498D761E233A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F289B3A7EBE64F46A4B7F866EBCF800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D2C6C4D-9FA7-BA4E-B1D7-8ED0C80AA66D}"/>
      </w:docPartPr>
      <w:docPartBody>
        <w:p w:rsidR="00000000" w:rsidRDefault="0010375F" w:rsidP="0010375F">
          <w:pPr>
            <w:pStyle w:val="F289B3A7EBE64F46A4B7F866EBCF8007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805EDCFBF0445446B785E039B9963D1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CD1D939-F28B-CB41-B42C-DB38B81921A7}"/>
      </w:docPartPr>
      <w:docPartBody>
        <w:p w:rsidR="00000000" w:rsidRDefault="0010375F" w:rsidP="0010375F">
          <w:pPr>
            <w:pStyle w:val="805EDCFBF0445446B785E039B9963D13"/>
          </w:pPr>
          <w:r>
            <w:rPr>
              <w:color w:val="C9007F"/>
            </w:rPr>
            <w:t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5F"/>
    <w:rsid w:val="0010375F"/>
    <w:rsid w:val="002D2F33"/>
    <w:rsid w:val="00E2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5F36A633CFF33045B893063642C1BF72">
    <w:name w:val="5F36A633CFF33045B893063642C1BF72"/>
  </w:style>
  <w:style w:type="paragraph" w:customStyle="1" w:styleId="3E49061EC319564488BAE5BE4985F30E">
    <w:name w:val="3E49061EC319564488BAE5BE4985F30E"/>
  </w:style>
  <w:style w:type="paragraph" w:customStyle="1" w:styleId="95EC99EA4476824DA633B19141A31DE1">
    <w:name w:val="95EC99EA4476824DA633B19141A31DE1"/>
  </w:style>
  <w:style w:type="paragraph" w:customStyle="1" w:styleId="C16B81D6B440F04F916272CECC30C462">
    <w:name w:val="C16B81D6B440F04F916272CECC30C462"/>
    <w:rsid w:val="0010375F"/>
  </w:style>
  <w:style w:type="paragraph" w:customStyle="1" w:styleId="522B8A168CBF6040BD1ED03BFF54185F">
    <w:name w:val="522B8A168CBF6040BD1ED03BFF54185F"/>
    <w:rsid w:val="0010375F"/>
  </w:style>
  <w:style w:type="paragraph" w:customStyle="1" w:styleId="A7908EFF797D61439B80AF5C2C00CECA">
    <w:name w:val="A7908EFF797D61439B80AF5C2C00CECA"/>
    <w:rsid w:val="0010375F"/>
  </w:style>
  <w:style w:type="paragraph" w:customStyle="1" w:styleId="0291D7A15636D14BBC0D525D9E0777D8">
    <w:name w:val="0291D7A15636D14BBC0D525D9E0777D8"/>
    <w:rsid w:val="0010375F"/>
  </w:style>
  <w:style w:type="paragraph" w:customStyle="1" w:styleId="D2CFD73448A0DF40B66C88378D3F8F84">
    <w:name w:val="D2CFD73448A0DF40B66C88378D3F8F84"/>
    <w:rsid w:val="0010375F"/>
  </w:style>
  <w:style w:type="paragraph" w:customStyle="1" w:styleId="78EBED6E0016BD4BB6E9372557085982">
    <w:name w:val="78EBED6E0016BD4BB6E9372557085982"/>
    <w:rsid w:val="0010375F"/>
  </w:style>
  <w:style w:type="paragraph" w:customStyle="1" w:styleId="52CDC0451CBD234F9A69498D761E233A">
    <w:name w:val="52CDC0451CBD234F9A69498D761E233A"/>
    <w:rsid w:val="0010375F"/>
  </w:style>
  <w:style w:type="paragraph" w:customStyle="1" w:styleId="F289B3A7EBE64F46A4B7F866EBCF8007">
    <w:name w:val="F289B3A7EBE64F46A4B7F866EBCF8007"/>
    <w:rsid w:val="0010375F"/>
  </w:style>
  <w:style w:type="paragraph" w:customStyle="1" w:styleId="805EDCFBF0445446B785E039B9963D13">
    <w:name w:val="805EDCFBF0445446B785E039B9963D13"/>
    <w:rsid w:val="001037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1</TotalTime>
  <Pages>1</Pages>
  <Words>24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1</cp:revision>
  <dcterms:created xsi:type="dcterms:W3CDTF">2026-10-28T09:49:00Z</dcterms:created>
  <dcterms:modified xsi:type="dcterms:W3CDTF">2026-10-28T09:50:00Z</dcterms:modified>
</cp:coreProperties>
</file>