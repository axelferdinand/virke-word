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16BAA" w14:textId="77777777" w:rsidR="00FA294A" w:rsidRDefault="00000000">
      <w:pPr>
        <w:pStyle w:val="Overskrift1"/>
      </w:pPr>
      <w:sdt>
        <w:sdtPr>
          <w:alias w:val="Dokumenttittel"/>
          <w:tag w:val="virke_170000707"/>
          <w:id w:val="181000001"/>
          <w:placeholder>
            <w:docPart w:val="C9D9C68565B8E04CADA77648004FB74A"/>
          </w:placeholder>
          <w:temporary/>
          <w:showingPlcHdr/>
        </w:sdtPr>
        <w:sdtContent>
          <w:r>
            <w:rPr>
              <w:color w:val="C9007F"/>
            </w:rPr>
            <w:t>[Dokumenttittel]</w:t>
          </w:r>
        </w:sdtContent>
      </w:sdt>
    </w:p>
    <w:p w14:paraId="507C14B3" w14:textId="77777777" w:rsidR="00FA294A" w:rsidRDefault="00000000">
      <w:pPr>
        <w:pStyle w:val="Overskrift2"/>
      </w:pPr>
      <w:sdt>
        <w:sdtPr>
          <w:alias w:val="Overskrift"/>
          <w:tag w:val="virke_170000709"/>
          <w:id w:val="181000002"/>
          <w:placeholder>
            <w:docPart w:val="68DA1CA124261940A60081E4CCA54E91"/>
          </w:placeholder>
          <w:temporary/>
          <w:showingPlcHdr/>
        </w:sdtPr>
        <w:sdtContent>
          <w:r>
            <w:rPr>
              <w:color w:val="C9007F"/>
            </w:rPr>
            <w:t>[Overskrift]</w:t>
          </w:r>
        </w:sdtContent>
      </w:sdt>
    </w:p>
    <w:p w14:paraId="1E373F12" w14:textId="09AF1265" w:rsidR="00D769C7" w:rsidRDefault="00D769C7"/>
    <w:tbl>
      <w:tblPr>
        <w:tblStyle w:val="Virke1"/>
        <w:tblW w:w="0" w:type="auto"/>
        <w:tblLook w:val="04A0" w:firstRow="1" w:lastRow="0" w:firstColumn="1" w:lastColumn="0" w:noHBand="0" w:noVBand="1"/>
      </w:tblPr>
      <w:tblGrid>
        <w:gridCol w:w="3110"/>
        <w:gridCol w:w="3110"/>
        <w:gridCol w:w="3110"/>
      </w:tblGrid>
      <w:tr w:rsidR="00D769C7" w14:paraId="50779009" w14:textId="77777777" w:rsidTr="00D76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0" w:type="dxa"/>
          </w:tcPr>
          <w:p w14:paraId="34789366" w14:textId="70CF7ADC" w:rsidR="00D769C7" w:rsidRDefault="00D769C7">
            <w:r>
              <w:t xml:space="preserve">Første </w:t>
            </w:r>
            <w:proofErr w:type="gramStart"/>
            <w:r>
              <w:t>header</w:t>
            </w:r>
            <w:proofErr w:type="gramEnd"/>
          </w:p>
        </w:tc>
        <w:tc>
          <w:tcPr>
            <w:tcW w:w="3110" w:type="dxa"/>
          </w:tcPr>
          <w:p w14:paraId="10BB8FD1" w14:textId="1266ECDA" w:rsidR="00D769C7" w:rsidRDefault="00D769C7">
            <w:r>
              <w:t xml:space="preserve">Andre </w:t>
            </w:r>
            <w:proofErr w:type="gramStart"/>
            <w:r>
              <w:t>header</w:t>
            </w:r>
            <w:proofErr w:type="gramEnd"/>
          </w:p>
        </w:tc>
        <w:tc>
          <w:tcPr>
            <w:tcW w:w="3110" w:type="dxa"/>
          </w:tcPr>
          <w:p w14:paraId="0688FDA6" w14:textId="2A859730" w:rsidR="00D769C7" w:rsidRDefault="00D769C7">
            <w:r>
              <w:t xml:space="preserve">Tredje </w:t>
            </w:r>
            <w:proofErr w:type="gramStart"/>
            <w:r>
              <w:t>header</w:t>
            </w:r>
            <w:proofErr w:type="gramEnd"/>
          </w:p>
        </w:tc>
      </w:tr>
      <w:tr w:rsidR="00D769C7" w14:paraId="498DDBE3" w14:textId="77777777" w:rsidTr="00D769C7">
        <w:tc>
          <w:tcPr>
            <w:tcW w:w="3110" w:type="dxa"/>
          </w:tcPr>
          <w:p w14:paraId="15DD9518" w14:textId="78CCB1DD" w:rsidR="00D769C7" w:rsidRDefault="00D769C7">
            <w:r>
              <w:t>Vanlig innhold</w:t>
            </w:r>
          </w:p>
        </w:tc>
        <w:tc>
          <w:tcPr>
            <w:tcW w:w="3110" w:type="dxa"/>
          </w:tcPr>
          <w:p w14:paraId="70AD7BCE" w14:textId="77777777" w:rsidR="00D769C7" w:rsidRDefault="00D769C7"/>
        </w:tc>
        <w:tc>
          <w:tcPr>
            <w:tcW w:w="3110" w:type="dxa"/>
          </w:tcPr>
          <w:p w14:paraId="4A736F9E" w14:textId="77777777" w:rsidR="00D769C7" w:rsidRDefault="00D769C7"/>
        </w:tc>
      </w:tr>
      <w:tr w:rsidR="00D769C7" w14:paraId="6FE4879D" w14:textId="77777777" w:rsidTr="00D769C7">
        <w:tc>
          <w:tcPr>
            <w:tcW w:w="3110" w:type="dxa"/>
          </w:tcPr>
          <w:p w14:paraId="623964FC" w14:textId="77777777" w:rsidR="00D769C7" w:rsidRDefault="00D769C7"/>
        </w:tc>
        <w:tc>
          <w:tcPr>
            <w:tcW w:w="3110" w:type="dxa"/>
          </w:tcPr>
          <w:p w14:paraId="4EE4095D" w14:textId="77777777" w:rsidR="00D769C7" w:rsidRDefault="00D769C7"/>
        </w:tc>
        <w:tc>
          <w:tcPr>
            <w:tcW w:w="3110" w:type="dxa"/>
          </w:tcPr>
          <w:p w14:paraId="1D480B41" w14:textId="77777777" w:rsidR="00D769C7" w:rsidRDefault="00D769C7"/>
        </w:tc>
      </w:tr>
      <w:tr w:rsidR="00D769C7" w14:paraId="1B0E28F7" w14:textId="77777777" w:rsidTr="00D769C7">
        <w:tc>
          <w:tcPr>
            <w:tcW w:w="3110" w:type="dxa"/>
          </w:tcPr>
          <w:p w14:paraId="1C85B003" w14:textId="234E5DAA" w:rsidR="00D769C7" w:rsidRDefault="00D769C7" w:rsidP="00D769C7">
            <w:r>
              <w:t>Ny rad med æ, ø og å</w:t>
            </w:r>
          </w:p>
        </w:tc>
        <w:tc>
          <w:tcPr>
            <w:tcW w:w="3110" w:type="dxa"/>
          </w:tcPr>
          <w:p w14:paraId="4FBE20AE" w14:textId="77777777" w:rsidR="00D769C7" w:rsidRDefault="00D769C7"/>
        </w:tc>
        <w:tc>
          <w:tcPr>
            <w:tcW w:w="3110" w:type="dxa"/>
          </w:tcPr>
          <w:p w14:paraId="4BF898E3" w14:textId="77777777" w:rsidR="00D769C7" w:rsidRDefault="00D769C7"/>
        </w:tc>
      </w:tr>
    </w:tbl>
    <w:p w14:paraId="4332FCDB" w14:textId="76FE0267" w:rsidR="00FA294A" w:rsidRDefault="00FA294A"/>
    <w:sectPr w:rsidR="00FA294A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056AB" w14:textId="77777777" w:rsidR="00D54B4F" w:rsidRDefault="00D54B4F" w:rsidP="00A834E2">
      <w:pPr>
        <w:spacing w:after="0" w:line="240" w:lineRule="auto"/>
      </w:pPr>
      <w:r>
        <w:separator/>
      </w:r>
    </w:p>
  </w:endnote>
  <w:endnote w:type="continuationSeparator" w:id="0">
    <w:p w14:paraId="2D8FFA5D" w14:textId="77777777" w:rsidR="00D54B4F" w:rsidRDefault="00D54B4F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BBEBF" w14:textId="77777777" w:rsidR="00FA294A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8589C" w14:textId="77777777" w:rsidR="00D54B4F" w:rsidRDefault="00D54B4F" w:rsidP="00A834E2">
      <w:pPr>
        <w:spacing w:after="0" w:line="240" w:lineRule="auto"/>
      </w:pPr>
      <w:r>
        <w:separator/>
      </w:r>
    </w:p>
  </w:footnote>
  <w:footnote w:type="continuationSeparator" w:id="0">
    <w:p w14:paraId="58A9AEE8" w14:textId="77777777" w:rsidR="00D54B4F" w:rsidRDefault="00D54B4F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98B26" w14:textId="77777777" w:rsidR="00FA294A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C7"/>
    <w:rsid w:val="00D54B4F"/>
    <w:rsid w:val="00D769C7"/>
    <w:rsid w:val="00E26BCB"/>
    <w:rsid w:val="00FA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990A00"/>
  <w15:chartTrackingRefBased/>
  <w15:docId w15:val="{95D492E0-0EDD-5D49-A526-D61B844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after="180" w:line="288" w:lineRule="atLeast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after="0"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90" w:type="dxa"/>
        <w:left w:w="120" w:type="dxa"/>
        <w:bottom w:w="150" w:type="dxa"/>
        <w:right w:w="120" w:type="dxa"/>
      </w:tblCellMar>
    </w:tblPr>
    <w:trPr>
      <w:trHeight w:val="525"/>
    </w:trPr>
    <w:tcPr>
      <w:vAlign w:val="center"/>
    </w:tc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90" w:type="dxa"/>
        <w:left w:w="120" w:type="dxa"/>
        <w:bottom w:w="150" w:type="dxa"/>
        <w:right w:w="120" w:type="dxa"/>
      </w:tblCellMar>
    </w:tblPr>
    <w:tcPr>
      <w:shd w:val="clear" w:color="auto" w:fill="auto"/>
      <w:vAlign w:val="center"/>
    </w:tcPr>
    <w:tblStylePr w:type="lastRow">
      <w:rPr>
        <w:rFonts w:asciiTheme="majorHAnsi" w:hAnsiTheme="majorHAnsi"/>
        <w:b/>
        <w:sz w:val="18"/>
      </w:rPr>
      <w:tblPr/>
      <w:tcPr>
        <w:vAlign w:val="center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8/kandidat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9D9C68565B8E04CADA77648004FB74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B2A9AE-61D3-FC41-909C-2BFE18A065BA}"/>
      </w:docPartPr>
      <w:docPartBody>
        <w:p w:rsidR="00000000" w:rsidRDefault="00000000">
          <w:pPr>
            <w:pStyle w:val="C9D9C68565B8E04CADA77648004FB74A"/>
          </w:pPr>
          <w:r>
            <w:rPr>
              <w:rFonts w:asciiTheme="majorHAnsi" w:hAnsiTheme="majorHAnsi"/>
              <w:b/>
              <w:color w:val="C9007F"/>
            </w:rPr>
            <w:t>[Dokumenttittel]</w:t>
          </w:r>
        </w:p>
      </w:docPartBody>
    </w:docPart>
    <w:docPart>
      <w:docPartPr>
        <w:name w:val="68DA1CA124261940A60081E4CCA54E9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E94E7E-096F-3341-964E-212E268A29C8}"/>
      </w:docPartPr>
      <w:docPartBody>
        <w:p w:rsidR="00000000" w:rsidRDefault="00000000">
          <w:pPr>
            <w:pStyle w:val="68DA1CA124261940A60081E4CCA54E91"/>
          </w:pPr>
          <w:r>
            <w:rPr>
              <w:rFonts w:asciiTheme="majorHAnsi" w:hAnsiTheme="majorHAnsi"/>
              <w:b/>
              <w:color w:val="C9007F"/>
            </w:rPr>
            <w:t>[Overskrift]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F2"/>
    <w:rsid w:val="00D756F2"/>
    <w:rsid w:val="00E2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C9D9C68565B8E04CADA77648004FB74A">
    <w:name w:val="C9D9C68565B8E04CADA77648004FB74A"/>
  </w:style>
  <w:style w:type="paragraph" w:customStyle="1" w:styleId="68DA1CA124261940A60081E4CCA54E91">
    <w:name w:val="68DA1CA124261940A60081E4CCA54E91"/>
  </w:style>
  <w:style w:type="paragraph" w:customStyle="1" w:styleId="B4A54A7DA0464F4C89CE1838D804121D">
    <w:name w:val="B4A54A7DA0464F4C89CE1838D80412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2026-10-28T09:21:00Z</dcterms:created>
  <dcterms:modified xsi:type="dcterms:W3CDTF">2026-10-28T09:22:00Z</dcterms:modified>
</cp:coreProperties>
</file>