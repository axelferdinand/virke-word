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1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2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3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4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5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6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36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Periode: </w:t>
            </w: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81000007"/>
                <w:tag w:val="virke_1900000337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2026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10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11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36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81000012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81000013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81000014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15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16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17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18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19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20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21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22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23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36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81000024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3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