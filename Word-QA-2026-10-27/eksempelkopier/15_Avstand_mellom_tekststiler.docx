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1F011DF6C6A4A5D84235AD28CC1DCEC"/>
          </w:placeholder>
          <w:showingPlcHdr/>
          <w:temporary/>
          <w:id w:val="181000001"/>
          <w:tag w:val="virke_19000003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BE911A740784D3393FECA98DFF29126"/>
          </w:placeholder>
          <w:showingPlcHdr/>
          <w:temporary/>
          <w:id w:val="181000002"/>
          <w:tag w:val="virke_1900000324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8FB55F61B844C4095BF7A37C4FCBED9"/>
          </w:placeholder>
          <w:showingPlcHdr/>
          <w:temporary/>
          <w:id w:val="181000003"/>
          <w:tag w:val="virke_19000003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CC2F13A3F7B4DEF88E5583809938E7E"/>
          </w:placeholder>
          <w:showingPlcHdr/>
          <w:temporary/>
          <w:id w:val="181000004"/>
          <w:tag w:val="virke_19000003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C232ED28EFB848D8B0FBC6522392AA18"/>
          </w:placeholder>
          <w:showingPlcHdr/>
          <w:temporary/>
          <w:id w:val="181000005"/>
          <w:tag w:val="virke_1900000330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Avstand mellom tekststiler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Avstand mellom tekststiler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