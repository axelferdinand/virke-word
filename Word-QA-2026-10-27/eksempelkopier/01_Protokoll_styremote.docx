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  <w:spacing w:val="0"/>
          </w:rPr>
          <w:alias w:val="foretaksnavn"/>
          <w:placeholder>
            <w:docPart w:val="VIRKE_PH_D5547625EFD64B38AEB194FE4B3F7F42"/>
          </w:placeholder>
          <w:showingPlcHdr/>
          <w:temporary/>
          <w:id w:val="181000001"/>
          <w:tag w:val="virke_1900000001"/>
        </w:sdtPr>
        <w:sdtContent>
          <w:r>
            <w:rPr>
              <w:color w:val="C9007F"/>
              <w:spacing w:val="0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81000002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81000003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81000004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81000005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81000006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81000007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81000008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81000009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  <w:spacing w:after="180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81000010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81000011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81000012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81000013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Normal"/>
        <w:spacing w:before="180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81000014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81000015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81000016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81000017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81000018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  <w:spacing w:after="18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81000019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81000020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