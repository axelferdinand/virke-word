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7DD1E6E70DA34DB39785C48D52C86B98"/>
          </w:placeholder>
          <w:showingPlcHdr/>
          <w:temporary/>
          <w:id w:val="181000001"/>
          <w:tag w:val="virke_19000002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  <w:spacing w:after="180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E55055FC429742FE8C6AB46B3D1E2264"/>
          </w:placeholder>
          <w:showingPlcHdr/>
          <w:temporary/>
          <w:id w:val="181000002"/>
          <w:tag w:val="virke_1900000224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3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4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5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Normal"/>
        <w:spacing w:before="360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2BEC0EF17BC74791A01B000FC9B8743E"/>
          </w:placeholder>
          <w:showingPlcHdr/>
          <w:temporary/>
          <w:id w:val="181000006"/>
          <w:tag w:val="virke_19000002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763A03679FC4E7BBB352DB8B42E5F37"/>
          </w:placeholder>
          <w:showingPlcHdr/>
          <w:temporary/>
          <w:id w:val="181000007"/>
          <w:tag w:val="virke_19000002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Normal"/>
        <w:spacing w:before="270" w:after="180"/>
      </w:pPr>
      <w:r>
        <w:t xml:space="preserve">Vennlig hilsen</w:t>
      </w:r>
    </w:p>
    <w:tbl>
      <w:tblPr>
        <w:tblW w:w="336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360"/>
      </w:tblGrid>
      <w:tr>
        <w:trPr>
          <w:cantSplit/>
        </w:trPr>
        <w:tc>
          <w:tcPr>
            <w:tcW w:w="336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Prototypen 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Prototypen AS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