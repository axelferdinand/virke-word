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07109CD417C4089AC6786A650561C34"/>
          </w:placeholder>
          <w:showingPlcHdr/>
          <w:temporary/>
          <w:id w:val="181000001"/>
          <w:tag w:val="virke_1900000283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  <w:r>
        <w:t xml:space="preserve">       </w:t>
      </w:r>
      <w:r>
        <w:rPr>
          <w:rFonts w:asciiTheme="majorHAnsi" w:hAnsiTheme="majorHAnsi"/>
          <w:b/>
        </w:rPr>
        <w:t xml:space="preserve">Caption Bold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</w:pPr>
      <w:r>
        <w:t xml:space="preserve">Steg nummer to</w:t>
      </w:r>
    </w:p>
    <w:sectPr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Clan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Clan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