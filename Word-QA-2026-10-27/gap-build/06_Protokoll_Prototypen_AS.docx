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81000001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  <w:spacing w:after="180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81000002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3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Normal"/>
        <w:spacing w:before="360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81000006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81000007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18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