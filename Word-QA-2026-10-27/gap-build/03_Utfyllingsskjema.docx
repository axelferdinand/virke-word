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  <w:spacing w:after="180"/>
      </w:pPr>
      <w:r>
        <w:t xml:space="preserve">Utfyllingsskjema</w:t>
      </w: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0" w:type="dxa"/>
          <w:bottom w:w="6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81000001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81000002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81000003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81000004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81000005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81000006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81000007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81000008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81000009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Utfyllingsskjema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Utfyllingsskjema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