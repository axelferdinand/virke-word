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81000001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  <w:spacing w:after="180"/>
      </w:pPr>
      <w:r>
        <w:t xml:space="preserve">Steg nummer to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5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81000008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81000015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81000016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81000017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