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Normal"/>
        <w:spacing w:before="36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18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