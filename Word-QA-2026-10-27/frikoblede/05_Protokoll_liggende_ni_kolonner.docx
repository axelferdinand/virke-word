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18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0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0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0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0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0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0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0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0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0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1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1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1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1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1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1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1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1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2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2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2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2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2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2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2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2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3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3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3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3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3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3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3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3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4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4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4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4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4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4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4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4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5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5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5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5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5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5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5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5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6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6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6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6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6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6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6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6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7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7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73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74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75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76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77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78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9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80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81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