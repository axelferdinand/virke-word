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Aksjeeierbok</w:t>
      </w:r>
    </w:p>
    <w:tbl>
      <w:tblPr>
        <w:tblW w:w="15420" w:type="dxa"/>
        <w:tblInd w:w="0" w:type="dxa"/>
        <w:tblBorders>
          <w:top w:val="single" w:sz="6" w:color="C9007F"/>
          <w:left w:val="single" w:sz="6" w:color="C9007F"/>
          <w:bottom w:val="single" w:sz="6" w:color="C9007F"/>
          <w:right w:val="single" w:sz="6" w:color="C9007F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420"/>
      </w:tblGrid>
      <w:tr>
        <w:trPr>
          <w:cantSplit/>
        </w:trPr>
        <w:tc>
          <w:tcPr>
            <w:tcW w:w="15420" w:type="dxa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>
            <w:pPr>
              <w:pStyle w:val="VirkeHjelpetekst"/>
              <w:spacing w:after="180"/>
            </w:pPr>
            <w:r>
              <w:t xml:space="preserve">Hjelpetekst: Når selskapet er stiftet, skal styret uten opphold opprette en aksjeeierbok. I denne skal aksjeeierne innføres i alfabetisk orden med angivelse av navn, fødselsnummer eller organisasjonsnummer, adresse, antall aksjer og nummer på aksjene. Det må også oppgis hvilken klasse aksjene tilhører dersom aksjeselskapet har flere aksjeklasse.</w:t>
            </w:r>
          </w:p>
          <w:p>
            <w:pPr>
              <w:pStyle w:val="VirkeHjelpetekst"/>
              <w:spacing w:after="180"/>
            </w:pPr>
            <w:r>
              <w:t xml:space="preserve">Når en aksjeeier er innført i aksjeeierboken, skal selskapet gi aksjeeieren melding om dette. Den skal også være tilgjengelig for enhver som vil ha innsyn. Aksjeeierboken oppdateres ved eierskifte eller pantsettelse av aksjer etter fastsatte regler i aksjeloven (§ 4-7). Selskapet må oppbevare opplysninger om tidligere aksjeeiere i minst ti år.</w:t>
            </w:r>
          </w:p>
          <w:p>
            <w:pPr>
              <w:pStyle w:val="VirkeHjelpetekst"/>
              <w:spacing w:after="0"/>
            </w:pPr>
            <w:r>
              <w:t xml:space="preserve">Det presiseres at dette dokumentet er av generell art, og at teksten må tilpasses den enkeltes virksomhet.</w:t>
            </w:r>
          </w:p>
        </w:tc>
      </w:tr>
    </w:tbl>
    <w:p>
      <w:pPr>
        <w:pStyle w:val="VirkeMellomrom"/>
        <w:spacing w:before="0" w:after="0" w:line="180" w:lineRule="exact"/>
      </w:pPr>
    </w:p>
    <w:tbl>
      <w:tblPr>
        <w:tblStyle w:val="Virke1"/>
        <w:tblW w:w="1542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80" w:type="dxa"/>
          <w:left w:w="120" w:type="dxa"/>
          <w:bottom w:w="60" w:type="dxa"/>
          <w:right w:w="120" w:type="dxa"/>
        </w:tblCellMar>
        <w:tblLook w:val="04A0" w:firstRow="1" w:lastRow="0" w:firstColumn="0" w:lastColumn="0" w:noHBand="1" w:noVBand="1"/>
      </w:tblPr>
      <w:tblGrid>
        <w:gridCol w:w="1713"/>
        <w:gridCol w:w="1713"/>
        <w:gridCol w:w="1713"/>
        <w:gridCol w:w="1713"/>
        <w:gridCol w:w="1713"/>
        <w:gridCol w:w="1713"/>
        <w:gridCol w:w="1713"/>
        <w:gridCol w:w="1713"/>
        <w:gridCol w:w="1716"/>
      </w:tblGrid>
      <w:tr>
        <w:trPr>
          <w:cantSplit/>
          <w:tblHeader/>
        </w:trPr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Navn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Fødselsdato eller org. nr.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Adresse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Antall aksjer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Aksjenr. (fra–til)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Aksjeklasse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Dato for innføring i aksjeeierboken</w:t>
            </w:r>
          </w:p>
        </w:tc>
        <w:tc>
          <w:tcPr>
            <w:tcW w:w="1713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Solgt dato</w:t>
            </w:r>
          </w:p>
        </w:tc>
        <w:tc>
          <w:tcPr>
            <w:tcW w:w="1716" w:type="dxa"/>
            <w:shd w:val="clear" w:fill="EDEDED"/>
            <w:tcMar>
              <w:top w:w="180" w:type="dxa"/>
              <w:bottom w:w="6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Evt. merknader</w:t>
            </w:r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01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02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03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04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05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06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07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08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09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0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11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12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13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14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15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16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17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18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19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0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21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22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23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24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25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26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27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28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29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0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31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32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33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34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35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36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37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38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39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0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41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42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43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44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45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46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47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48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49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0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51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52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53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54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55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56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57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58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59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0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61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62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63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E10F02C673B4456B97084DC80C0E56BC"/>
                </w:placeholder>
                <w:showingPlcHdr/>
                <w:temporary/>
                <w:id w:val="181000064"/>
                <w:tag w:val="virke_17000028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952046C1B2304740B3545D2EB80A01E3"/>
                </w:placeholder>
                <w:showingPlcHdr/>
                <w:temporary/>
                <w:id w:val="181000065"/>
                <w:tag w:val="virke_17000028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86BEBA32F4EB4DCCAE669D1021A13C98"/>
                </w:placeholder>
                <w:showingPlcHdr/>
                <w:temporary/>
                <w:id w:val="181000066"/>
                <w:tag w:val="virke_17000029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F7C0A161F20648E8B1745FAEF64B8F3D"/>
                </w:placeholder>
                <w:showingPlcHdr/>
                <w:temporary/>
                <w:id w:val="181000067"/>
                <w:tag w:val="virke_17000029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689C0BE694B4002AF84EDA5063A07F0"/>
                </w:placeholder>
                <w:showingPlcHdr/>
                <w:temporary/>
                <w:id w:val="181000068"/>
                <w:tag w:val="virke_170000294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54B52F074F24222A96D19BF1C0623B9"/>
                </w:placeholder>
                <w:showingPlcHdr/>
                <w:temporary/>
                <w:id w:val="181000069"/>
                <w:tag w:val="virke_170000296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4BEC3DD0309470B9CF92DCD296CC7FA"/>
                </w:placeholder>
                <w:showingPlcHdr/>
                <w:temporary/>
                <w:id w:val="181000070"/>
                <w:tag w:val="virke_170000298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3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568B0F6D093543B58B07E42A7DD3D827"/>
                </w:placeholder>
                <w:showingPlcHdr/>
                <w:temporary/>
                <w:id w:val="181000071"/>
                <w:tag w:val="virke_170000300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1716" w:type="dxa"/>
            <w:tcMar>
              <w:top w:w="180" w:type="dxa"/>
              <w:bottom w:w="60" w:type="dxa"/>
            </w:tcMar>
            <w:vAlign w:val="top"/>
          </w:tcPr>
          <w:p>
            <w:pPr>
              <w:pStyle w:val="VirkeTabelltekst"/>
            </w:pPr>
            <w:sdt>
              <w:sdtPr>
                <w:rPr>
                  <w:color w:val="000000"/>
                </w:rPr>
                <w:alias w:val="Fyll ut"/>
                <w:placeholder>
                  <w:docPart w:val="VIRKE_PH_29A029DFA6BA47DBB53BF29068B9ABF5"/>
                </w:placeholder>
                <w:showingPlcHdr/>
                <w:temporary/>
                <w:id w:val="181000072"/>
                <w:tag w:val="virke_170000302"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EtterTabell"/>
      </w:pPr>
    </w:p>
    <w:sectPr>
      <w:headerReference w:type="default" r:id="rId8"/>
      <w:footerReference w:type="default" r:id="rId9"/>
      <w:pgSz w:w="16838" w:h="11906" w:orient="landscape"/>
      <w:pgMar w:top="1995" w:right="709" w:bottom="1410" w:left="709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clear" w:pos="9330"/>
        <w:tab w:val="right" w:pos="1542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Aksjeeierbok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Aksjeeierbok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