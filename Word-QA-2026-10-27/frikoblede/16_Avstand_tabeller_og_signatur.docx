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1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2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3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4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5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6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Periode: </w:t>
            </w: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Måned"/>
                <w:placeholder>
                  <w:docPart w:val="VIRKE_PH_84512B5643DA48F4B80B17019C210D93"/>
                </w:placeholder>
                <w:showingPlcHdr/>
                <w:temporary/>
                <w:id w:val="181000007"/>
                <w:tag w:val="virke_1900000337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C9007F"/>
                  </w:rPr>
                  <w:t xml:space="preserve">[Måned]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2026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2027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r>
              <w:t xml:space="preserve">Omsetning denne måneden</w:t>
            </w:r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r>
              <w:t xml:space="preserve">Oppnådd av budsjett</w:t>
            </w:r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10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11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4A75E3DB1EC64473B3F2B5EA0B384615"/>
                </w:placeholder>
                <w:showingPlcHdr/>
                <w:temporary/>
                <w:id w:val="181000012"/>
                <w:tag w:val="virke_1900000339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399E1CD84724405086406C78BB8FA68C"/>
                </w:placeholder>
                <w:showingPlcHdr/>
                <w:temporary/>
                <w:id w:val="181000013"/>
                <w:tag w:val="virke_1900000341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87F169EF50C447BAB47A9DC7A84D9851"/>
                </w:placeholder>
                <w:showingPlcHdr/>
                <w:temporary/>
                <w:id w:val="181000014"/>
                <w:tag w:val="virke_1900000343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EtterModul"/>
        <w:spacing w:before="0" w:after="0" w:line="180" w:lineRule="exact"/>
      </w:pP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0" w:type="dxa"/>
          <w:bottom w:w="6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15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16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17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18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19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20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21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22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23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44F599782A31481F8AA82CE6596348CD"/>
                </w:placeholder>
                <w:showingPlcHdr/>
                <w:temporary/>
                <w:id w:val="181000024"/>
                <w:tag w:val="virke_190000034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3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