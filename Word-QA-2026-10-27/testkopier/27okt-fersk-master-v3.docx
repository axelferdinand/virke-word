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FEFD57" w14:textId="58D3CE92" w:rsidR="00082ED3" w:rsidRDefault="00FD6A3A" w:rsidP="00FD6A3A">
      <w:r>
        <w:t>Tekst før tabellen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665"/>
        <w:gridCol w:w="4665"/>
      </w:tblGrid>
      <w:tr w:rsidR="00FD6A3A" w14:paraId="39DB9CB1" w14:textId="77777777" w:rsidTr="00CF5D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31EC17A6" w14:textId="77777777" w:rsidR="00FD6A3A" w:rsidRDefault="00FD6A3A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68"/>
                <w:id w:val="181000035"/>
                <w:placeholder>
                  <w:docPart w:val="D5B6980CF5AA49439BD39F33EE3B0B8D"/>
                </w:placeholder>
                <w:temporary/>
                <w:showingPlcHdr/>
              </w:sdtPr>
              <w:sdtContent>
                <w:r>
                  <w:rPr>
                    <w:rFonts w:cstheme="majorBidi"/>
                    <w:color w:val="C9007F"/>
                  </w:rPr>
                  <w:t>[Navn]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495415F8" w14:textId="77777777" w:rsidR="00FD6A3A" w:rsidRDefault="00FD6A3A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70"/>
                <w:id w:val="181000036"/>
                <w:placeholder>
                  <w:docPart w:val="33DC6EDC88517D4C95E6455DB132D508"/>
                </w:placeholder>
                <w:temporary/>
                <w:showingPlcHdr/>
              </w:sdtPr>
              <w:sdtContent>
                <w:r>
                  <w:rPr>
                    <w:rFonts w:cstheme="majorBidi"/>
                    <w:color w:val="C9007F"/>
                  </w:rPr>
                  <w:t>[Navn]</w:t>
                </w:r>
              </w:sdtContent>
            </w:sdt>
          </w:p>
        </w:tc>
      </w:tr>
      <w:tr w:rsidR="00FD6A3A" w14:paraId="4A84B5F7" w14:textId="77777777" w:rsidTr="00CF5D2C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391704B9" w14:textId="77777777" w:rsidR="00FD6A3A" w:rsidRDefault="00FD6A3A">
            <w:pPr>
              <w:pStyle w:val="Virketabelltekst"/>
            </w:pPr>
            <w:sdt>
              <w:sdtPr>
                <w:alias w:val="Fyll ut"/>
                <w:tag w:val="virke_170000072"/>
                <w:id w:val="181000037"/>
                <w:placeholder>
                  <w:docPart w:val="B839A95DDC437E40BBDC279F073A101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431CFF8E" w14:textId="77777777" w:rsidR="00FD6A3A" w:rsidRDefault="00FD6A3A">
            <w:pPr>
              <w:pStyle w:val="Virketabelltekst"/>
            </w:pPr>
            <w:sdt>
              <w:sdtPr>
                <w:alias w:val="Fyll ut"/>
                <w:tag w:val="virke_170000074"/>
                <w:id w:val="181000038"/>
                <w:placeholder>
                  <w:docPart w:val="EFF0F7923A87DB409559E5F8EF2FC2A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FD6A3A" w14:paraId="0988C299" w14:textId="77777777" w:rsidTr="00CF5D2C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6045943A" w14:textId="77777777" w:rsidR="00FD6A3A" w:rsidRDefault="00FD6A3A">
            <w:pPr>
              <w:pStyle w:val="Virketabelltekst"/>
            </w:pPr>
            <w:sdt>
              <w:sdtPr>
                <w:alias w:val="Fyll ut"/>
                <w:tag w:val="virke_170000076"/>
                <w:id w:val="181000039"/>
                <w:placeholder>
                  <w:docPart w:val="77E42A72D9E3E64E83B6814E21F69FC2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68546A8E" w14:textId="77777777" w:rsidR="00FD6A3A" w:rsidRDefault="00FD6A3A">
            <w:pPr>
              <w:pStyle w:val="Virketabelltekst"/>
            </w:pPr>
            <w:sdt>
              <w:sdtPr>
                <w:alias w:val="Fyll ut"/>
                <w:tag w:val="virke_170000078"/>
                <w:id w:val="181000040"/>
                <w:placeholder>
                  <w:docPart w:val="1E49184F318B79438CA0890FB8AD748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5E9E2878" w14:textId="77777777" w:rsidR="00FD6A3A" w:rsidRDefault="00FD6A3A">
      <w:pPr>
        <w:pStyle w:val="Virkeettertabell"/>
      </w:pPr>
    </w:p>
    <w:p w14:paraId="6FDBC19D" w14:textId="4CA44156" w:rsidR="00FD6A3A" w:rsidRDefault="00FD6A3A" w:rsidP="00FD6A3A">
      <w:r>
        <w:t>Tekst etter tabellen uten ekstra linjeskift.</w:t>
      </w:r>
    </w:p>
    <w:p w14:paraId="3773F1E5" w14:textId="4CA5D0F0" w:rsidR="00FD6A3A" w:rsidRDefault="00FD6A3A" w:rsidP="00FD6A3A">
      <w:r>
        <w:t>Neste avsnitt.</w:t>
      </w:r>
    </w:p>
    <w:p w14:paraId="2EB1AFE1" w14:textId="3E44EF89" w:rsidR="001C5738" w:rsidRDefault="001C5738" w:rsidP="001C5738">
      <w:pPr>
        <w:pStyle w:val="Overskrift1"/>
      </w:pPr>
      <w:bookmarkStart w:id="0" w:name="_Toc244000673"/>
      <w:r>
        <w:t xml:space="preserve">En </w:t>
      </w:r>
      <w:proofErr w:type="spellStart"/>
      <w:r>
        <w:t>hovedoverskrift</w:t>
      </w:r>
      <w:proofErr w:type="spellEnd"/>
      <w:r>
        <w:t xml:space="preserve"> som er lang nok til å gå over flere linjer i dokumentet</w:t>
      </w:r>
      <w:bookmarkEnd w:id="0"/>
    </w:p>
    <w:p w14:paraId="055C896A" w14:textId="6E3A8CDD" w:rsidR="001C5738" w:rsidRDefault="001C5738" w:rsidP="001C5738">
      <w:r>
        <w:t xml:space="preserve">Brødtekst etter </w:t>
      </w:r>
      <w:proofErr w:type="spellStart"/>
      <w:r>
        <w:t>hovedoverskriften</w:t>
      </w:r>
      <w:proofErr w:type="spellEnd"/>
      <w:r>
        <w:t>.</w:t>
      </w:r>
    </w:p>
    <w:p w14:paraId="0C43C39D" w14:textId="589FDC86" w:rsidR="001C5738" w:rsidRDefault="00E5522C" w:rsidP="001C5738">
      <w:pPr>
        <w:pStyle w:val="Overskrift3"/>
      </w:pPr>
      <w:bookmarkStart w:id="1" w:name="_Toc244000674"/>
      <w:r>
        <w:t>Underpunkt med nivå tre oppdatert</w:t>
      </w:r>
      <w:bookmarkEnd w:id="1"/>
    </w:p>
    <w:p w14:paraId="286B56FF" w14:textId="22B07E49" w:rsidR="001C5738" w:rsidRDefault="001C5738" w:rsidP="001C5738">
      <w:r>
        <w:t>Brødtekst etter underpunktet.</w:t>
      </w:r>
    </w:p>
    <w:p w14:paraId="020CBC5F" w14:textId="41E68F4B" w:rsidR="001C5738" w:rsidRDefault="001C5738" w:rsidP="001C5738">
      <w:pPr>
        <w:pStyle w:val="Overskrift3"/>
      </w:pPr>
      <w:bookmarkStart w:id="2" w:name="_Toc244000675"/>
      <w:r>
        <w:t>Et nytt underpunkt</w:t>
      </w:r>
      <w:bookmarkEnd w:id="2"/>
    </w:p>
    <w:p w14:paraId="2ADCB64C" w14:textId="4FD74923" w:rsidR="001C5738" w:rsidRDefault="001C5738" w:rsidP="001C5738">
      <w:r>
        <w:t>Teksten fortsetter med vanlig avsnittsstil.</w:t>
      </w:r>
    </w:p>
    <w:p w14:paraId="36F5F07C" w14:textId="14179765" w:rsidR="001C5738" w:rsidRDefault="001C5738">
      <w:pPr>
        <w:spacing w:after="0" w:line="276" w:lineRule="auto"/>
      </w:pPr>
      <w:r>
        <w:br w:type="page"/>
      </w:r>
    </w:p>
    <w:p w14:paraId="6817C911" w14:textId="3850FA08" w:rsidR="001C5738" w:rsidRDefault="001C5738" w:rsidP="001C5738">
      <w:pPr>
        <w:pStyle w:val="Overskrift1"/>
      </w:pPr>
      <w:bookmarkStart w:id="3" w:name="_Toc244000676"/>
      <w:proofErr w:type="spellStart"/>
      <w:r>
        <w:lastRenderedPageBreak/>
        <w:t>Hovedoverskrift</w:t>
      </w:r>
      <w:proofErr w:type="spellEnd"/>
      <w:r>
        <w:t xml:space="preserve"> øverst på ny side</w:t>
      </w:r>
      <w:bookmarkEnd w:id="3"/>
    </w:p>
    <w:p w14:paraId="09606C03" w14:textId="6523820A" w:rsidR="001C5738" w:rsidRDefault="001C5738" w:rsidP="001C5738">
      <w:r>
        <w:t>Kontroll av overskrift etter sideskift.</w:t>
      </w: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D7627B" w14:paraId="65D25143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</w:tcPr>
          <w:p w14:paraId="553ED085" w14:textId="77777777" w:rsidR="00D7627B" w:rsidRDefault="00D7627B">
            <w:pPr>
              <w:keepNext/>
              <w:spacing w:after="0"/>
            </w:pPr>
            <w:sdt>
              <w:sdtPr>
                <w:alias w:val="Sted"/>
                <w:tag w:val="virke_170000001"/>
                <w:id w:val="181000001"/>
                <w:placeholder>
                  <w:docPart w:val="AB1894B03D73DC47941CC3BEB73ED87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[Sted]</w:t>
                </w:r>
              </w:sdtContent>
            </w:sdt>
            <w:r>
              <w:t xml:space="preserve"> / </w:t>
            </w:r>
            <w:sdt>
              <w:sdtPr>
                <w:alias w:val="dato"/>
                <w:tag w:val="virke_170000003"/>
                <w:id w:val="181000002"/>
                <w:placeholder>
                  <w:docPart w:val="9C8553E30BB76D43AC50D7E2FB9F471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[dato]</w:t>
                </w:r>
              </w:sdtContent>
            </w:sdt>
          </w:p>
        </w:tc>
      </w:tr>
      <w:tr w:rsidR="00D7627B" w14:paraId="2B6CB297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5084541A" w14:textId="77777777" w:rsidR="00D7627B" w:rsidRDefault="00D7627B">
            <w:pPr>
              <w:pStyle w:val="Virkesignaturtekst"/>
              <w:keepNext/>
            </w:pPr>
            <w:sdt>
              <w:sdtPr>
                <w:alias w:val="Fornavn og etternavn"/>
                <w:tag w:val="virke_170000005"/>
                <w:id w:val="181000003"/>
                <w:placeholder>
                  <w:docPart w:val="F2211B5D06ECB044893AA6A5B39C6F52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7F9B3E56" w14:textId="77777777" w:rsidR="00D7627B" w:rsidRDefault="00D7627B">
            <w:pPr>
              <w:pStyle w:val="Virkesignaturtekst"/>
              <w:keepNext/>
            </w:pPr>
            <w:sdt>
              <w:sdtPr>
                <w:alias w:val="Tittel"/>
                <w:tag w:val="virke_170000007"/>
                <w:id w:val="181000004"/>
                <w:placeholder>
                  <w:docPart w:val="CDCBD185C0B63C43A2E47695E61D8F9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01B361BB" w14:textId="77777777" w:rsidR="00D7627B" w:rsidRDefault="00D7627B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59B8F968" w14:textId="77777777" w:rsidR="00D7627B" w:rsidRDefault="00D7627B">
            <w:pPr>
              <w:pStyle w:val="Virkesignaturtekst"/>
              <w:keepNext/>
            </w:pPr>
            <w:sdt>
              <w:sdtPr>
                <w:alias w:val="Fornavn og etternavn"/>
                <w:tag w:val="virke_170000009"/>
                <w:id w:val="181000005"/>
                <w:placeholder>
                  <w:docPart w:val="0EFC4A6D49D72446A11C06F49EB7548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2844E6A6" w14:textId="77777777" w:rsidR="00D7627B" w:rsidRDefault="00D7627B">
            <w:pPr>
              <w:pStyle w:val="Virkesignaturtekst"/>
              <w:keepNext/>
            </w:pPr>
            <w:sdt>
              <w:sdtPr>
                <w:alias w:val="Tittel"/>
                <w:tag w:val="virke_170000011"/>
                <w:id w:val="181000006"/>
                <w:placeholder>
                  <w:docPart w:val="CA81EF6887F7D44B94D26283E210C50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76512CF1" w14:textId="77777777" w:rsidR="00D7627B" w:rsidRDefault="00D7627B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23361410" w14:textId="77777777" w:rsidR="00D7627B" w:rsidRDefault="00D7627B">
            <w:pPr>
              <w:pStyle w:val="Virkesignaturtekst"/>
              <w:keepNext/>
            </w:pPr>
            <w:sdt>
              <w:sdtPr>
                <w:alias w:val="Fornavn og etternavn"/>
                <w:tag w:val="virke_170000013"/>
                <w:id w:val="181000007"/>
                <w:placeholder>
                  <w:docPart w:val="AC14532ABBCAC14BACD7CBD47B597F2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6CAC5CB0" w14:textId="77777777" w:rsidR="00D7627B" w:rsidRDefault="00D7627B">
            <w:pPr>
              <w:pStyle w:val="Virkesignaturtekst"/>
            </w:pPr>
            <w:sdt>
              <w:sdtPr>
                <w:alias w:val="Tittel"/>
                <w:tag w:val="virke_170000015"/>
                <w:id w:val="181000008"/>
                <w:placeholder>
                  <w:docPart w:val="266630B817943D40ABB7AF30D68C05E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</w:tr>
    </w:tbl>
    <w:p w14:paraId="040C1EDB" w14:textId="77777777" w:rsidR="00D7627B" w:rsidRDefault="00D7627B">
      <w:pPr>
        <w:pStyle w:val="Virkeettermodul"/>
      </w:pPr>
    </w:p>
    <w:p w14:paraId="2ECDD5F9" w14:textId="0B2055D4" w:rsidR="001C5738" w:rsidRDefault="00D7627B" w:rsidP="001C5738">
      <w:r>
        <w:t>Tekst etter signaturen uten ekstra Enter.</w:t>
      </w:r>
    </w:p>
    <w:p w14:paraId="1AB982C2" w14:textId="5C8E1514" w:rsidR="0086735C" w:rsidRDefault="0086735C">
      <w:pPr>
        <w:spacing w:after="0" w:line="276" w:lineRule="auto"/>
      </w:pPr>
      <w:r>
        <w:br w:type="page"/>
      </w:r>
    </w:p>
    <w:tbl>
      <w:tblPr>
        <w:tblW w:w="9330" w:type="dxa"/>
        <w:tblBorders>
          <w:top w:val="single" w:sz="6" w:space="0" w:color="CACACA"/>
          <w:left w:val="nil"/>
          <w:bottom w:val="single" w:sz="6" w:space="0" w:color="CACACA"/>
          <w:right w:val="nil"/>
          <w:insideH w:val="single" w:sz="6" w:space="0" w:color="CACACA"/>
          <w:insideV w:val="single" w:sz="6" w:space="0" w:color="CACACA"/>
        </w:tblBorders>
        <w:tblLayout w:type="fixed"/>
        <w:tblCellMar>
          <w:top w:w="180" w:type="dxa"/>
          <w:left w:w="0" w:type="dxa"/>
          <w:bottom w:w="6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86735C" w14:paraId="606AFCD1" w14:textId="77777777"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7229887B" w14:textId="18BE9369" w:rsidR="0086735C" w:rsidRDefault="0086735C">
            <w:pPr>
              <w:pStyle w:val="Virketabelltekst"/>
            </w:pPr>
            <w:r>
              <w:rPr>
                <w:rFonts w:asciiTheme="majorHAnsi" w:hAnsiTheme="majorHAnsi"/>
                <w:b/>
              </w:rPr>
              <w:lastRenderedPageBreak/>
              <w:t xml:space="preserve">Navn: </w:t>
            </w:r>
            <w:sdt>
              <w:sdtPr>
                <w:alias w:val="Fyll ut"/>
                <w:tag w:val="virke_170000152"/>
                <w:id w:val="181000077"/>
                <w:placeholder>
                  <w:docPart w:val="A75F4F06E88E624FA0F6FA9B56D70DBD"/>
                </w:placeholder>
                <w:text/>
              </w:sdtPr>
              <w:sdtContent>
                <w:r>
                  <w:t>Anne Kristine Eksempel med et langt etternavn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3E65BF5C" w14:textId="30283BE7" w:rsidR="0086735C" w:rsidRDefault="0086735C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4"/>
                <w:id w:val="181000078"/>
                <w:placeholder>
                  <w:docPart w:val="57B62458C4C04248948975EA21D1BE10"/>
                </w:placeholder>
                <w:text/>
              </w:sdtPr>
              <w:sdtContent>
                <w:r>
                  <w:t>Bjørn Eksempel</w:t>
                </w:r>
              </w:sdtContent>
            </w:sdt>
          </w:p>
        </w:tc>
      </w:tr>
      <w:tr w:rsidR="0086735C" w14:paraId="02D2395D" w14:textId="77777777"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0371DA50" w14:textId="77777777" w:rsidR="0086735C" w:rsidRDefault="0086735C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6"/>
                <w:id w:val="181000079"/>
                <w:placeholder>
                  <w:docPart w:val="2285B3A2508EDA4DBBEF33EAC1C678F2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41D0D042" w14:textId="77777777" w:rsidR="0086735C" w:rsidRDefault="0086735C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8"/>
                <w:id w:val="181000080"/>
                <w:placeholder>
                  <w:docPart w:val="2E81DAC5E4312F49A670DC3B56603F15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86735C" w14:paraId="1BF59855" w14:textId="77777777"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55EF5FE7" w14:textId="77777777" w:rsidR="0086735C" w:rsidRDefault="0086735C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0"/>
                <w:id w:val="181000081"/>
                <w:placeholder>
                  <w:docPart w:val="DA3FFDF987A8C24695B3F9C10DA81D7B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5B3F06D2" w14:textId="77777777" w:rsidR="0086735C" w:rsidRDefault="0086735C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2"/>
                <w:id w:val="181000082"/>
                <w:placeholder>
                  <w:docPart w:val="9F5C039C500EF4489B055E645E281892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86735C" w14:paraId="69A51E77" w14:textId="77777777"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37E1B9E4" w14:textId="77777777" w:rsidR="0086735C" w:rsidRDefault="0086735C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4"/>
                <w:id w:val="181000083"/>
                <w:placeholder>
                  <w:docPart w:val="054A1B7D71909B4EA41B6C6DF3C38757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86735C" w14:paraId="43DEECD3" w14:textId="77777777"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7E8EB5BC" w14:textId="77777777" w:rsidR="0086735C" w:rsidRDefault="0086735C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6"/>
                <w:id w:val="181000084"/>
                <w:placeholder>
                  <w:docPart w:val="7434F23CFBA9284FBBCD03B35B70DAA4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86735C" w14:paraId="073ACD5D" w14:textId="77777777"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5A303A56" w14:textId="77777777" w:rsidR="0086735C" w:rsidRDefault="0086735C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8"/>
                <w:id w:val="181000085"/>
                <w:placeholder>
                  <w:docPart w:val="424AE1604485534C97866195A72685DD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75E50D46" w14:textId="77777777" w:rsidR="0086735C" w:rsidRDefault="0086735C">
      <w:pPr>
        <w:pStyle w:val="Virkeettertabell"/>
      </w:pPr>
    </w:p>
    <w:p w14:paraId="51CB9707" w14:textId="2745C270" w:rsidR="00581AA7" w:rsidRDefault="00581AA7">
      <w:pPr>
        <w:spacing w:after="0" w:line="276" w:lineRule="auto"/>
      </w:pPr>
      <w:r>
        <w:br w:type="page"/>
      </w:r>
    </w:p>
    <w:p w14:paraId="6C1CB820" w14:textId="35E3C20E" w:rsidR="00E5522C" w:rsidRDefault="00581AA7">
      <w:pPr>
        <w:pStyle w:val="INNH1"/>
        <w:rPr>
          <w:rFonts w:eastAsiaTheme="minorEastAsia" w:cstheme="minorBidi"/>
          <w:noProof/>
          <w:color w:val="auto"/>
          <w:sz w:val="24"/>
          <w:szCs w:val="24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44000673" w:history="1">
        <w:r w:rsidR="00E5522C" w:rsidRPr="00E32C34">
          <w:rPr>
            <w:rStyle w:val="Hyperkobling"/>
            <w:noProof/>
          </w:rPr>
          <w:t>En hovedoverskrift som er lang nok til å gå over flere linjer i dokumentet</w:t>
        </w:r>
        <w:r w:rsidR="00E5522C">
          <w:rPr>
            <w:noProof/>
            <w:webHidden/>
          </w:rPr>
          <w:tab/>
        </w:r>
        <w:r w:rsidR="00E5522C">
          <w:rPr>
            <w:noProof/>
            <w:webHidden/>
          </w:rPr>
          <w:fldChar w:fldCharType="begin"/>
        </w:r>
        <w:r w:rsidR="00E5522C">
          <w:rPr>
            <w:noProof/>
            <w:webHidden/>
          </w:rPr>
          <w:instrText xml:space="preserve"> PAGEREF _Toc244000673 \h </w:instrText>
        </w:r>
        <w:r w:rsidR="00E5522C">
          <w:rPr>
            <w:noProof/>
            <w:webHidden/>
          </w:rPr>
        </w:r>
        <w:r w:rsidR="00E5522C">
          <w:rPr>
            <w:noProof/>
            <w:webHidden/>
          </w:rPr>
          <w:fldChar w:fldCharType="separate"/>
        </w:r>
        <w:r w:rsidR="00E5522C">
          <w:rPr>
            <w:noProof/>
            <w:webHidden/>
          </w:rPr>
          <w:t>1</w:t>
        </w:r>
        <w:r w:rsidR="00E5522C">
          <w:rPr>
            <w:noProof/>
            <w:webHidden/>
          </w:rPr>
          <w:fldChar w:fldCharType="end"/>
        </w:r>
      </w:hyperlink>
    </w:p>
    <w:p w14:paraId="24D0A627" w14:textId="47C83CE9" w:rsidR="00E5522C" w:rsidRDefault="00E5522C">
      <w:pPr>
        <w:pStyle w:val="INNH3"/>
        <w:rPr>
          <w:rFonts w:eastAsiaTheme="minorEastAsia" w:cstheme="minorBidi"/>
          <w:noProof/>
          <w:color w:val="auto"/>
          <w:sz w:val="24"/>
          <w:szCs w:val="24"/>
        </w:rPr>
      </w:pPr>
      <w:hyperlink w:anchor="_Toc244000674" w:history="1">
        <w:r w:rsidRPr="00E32C34">
          <w:rPr>
            <w:rStyle w:val="Hyperkobling"/>
            <w:noProof/>
          </w:rPr>
          <w:t>Underpunkt med nivå tre oppdatert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_Toc244000674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82E9AD" w14:textId="3288820A" w:rsidR="00E5522C" w:rsidRDefault="00E5522C">
      <w:pPr>
        <w:pStyle w:val="INNH3"/>
        <w:rPr>
          <w:rFonts w:eastAsiaTheme="minorEastAsia" w:cstheme="minorBidi"/>
          <w:noProof/>
          <w:color w:val="auto"/>
          <w:sz w:val="24"/>
          <w:szCs w:val="24"/>
        </w:rPr>
      </w:pPr>
      <w:hyperlink w:anchor="_Toc244000675" w:history="1">
        <w:r w:rsidRPr="00E32C34">
          <w:rPr>
            <w:rStyle w:val="Hyperkobling"/>
            <w:noProof/>
          </w:rPr>
          <w:t>Et nytt underpunkt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_Toc244000675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4B84F1" w14:textId="6D8CD5CE" w:rsidR="00E5522C" w:rsidRDefault="00E5522C">
      <w:pPr>
        <w:pStyle w:val="INNH1"/>
        <w:rPr>
          <w:rFonts w:eastAsiaTheme="minorEastAsia" w:cstheme="minorBidi"/>
          <w:noProof/>
          <w:color w:val="auto"/>
          <w:sz w:val="24"/>
          <w:szCs w:val="24"/>
        </w:rPr>
      </w:pPr>
      <w:hyperlink w:anchor="_Toc244000676" w:history="1">
        <w:r w:rsidRPr="00E32C34">
          <w:rPr>
            <w:rStyle w:val="Hyperkobling"/>
            <w:noProof/>
          </w:rPr>
          <w:t>Hovedoverskrift øverst på ny side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_Toc244000676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41120A" w14:textId="6C37C506" w:rsidR="00D7627B" w:rsidRPr="001C5738" w:rsidRDefault="00581AA7" w:rsidP="001C5738">
      <w:r>
        <w:fldChar w:fldCharType="end"/>
      </w:r>
    </w:p>
    <w:sectPr w:rsidR="00D7627B" w:rsidRPr="001C5738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280B17" w14:textId="77777777" w:rsidR="007D6F5C" w:rsidRDefault="007D6F5C" w:rsidP="00A834E2">
      <w:pPr>
        <w:spacing w:after="0" w:line="240" w:lineRule="auto"/>
      </w:pPr>
      <w:r>
        <w:separator/>
      </w:r>
    </w:p>
  </w:endnote>
  <w:endnote w:type="continuationSeparator" w:id="0">
    <w:p w14:paraId="0F8794FE" w14:textId="77777777" w:rsidR="007D6F5C" w:rsidRDefault="007D6F5C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081614" w14:textId="77777777" w:rsidR="00082ED3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170000719"/>
        <w:placeholder/>
        <w:temporary/>
        <w:showingPlcHdr/>
      </w:sdtPr>
      <w:sdtContent>
        <w:r>
          <w:rPr>
            <w:color w:val="C9007F"/>
          </w:rPr>
          <w:t>[Dokumentnavn]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ED0BC2" w14:textId="77777777" w:rsidR="007D6F5C" w:rsidRDefault="007D6F5C" w:rsidP="00A834E2">
      <w:pPr>
        <w:spacing w:after="0" w:line="240" w:lineRule="auto"/>
      </w:pPr>
      <w:r>
        <w:separator/>
      </w:r>
    </w:p>
  </w:footnote>
  <w:footnote w:type="continuationSeparator" w:id="0">
    <w:p w14:paraId="18F5FF56" w14:textId="77777777" w:rsidR="007D6F5C" w:rsidRDefault="007D6F5C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3AC3BD" w14:textId="77777777" w:rsidR="00082ED3" w:rsidRDefault="00000000">
    <w:pPr>
      <w:pStyle w:val="Topptekst"/>
    </w:pPr>
    <w:sdt>
      <w:sdtPr>
        <w:alias w:val="Tema eller dokumentkategori"/>
        <w:tag w:val="virke_170000716"/>
        <w:id w:val="170000717"/>
        <w:placeholder/>
        <w:temporary/>
        <w:showingPlcHdr/>
      </w:sdtPr>
      <w:sdtContent>
        <w:r>
          <w:rPr>
            <w:color w:val="C9007F"/>
          </w:rPr>
          <w:t>[Tema eller dokumentkategori]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3A"/>
    <w:rsid w:val="00082ED3"/>
    <w:rsid w:val="001C5738"/>
    <w:rsid w:val="00581AA7"/>
    <w:rsid w:val="007D6F5C"/>
    <w:rsid w:val="0086735C"/>
    <w:rsid w:val="00B9370D"/>
    <w:rsid w:val="00D7627B"/>
    <w:rsid w:val="00E5522C"/>
    <w:rsid w:val="00FD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DF9BBC"/>
  <w15:chartTrackingRefBased/>
  <w15:docId w15:val="{57BC3EA7-5DE1-FF4E-AEA9-34E206ED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before="450" w:after="27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36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5"/>
    <w:qFormat/>
    <w:rsid w:val="00721075"/>
    <w:pPr>
      <w:numPr>
        <w:numId w:val="5"/>
      </w:numPr>
      <w:spacing w:after="12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80" w:type="dxa"/>
        <w:left w:w="120" w:type="dxa"/>
        <w:bottom w:w="60" w:type="dxa"/>
        <w:right w:w="120" w:type="dxa"/>
      </w:tblCellMar>
    </w:tblPr>
    <w:tblStylePr w:type="firstRow">
      <w:rPr>
        <w:rFonts w:asciiTheme="majorHAnsi" w:hAnsiTheme="majorHAnsi"/>
        <w:b/>
        <w:bCs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27/eksperimenter/Virke-master-27okt-v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5B6980CF5AA49439BD39F33EE3B0B8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FEDC1DF-309B-DF4D-8235-0AD39D5299AD}"/>
      </w:docPartPr>
      <w:docPartBody>
        <w:p w:rsidR="00000000" w:rsidRDefault="00031F1A" w:rsidP="00031F1A">
          <w:pPr>
            <w:pStyle w:val="D5B6980CF5AA49439BD39F33EE3B0B8D"/>
          </w:pPr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33DC6EDC88517D4C95E6455DB132D50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EE014DE-E324-F243-8CDB-15F832766D79}"/>
      </w:docPartPr>
      <w:docPartBody>
        <w:p w:rsidR="00000000" w:rsidRDefault="00031F1A" w:rsidP="00031F1A">
          <w:pPr>
            <w:pStyle w:val="33DC6EDC88517D4C95E6455DB132D508"/>
          </w:pPr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B839A95DDC437E40BBDC279F073A101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B30322-255E-E946-AF8A-59857313765F}"/>
      </w:docPartPr>
      <w:docPartBody>
        <w:p w:rsidR="00000000" w:rsidRDefault="00031F1A" w:rsidP="00031F1A">
          <w:pPr>
            <w:pStyle w:val="B839A95DDC437E40BBDC279F073A1014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EFF0F7923A87DB409559E5F8EF2FC2A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E16B99A-661D-0048-B020-2D9BF58A7892}"/>
      </w:docPartPr>
      <w:docPartBody>
        <w:p w:rsidR="00000000" w:rsidRDefault="00031F1A" w:rsidP="00031F1A">
          <w:pPr>
            <w:pStyle w:val="EFF0F7923A87DB409559E5F8EF2FC2A0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77E42A72D9E3E64E83B6814E21F69FC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C72D8F1-2698-3F4F-8A93-3C6EBDCF03ED}"/>
      </w:docPartPr>
      <w:docPartBody>
        <w:p w:rsidR="00000000" w:rsidRDefault="00031F1A" w:rsidP="00031F1A">
          <w:pPr>
            <w:pStyle w:val="77E42A72D9E3E64E83B6814E21F69FC2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1E49184F318B79438CA0890FB8AD748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3B85E71-7099-514C-BFF7-D42AE05A557B}"/>
      </w:docPartPr>
      <w:docPartBody>
        <w:p w:rsidR="00000000" w:rsidRDefault="00031F1A" w:rsidP="00031F1A">
          <w:pPr>
            <w:pStyle w:val="1E49184F318B79438CA0890FB8AD7481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AB1894B03D73DC47941CC3BEB73ED87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3ABE89B-8727-EE47-A660-4E51217B17DD}"/>
      </w:docPartPr>
      <w:docPartBody>
        <w:p w:rsidR="00000000" w:rsidRDefault="00031F1A" w:rsidP="00031F1A">
          <w:pPr>
            <w:pStyle w:val="AB1894B03D73DC47941CC3BEB73ED876"/>
          </w:pPr>
          <w:r>
            <w:rPr>
              <w:color w:val="C9007F"/>
            </w:rPr>
            <w:t>[Sted]</w:t>
          </w:r>
        </w:p>
      </w:docPartBody>
    </w:docPart>
    <w:docPart>
      <w:docPartPr>
        <w:name w:val="9C8553E30BB76D43AC50D7E2FB9F471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74067D8-B3B7-9A41-AE95-69F10635881A}"/>
      </w:docPartPr>
      <w:docPartBody>
        <w:p w:rsidR="00000000" w:rsidRDefault="00031F1A" w:rsidP="00031F1A">
          <w:pPr>
            <w:pStyle w:val="9C8553E30BB76D43AC50D7E2FB9F4710"/>
          </w:pPr>
          <w:r>
            <w:rPr>
              <w:color w:val="C9007F"/>
            </w:rPr>
            <w:t>[dato]</w:t>
          </w:r>
        </w:p>
      </w:docPartBody>
    </w:docPart>
    <w:docPart>
      <w:docPartPr>
        <w:name w:val="F2211B5D06ECB044893AA6A5B39C6F5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46222E1-0FD6-9C41-801B-8FA16E047EE1}"/>
      </w:docPartPr>
      <w:docPartBody>
        <w:p w:rsidR="00000000" w:rsidRDefault="00031F1A" w:rsidP="00031F1A">
          <w:pPr>
            <w:pStyle w:val="F2211B5D06ECB044893AA6A5B39C6F52"/>
          </w:pPr>
          <w:r>
            <w:rPr>
              <w:color w:val="C9007F"/>
            </w:rPr>
            <w:t>[Fornavn og etternavn]</w:t>
          </w:r>
        </w:p>
      </w:docPartBody>
    </w:docPart>
    <w:docPart>
      <w:docPartPr>
        <w:name w:val="CDCBD185C0B63C43A2E47695E61D8F9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2B9E517-DD60-904A-A0DF-D128E074ACF4}"/>
      </w:docPartPr>
      <w:docPartBody>
        <w:p w:rsidR="00000000" w:rsidRDefault="00031F1A" w:rsidP="00031F1A">
          <w:pPr>
            <w:pStyle w:val="CDCBD185C0B63C43A2E47695E61D8F9D"/>
          </w:pPr>
          <w:r>
            <w:rPr>
              <w:color w:val="C9007F"/>
            </w:rPr>
            <w:t>[Tittel]</w:t>
          </w:r>
        </w:p>
      </w:docPartBody>
    </w:docPart>
    <w:docPart>
      <w:docPartPr>
        <w:name w:val="0EFC4A6D49D72446A11C06F49EB7548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0186CD8-A936-A647-8C6C-6E90D36C5639}"/>
      </w:docPartPr>
      <w:docPartBody>
        <w:p w:rsidR="00000000" w:rsidRDefault="00031F1A" w:rsidP="00031F1A">
          <w:pPr>
            <w:pStyle w:val="0EFC4A6D49D72446A11C06F49EB75483"/>
          </w:pPr>
          <w:r>
            <w:rPr>
              <w:color w:val="C9007F"/>
            </w:rPr>
            <w:t>[Fornavn og etternavn]</w:t>
          </w:r>
        </w:p>
      </w:docPartBody>
    </w:docPart>
    <w:docPart>
      <w:docPartPr>
        <w:name w:val="CA81EF6887F7D44B94D26283E210C50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F150301-F27A-DF4E-A63D-49373065F75D}"/>
      </w:docPartPr>
      <w:docPartBody>
        <w:p w:rsidR="00000000" w:rsidRDefault="00031F1A" w:rsidP="00031F1A">
          <w:pPr>
            <w:pStyle w:val="CA81EF6887F7D44B94D26283E210C505"/>
          </w:pPr>
          <w:r>
            <w:rPr>
              <w:color w:val="C9007F"/>
            </w:rPr>
            <w:t>[Tittel]</w:t>
          </w:r>
        </w:p>
      </w:docPartBody>
    </w:docPart>
    <w:docPart>
      <w:docPartPr>
        <w:name w:val="AC14532ABBCAC14BACD7CBD47B597F2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E3414D3-B132-6D40-90D8-293AC3220CC0}"/>
      </w:docPartPr>
      <w:docPartBody>
        <w:p w:rsidR="00000000" w:rsidRDefault="00031F1A" w:rsidP="00031F1A">
          <w:pPr>
            <w:pStyle w:val="AC14532ABBCAC14BACD7CBD47B597F21"/>
          </w:pPr>
          <w:r>
            <w:rPr>
              <w:color w:val="C9007F"/>
            </w:rPr>
            <w:t>[Fornavn og etternavn]</w:t>
          </w:r>
        </w:p>
      </w:docPartBody>
    </w:docPart>
    <w:docPart>
      <w:docPartPr>
        <w:name w:val="266630B817943D40ABB7AF30D68C05E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18C1E4E-859D-2240-B5D7-334AD59702BB}"/>
      </w:docPartPr>
      <w:docPartBody>
        <w:p w:rsidR="00000000" w:rsidRDefault="00031F1A" w:rsidP="00031F1A">
          <w:pPr>
            <w:pStyle w:val="266630B817943D40ABB7AF30D68C05E9"/>
          </w:pPr>
          <w:r>
            <w:rPr>
              <w:color w:val="C9007F"/>
            </w:rPr>
            <w:t>[Tittel]</w:t>
          </w:r>
        </w:p>
      </w:docPartBody>
    </w:docPart>
    <w:docPart>
      <w:docPartPr>
        <w:name w:val="A75F4F06E88E624FA0F6FA9B56D70DB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39CECFE-47F3-004C-A5E9-06873DC761CC}"/>
      </w:docPartPr>
      <w:docPartBody>
        <w:p w:rsidR="00000000" w:rsidRDefault="00031F1A" w:rsidP="00031F1A">
          <w:pPr>
            <w:pStyle w:val="A75F4F06E88E624FA0F6FA9B56D70DBD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57B62458C4C04248948975EA21D1BE1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D78FC27-D288-B446-96F5-04BE50DD3764}"/>
      </w:docPartPr>
      <w:docPartBody>
        <w:p w:rsidR="00000000" w:rsidRDefault="00031F1A" w:rsidP="00031F1A">
          <w:pPr>
            <w:pStyle w:val="57B62458C4C04248948975EA21D1BE10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2285B3A2508EDA4DBBEF33EAC1C678F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60EAA25-23BF-634F-A587-C43E2E3F75D1}"/>
      </w:docPartPr>
      <w:docPartBody>
        <w:p w:rsidR="00000000" w:rsidRDefault="00031F1A" w:rsidP="00031F1A">
          <w:pPr>
            <w:pStyle w:val="2285B3A2508EDA4DBBEF33EAC1C678F2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2E81DAC5E4312F49A670DC3B56603F1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096CA55-F9D4-CC4F-B683-EA78A6E1D87D}"/>
      </w:docPartPr>
      <w:docPartBody>
        <w:p w:rsidR="00000000" w:rsidRDefault="00031F1A" w:rsidP="00031F1A">
          <w:pPr>
            <w:pStyle w:val="2E81DAC5E4312F49A670DC3B56603F15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DA3FFDF987A8C24695B3F9C10DA81D7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22802C7-7C09-A14B-B6B4-2E4D8EA8779D}"/>
      </w:docPartPr>
      <w:docPartBody>
        <w:p w:rsidR="00000000" w:rsidRDefault="00031F1A" w:rsidP="00031F1A">
          <w:pPr>
            <w:pStyle w:val="DA3FFDF987A8C24695B3F9C10DA81D7B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9F5C039C500EF4489B055E645E28189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32FCC0D-5459-0742-A4F5-5986F0F4B172}"/>
      </w:docPartPr>
      <w:docPartBody>
        <w:p w:rsidR="00000000" w:rsidRDefault="00031F1A" w:rsidP="00031F1A">
          <w:pPr>
            <w:pStyle w:val="9F5C039C500EF4489B055E645E281892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054A1B7D71909B4EA41B6C6DF3C3875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371DC07-560A-874E-AF61-4B9B9DC05EBF}"/>
      </w:docPartPr>
      <w:docPartBody>
        <w:p w:rsidR="00000000" w:rsidRDefault="00031F1A" w:rsidP="00031F1A">
          <w:pPr>
            <w:pStyle w:val="054A1B7D71909B4EA41B6C6DF3C38757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7434F23CFBA9284FBBCD03B35B70DAA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E113DE1-EE60-DC43-8974-7B2A66F2A608}"/>
      </w:docPartPr>
      <w:docPartBody>
        <w:p w:rsidR="00000000" w:rsidRDefault="00031F1A" w:rsidP="00031F1A">
          <w:pPr>
            <w:pStyle w:val="7434F23CFBA9284FBBCD03B35B70DAA4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424AE1604485534C97866195A72685D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DD4BF83-4072-BA48-866D-6D8438218E9D}"/>
      </w:docPartPr>
      <w:docPartBody>
        <w:p w:rsidR="00000000" w:rsidRDefault="00031F1A" w:rsidP="00031F1A">
          <w:pPr>
            <w:pStyle w:val="424AE1604485534C97866195A72685DD"/>
          </w:pPr>
          <w:r>
            <w:rPr>
              <w:color w:val="C9007F"/>
            </w:rPr>
            <w:t>[Fyll ut]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1A"/>
    <w:rsid w:val="00031F1A"/>
    <w:rsid w:val="00681958"/>
    <w:rsid w:val="00B9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793AAA323920EB4493712B3F65B49848">
    <w:name w:val="793AAA323920EB4493712B3F65B49848"/>
  </w:style>
  <w:style w:type="paragraph" w:customStyle="1" w:styleId="C8E3CEC38E7E98498906A3788D225179">
    <w:name w:val="C8E3CEC38E7E98498906A3788D225179"/>
  </w:style>
  <w:style w:type="paragraph" w:customStyle="1" w:styleId="61EA139D33FAB44987CE187E5523F133">
    <w:name w:val="61EA139D33FAB44987CE187E5523F133"/>
  </w:style>
  <w:style w:type="paragraph" w:customStyle="1" w:styleId="D5B6980CF5AA49439BD39F33EE3B0B8D">
    <w:name w:val="D5B6980CF5AA49439BD39F33EE3B0B8D"/>
    <w:rsid w:val="00031F1A"/>
  </w:style>
  <w:style w:type="paragraph" w:customStyle="1" w:styleId="33DC6EDC88517D4C95E6455DB132D508">
    <w:name w:val="33DC6EDC88517D4C95E6455DB132D508"/>
    <w:rsid w:val="00031F1A"/>
  </w:style>
  <w:style w:type="paragraph" w:customStyle="1" w:styleId="B839A95DDC437E40BBDC279F073A1014">
    <w:name w:val="B839A95DDC437E40BBDC279F073A1014"/>
    <w:rsid w:val="00031F1A"/>
  </w:style>
  <w:style w:type="paragraph" w:customStyle="1" w:styleId="EFF0F7923A87DB409559E5F8EF2FC2A0">
    <w:name w:val="EFF0F7923A87DB409559E5F8EF2FC2A0"/>
    <w:rsid w:val="00031F1A"/>
  </w:style>
  <w:style w:type="paragraph" w:customStyle="1" w:styleId="77E42A72D9E3E64E83B6814E21F69FC2">
    <w:name w:val="77E42A72D9E3E64E83B6814E21F69FC2"/>
    <w:rsid w:val="00031F1A"/>
  </w:style>
  <w:style w:type="paragraph" w:customStyle="1" w:styleId="1E49184F318B79438CA0890FB8AD7481">
    <w:name w:val="1E49184F318B79438CA0890FB8AD7481"/>
    <w:rsid w:val="00031F1A"/>
  </w:style>
  <w:style w:type="paragraph" w:customStyle="1" w:styleId="AB1894B03D73DC47941CC3BEB73ED876">
    <w:name w:val="AB1894B03D73DC47941CC3BEB73ED876"/>
    <w:rsid w:val="00031F1A"/>
  </w:style>
  <w:style w:type="paragraph" w:customStyle="1" w:styleId="9C8553E30BB76D43AC50D7E2FB9F4710">
    <w:name w:val="9C8553E30BB76D43AC50D7E2FB9F4710"/>
    <w:rsid w:val="00031F1A"/>
  </w:style>
  <w:style w:type="paragraph" w:customStyle="1" w:styleId="F2211B5D06ECB044893AA6A5B39C6F52">
    <w:name w:val="F2211B5D06ECB044893AA6A5B39C6F52"/>
    <w:rsid w:val="00031F1A"/>
  </w:style>
  <w:style w:type="paragraph" w:customStyle="1" w:styleId="CDCBD185C0B63C43A2E47695E61D8F9D">
    <w:name w:val="CDCBD185C0B63C43A2E47695E61D8F9D"/>
    <w:rsid w:val="00031F1A"/>
  </w:style>
  <w:style w:type="paragraph" w:customStyle="1" w:styleId="0EFC4A6D49D72446A11C06F49EB75483">
    <w:name w:val="0EFC4A6D49D72446A11C06F49EB75483"/>
    <w:rsid w:val="00031F1A"/>
  </w:style>
  <w:style w:type="paragraph" w:customStyle="1" w:styleId="CA81EF6887F7D44B94D26283E210C505">
    <w:name w:val="CA81EF6887F7D44B94D26283E210C505"/>
    <w:rsid w:val="00031F1A"/>
  </w:style>
  <w:style w:type="paragraph" w:customStyle="1" w:styleId="AC14532ABBCAC14BACD7CBD47B597F21">
    <w:name w:val="AC14532ABBCAC14BACD7CBD47B597F21"/>
    <w:rsid w:val="00031F1A"/>
  </w:style>
  <w:style w:type="paragraph" w:customStyle="1" w:styleId="266630B817943D40ABB7AF30D68C05E9">
    <w:name w:val="266630B817943D40ABB7AF30D68C05E9"/>
    <w:rsid w:val="00031F1A"/>
  </w:style>
  <w:style w:type="paragraph" w:customStyle="1" w:styleId="A75F4F06E88E624FA0F6FA9B56D70DBD">
    <w:name w:val="A75F4F06E88E624FA0F6FA9B56D70DBD"/>
    <w:rsid w:val="00031F1A"/>
  </w:style>
  <w:style w:type="paragraph" w:customStyle="1" w:styleId="57B62458C4C04248948975EA21D1BE10">
    <w:name w:val="57B62458C4C04248948975EA21D1BE10"/>
    <w:rsid w:val="00031F1A"/>
  </w:style>
  <w:style w:type="paragraph" w:customStyle="1" w:styleId="2285B3A2508EDA4DBBEF33EAC1C678F2">
    <w:name w:val="2285B3A2508EDA4DBBEF33EAC1C678F2"/>
    <w:rsid w:val="00031F1A"/>
  </w:style>
  <w:style w:type="paragraph" w:customStyle="1" w:styleId="2E81DAC5E4312F49A670DC3B56603F15">
    <w:name w:val="2E81DAC5E4312F49A670DC3B56603F15"/>
    <w:rsid w:val="00031F1A"/>
  </w:style>
  <w:style w:type="paragraph" w:customStyle="1" w:styleId="DA3FFDF987A8C24695B3F9C10DA81D7B">
    <w:name w:val="DA3FFDF987A8C24695B3F9C10DA81D7B"/>
    <w:rsid w:val="00031F1A"/>
  </w:style>
  <w:style w:type="paragraph" w:customStyle="1" w:styleId="9F5C039C500EF4489B055E645E281892">
    <w:name w:val="9F5C039C500EF4489B055E645E281892"/>
    <w:rsid w:val="00031F1A"/>
  </w:style>
  <w:style w:type="paragraph" w:customStyle="1" w:styleId="054A1B7D71909B4EA41B6C6DF3C38757">
    <w:name w:val="054A1B7D71909B4EA41B6C6DF3C38757"/>
    <w:rsid w:val="00031F1A"/>
  </w:style>
  <w:style w:type="paragraph" w:customStyle="1" w:styleId="7434F23CFBA9284FBBCD03B35B70DAA4">
    <w:name w:val="7434F23CFBA9284FBBCD03B35B70DAA4"/>
    <w:rsid w:val="00031F1A"/>
  </w:style>
  <w:style w:type="paragraph" w:customStyle="1" w:styleId="424AE1604485534C97866195A72685DD">
    <w:name w:val="424AE1604485534C97866195A72685DD"/>
    <w:rsid w:val="00031F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Virke-master-27okt-v3.dotx</Template>
  <TotalTime>6</TotalTime>
  <Pages>4</Pages>
  <Words>206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Prototypen</cp:lastModifiedBy>
  <cp:revision>6</cp:revision>
  <dcterms:created xsi:type="dcterms:W3CDTF">2026-10-27T12:30:00Z</dcterms:created>
  <dcterms:modified xsi:type="dcterms:W3CDTF">2026-10-27T12:37:00Z</dcterms:modified>
</cp:coreProperties>
</file>