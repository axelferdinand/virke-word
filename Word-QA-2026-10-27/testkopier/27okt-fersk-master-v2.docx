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06574" w14:textId="063B82C3" w:rsidR="00356F57" w:rsidRDefault="000E18EE" w:rsidP="000E18EE">
      <w:r>
        <w:t>Tekst før tabellen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0E18EE" w14:paraId="390C4180" w14:textId="77777777" w:rsidTr="00FB1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17341493" w14:textId="77777777" w:rsidR="000E18EE" w:rsidRDefault="000E18EE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181000035"/>
                <w:placeholder>
                  <w:docPart w:val="87DA5DBEE6E37043A6A223748FFD2554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4406197A" w14:textId="77777777" w:rsidR="000E18EE" w:rsidRDefault="000E18EE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181000036"/>
                <w:placeholder>
                  <w:docPart w:val="7E68EB81A917984482DF86BABCEE7181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</w:tr>
      <w:tr w:rsidR="000E18EE" w14:paraId="28709362" w14:textId="77777777" w:rsidTr="00FB11F6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26399FB9" w14:textId="77777777" w:rsidR="000E18EE" w:rsidRDefault="000E18EE">
            <w:pPr>
              <w:pStyle w:val="Virketabelltekst"/>
            </w:pPr>
            <w:sdt>
              <w:sdtPr>
                <w:alias w:val="Fyll ut"/>
                <w:tag w:val="virke_170000072"/>
                <w:id w:val="181000037"/>
                <w:placeholder>
                  <w:docPart w:val="7C227B98AAF0E14EB96A477120D8D7B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0BB135FB" w14:textId="77777777" w:rsidR="000E18EE" w:rsidRDefault="000E18EE">
            <w:pPr>
              <w:pStyle w:val="Virketabelltekst"/>
            </w:pPr>
            <w:sdt>
              <w:sdtPr>
                <w:alias w:val="Fyll ut"/>
                <w:tag w:val="virke_170000074"/>
                <w:id w:val="181000038"/>
                <w:placeholder>
                  <w:docPart w:val="44EDF9C455364842944B1121E6CB414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0E18EE" w14:paraId="58525091" w14:textId="77777777" w:rsidTr="00FB11F6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1D2EF19" w14:textId="77777777" w:rsidR="000E18EE" w:rsidRDefault="000E18EE">
            <w:pPr>
              <w:pStyle w:val="Virketabelltekst"/>
            </w:pPr>
            <w:sdt>
              <w:sdtPr>
                <w:alias w:val="Fyll ut"/>
                <w:tag w:val="virke_170000076"/>
                <w:id w:val="181000039"/>
                <w:placeholder>
                  <w:docPart w:val="4CC9088D7A10DB45A7D5A4138456272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142B330E" w14:textId="77777777" w:rsidR="000E18EE" w:rsidRDefault="000E18EE">
            <w:pPr>
              <w:pStyle w:val="Virketabelltekst"/>
            </w:pPr>
            <w:sdt>
              <w:sdtPr>
                <w:alias w:val="Fyll ut"/>
                <w:tag w:val="virke_170000078"/>
                <w:id w:val="181000040"/>
                <w:placeholder>
                  <w:docPart w:val="EDFB134C1D9146429471D1C131BFD39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04A71C3F" w14:textId="52D86A15" w:rsidR="000E18EE" w:rsidRDefault="000E18EE" w:rsidP="000E18EE">
      <w:r>
        <w:t>Tekst etter tabellen uten ekstra linjeskift.</w:t>
      </w:r>
    </w:p>
    <w:p w14:paraId="3A23512D" w14:textId="3EC3F04A" w:rsidR="000E18EE" w:rsidRDefault="000E18EE" w:rsidP="000E18EE">
      <w:r>
        <w:t>Neste avsnitt med vanlig avstand.</w:t>
      </w:r>
    </w:p>
    <w:sectPr w:rsidR="000E18EE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F05F2E" w14:textId="77777777" w:rsidR="004149A6" w:rsidRDefault="004149A6" w:rsidP="00A834E2">
      <w:pPr>
        <w:spacing w:after="0" w:line="240" w:lineRule="auto"/>
      </w:pPr>
      <w:r>
        <w:separator/>
      </w:r>
    </w:p>
  </w:endnote>
  <w:endnote w:type="continuationSeparator" w:id="0">
    <w:p w14:paraId="6F48E7F2" w14:textId="77777777" w:rsidR="004149A6" w:rsidRDefault="004149A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6526B" w14:textId="77777777" w:rsidR="00356F57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3036C" w14:textId="77777777" w:rsidR="004149A6" w:rsidRDefault="004149A6" w:rsidP="00A834E2">
      <w:pPr>
        <w:spacing w:after="0" w:line="240" w:lineRule="auto"/>
      </w:pPr>
      <w:r>
        <w:separator/>
      </w:r>
    </w:p>
  </w:footnote>
  <w:footnote w:type="continuationSeparator" w:id="0">
    <w:p w14:paraId="2DE42D8D" w14:textId="77777777" w:rsidR="004149A6" w:rsidRDefault="004149A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E5FEE" w14:textId="77777777" w:rsidR="00356F57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EE"/>
    <w:rsid w:val="000E18EE"/>
    <w:rsid w:val="00356F57"/>
    <w:rsid w:val="004149A6"/>
    <w:rsid w:val="00B9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27ACE"/>
  <w15:chartTrackingRefBased/>
  <w15:docId w15:val="{41E69797-A1A5-9344-B786-65760133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360"/>
    </w:p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7/eksperimenter/Virke-master-27okt-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DA5DBEE6E37043A6A223748FFD255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4127EB-AEA0-744A-AFAF-9FA11E4B3A25}"/>
      </w:docPartPr>
      <w:docPartBody>
        <w:p w:rsidR="00000000" w:rsidRDefault="00E92464" w:rsidP="00E92464">
          <w:pPr>
            <w:pStyle w:val="87DA5DBEE6E37043A6A223748FFD2554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7E68EB81A917984482DF86BABCEE71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4B6568-CFF0-9C43-8A34-0F46D2CCAA36}"/>
      </w:docPartPr>
      <w:docPartBody>
        <w:p w:rsidR="00000000" w:rsidRDefault="00E92464" w:rsidP="00E92464">
          <w:pPr>
            <w:pStyle w:val="7E68EB81A917984482DF86BABCEE7181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7C227B98AAF0E14EB96A477120D8D7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EB5087-4CC7-3F46-A078-E4A45EF98AA5}"/>
      </w:docPartPr>
      <w:docPartBody>
        <w:p w:rsidR="00000000" w:rsidRDefault="00E92464" w:rsidP="00E92464">
          <w:pPr>
            <w:pStyle w:val="7C227B98AAF0E14EB96A477120D8D7BA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44EDF9C455364842944B1121E6CB41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7B058F-2B1A-6D47-8CDD-27D216F4286B}"/>
      </w:docPartPr>
      <w:docPartBody>
        <w:p w:rsidR="00000000" w:rsidRDefault="00E92464" w:rsidP="00E92464">
          <w:pPr>
            <w:pStyle w:val="44EDF9C455364842944B1121E6CB414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4CC9088D7A10DB45A7D5A413845627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11E70F-C31E-2C40-9969-17553E5E0895}"/>
      </w:docPartPr>
      <w:docPartBody>
        <w:p w:rsidR="00000000" w:rsidRDefault="00E92464" w:rsidP="00E92464">
          <w:pPr>
            <w:pStyle w:val="4CC9088D7A10DB45A7D5A41384562728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DFB134C1D9146429471D1C131BFD39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8BA1BC-F85F-D84B-973E-F131F9613A92}"/>
      </w:docPartPr>
      <w:docPartBody>
        <w:p w:rsidR="00000000" w:rsidRDefault="00E92464" w:rsidP="00E92464">
          <w:pPr>
            <w:pStyle w:val="EDFB134C1D9146429471D1C131BFD39C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64"/>
    <w:rsid w:val="00A818AF"/>
    <w:rsid w:val="00B9370D"/>
    <w:rsid w:val="00E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7BB0DB9851D003478605177F27FC3AF9">
    <w:name w:val="7BB0DB9851D003478605177F27FC3AF9"/>
  </w:style>
  <w:style w:type="paragraph" w:customStyle="1" w:styleId="883E18E814D1664E8C0F654051F4A135">
    <w:name w:val="883E18E814D1664E8C0F654051F4A135"/>
  </w:style>
  <w:style w:type="paragraph" w:customStyle="1" w:styleId="CDE6B069AFFEDB4A8F8E87C90052A793">
    <w:name w:val="CDE6B069AFFEDB4A8F8E87C90052A793"/>
  </w:style>
  <w:style w:type="paragraph" w:customStyle="1" w:styleId="87DA5DBEE6E37043A6A223748FFD2554">
    <w:name w:val="87DA5DBEE6E37043A6A223748FFD2554"/>
    <w:rsid w:val="00E92464"/>
  </w:style>
  <w:style w:type="paragraph" w:customStyle="1" w:styleId="7E68EB81A917984482DF86BABCEE7181">
    <w:name w:val="7E68EB81A917984482DF86BABCEE7181"/>
    <w:rsid w:val="00E92464"/>
  </w:style>
  <w:style w:type="paragraph" w:customStyle="1" w:styleId="7C227B98AAF0E14EB96A477120D8D7BA">
    <w:name w:val="7C227B98AAF0E14EB96A477120D8D7BA"/>
    <w:rsid w:val="00E92464"/>
  </w:style>
  <w:style w:type="paragraph" w:customStyle="1" w:styleId="44EDF9C455364842944B1121E6CB4141">
    <w:name w:val="44EDF9C455364842944B1121E6CB4141"/>
    <w:rsid w:val="00E92464"/>
  </w:style>
  <w:style w:type="paragraph" w:customStyle="1" w:styleId="4CC9088D7A10DB45A7D5A41384562728">
    <w:name w:val="4CC9088D7A10DB45A7D5A41384562728"/>
    <w:rsid w:val="00E92464"/>
  </w:style>
  <w:style w:type="paragraph" w:customStyle="1" w:styleId="EDFB134C1D9146429471D1C131BFD39C">
    <w:name w:val="EDFB134C1D9146429471D1C131BFD39C"/>
    <w:rsid w:val="00E92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Virke-master-27okt-v2.dotx</Template>
  <TotalTime>1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2026-10-27T12:28:00Z</dcterms:created>
  <dcterms:modified xsi:type="dcterms:W3CDTF">2026-10-27T12:29:00Z</dcterms:modified>
</cp:coreProperties>
</file>