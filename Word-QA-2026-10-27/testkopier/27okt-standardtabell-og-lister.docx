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42621" w14:textId="05ABA42B" w:rsidR="00ED0C18" w:rsidRDefault="002A69C9">
      <w:r>
        <w:t>Test av ny standardtabell</w:t>
      </w:r>
    </w:p>
    <w:tbl>
      <w:tblPr>
        <w:tblStyle w:val="Virke1"/>
        <w:tblW w:w="0" w:type="auto"/>
        <w:tblLook w:val="04A0" w:firstRow="1" w:lastRow="0" w:firstColumn="1" w:lastColumn="0" w:noHBand="0" w:noVBand="1"/>
      </w:tblPr>
      <w:tblGrid>
        <w:gridCol w:w="2318"/>
        <w:gridCol w:w="2414"/>
        <w:gridCol w:w="2475"/>
        <w:gridCol w:w="2123"/>
      </w:tblGrid>
      <w:tr w:rsidR="00A7472B" w14:paraId="755B0050" w14:textId="445DCB5B" w:rsidTr="00A74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18" w:type="dxa"/>
          </w:tcPr>
          <w:p w14:paraId="026034A9" w14:textId="5F431E54" w:rsidR="00A7472B" w:rsidRDefault="00A7472B" w:rsidP="002A69C9">
            <w:r>
              <w:t>Tema</w:t>
            </w:r>
          </w:p>
        </w:tc>
        <w:tc>
          <w:tcPr>
            <w:tcW w:w="2414" w:type="dxa"/>
          </w:tcPr>
          <w:p w14:paraId="3FD0D8D0" w14:textId="528305D7" w:rsidR="00A7472B" w:rsidRDefault="00A7472B" w:rsidP="002A69C9">
            <w:r>
              <w:t>Ansvarlig</w:t>
            </w:r>
          </w:p>
        </w:tc>
        <w:tc>
          <w:tcPr>
            <w:tcW w:w="2475" w:type="dxa"/>
          </w:tcPr>
          <w:p w14:paraId="4A1A7DDA" w14:textId="33AF5EBB" w:rsidR="00A7472B" w:rsidRDefault="00A7472B" w:rsidP="002A69C9">
            <w:r>
              <w:t>Frist</w:t>
            </w:r>
          </w:p>
        </w:tc>
        <w:tc>
          <w:tcPr>
            <w:tcW w:w="2123" w:type="dxa"/>
          </w:tcPr>
          <w:p w14:paraId="5D4F32AE" w14:textId="265B1038" w:rsidR="00A7472B" w:rsidRDefault="00A7472B" w:rsidP="002A69C9">
            <w:r>
              <w:t>Ny kolonne</w:t>
            </w:r>
          </w:p>
        </w:tc>
      </w:tr>
      <w:tr w:rsidR="00A7472B" w14:paraId="74438914" w14:textId="42582822" w:rsidTr="00A7472B">
        <w:tc>
          <w:tcPr>
            <w:tcW w:w="2318" w:type="dxa"/>
          </w:tcPr>
          <w:p w14:paraId="3F280163" w14:textId="05445BAD" w:rsidR="00A7472B" w:rsidRDefault="00A7472B" w:rsidP="002A69C9">
            <w:r>
              <w:t>Lang norsk tekst som skal brytes over flere linjer i cellen</w:t>
            </w:r>
          </w:p>
        </w:tc>
        <w:tc>
          <w:tcPr>
            <w:tcW w:w="2414" w:type="dxa"/>
          </w:tcPr>
          <w:p w14:paraId="7CCA0442" w14:textId="7EB8E4DC" w:rsidR="00A7472B" w:rsidRDefault="00A7472B" w:rsidP="002A69C9">
            <w:r>
              <w:t>Advokat</w:t>
            </w:r>
          </w:p>
        </w:tc>
        <w:tc>
          <w:tcPr>
            <w:tcW w:w="2475" w:type="dxa"/>
          </w:tcPr>
          <w:p w14:paraId="6D125B40" w14:textId="79C1D799" w:rsidR="00A7472B" w:rsidRDefault="00A7472B" w:rsidP="002A69C9">
            <w:r>
              <w:t>27.10.2026</w:t>
            </w:r>
          </w:p>
        </w:tc>
        <w:tc>
          <w:tcPr>
            <w:tcW w:w="2123" w:type="dxa"/>
          </w:tcPr>
          <w:p w14:paraId="4B0881E8" w14:textId="77777777" w:rsidR="00A7472B" w:rsidRDefault="00A7472B" w:rsidP="002A69C9"/>
        </w:tc>
      </w:tr>
      <w:tr w:rsidR="00A7472B" w14:paraId="312898FB" w14:textId="77777777" w:rsidTr="00A7472B">
        <w:tc>
          <w:tcPr>
            <w:tcW w:w="2318" w:type="dxa"/>
          </w:tcPr>
          <w:p w14:paraId="10F0DE9D" w14:textId="3EB68BD6" w:rsidR="00A7472B" w:rsidRDefault="00A7472B" w:rsidP="002A69C9">
            <w:r>
              <w:t>Ny rad</w:t>
            </w:r>
          </w:p>
        </w:tc>
        <w:tc>
          <w:tcPr>
            <w:tcW w:w="2414" w:type="dxa"/>
          </w:tcPr>
          <w:p w14:paraId="0398DBA5" w14:textId="77777777" w:rsidR="00A7472B" w:rsidRDefault="00A7472B" w:rsidP="002A69C9"/>
        </w:tc>
        <w:tc>
          <w:tcPr>
            <w:tcW w:w="2475" w:type="dxa"/>
          </w:tcPr>
          <w:p w14:paraId="1A2EFBAC" w14:textId="77777777" w:rsidR="00A7472B" w:rsidRDefault="00A7472B" w:rsidP="002A69C9"/>
        </w:tc>
        <w:tc>
          <w:tcPr>
            <w:tcW w:w="2123" w:type="dxa"/>
          </w:tcPr>
          <w:p w14:paraId="1779A7D7" w14:textId="77777777" w:rsidR="00A7472B" w:rsidRDefault="00A7472B" w:rsidP="002A69C9"/>
        </w:tc>
      </w:tr>
      <w:tr w:rsidR="00A7472B" w14:paraId="7750D0D8" w14:textId="206C8E28" w:rsidTr="00A7472B">
        <w:tc>
          <w:tcPr>
            <w:tcW w:w="2318" w:type="dxa"/>
          </w:tcPr>
          <w:p w14:paraId="5DEEB495" w14:textId="77777777" w:rsidR="00A7472B" w:rsidRDefault="00A7472B" w:rsidP="002A69C9"/>
        </w:tc>
        <w:tc>
          <w:tcPr>
            <w:tcW w:w="2414" w:type="dxa"/>
          </w:tcPr>
          <w:p w14:paraId="29929CC2" w14:textId="77777777" w:rsidR="00A7472B" w:rsidRDefault="00A7472B" w:rsidP="002A69C9"/>
        </w:tc>
        <w:tc>
          <w:tcPr>
            <w:tcW w:w="2475" w:type="dxa"/>
          </w:tcPr>
          <w:p w14:paraId="78949624" w14:textId="77777777" w:rsidR="00A7472B" w:rsidRDefault="00A7472B" w:rsidP="002A69C9"/>
        </w:tc>
        <w:tc>
          <w:tcPr>
            <w:tcW w:w="2123" w:type="dxa"/>
          </w:tcPr>
          <w:p w14:paraId="7F964515" w14:textId="77777777" w:rsidR="00A7472B" w:rsidRDefault="00A7472B" w:rsidP="002A69C9"/>
        </w:tc>
      </w:tr>
    </w:tbl>
    <w:p w14:paraId="4F60B101" w14:textId="77777777" w:rsidR="002A69C9" w:rsidRDefault="002A69C9" w:rsidP="002A69C9"/>
    <w:p w14:paraId="5937EB1B" w14:textId="64A53F6C" w:rsidR="00A7472B" w:rsidRDefault="00A7472B" w:rsidP="00A7472B">
      <w:pPr>
        <w:pStyle w:val="Listeavsnitt"/>
        <w:numPr>
          <w:ilvl w:val="0"/>
          <w:numId w:val="46"/>
        </w:numPr>
      </w:pPr>
      <w:r>
        <w:t>Automatisk punktliste</w:t>
      </w:r>
    </w:p>
    <w:p w14:paraId="4EC27211" w14:textId="2FC0C570" w:rsidR="00A7472B" w:rsidRDefault="00A7472B" w:rsidP="00A7472B">
      <w:pPr>
        <w:pStyle w:val="Listeavsnitt"/>
        <w:numPr>
          <w:ilvl w:val="0"/>
          <w:numId w:val="46"/>
        </w:numPr>
      </w:pPr>
      <w:r>
        <w:t>Punkt nummer to</w:t>
      </w:r>
    </w:p>
    <w:p w14:paraId="237ACDB6" w14:textId="0B8B2B31" w:rsidR="00A7472B" w:rsidRDefault="00BE29BE" w:rsidP="00BE29BE">
      <w:pPr>
        <w:pStyle w:val="Listeavsnitt"/>
        <w:numPr>
          <w:ilvl w:val="0"/>
          <w:numId w:val="46"/>
        </w:numPr>
      </w:pPr>
      <w:r>
        <w:t>Punkt fra standardknappen</w:t>
      </w:r>
    </w:p>
    <w:p w14:paraId="4CEBAFA6" w14:textId="45619103" w:rsidR="00BE29BE" w:rsidRDefault="00BE29BE" w:rsidP="00BE29BE">
      <w:pPr>
        <w:pStyle w:val="Listeavsnitt"/>
        <w:numPr>
          <w:ilvl w:val="0"/>
          <w:numId w:val="46"/>
        </w:numPr>
      </w:pPr>
      <w:r>
        <w:t>Neste standardpunkt</w:t>
      </w:r>
    </w:p>
    <w:p w14:paraId="1AFA59DB" w14:textId="79454B8C" w:rsidR="00BE29BE" w:rsidRDefault="008D652D" w:rsidP="008D652D">
      <w:pPr>
        <w:pStyle w:val="Punktliste"/>
      </w:pPr>
      <w:r>
        <w:t>Virke punktliste fra stil</w:t>
      </w:r>
    </w:p>
    <w:p w14:paraId="567BC90A" w14:textId="75AEA795" w:rsidR="008D652D" w:rsidRDefault="008D652D" w:rsidP="008D652D">
      <w:pPr>
        <w:pStyle w:val="Punktliste"/>
      </w:pPr>
      <w:r>
        <w:t>Andre rosa punkt</w:t>
      </w:r>
    </w:p>
    <w:p w14:paraId="26600B37" w14:textId="77777777" w:rsidR="008D652D" w:rsidRDefault="008D652D" w:rsidP="008D652D">
      <w:pPr>
        <w:pStyle w:val="Punktliste"/>
        <w:numPr>
          <w:ilvl w:val="0"/>
          <w:numId w:val="0"/>
        </w:numPr>
        <w:ind w:left="340" w:hanging="340"/>
      </w:pPr>
    </w:p>
    <w:sectPr w:rsidR="008D652D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A78D32" w14:textId="77777777" w:rsidR="008F692D" w:rsidRDefault="008F692D" w:rsidP="00A834E2">
      <w:pPr>
        <w:spacing w:after="0" w:line="240" w:lineRule="auto"/>
      </w:pPr>
      <w:r>
        <w:separator/>
      </w:r>
    </w:p>
  </w:endnote>
  <w:endnote w:type="continuationSeparator" w:id="0">
    <w:p w14:paraId="3333D28F" w14:textId="77777777" w:rsidR="008F692D" w:rsidRDefault="008F692D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C9949" w14:textId="77777777" w:rsidR="00ED0C18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5D9054" w14:textId="77777777" w:rsidR="008F692D" w:rsidRDefault="008F692D" w:rsidP="00A834E2">
      <w:pPr>
        <w:spacing w:after="0" w:line="240" w:lineRule="auto"/>
      </w:pPr>
      <w:r>
        <w:separator/>
      </w:r>
    </w:p>
  </w:footnote>
  <w:footnote w:type="continuationSeparator" w:id="0">
    <w:p w14:paraId="6ABEE2C5" w14:textId="77777777" w:rsidR="008F692D" w:rsidRDefault="008F692D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6CFD8C" w14:textId="77777777" w:rsidR="00ED0C18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5C3357B2"/>
    <w:multiLevelType w:val="hybridMultilevel"/>
    <w:tmpl w:val="EC12F876"/>
    <w:lvl w:ilvl="0" w:tplc="3D4E3DF2">
      <w:start w:val="27"/>
      <w:numFmt w:val="bullet"/>
      <w:lvlText w:val="-"/>
      <w:lvlJc w:val="left"/>
      <w:pPr>
        <w:ind w:left="720" w:hanging="360"/>
      </w:pPr>
      <w:rPr>
        <w:rFonts w:ascii="Clan Offc" w:eastAsia="Times New Roman" w:hAnsi="Clan Offc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2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4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1"/>
  </w:num>
  <w:num w:numId="20" w16cid:durableId="511650067">
    <w:abstractNumId w:val="10"/>
  </w:num>
  <w:num w:numId="21" w16cid:durableId="1727800628">
    <w:abstractNumId w:val="33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5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4391084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AC"/>
    <w:rsid w:val="002A69C9"/>
    <w:rsid w:val="008D652D"/>
    <w:rsid w:val="008F692D"/>
    <w:rsid w:val="00A7472B"/>
    <w:rsid w:val="00B9370D"/>
    <w:rsid w:val="00BE29BE"/>
    <w:rsid w:val="00DE6BAC"/>
    <w:rsid w:val="00ED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21F440"/>
  <w15:chartTrackingRefBased/>
  <w15:docId w15:val="{428FD0F8-6D47-D44B-8F8B-517FDE0D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7/kandidater/Virke_master_test.dotx" TargetMode="External"/></Relationship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8</TotalTime>
  <Pages>1</Pages>
  <Words>45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5</cp:revision>
  <dcterms:created xsi:type="dcterms:W3CDTF">2026-10-27T12:07:00Z</dcterms:created>
  <dcterms:modified xsi:type="dcterms:W3CDTF">2026-10-27T12:15:00Z</dcterms:modified>
</cp:coreProperties>
</file>