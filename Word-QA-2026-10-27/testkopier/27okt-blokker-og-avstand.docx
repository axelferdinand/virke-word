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F8636" w14:textId="1C337ED2" w:rsidR="00EA2057" w:rsidRDefault="00D94CF4" w:rsidP="00D94CF4">
      <w:pPr>
        <w:pStyle w:val="Listeavsnitt"/>
        <w:numPr>
          <w:ilvl w:val="0"/>
          <w:numId w:val="46"/>
        </w:numPr>
      </w:pPr>
      <w:r>
        <w:t>Første punkt via standardknappen</w:t>
      </w:r>
    </w:p>
    <w:p w14:paraId="77CDA634" w14:textId="489CA348" w:rsidR="00D94CF4" w:rsidRDefault="00D94CF4" w:rsidP="00D94CF4">
      <w:pPr>
        <w:pStyle w:val="Punktliste"/>
      </w:pPr>
      <w:r>
        <w:t>Virke-stil gir rosa punkt</w:t>
      </w:r>
    </w:p>
    <w:p w14:paraId="39203C61" w14:textId="4C19BAF3" w:rsidR="00D94CF4" w:rsidRDefault="00D94CF4" w:rsidP="00D94CF4">
      <w:pPr>
        <w:pStyle w:val="Punktliste"/>
      </w:pPr>
      <w:r>
        <w:t>Punkt to</w:t>
      </w:r>
    </w:p>
    <w:p w14:paraId="51A53949" w14:textId="32F5B5DF" w:rsidR="00D94CF4" w:rsidRDefault="00D94CF4" w:rsidP="00D94CF4">
      <w:r>
        <w:t>Tekst før tabellen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D94CF4" w14:paraId="48B960BA" w14:textId="77777777" w:rsidTr="00B36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7D5174EE" w14:textId="77777777" w:rsidR="00D94CF4" w:rsidRDefault="00D94CF4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68"/>
                <w:id w:val="181000035"/>
                <w:placeholder>
                  <w:docPart w:val="E08E802B83F6344CA5224A421D2A964A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38FFCF1D" w14:textId="77777777" w:rsidR="00D94CF4" w:rsidRDefault="00D94CF4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70"/>
                <w:id w:val="181000036"/>
                <w:placeholder>
                  <w:docPart w:val="79E83FC0573A0B4EBDC3A5F45A429E9D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</w:tr>
      <w:tr w:rsidR="00D94CF4" w14:paraId="5AA3C9E7" w14:textId="77777777" w:rsidTr="00B3622D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0AC0AD92" w14:textId="77777777" w:rsidR="00D94CF4" w:rsidRDefault="00D94CF4">
            <w:pPr>
              <w:pStyle w:val="Virketabelltekst"/>
            </w:pPr>
            <w:sdt>
              <w:sdtPr>
                <w:alias w:val="Fyll ut"/>
                <w:tag w:val="virke_170000072"/>
                <w:id w:val="181000037"/>
                <w:placeholder>
                  <w:docPart w:val="115906A4C733724C892E34CA5A7E884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1CCF6008" w14:textId="77777777" w:rsidR="00D94CF4" w:rsidRDefault="00D94CF4">
            <w:pPr>
              <w:pStyle w:val="Virketabelltekst"/>
            </w:pPr>
            <w:sdt>
              <w:sdtPr>
                <w:alias w:val="Fyll ut"/>
                <w:tag w:val="virke_170000074"/>
                <w:id w:val="181000038"/>
                <w:placeholder>
                  <w:docPart w:val="E757771CF4D58E468B3AA7AD3F9A000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4CF4" w14:paraId="4425650B" w14:textId="77777777" w:rsidTr="00B3622D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58858932" w14:textId="77777777" w:rsidR="00D94CF4" w:rsidRDefault="00D94CF4">
            <w:pPr>
              <w:pStyle w:val="Virketabelltekst"/>
            </w:pPr>
            <w:sdt>
              <w:sdtPr>
                <w:alias w:val="Fyll ut"/>
                <w:tag w:val="virke_170000076"/>
                <w:id w:val="181000039"/>
                <w:placeholder>
                  <w:docPart w:val="5D49BA59EA44F543850C7C2D2A78A92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15ED1AAF" w14:textId="77777777" w:rsidR="00D94CF4" w:rsidRDefault="00D94CF4">
            <w:pPr>
              <w:pStyle w:val="Virketabelltekst"/>
            </w:pPr>
            <w:sdt>
              <w:sdtPr>
                <w:alias w:val="Fyll ut"/>
                <w:tag w:val="virke_170000078"/>
                <w:id w:val="181000040"/>
                <w:placeholder>
                  <w:docPart w:val="EBECB0657270654A9C7268A519D55F0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4C21FF11" w14:textId="1AB5DB77" w:rsidR="00D94CF4" w:rsidRDefault="00D94CF4" w:rsidP="00D94CF4">
      <w:r>
        <w:t>Tekst rett etter tabellen uten ekstra Enter.</w:t>
      </w:r>
    </w:p>
    <w:p w14:paraId="1F967907" w14:textId="52FF411F" w:rsidR="00D94CF4" w:rsidRDefault="00D94CF4" w:rsidP="00D94CF4">
      <w:r>
        <w:t>Neste vanlige avsnitt.</w:t>
      </w:r>
    </w:p>
    <w:sectPr w:rsidR="00D94CF4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294D4A" w14:textId="77777777" w:rsidR="004A6E4B" w:rsidRDefault="004A6E4B" w:rsidP="00A834E2">
      <w:pPr>
        <w:spacing w:after="0" w:line="240" w:lineRule="auto"/>
      </w:pPr>
      <w:r>
        <w:separator/>
      </w:r>
    </w:p>
  </w:endnote>
  <w:endnote w:type="continuationSeparator" w:id="0">
    <w:p w14:paraId="3D0963AB" w14:textId="77777777" w:rsidR="004A6E4B" w:rsidRDefault="004A6E4B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00BDB0" w14:textId="77777777" w:rsidR="00EA2057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82B51" w14:textId="77777777" w:rsidR="004A6E4B" w:rsidRDefault="004A6E4B" w:rsidP="00A834E2">
      <w:pPr>
        <w:spacing w:after="0" w:line="240" w:lineRule="auto"/>
      </w:pPr>
      <w:r>
        <w:separator/>
      </w:r>
    </w:p>
  </w:footnote>
  <w:footnote w:type="continuationSeparator" w:id="0">
    <w:p w14:paraId="61FBC506" w14:textId="77777777" w:rsidR="004A6E4B" w:rsidRDefault="004A6E4B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B80A5" w14:textId="77777777" w:rsidR="00EA2057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84339C"/>
    <w:multiLevelType w:val="hybridMultilevel"/>
    <w:tmpl w:val="5420EAF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5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51827720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F4"/>
    <w:rsid w:val="004A6E4B"/>
    <w:rsid w:val="00B9370D"/>
    <w:rsid w:val="00D94CF4"/>
    <w:rsid w:val="00EA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688040"/>
  <w15:chartTrackingRefBased/>
  <w15:docId w15:val="{3CF2B630-8F7E-7546-A16F-3550F796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360"/>
    </w:p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7/kandidat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08E802B83F6344CA5224A421D2A964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20B3BC1-ACB6-E842-99FD-268B95B18C61}"/>
      </w:docPartPr>
      <w:docPartBody>
        <w:p w:rsidR="00000000" w:rsidRDefault="00BB0D4E" w:rsidP="00BB0D4E">
          <w:pPr>
            <w:pStyle w:val="E08E802B83F6344CA5224A421D2A964A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79E83FC0573A0B4EBDC3A5F45A429E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96E002A-8212-314C-83B8-1BFE0B1E12F8}"/>
      </w:docPartPr>
      <w:docPartBody>
        <w:p w:rsidR="00000000" w:rsidRDefault="00BB0D4E" w:rsidP="00BB0D4E">
          <w:pPr>
            <w:pStyle w:val="79E83FC0573A0B4EBDC3A5F45A429E9D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115906A4C733724C892E34CA5A7E884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4DBB07F-C9B5-6E4D-B404-3B66862B3DC9}"/>
      </w:docPartPr>
      <w:docPartBody>
        <w:p w:rsidR="00000000" w:rsidRDefault="00BB0D4E" w:rsidP="00BB0D4E">
          <w:pPr>
            <w:pStyle w:val="115906A4C733724C892E34CA5A7E8841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757771CF4D58E468B3AA7AD3F9A000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EC3503-8A61-614A-B496-958D2A2D2FEB}"/>
      </w:docPartPr>
      <w:docPartBody>
        <w:p w:rsidR="00000000" w:rsidRDefault="00BB0D4E" w:rsidP="00BB0D4E">
          <w:pPr>
            <w:pStyle w:val="E757771CF4D58E468B3AA7AD3F9A000C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5D49BA59EA44F543850C7C2D2A78A92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ADA5B0E-D84C-3747-95A9-BC75867223BD}"/>
      </w:docPartPr>
      <w:docPartBody>
        <w:p w:rsidR="00000000" w:rsidRDefault="00BB0D4E" w:rsidP="00BB0D4E">
          <w:pPr>
            <w:pStyle w:val="5D49BA59EA44F543850C7C2D2A78A92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BECB0657270654A9C7268A519D55F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8BE8580-E24B-EF45-ACB9-FA957D6178CF}"/>
      </w:docPartPr>
      <w:docPartBody>
        <w:p w:rsidR="00000000" w:rsidRDefault="00BB0D4E" w:rsidP="00BB0D4E">
          <w:pPr>
            <w:pStyle w:val="EBECB0657270654A9C7268A519D55F0E"/>
          </w:pPr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4E"/>
    <w:rsid w:val="00466801"/>
    <w:rsid w:val="00B9370D"/>
    <w:rsid w:val="00BB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562177EB8BACF04C9FC4E163D29516D3">
    <w:name w:val="562177EB8BACF04C9FC4E163D29516D3"/>
  </w:style>
  <w:style w:type="paragraph" w:customStyle="1" w:styleId="1BEB58E630F6FE4A8047D51ED103F709">
    <w:name w:val="1BEB58E630F6FE4A8047D51ED103F709"/>
  </w:style>
  <w:style w:type="paragraph" w:customStyle="1" w:styleId="9A79127663D53B44875F597743C529A2">
    <w:name w:val="9A79127663D53B44875F597743C529A2"/>
  </w:style>
  <w:style w:type="paragraph" w:customStyle="1" w:styleId="E08E802B83F6344CA5224A421D2A964A">
    <w:name w:val="E08E802B83F6344CA5224A421D2A964A"/>
    <w:rsid w:val="00BB0D4E"/>
  </w:style>
  <w:style w:type="paragraph" w:customStyle="1" w:styleId="79E83FC0573A0B4EBDC3A5F45A429E9D">
    <w:name w:val="79E83FC0573A0B4EBDC3A5F45A429E9D"/>
    <w:rsid w:val="00BB0D4E"/>
  </w:style>
  <w:style w:type="paragraph" w:customStyle="1" w:styleId="115906A4C733724C892E34CA5A7E8841">
    <w:name w:val="115906A4C733724C892E34CA5A7E8841"/>
    <w:rsid w:val="00BB0D4E"/>
  </w:style>
  <w:style w:type="paragraph" w:customStyle="1" w:styleId="E757771CF4D58E468B3AA7AD3F9A000C">
    <w:name w:val="E757771CF4D58E468B3AA7AD3F9A000C"/>
    <w:rsid w:val="00BB0D4E"/>
  </w:style>
  <w:style w:type="paragraph" w:customStyle="1" w:styleId="5D49BA59EA44F543850C7C2D2A78A92D">
    <w:name w:val="5D49BA59EA44F543850C7C2D2A78A92D"/>
    <w:rsid w:val="00BB0D4E"/>
  </w:style>
  <w:style w:type="paragraph" w:customStyle="1" w:styleId="EBECB0657270654A9C7268A519D55F0E">
    <w:name w:val="EBECB0657270654A9C7268A519D55F0E"/>
    <w:rsid w:val="00BB0D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2026-10-27T12:25:00Z</dcterms:created>
  <dcterms:modified xsi:type="dcterms:W3CDTF">2026-10-27T12:26:00Z</dcterms:modified>
</cp:coreProperties>
</file>