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VirkeRibbon" Type="http://schemas.microsoft.com/office/2006/relationships/ui/extensibility" Target="customUI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Dokumenttittel"/>
          <w:placeholder>
            <w:docPart w:val="VIRKE_PH_DDFE9511C5A14B84A8A6F742818A45F3"/>
          </w:placeholder>
          <w:showingPlcHdr/>
          <w:temporary/>
          <w:id w:val="181000001"/>
          <w:tag w:val="virke_170000707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[Dokumenttittel]</w:t>
          </w:r>
        </w:sdtContent>
      </w:sdt>
    </w:p>
    <w:p>
      <w:pPr>
        <w:pStyle w:val="Overskrift2"/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Overskrift"/>
          <w:placeholder>
            <w:docPart w:val="VIRKE_PH_420CAD7D37314732AAE08D2936CF9A44"/>
          </w:placeholder>
          <w:showingPlcHdr/>
          <w:temporary/>
          <w:id w:val="181000002"/>
          <w:tag w:val="virke_170000709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[Overskrift]</w:t>
          </w:r>
        </w:sdtContent>
      </w:sdt>
    </w:p>
    <w:p>
      <w:pPr>
        <w:pStyle w:val="Normal"/>
      </w:pPr>
      <w:sdt>
        <w:sdtPr>
          <w:rPr>
            <w:color w:val="000000"/>
          </w:rPr>
          <w:alias w:val="Skriv dokumentteksten her"/>
          <w:placeholder>
            <w:docPart w:val="VIRKE_PH_FA04B4276FFA4EBD8F3DAF7B6B9CB370"/>
          </w:placeholder>
          <w:showingPlcHdr/>
          <w:temporary/>
          <w:id w:val="181000003"/>
          <w:tag w:val="virke_170000711"/>
        </w:sdtPr>
        <w:sdtContent>
          <w:r>
            <w:rPr>
              <w:color w:val="C9007F"/>
            </w:rPr>
            <w:t xml:space="preserve">[Skriv dokumentteksten her]</w:t>
          </w:r>
        </w:sdtContent>
      </w:sdt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sdt>
      <w:sdtPr>
        <w:rPr>
          <w:color w:val="616161"/>
        </w:rPr>
        <w:alias w:val="Dokumentnavn"/>
        <w:placeholder>
          <w:docPart w:val="VIRKE_PH_B934AC83C7FF4C2EA70908EFA2D56371"/>
        </w:placeholder>
        <w:showingPlcHdr/>
        <w:temporary/>
        <w:id w:val="170000719"/>
        <w:tag w:val="virke_170000718"/>
      </w:sdtPr>
      <w:sdtContent>
        <w:r>
          <w:rPr>
            <w:color w:val="C9007F"/>
          </w:rPr>
          <w:t xml:space="preserve"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sdt>
      <w:sdtPr>
        <w:rPr>
          <w:color w:val="616161"/>
        </w:rPr>
        <w:alias w:val="Tema eller dokumentkategori"/>
        <w:placeholder>
          <w:docPart w:val="VIRKE_PH_AE3927D0EE9D48AA922A50F36854A33A"/>
        </w:placeholder>
        <w:showingPlcHdr/>
        <w:temporary/>
        <w:id w:val="170000717"/>
        <w:tag w:val="virke_170000716"/>
      </w:sdtPr>
      <w:sdtContent>
        <w:r>
          <w:rPr>
            <w:color w:val="C9007F"/>
          </w:rPr>
          <w:t xml:space="preserve"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.xml><?xml version="1.0" encoding="utf-8"?>
<customUI xmlns="http://schemas.microsoft.com/office/2006/01/customui">
  <ribbon>
    <tabs>
      <tab id="VirkeTab" label="Virke" insertAfterMso="TabHome">
        <group id="VirkeInsert" label="Ferdig innhold">
          <button idMso="AutoManager" label="Virke-blokker" size="large" screentip="Sett inn en Virke-blokk" supertip="Velg Virke_master_test.dotx under Søk i. Velg blokk og trykk Sett inn. Plasser først markøren i et tomt avsnitt."/>
        </group>
        <group id="VirkeFields" label="Innholdsfortegnelse">
          <button idMso="FieldsUpdate" label="Oppdater felt" size="large" screentip="Oppdater valgt felt" supertip="Klikk i innholdsfortegnelsen først. Velg Oppdater hele tabellen når overskrifter er endret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