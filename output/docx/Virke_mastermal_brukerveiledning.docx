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  <Override PartName="/word/footerGuideLandscape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bookmarkStart w:id="5001" w:name="GuideChapter01"/>
      <w:r>
        <w:t xml:space="preserve">Brukerveiledning og komponentguide</w:t>
      </w:r>
      <w:bookmarkEnd w:id="5001"/>
    </w:p>
    <w:p>
      <w:pPr>
        <w:pStyle w:val="Normal"/>
      </w:pPr>
      <w:r>
        <w:t xml:space="preserve">Her ser du alle de 21 byggeblokkene i Virke-masteren og hvordan du bruker dem. Eksemplene er redigerbare Word-elementer. Bruk guiden som oppslagsverk, og sett inn blokker fra masteren når du lager egne dokumenter.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Kom i gang</w:t>
      </w:r>
    </w:p>
    <w:p>
      <w:pPr>
        <w:pStyle w:val="Listeavsnitt"/>
        <w:numPr>
          <w:ilvl w:val="0"/>
          <w:numId w:val="46"/>
        </w:numPr>
      </w:pPr>
      <w:r>
        <w:t xml:space="preserve">Installer </w:t>
      </w:r>
      <w:r>
        <w:rPr>
          <w:b w:val="1"/>
        </w:rPr>
        <w:t xml:space="preserve">Clan Offc News</w:t>
      </w:r>
      <w:r>
        <w:t xml:space="preserve"> og </w:t>
      </w:r>
      <w:r>
        <w:rPr>
          <w:b w:val="1"/>
        </w:rPr>
        <w:t xml:space="preserve">Clan Offc Bold</w:t>
      </w:r>
      <w:r>
        <w:t xml:space="preserve"> fra mappen Fonter. Start Word på nytt. Fontene lastes ikke automatisk fra leveransemappen.</w:t>
      </w:r>
    </w:p>
    <w:p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 w:val="1"/>
        </w:rPr>
        <w:t xml:space="preserve">Virke_master_test.dotx</w:t>
      </w:r>
      <w:r>
        <w:t xml:space="preserve"> fra Finder eller Filutforsker. Word skal opprette et nytt dokument. Fyll ut dokumenttittelen og lagre som </w:t>
      </w:r>
      <w:r>
        <w:rPr>
          <w:b w:val="1"/>
        </w:rPr>
        <w:t xml:space="preserve">.docx</w:t>
      </w:r>
      <w:r>
        <w:t xml:space="preserve">. Når en ferdig bruksmal dekker behovet, bruker du en kopi av den.</w:t>
      </w:r>
    </w:p>
    <w:p>
      <w:pPr>
        <w:pStyle w:val="Listeavsnitt"/>
        <w:numPr>
          <w:ilvl w:val="0"/>
          <w:numId w:val="46"/>
        </w:numPr>
      </w:pPr>
      <w:r>
        <w:t xml:space="preserve">Plasser markøren i et </w:t>
      </w:r>
      <w:r>
        <w:rPr>
          <w:b w:val="1"/>
        </w:rPr>
        <w:t xml:space="preserve">tomt avsnitt</w:t>
      </w:r>
      <w:r>
        <w:t xml:space="preserve">. På Mac: klikk </w:t>
      </w:r>
      <w:r>
        <w:rPr>
          <w:b w:val="1"/>
        </w:rPr>
        <w:t xml:space="preserve">Virke-blokker</w:t>
      </w:r>
      <w:r>
        <w:t xml:space="preserve"> under Hjem eller Virke. Velg fanen </w:t>
      </w:r>
      <w:r>
        <w:rPr>
          <w:b w:val="1"/>
        </w:rPr>
        <w:t xml:space="preserve">Autotekst</w:t>
      </w:r>
      <w:r>
        <w:t xml:space="preserve"> og masteren under </w:t>
      </w:r>
      <w:r>
        <w:rPr>
          <w:b w:val="1"/>
        </w:rPr>
        <w:t xml:space="preserve">Søk i</w:t>
      </w:r>
      <w:r>
        <w:t xml:space="preserve">. Marker blokken og trykk </w:t>
      </w:r>
      <w:r>
        <w:rPr>
          <w:b w:val="1"/>
        </w:rPr>
        <w:t xml:space="preserve">Sett inn</w:t>
      </w:r>
      <w:r>
        <w:t xml:space="preserve">.</w:t>
      </w:r>
    </w:p>
    <w:p>
      <w:pPr>
        <w:pStyle w:val="Normal"/>
      </w:pPr>
      <w:r>
        <w:t xml:space="preserve">På Windows finner du Autotekst under </w:t>
      </w:r>
      <w:r>
        <w:rPr>
          <w:b w:val="1"/>
        </w:rPr>
        <w:t xml:space="preserve">Sett inn &gt; Hurtigdeler</w:t>
      </w:r>
      <w:r>
        <w:t xml:space="preserve">. Menynavn kan variere. Bruk Word på skrivebordet til arbeidsmåtene i denne guiden.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Hjelpetekst</w:t>
      </w: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bookmarkStart w:id="5002" w:name="GuideModule01"/>
            <w:r>
              <w:t xml:space="preserve">Hjelpetekst: Bruk denne rosa boksen til korte instrukser om utfylling. Erstatt teksten med det mottakeren trenger å vite. Les instruksen og fjern boksen før deling når den bare er ment som intern hjelp.</w:t>
            </w:r>
          </w:p>
        </w:tc>
      </w:tr>
    </w:tbl>
    <w:p>
      <w:pPr>
        <w:pStyle w:val="VirkeMellomrom"/>
        <w:spacing w:before="0" w:after="0" w:line="20" w:lineRule="exact"/>
      </w:pPr>
      <w:bookmarkEnd w:id="5002"/>
    </w:p>
    <w:p>
      <w:pPr>
        <w:pStyle w:val="Normal"/>
      </w:pPr>
      <w:r>
        <w:t xml:space="preserve">Boksen over er selve byggeblokken </w:t>
      </w:r>
      <w:r>
        <w:rPr>
          <w:b w:val="1"/>
        </w:rPr>
        <w:t xml:space="preserve">Hjelpetekst</w:t>
      </w:r>
      <w:r>
        <w:t xml:space="preserve">. Klikk i den for å redigere teksten. La innholdet styre høyden, og behold malens formatering.</w:t>
      </w:r>
    </w:p>
    <w:p>
      <w:pPr>
        <w:pStyle w:val="Bildetekst"/>
      </w:pPr>
      <w:r>
        <w:t xml:space="preserve">Versjon 2.2 · 28. oktober 2026. Eksemplene viser bruken av komponentene og er ikke ferdig utfylte dokumenter.</w:t>
      </w:r>
    </w:p>
    <w:p>
      <w:pPr>
        <w:pStyle w:val="Tittel"/>
        <w:pageBreakBefore/>
      </w:pPr>
      <w:bookmarkStart w:id="5003" w:name="GuideChapter02"/>
      <w:r>
        <w:t xml:space="preserve">Finn riktig byggeblokk</w:t>
      </w:r>
      <w:bookmarkEnd w:id="5003"/>
    </w:p>
    <w:p>
      <w:pPr>
        <w:pStyle w:val="Normal"/>
        <w:spacing w:after="180"/>
      </w:pPr>
      <w:r>
        <w:t xml:space="preserve">Navnene følger masterens Autotekst-liste. Oversikten bruker blokken Tabell med 3 kolonner. Følg sidetallene til eksemplene.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4050"/>
        <w:gridCol w:w="4480"/>
        <w:gridCol w:w="800"/>
      </w:tblGrid>
      <w:tr>
        <w:trPr>
          <w:cantSplit/>
          <w:tblHeader/>
        </w:trPr>
        <w:tc>
          <w:tcPr>
            <w:tcW w:w="405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9DEE765BFEAD4393814D5B2C6CA2F160"/>
                </w:placeholder>
                <w:temporary/>
                <w:id w:val="2000000001"/>
                <w:tag w:val="virke_170000080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Byggeblokk</w:t>
                </w:r>
              </w:sdtContent>
            </w:sdt>
          </w:p>
        </w:tc>
        <w:tc>
          <w:tcPr>
            <w:tcW w:w="448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86C5648CB9A84D4F9FC8C59ECEF6F532"/>
                </w:placeholder>
                <w:temporary/>
                <w:id w:val="2000000002"/>
                <w:tag w:val="virke_170000082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Bruksområde</w:t>
                </w:r>
              </w:sdtContent>
            </w:sdt>
          </w:p>
        </w:tc>
        <w:tc>
          <w:tcPr>
            <w:tcW w:w="8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C0B56EFCB47143F4841D21F472157B0D"/>
                </w:placeholder>
                <w:temporary/>
                <w:id w:val="2000000003"/>
                <w:tag w:val="virke_170000084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Side</w:t>
                </w:r>
              </w:sdtContent>
            </w:sdt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4"/>
                <w:tag w:val="virke_170000086"/>
              </w:sdtPr>
              <w:sdtContent>
                <w:r>
                  <w:rPr>
                    <w:color w:val="000000"/>
                  </w:rPr>
                  <w:t xml:space="preserve">Hjelpetekst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5"/>
                <w:tag w:val="virke_170000088"/>
              </w:sdtPr>
              <w:sdtContent>
                <w:r>
                  <w:rPr>
                    <w:color w:val="000000"/>
                  </w:rPr>
                  <w:t xml:space="preserve">Kort instruks om utfylling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1 \h ">
              <w:r>
                <w:t xml:space="preserve">1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6"/>
                <w:tag w:val="virke_170000086"/>
              </w:sdtPr>
              <w:sdtContent>
                <w:r>
                  <w:rPr>
                    <w:color w:val="000000"/>
                  </w:rPr>
                  <w:t xml:space="preserve">Innholdsfortegnelse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7"/>
                <w:tag w:val="virke_170000088"/>
              </w:sdtPr>
              <w:sdtContent>
                <w:r>
                  <w:rPr>
                    <w:color w:val="000000"/>
                  </w:rPr>
                  <w:t xml:space="preserve">Levende oversikt fra overskrifter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2 \h ">
              <w:r>
                <w:t xml:space="preserve">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08"/>
                <w:tag w:val="virke_170000086"/>
              </w:sdtPr>
              <w:sdtContent>
                <w:r>
                  <w:rPr>
                    <w:color w:val="000000"/>
                  </w:rPr>
                  <w:t xml:space="preserve">Lovtekst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09"/>
                <w:tag w:val="virke_170000088"/>
              </w:sdtPr>
              <w:sdtContent>
                <w:r>
                  <w:rPr>
                    <w:color w:val="000000"/>
                  </w:rPr>
                  <w:t xml:space="preserve">Nummererte punkter på tre nivåer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3 \h ">
              <w:r>
                <w:t xml:space="preserve">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0"/>
                <w:tag w:val="virke_170000086"/>
              </w:sdtPr>
              <w:sdtContent>
                <w:r>
                  <w:rPr>
                    <w:color w:val="000000"/>
                  </w:rPr>
                  <w:t xml:space="preserve">Utfyllingsmal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1"/>
                <w:tag w:val="virke_170000088"/>
              </w:sdtPr>
              <w:sdtContent>
                <w:r>
                  <w:rPr>
                    <w:color w:val="000000"/>
                  </w:rPr>
                  <w:t xml:space="preserve">Ni navnefelt med faste etiketter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4 \h ">
              <w:r>
                <w:t xml:space="preserve">5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2"/>
                <w:tag w:val="virke_170000086"/>
              </w:sdtPr>
              <w:sdtContent>
                <w:r>
                  <w:rPr>
                    <w:color w:val="000000"/>
                  </w:rPr>
                  <w:t xml:space="preserve">Møteinformasjon – enkel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3"/>
                <w:tag w:val="virke_170000088"/>
              </w:sdtPr>
              <w:sdtContent>
                <w:r>
                  <w:rPr>
                    <w:color w:val="000000"/>
                  </w:rPr>
                  <w:t xml:space="preserve">Møtedata og deltakere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5 \h ">
              <w:r>
                <w:t xml:space="preserve">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4"/>
                <w:tag w:val="virke_170000086"/>
              </w:sdtPr>
              <w:sdtContent>
                <w:r>
                  <w:rPr>
                    <w:color w:val="000000"/>
                  </w:rPr>
                  <w:t xml:space="preserve">Møteinformasjon – detaljert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5"/>
                <w:tag w:val="virke_170000088"/>
              </w:sdtPr>
              <w:sdtContent>
                <w:r>
                  <w:rPr>
                    <w:color w:val="000000"/>
                  </w:rPr>
                  <w:t xml:space="preserve">Dato, tid og sted på én linje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6 \h ">
              <w:r>
                <w:t xml:space="preserve">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6"/>
                <w:tag w:val="virke_170000086"/>
              </w:sdtPr>
              <w:sdtContent>
                <w:r>
                  <w:rPr>
                    <w:color w:val="000000"/>
                  </w:rPr>
                  <w:t xml:space="preserve">Tabell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7"/>
                <w:tag w:val="virke_170000088"/>
              </w:sdtPr>
              <w:sdtContent>
                <w:r>
                  <w:rPr>
                    <w:color w:val="000000"/>
                  </w:rPr>
                  <w:t xml:space="preserve">Beløpsoppsett med sumlinje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7 \h ">
              <w:r>
                <w:t xml:space="preserve">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18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2 kolonner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19"/>
                <w:tag w:val="virke_170000088"/>
              </w:sdtPr>
              <w:sdtContent>
                <w:r>
                  <w:rPr>
                    <w:color w:val="000000"/>
                  </w:rPr>
                  <w:t xml:space="preserve">To kolonner med overskriftsrad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8 \h ">
              <w:r>
                <w:t xml:space="preserve">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0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3 kolonner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1"/>
                <w:tag w:val="virke_170000088"/>
              </w:sdtPr>
              <w:sdtContent>
                <w:r>
                  <w:rPr>
                    <w:color w:val="000000"/>
                  </w:rPr>
                  <w:t xml:space="preserve">Tre kolonner med overskriftsrad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09 \h ">
              <w:r>
                <w:t xml:space="preserve">8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2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4 kolonner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3"/>
                <w:tag w:val="virke_170000088"/>
              </w:sdtPr>
              <w:sdtContent>
                <w:r>
                  <w:rPr>
                    <w:color w:val="000000"/>
                  </w:rPr>
                  <w:t xml:space="preserve">Fire kolonner med overskriftsrad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0 \h ">
              <w:r>
                <w:t xml:space="preserve">8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4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5 kolonner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5"/>
                <w:tag w:val="virke_170000088"/>
              </w:sdtPr>
              <w:sdtContent>
                <w:r>
                  <w:rPr>
                    <w:color w:val="000000"/>
                  </w:rPr>
                  <w:t xml:space="preserve">Fem kolonner med overskriftsrad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1 \h ">
              <w:r>
                <w:t xml:space="preserve">9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6"/>
                <w:tag w:val="virke_170000086"/>
              </w:sdtPr>
              <w:sdtContent>
                <w:r>
                  <w:rPr>
                    <w:color w:val="000000"/>
                  </w:rPr>
                  <w:t xml:space="preserve">Store celler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7"/>
                <w:tag w:val="virke_170000088"/>
              </w:sdtPr>
              <w:sdtContent>
                <w:r>
                  <w:rPr>
                    <w:color w:val="000000"/>
                  </w:rPr>
                  <w:t xml:space="preserve">Kontrollpunkter og lengre merknader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2 \h ">
              <w:r>
                <w:t xml:space="preserve">9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28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9 kolonner liggende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29"/>
                <w:tag w:val="virke_170000088"/>
              </w:sdtPr>
              <w:sdtContent>
                <w:r>
                  <w:rPr>
                    <w:color w:val="000000"/>
                  </w:rPr>
                  <w:t xml:space="preserve">Ulike kolonnebredder på liggende side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3 \h ">
              <w:r>
                <w:t xml:space="preserve">10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0"/>
                <w:tag w:val="virke_170000086"/>
              </w:sdtPr>
              <w:sdtContent>
                <w:r>
                  <w:rPr>
                    <w:color w:val="000000"/>
                  </w:rPr>
                  <w:t xml:space="preserve">Tabell med 9 like kolonner liggende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1"/>
                <w:tag w:val="virke_170000088"/>
              </w:sdtPr>
              <w:sdtContent>
                <w:r>
                  <w:rPr>
                    <w:color w:val="000000"/>
                  </w:rPr>
                  <w:t xml:space="preserve">Like kolonnebredder på liggende side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4 \h ">
              <w:r>
                <w:t xml:space="preserve">11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2"/>
                <w:tag w:val="virke_170000086"/>
              </w:sdtPr>
              <w:sdtContent>
                <w:r>
                  <w:rPr>
                    <w:color w:val="000000"/>
                  </w:rPr>
                  <w:t xml:space="preserve">Saksliste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3"/>
                <w:tag w:val="virke_170000088"/>
              </w:sdtPr>
              <w:sdtContent>
                <w:r>
                  <w:rPr>
                    <w:color w:val="000000"/>
                  </w:rPr>
                  <w:t xml:space="preserve">Saker, beskrivelse og vedtak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5 \h ">
              <w:r>
                <w:t xml:space="preserve">12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4"/>
                <w:tag w:val="virke_170000086"/>
              </w:sdtPr>
              <w:sdtContent>
                <w:r>
                  <w:rPr>
                    <w:color w:val="000000"/>
                  </w:rPr>
                  <w:t xml:space="preserve">Signatur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5"/>
                <w:tag w:val="virke_170000088"/>
              </w:sdtPr>
              <w:sdtContent>
                <w:r>
                  <w:rPr>
                    <w:color w:val="000000"/>
                  </w:rPr>
                  <w:t xml:space="preserve">Sted, dato og tre signaturfelt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6 \h ">
              <w:r>
                <w:t xml:space="preserve">13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6"/>
                <w:tag w:val="virke_170000086"/>
              </w:sdtPr>
              <w:sdtContent>
                <w:r>
                  <w:rPr>
                    <w:color w:val="000000"/>
                  </w:rPr>
                  <w:t xml:space="preserve">Avtale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7"/>
                <w:tag w:val="virke_170000088"/>
              </w:sdtPr>
              <w:sdtContent>
                <w:r>
                  <w:rPr>
                    <w:color w:val="000000"/>
                  </w:rPr>
                  <w:t xml:space="preserve">Tittel, parter, avsnitt og signatur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7 \h ">
              <w:r>
                <w:t xml:space="preserve">14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38"/>
                <w:tag w:val="virke_170000086"/>
              </w:sdtPr>
              <w:sdtContent>
                <w:r>
                  <w:rPr>
                    <w:color w:val="000000"/>
                  </w:rPr>
                  <w:t xml:space="preserve">Diagram søyle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39"/>
                <w:tag w:val="virke_170000088"/>
              </w:sdtPr>
              <w:sdtContent>
                <w:r>
                  <w:rPr>
                    <w:color w:val="000000"/>
                  </w:rPr>
                  <w:t xml:space="preserve">Sammenligning av kategorier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8 \h ">
              <w:r>
                <w:t xml:space="preserve">15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0"/>
                <w:tag w:val="virke_170000086"/>
              </w:sdtPr>
              <w:sdtContent>
                <w:r>
                  <w:rPr>
                    <w:color w:val="000000"/>
                  </w:rPr>
                  <w:t xml:space="preserve">Diagram sektor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1"/>
                <w:tag w:val="virke_170000088"/>
              </w:sdtPr>
              <w:sdtContent>
                <w:r>
                  <w:rPr>
                    <w:color w:val="000000"/>
                  </w:rPr>
                  <w:t xml:space="preserve">Fordeling av én total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19 \h ">
              <w:r>
                <w:t xml:space="preserve">16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2"/>
                <w:tag w:val="virke_170000086"/>
              </w:sdtPr>
              <w:sdtContent>
                <w:r>
                  <w:rPr>
                    <w:color w:val="000000"/>
                  </w:rPr>
                  <w:t xml:space="preserve">Virke topptekst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3"/>
                <w:tag w:val="virke_170000088"/>
              </w:sdtPr>
              <w:sdtContent>
                <w:r>
                  <w:rPr>
                    <w:color w:val="000000"/>
                  </w:rPr>
                  <w:t xml:space="preserve">Tema eller dokumentkategori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20 \h ">
              <w:r>
                <w:t xml:space="preserve">17</w:t>
              </w:r>
            </w:fldSimple>
          </w:p>
        </w:tc>
      </w:tr>
      <w:tr>
        <w:trPr>
          <w:cantSplit/>
        </w:trPr>
        <w:tc>
          <w:tcPr>
            <w:tcW w:w="405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44"/>
                <w:tag w:val="virke_170000086"/>
              </w:sdtPr>
              <w:sdtContent>
                <w:r>
                  <w:rPr>
                    <w:color w:val="000000"/>
                  </w:rPr>
                  <w:t xml:space="preserve">Virke bunntekst</w:t>
                </w:r>
              </w:sdtContent>
            </w:sdt>
          </w:p>
        </w:tc>
        <w:tc>
          <w:tcPr>
            <w:tcW w:w="448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45"/>
                <w:tag w:val="virke_170000088"/>
              </w:sdtPr>
              <w:sdtContent>
                <w:r>
                  <w:rPr>
                    <w:color w:val="000000"/>
                  </w:rPr>
                  <w:t xml:space="preserve">Dokumentnavn og levende sidetall</w:t>
                </w:r>
              </w:sdtContent>
            </w:sdt>
          </w:p>
        </w:tc>
        <w:tc>
          <w:tcPr>
            <w:tcW w:w="8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fldSimple w:instr=" PAGEREF GuideModule21 \h ">
              <w:r>
                <w:t xml:space="preserve">17</w:t>
              </w:r>
            </w:fldSimple>
          </w:p>
        </w:tc>
      </w:tr>
    </w:tbl>
    <w:p>
      <w:pPr>
        <w:pStyle w:val="Tittel"/>
        <w:pageBreakBefore/>
        <w:spacing w:before="360"/>
      </w:pPr>
      <w:bookmarkStart w:id="5004" w:name="GuideChapter03"/>
      <w:r>
        <w:t xml:space="preserve">Tekststiler og lister</w:t>
      </w:r>
      <w:bookmarkEnd w:id="5004"/>
    </w:p>
    <w:p>
      <w:pPr>
        <w:pStyle w:val="Normal"/>
      </w:pPr>
      <w:r>
        <w:t xml:space="preserve">Bruk stil etter tekstens rolle. Overskriftsnivåene gir dokumentet struktur og kan hentes inn i en automatisk innholdsfortegnelse.</w:t>
      </w:r>
    </w:p>
    <w:p>
      <w:pPr>
        <w:pStyle w:val="Overskrift1"/>
      </w:pPr>
      <w:bookmarkStart w:id="9001" w:name="_Toc244077053"/>
      <w:bookmarkStart w:id="5005" w:name="GuideStyleSample"/>
      <w:r>
        <w:t xml:space="preserve">Overskrift 1 viser hovedtemaet</w:t>
      </w:r>
      <w:bookmarkEnd w:id="9001"/>
    </w:p>
    <w:p>
      <w:pPr>
        <w:pStyle w:val="Normal"/>
      </w:pPr>
      <w:r>
        <w:t xml:space="preserve">Denne brødteksten bruker Normal. Bruk den til forklaringer og avsnitt. </w:t>
      </w:r>
      <w:r>
        <w:rPr>
          <w:b w:val="1"/>
        </w:rPr>
        <w:t xml:space="preserve">Fet skrift</w:t>
      </w:r>
      <w:r>
        <w:t xml:space="preserve"> kan fremheve korte ord eller uttrykk.</w:t>
      </w:r>
    </w:p>
    <w:p>
      <w:pPr>
        <w:pStyle w:val="Overskrift2"/>
      </w:pPr>
      <w:bookmarkStart w:id="9002" w:name="_Toc244077054"/>
      <w:r>
        <w:t xml:space="preserve">Overskrift 2 deler inn temaet</w:t>
      </w:r>
      <w:bookmarkEnd w:id="9002"/>
    </w:p>
    <w:p>
      <w:pPr>
        <w:pStyle w:val="Normal"/>
      </w:pPr>
      <w:r>
        <w:t xml:space="preserve">Legg underkapitler på nivå 2. Da blir forholdet til hovedtemaet tydelig.</w:t>
      </w:r>
    </w:p>
    <w:p>
      <w:pPr>
        <w:pStyle w:val="Overskrift3"/>
      </w:pPr>
      <w:bookmarkStart w:id="9003" w:name="_Toc244077055"/>
      <w:r>
        <w:t xml:space="preserve">Overskrift 3 utdyper underkapitlet</w:t>
      </w:r>
      <w:bookmarkEnd w:id="9003"/>
    </w:p>
    <w:p>
      <w:pPr>
        <w:pStyle w:val="Normal"/>
      </w:pPr>
      <w:r>
        <w:t xml:space="preserve">Bruk tredje nivå når underkapitlet trenger en finere inndeling. Behold nivåene i rekkefølge.</w:t>
      </w:r>
      <w:bookmarkEnd w:id="5005"/>
    </w:p>
    <w:p>
      <w:pPr>
        <w:pStyle w:val="Normal"/>
        <w:keepNext/>
        <w:spacing w:before="180" w:after="120"/>
      </w:pPr>
      <w:r>
        <w:rPr>
          <w:b w:val="1"/>
        </w:rPr>
        <w:t xml:space="preserve">Punktliste</w:t>
      </w:r>
    </w:p>
    <w:p>
      <w:pPr>
        <w:pStyle w:val="Punktliste"/>
        <w:numPr>
          <w:ilvl w:val="0"/>
          <w:numId w:val="5"/>
        </w:numPr>
      </w:pPr>
      <w:r>
        <w:t xml:space="preserve">Velg stilen </w:t>
      </w:r>
      <w:r>
        <w:rPr>
          <w:b w:val="1"/>
        </w:rPr>
        <w:t xml:space="preserve">Punktliste</w:t>
      </w:r>
      <w:r>
        <w:t xml:space="preserve"> under Hjem for rosa punkter og svart tekst. Bruk punkter når rekkefølgen ikke er avgjørende.</w:t>
      </w:r>
    </w:p>
    <w:p>
      <w:pPr>
        <w:pStyle w:val="Punktliste"/>
        <w:numPr>
          <w:ilvl w:val="0"/>
          <w:numId w:val="5"/>
        </w:numPr>
      </w:pPr>
      <w:r>
        <w:t xml:space="preserve">Enter fortsetter listen. Enter på et tomt punkt avslutter den.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Nummerert liste</w:t>
      </w:r>
    </w:p>
    <w:p>
      <w:pPr>
        <w:pStyle w:val="Listeavsnitt"/>
        <w:numPr>
          <w:ilvl w:val="0"/>
          <w:numId w:val="47"/>
        </w:numPr>
      </w:pPr>
      <w:r>
        <w:t xml:space="preserve">Bruk nummerering når leseren skal følge en rekkefølge.</w:t>
      </w:r>
    </w:p>
    <w:p>
      <w:pPr>
        <w:pStyle w:val="Listeavsnitt"/>
        <w:numPr>
          <w:ilvl w:val="0"/>
          <w:numId w:val="47"/>
        </w:numPr>
      </w:pPr>
      <w:r>
        <w:t xml:space="preserve">Endre nivå med listefunksjonene under Hjem. Unngå manuelt skrevne tall og mellomrom.</w:t>
      </w:r>
    </w:p>
    <w:p>
      <w:pPr>
        <w:pStyle w:val="Bildetekst"/>
      </w:pPr>
      <w:r>
        <w:t xml:space="preserve">Velg Behold bare tekst når du limer inn fra andre kilder. Bruk deretter riktig stil.</w:t>
      </w:r>
    </w:p>
    <w:p>
      <w:pPr>
        <w:pStyle w:val="Tittel"/>
        <w:pageBreakBefore/>
      </w:pPr>
      <w:bookmarkStart w:id="5006" w:name="GuideChapter04"/>
      <w:r>
        <w:t xml:space="preserve">Innholdsfortegnelse og lovtekst</w:t>
      </w:r>
      <w:bookmarkEnd w:id="5006"/>
    </w:p>
    <w:p>
      <w:pPr>
        <w:pStyle w:val="Normal"/>
      </w:pPr>
      <w:r>
        <w:t xml:space="preserve">En innholdsfortegnelse samler overskriftene. Lovtekst gir en egen struktur for nummererte punkter og underpunkter.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2000000046"/>
        <w:docPartObj>
          <w:docPartGallery w:val="Table of Contents"/>
          <w:docPartUnique/>
        </w:docPartObj>
      </w:sdtPr>
      <w:sdtContent>
        <w:p w14:paraId="2EBD9AFD" w14:textId="77777777" w:rsidR="00D95AAE" w:rsidRDefault="00000000">
          <w:pPr>
            <w:pStyle w:val="Overskriftforinnholdsfortegnelse"/>
          </w:pPr>
          <w:bookmarkStart w:id="5007" w:name="GuideModule02"/>
          <w:r>
            <w:t>Innhold</w:t>
          </w:r>
        </w:p>
        <w:p w14:paraId="553CED58" w14:textId="30BE941C" w:rsidR="006E3009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\b GuideStyleSample </w:instrText>
          </w:r>
          <w:r>
            <w:fldChar w:fldCharType="separate"/>
          </w:r>
          <w:hyperlink w:anchor="_Toc244077053" w:history="1">
            <w:r w:rsidR="006E3009" w:rsidRPr="003408B3">
              <w:rPr>
                <w:rStyle w:val="Hyperkobling"/>
                <w:noProof/>
              </w:rPr>
              <w:t>Overskrift 1 viser hovedtemaet</w:t>
            </w:r>
            <w:r w:rsidR="006E3009">
              <w:rPr>
                <w:noProof/>
                <w:webHidden/>
              </w:rPr>
              <w:tab/>
            </w:r>
            <w:r w:rsidR="006E3009">
              <w:rPr>
                <w:noProof/>
                <w:webHidden/>
              </w:rPr>
              <w:fldChar w:fldCharType="begin"/>
            </w:r>
            <w:r w:rsidR="006E3009">
              <w:rPr>
                <w:noProof/>
                <w:webHidden/>
              </w:rPr>
              <w:instrText xml:space="preserve"> PAGEREF _Toc244077053 \h </w:instrText>
            </w:r>
            <w:r w:rsidR="006E3009">
              <w:rPr>
                <w:noProof/>
                <w:webHidden/>
              </w:rPr>
            </w:r>
            <w:r w:rsidR="006E3009">
              <w:rPr>
                <w:noProof/>
                <w:webHidden/>
              </w:rPr>
              <w:fldChar w:fldCharType="separate"/>
            </w:r>
            <w:r w:rsidR="006E3009">
              <w:rPr>
                <w:noProof/>
                <w:webHidden/>
              </w:rPr>
              <w:t>3</w:t>
            </w:r>
            <w:r w:rsidR="006E3009">
              <w:rPr>
                <w:noProof/>
                <w:webHidden/>
              </w:rPr>
              <w:fldChar w:fldCharType="end"/>
            </w:r>
          </w:hyperlink>
        </w:p>
        <w:p w14:paraId="1D6A1A58" w14:textId="443418A0" w:rsidR="006E3009" w:rsidRDefault="006E3009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77054" w:history="1">
            <w:r w:rsidRPr="003408B3">
              <w:rPr>
                <w:rStyle w:val="Hyperkobling"/>
                <w:noProof/>
              </w:rPr>
              <w:t>Overskrift 2 deler inn temaet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15F7D" w14:textId="3DD013CB" w:rsidR="006E3009" w:rsidRDefault="006E3009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77055" w:history="1">
            <w:r w:rsidRPr="003408B3">
              <w:rPr>
                <w:rStyle w:val="Hyperkobling"/>
                <w:noProof/>
              </w:rPr>
              <w:t>Overskrift 3 utdyper underkapitlet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3331" w14:textId="2038F6C2" w:rsidR="00D95AAE" w:rsidRDefault="00000000">
          <w:pPr>
            <w:pStyle w:val="INNH1"/>
          </w:pPr>
          <w:r>
            <w:fldChar w:fldCharType="end"/>
          </w:r>
          <w:bookmarkEnd w:id="5007"/>
        </w:p>
      </w:sdtContent>
    </w:sdt>
    <w:p>
      <w:pPr>
        <w:pStyle w:val="Bildetekst"/>
      </w:pPr>
      <w:r>
        <w:t xml:space="preserve">Dette levende eksemplet viser de tre overskriftene i teksteksemplet på forrige side.</w:t>
      </w:r>
    </w:p>
    <w:p>
      <w:pPr>
        <w:pStyle w:val="Listeavsnitt"/>
        <w:numPr>
          <w:ilvl w:val="0"/>
          <w:numId w:val="48"/>
        </w:numPr>
      </w:pPr>
      <w:r>
        <w:t xml:space="preserve">Bruk </w:t>
      </w:r>
      <w:r>
        <w:rPr>
          <w:b w:val="1"/>
        </w:rPr>
        <w:t xml:space="preserve">Overskrift 1, 2 og 3</w:t>
      </w:r>
      <w:r>
        <w:t xml:space="preserve">. Sett inn blokken </w:t>
      </w:r>
      <w:r>
        <w:rPr>
          <w:b w:val="1"/>
        </w:rPr>
        <w:t xml:space="preserve">Innholdsfortegnelse</w:t>
      </w:r>
      <w:r>
        <w:t xml:space="preserve"> fra Virke-blokker. Du kan også velge </w:t>
      </w:r>
      <w:r>
        <w:rPr>
          <w:b w:val="1"/>
        </w:rPr>
        <w:t xml:space="preserve">Virke &gt; Sett inn innholdsfortegnelse</w:t>
      </w:r>
      <w:r>
        <w:t xml:space="preserve"> med formatet </w:t>
      </w:r>
      <w:r>
        <w:rPr>
          <w:b w:val="1"/>
        </w:rPr>
        <w:t xml:space="preserve">Fra mal</w:t>
      </w:r>
      <w:r>
        <w:t xml:space="preserve"> og tre nivåer.</w:t>
      </w:r>
    </w:p>
    <w:p>
      <w:pPr>
        <w:pStyle w:val="Listeavsnitt"/>
        <w:numPr>
          <w:ilvl w:val="0"/>
          <w:numId w:val="48"/>
        </w:numPr>
      </w:pPr>
      <w:r>
        <w:t xml:space="preserve">Klikk i fortegnelsen og velg </w:t>
      </w:r>
      <w:r>
        <w:rPr>
          <w:b w:val="1"/>
        </w:rPr>
        <w:t xml:space="preserve">Virke &gt; Oppdater felt</w:t>
      </w:r>
      <w:r>
        <w:t xml:space="preserve"> eller </w:t>
      </w:r>
      <w:r>
        <w:rPr>
          <w:b w:val="1"/>
        </w:rPr>
        <w:t xml:space="preserve">Oppdater tabell</w:t>
      </w:r>
      <w:r>
        <w:t xml:space="preserve">. Velg </w:t>
      </w:r>
      <w:r>
        <w:rPr>
          <w:b w:val="1"/>
        </w:rPr>
        <w:t xml:space="preserve">Oppdater hele tabellen</w:t>
      </w:r>
      <w:r>
        <w:t xml:space="preserve"> når overskrifter er lagt til eller endret.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Lovtekst</w:t>
      </w:r>
    </w:p>
    <w:p>
      <w:pPr>
        <w:pStyle w:val="Overskrift4"/>
      </w:pPr>
      <w:bookmarkStart w:id="5008" w:name="GuideModule03"/>
      <w:sdt>
        <w:sdtPr>
          <w:rPr>
            <w:color w:val="000000"/>
          </w:rPr>
          <w:alias w:val="Paragraftittel"/>
          <w:placeholder>
            <w:docPart w:val="VIRKE_PH_BEE848E949BD4638ADCFBAEE9D6C086F"/>
          </w:placeholder>
          <w:temporary/>
          <w:id w:val="2000000047"/>
          <w:tag w:val="virke_170000018"/>
        </w:sdtPr>
        <w:sdtContent>
          <w:r>
            <w:rPr>
              <w:color w:val="000000"/>
            </w:rPr>
            <w:t xml:space="preserve">Hovedpunkt med egen tittel</w:t>
          </w:r>
        </w:sdtContent>
      </w:sdt>
    </w:p>
    <w:p>
      <w:pPr>
        <w:pStyle w:val="Overskrift5"/>
      </w:pPr>
      <w:sdt>
        <w:sdtPr>
          <w:rPr>
            <w:color w:val="000000"/>
          </w:rPr>
          <w:alias w:val="Lovtekst på nivå 1"/>
          <w:placeholder>
            <w:docPart w:val="VIRKE_PH_31D8F33A2AC54708A74F776D9E53B154"/>
          </w:placeholder>
          <w:temporary/>
          <w:id w:val="2000000048"/>
          <w:tag w:val="virke_170000020"/>
        </w:sdtPr>
        <w:sdtContent>
          <w:r>
            <w:rPr>
              <w:color w:val="000000"/>
            </w:rPr>
            <w:t xml:space="preserve">Dette underpunktet utdyper hovedpunktet.</w:t>
          </w:r>
        </w:sdtContent>
      </w:sdt>
    </w:p>
    <w:p>
      <w:pPr>
        <w:pStyle w:val="Overskrift6"/>
      </w:pPr>
      <w:sdt>
        <w:sdtPr>
          <w:rPr>
            <w:color w:val="000000"/>
          </w:rPr>
          <w:alias w:val="Lovtekst på nivå 2"/>
          <w:placeholder>
            <w:docPart w:val="VIRKE_PH_797BC98EA88B4C0C89C0896211A320E6"/>
          </w:placeholder>
          <w:temporary/>
          <w:id w:val="2000000049"/>
          <w:tag w:val="virke_170000022"/>
        </w:sdtPr>
        <w:sdtContent>
          <w:r>
            <w:rPr>
              <w:color w:val="000000"/>
            </w:rPr>
            <w:t xml:space="preserve">Dette er et underpunkt på tredje nivå.</w:t>
          </w:r>
        </w:sdtContent>
      </w:sdt>
    </w:p>
    <w:p>
      <w:pPr>
        <w:pStyle w:val="Normal"/>
      </w:pPr>
      <w:bookmarkEnd w:id="5008"/>
    </w:p>
    <w:p>
      <w:pPr>
        <w:pStyle w:val="Normal"/>
      </w:pPr>
      <w:r>
        <w:t xml:space="preserve">Eksemplet over bruker blokkens tre nummereringsnivåer. Fortsett med Enter og bruk listefunksjonene til å endre nivå. Erstatt eksempeltekstene med det aktuelle innholdet.</w:t>
      </w:r>
    </w:p>
    <w:p>
      <w:pPr>
        <w:pStyle w:val="Tittel"/>
        <w:pageBreakBefore/>
      </w:pPr>
      <w:bookmarkStart w:id="5009" w:name="GuideChapter05"/>
      <w:r>
        <w:t xml:space="preserve">Utfyllingsmal</w:t>
      </w:r>
      <w:bookmarkEnd w:id="5009"/>
    </w:p>
    <w:p>
      <w:pPr>
        <w:pStyle w:val="Normal"/>
        <w:spacing w:after="180"/>
      </w:pPr>
      <w:r>
        <w:t xml:space="preserve">Utfyllingsmal gir faste etiketter og felt som er lette å gå gjennom i rekkefølge. Rosa tekst viser hvor noe skal fylles ut.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bookmarkStart w:id="5010" w:name="GuideModule04"/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2000000050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2000000051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2000000052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2000000053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2000000054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2000000055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2000000056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2000000057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2000000058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  <w:bookmarkEnd w:id="5010"/>
          </w:p>
        </w:tc>
      </w:tr>
    </w:tbl>
    <w:p>
      <w:pPr>
        <w:pStyle w:val="Normal"/>
        <w:keepNext/>
        <w:spacing w:before="360" w:after="120"/>
      </w:pPr>
      <w:r>
        <w:rPr>
          <w:b w:val="1"/>
        </w:rPr>
        <w:t xml:space="preserve">Slik fyller du ut</w:t>
      </w:r>
    </w:p>
    <w:p>
      <w:pPr>
        <w:pStyle w:val="Listeavsnitt"/>
        <w:numPr>
          <w:ilvl w:val="0"/>
          <w:numId w:val="49"/>
        </w:numPr>
      </w:pPr>
      <w:r>
        <w:t xml:space="preserve">Klikk i det første rosa feltet og skriv inn navnet. Etiketten </w:t>
      </w:r>
      <w:r>
        <w:rPr>
          <w:b w:val="1"/>
        </w:rPr>
        <w:t xml:space="preserve">Navn:</w:t>
      </w:r>
      <w:r>
        <w:t xml:space="preserve"> blir stående.</w:t>
      </w:r>
    </w:p>
    <w:p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 w:val="1"/>
        </w:rPr>
        <w:t xml:space="preserve">Tab</w:t>
      </w:r>
      <w:r>
        <w:t xml:space="preserve"> til neste felt og </w:t>
      </w:r>
      <w:r>
        <w:rPr>
          <w:b w:val="1"/>
        </w:rPr>
        <w:t xml:space="preserve">Skift + Tab</w:t>
      </w:r>
      <w:r>
        <w:t xml:space="preserve"> for å gå tilbake.</w:t>
      </w:r>
    </w:p>
    <w:p>
      <w:pPr>
        <w:pStyle w:val="Listeavsnitt"/>
        <w:numPr>
          <w:ilvl w:val="0"/>
          <w:numId w:val="49"/>
        </w:numPr>
      </w:pPr>
      <w:r>
        <w:t xml:space="preserve">Vanlig skriving gir svart tekst. Ved innliming velger du Behold bare tekst og kontrollerer skriftfargen.</w:t>
      </w:r>
    </w:p>
    <w:p>
      <w:pPr>
        <w:pStyle w:val="Normal"/>
      </w:pPr>
      <w:r>
        <w:t xml:space="preserve">Eksemplet viser blokkens ni navnefelt. Feltene er ekte utfyllingsfelt i Word. Bruk en kopi hvis du vil prøve dem.</w:t>
      </w:r>
    </w:p>
    <w:p>
      <w:pPr>
        <w:pStyle w:val="Tittel"/>
        <w:pageBreakBefore/>
      </w:pPr>
      <w:bookmarkStart w:id="5011" w:name="GuideChapter06"/>
      <w:r>
        <w:t xml:space="preserve">Møteinformasjon</w:t>
      </w:r>
      <w:bookmarkEnd w:id="5011"/>
    </w:p>
    <w:p>
      <w:pPr>
        <w:pStyle w:val="Normal"/>
      </w:pPr>
      <w:r>
        <w:t xml:space="preserve">Bruk møteblokkene til dato, tidspunkt, sted og deltakere. Opplysningene fylles ut i dokumentet.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Møteinformasjon – enkel</w:t>
      </w:r>
    </w:p>
    <w:p>
      <w:pPr>
        <w:pStyle w:val="VirkeMetadata"/>
        <w:keepNext/>
      </w:pPr>
      <w:bookmarkStart w:id="5012" w:name="GuideModule05"/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2000000059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2000000060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2000000061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2000000062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2000000063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2000000064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2000000065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  <w:bookmarkEnd w:id="5012"/>
    </w:p>
    <w:p>
      <w:pPr>
        <w:pStyle w:val="Normal"/>
      </w:pPr>
      <w:r>
        <w:t xml:space="preserve">Denne blokken har plass til møtestart, møteslutt, deltakere, forfall og referent. Erstatt hvert rosa felt. Etikettene beholdes.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Møteinformasjon – detaljert</w:t>
      </w:r>
    </w:p>
    <w:p>
      <w:pPr>
        <w:pStyle w:val="VirkeMetadata"/>
        <w:spacing w:after="450"/>
      </w:pPr>
      <w:bookmarkStart w:id="5013" w:name="GuideModule06"/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1FD3BF6BE34C4D4CB782477D48AF9234"/>
          </w:placeholder>
          <w:showingPlcHdr/>
          <w:temporary/>
          <w:id w:val="2000000066"/>
          <w:tag w:val="virke_170000062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rPr>
            <w:color w:val="000000"/>
          </w:rPr>
          <w:alias w:val="Tid"/>
          <w:placeholder>
            <w:docPart w:val="VIRKE_PH_AF6192EB30844DB984A0081B6936CA49"/>
          </w:placeholder>
          <w:showingPlcHdr/>
          <w:temporary/>
          <w:id w:val="2000000067"/>
          <w:tag w:val="virke_170000064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4F2841A4054847348F3D8FDFC61B9B46"/>
          </w:placeholder>
          <w:showingPlcHdr/>
          <w:temporary/>
          <w:id w:val="2000000068"/>
          <w:tag w:val="virke_170000066"/>
        </w:sdtPr>
        <w:sdtContent>
          <w:r>
            <w:rPr>
              <w:color w:val="C9007F"/>
            </w:rPr>
            <w:t xml:space="preserve">[Sted]</w:t>
          </w:r>
        </w:sdtContent>
      </w:sdt>
      <w:bookmarkEnd w:id="5013"/>
    </w:p>
    <w:p>
      <w:pPr>
        <w:pStyle w:val="Normal"/>
      </w:pPr>
      <w:r>
        <w:t xml:space="preserve">Denne varianten samler dato, tid og sted på én linje. Bruk den når resten av møteopplysningene står et annet sted.</w:t>
      </w:r>
    </w:p>
    <w:p>
      <w:pPr>
        <w:pStyle w:val="Bildetekst"/>
      </w:pPr>
      <w:r>
        <w:t xml:space="preserve">Dette er utfyllingsfelt uten ekstern flettedatakilde. Navnene over er de faktiske oppføringene i masteren.</w:t>
      </w:r>
    </w:p>
    <w:p>
      <w:pPr>
        <w:pStyle w:val="Tittel"/>
        <w:pageBreakBefore/>
      </w:pPr>
      <w:bookmarkStart w:id="5014" w:name="GuideChapter07"/>
      <w:r>
        <w:t xml:space="preserve">Beløpsoppsett og tabell med to kolonner</w:t>
      </w:r>
      <w:bookmarkEnd w:id="5014"/>
    </w:p>
    <w:p>
      <w:pPr>
        <w:pStyle w:val="Normal"/>
      </w:pPr>
      <w:r>
        <w:t xml:space="preserve">Velg Tabell for et kompakt beløpsoppsett. Velg Tabell med 2 kolonner når du trenger en overskriftsrad og vanlige datarader.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Tabell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bookmarkStart w:id="5015" w:name="GuideModule07"/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C3558BE61386491DBA06CC3F462B341D"/>
                </w:placeholder>
                <w:showingPlcHdr/>
                <w:temporary/>
                <w:id w:val="2000000069"/>
                <w:tag w:val="virke_170000024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A389DFE5BC8B437CBF60FA567AA42F97"/>
                </w:placeholder>
                <w:showingPlcHdr/>
                <w:temporary/>
                <w:id w:val="2000000070"/>
                <w:tag w:val="virke_170000026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kr. 0,-"/>
                <w:placeholder>
                  <w:docPart w:val="VIRKE_PH_74793F0FF4874879AB2A7B1DA5D9EAA7"/>
                </w:placeholder>
                <w:showingPlcHdr/>
                <w:temporary/>
                <w:id w:val="2000000071"/>
                <w:tag w:val="virke_170000028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0,-]</w:t>
                </w:r>
              </w:sdtContent>
            </w:sdt>
            <w:bookmarkEnd w:id="5015"/>
          </w:p>
        </w:tc>
      </w:tr>
    </w:tbl>
    <w:p>
      <w:pPr>
        <w:pStyle w:val="Normal"/>
        <w:spacing w:before="180"/>
      </w:pPr>
      <w:r>
        <w:t xml:space="preserve">Blokken over har en etikettkolonne, en beløpskolonne og en fremhevet sumlinje. Erstatt etiketter og beløp. </w:t>
      </w:r>
      <w:r>
        <w:rPr>
          <w:b w:val="1"/>
        </w:rPr>
        <w:t xml:space="preserve">Sum disponert er vanlig tekst og regnes ikke ut automatisk.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Tabell med 2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4665"/>
        <w:gridCol w:w="4665"/>
      </w:tblGrid>
      <w:tr>
        <w:trPr>
          <w:cantSplit/>
          <w:tblHeader/>
        </w:trPr>
        <w:tc>
          <w:tcPr>
            <w:tcW w:w="466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bookmarkStart w:id="5016" w:name="GuideModule08"/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987F0612041E415A89CA84BB42209E42"/>
                </w:placeholder>
                <w:temporary/>
                <w:id w:val="2000000072"/>
                <w:tag w:val="virke_170000068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Handling</w:t>
                </w:r>
              </w:sdtContent>
            </w:sdt>
          </w:p>
        </w:tc>
        <w:tc>
          <w:tcPr>
            <w:tcW w:w="466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4CC851A481614D78839802C9A7BAB89E"/>
                </w:placeholder>
                <w:temporary/>
                <w:id w:val="2000000073"/>
                <w:tag w:val="virke_170000070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Slik gjør du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074"/>
                <w:tag w:val="virke_170000072"/>
              </w:sdtPr>
              <w:sdtContent>
                <w:r>
                  <w:rPr>
                    <w:color w:val="000000"/>
                  </w:rPr>
                  <w:t xml:space="preserve">Ny rad</w:t>
                </w:r>
              </w:sdtContent>
            </w:sdt>
          </w:p>
        </w:tc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075"/>
                <w:tag w:val="virke_170000074"/>
              </w:sdtPr>
              <w:sdtContent>
                <w:r>
                  <w:rPr>
                    <w:color w:val="000000"/>
                  </w:rPr>
                  <w:t xml:space="preserve">Trykk Tab i siste celle eller velg Tabelloppsett &gt; Sett inn under.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076"/>
                <w:tag w:val="virke_170000072"/>
              </w:sdtPr>
              <w:sdtContent>
                <w:r>
                  <w:rPr>
                    <w:color w:val="000000"/>
                  </w:rPr>
                  <w:t xml:space="preserve">Mer tekst</w:t>
                </w:r>
              </w:sdtContent>
            </w:sdt>
          </w:p>
        </w:tc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077"/>
                <w:tag w:val="virke_170000074"/>
              </w:sdtPr>
              <w:sdtContent>
                <w:r>
                  <w:rPr>
                    <w:color w:val="000000"/>
                  </w:rPr>
                  <w:t xml:space="preserve">Skriv videre i cellen. La raden vokse med innholdet.</w:t>
                </w:r>
              </w:sdtContent>
            </w:sdt>
            <w:bookmarkEnd w:id="5016"/>
          </w:p>
        </w:tc>
      </w:tr>
    </w:tbl>
    <w:p>
      <w:pPr>
        <w:pStyle w:val="Normal"/>
        <w:spacing w:before="360"/>
      </w:pPr>
      <w:r>
        <w:t xml:space="preserve">Overskriftsraden gir fete kolonnenavn. Det gjelder også nye tabeller fra </w:t>
      </w:r>
      <w:r>
        <w:rPr>
          <w:b w:val="1"/>
        </w:rPr>
        <w:t xml:space="preserve">Sett inn &gt; Tabell</w:t>
      </w:r>
      <w:r>
        <w:t xml:space="preserve">. Etter en ferdig Virke-blokk kan du skrive videre i det tomme avsnittet som følger med.</w:t>
      </w:r>
    </w:p>
    <w:p>
      <w:pPr>
        <w:pStyle w:val="Tittel"/>
        <w:pageBreakBefore/>
      </w:pPr>
      <w:bookmarkStart w:id="5017" w:name="GuideChapter08"/>
      <w:r>
        <w:t xml:space="preserve">Tabeller med tre og fire kolonner</w:t>
      </w:r>
      <w:bookmarkEnd w:id="5017"/>
    </w:p>
    <w:p>
      <w:pPr>
        <w:pStyle w:val="Normal"/>
      </w:pPr>
      <w:r>
        <w:t xml:space="preserve">Velg antall kolonner etter opplysningene som skal sammenlignes. Tabellene har like brede kolonner og en tydelig overskriftsrad.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Tabell med 3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bookmarkStart w:id="5018" w:name="GuideModule09"/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9DEE765BFEAD4393814D5B2C6CA2F160"/>
                </w:placeholder>
                <w:temporary/>
                <w:id w:val="2000000078"/>
                <w:tag w:val="virke_170000080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Del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86C5648CB9A84D4F9FC8C59ECEF6F532"/>
                </w:placeholder>
                <w:temporary/>
                <w:id w:val="2000000079"/>
                <w:tag w:val="virke_170000082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Bruk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C0B56EFCB47143F4841D21F472157B0D"/>
                </w:placeholder>
                <w:temporary/>
                <w:id w:val="2000000080"/>
                <w:tag w:val="virke_170000084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Arbeidsmåte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81"/>
                <w:tag w:val="virke_170000086"/>
              </w:sdtPr>
              <w:sdtContent>
                <w:r>
                  <w:rPr>
                    <w:color w:val="000000"/>
                  </w:rPr>
                  <w:t xml:space="preserve">Overskriftsrad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82"/>
                <w:tag w:val="virke_170000088"/>
              </w:sdtPr>
              <w:sdtContent>
                <w:r>
                  <w:rPr>
                    <w:color w:val="000000"/>
                  </w:rPr>
                  <w:t xml:space="preserve">Forteller hva kolonnen inneholder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temporary/>
                <w:id w:val="2000000083"/>
                <w:tag w:val="virke_170000090"/>
              </w:sdtPr>
              <w:sdtContent>
                <w:r>
                  <w:rPr>
                    <w:color w:val="000000"/>
                  </w:rPr>
                  <w:t xml:space="preserve">Skriv en kort og tydelig overskrift.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temporary/>
                <w:id w:val="2000000084"/>
                <w:tag w:val="virke_170000086"/>
              </w:sdtPr>
              <w:sdtContent>
                <w:r>
                  <w:rPr>
                    <w:color w:val="000000"/>
                  </w:rPr>
                  <w:t xml:space="preserve">Datarad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temporary/>
                <w:id w:val="2000000085"/>
                <w:tag w:val="virke_170000088"/>
              </w:sdtPr>
              <w:sdtContent>
                <w:r>
                  <w:rPr>
                    <w:color w:val="000000"/>
                  </w:rPr>
                  <w:t xml:space="preserve">Samler opplysninger som hører sammen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temporary/>
                <w:id w:val="2000000086"/>
                <w:tag w:val="virke_170000090"/>
              </w:sdtPr>
              <w:sdtContent>
                <w:r>
                  <w:rPr>
                    <w:color w:val="000000"/>
                  </w:rPr>
                  <w:t xml:space="preserve">Bruk Tab mellom cellene.</w:t>
                </w:r>
              </w:sdtContent>
            </w:sdt>
            <w:bookmarkEnd w:id="5018"/>
          </w:p>
        </w:tc>
      </w:tr>
    </w:tbl>
    <w:p>
      <w:pPr>
        <w:pStyle w:val="Normal"/>
        <w:keepNext/>
        <w:spacing w:before="360" w:after="180"/>
      </w:pPr>
      <w:r>
        <w:rPr>
          <w:b w:val="1"/>
        </w:rPr>
        <w:t xml:space="preserve">Tabell med 4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>
        <w:trPr>
          <w:cantSplit/>
          <w:tblHeader/>
        </w:trPr>
        <w:tc>
          <w:tcPr>
            <w:tcW w:w="2332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bookmarkStart w:id="5019" w:name="GuideModule10"/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84096CC5DD49467CB613EE29DEAD55CD"/>
                </w:placeholder>
                <w:temporary/>
                <w:id w:val="2000000087"/>
                <w:tag w:val="virke_170000098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Tema</w:t>
                </w:r>
              </w:sdtContent>
            </w:sdt>
          </w:p>
        </w:tc>
        <w:tc>
          <w:tcPr>
            <w:tcW w:w="2332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5DE018E0FC9B435AADBAF7358F39883D"/>
                </w:placeholder>
                <w:temporary/>
                <w:id w:val="2000000088"/>
                <w:tag w:val="virke_170000100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Opplysning</w:t>
                </w:r>
              </w:sdtContent>
            </w:sdt>
          </w:p>
        </w:tc>
        <w:tc>
          <w:tcPr>
            <w:tcW w:w="2332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B914F044275D44388C3674FB7C78EC27"/>
                </w:placeholder>
                <w:temporary/>
                <w:id w:val="2000000089"/>
                <w:tag w:val="virke_170000102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Ansvar</w:t>
                </w:r>
              </w:sdtContent>
            </w:sdt>
          </w:p>
        </w:tc>
        <w:tc>
          <w:tcPr>
            <w:tcW w:w="2334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39C1509D052648919F6EB43F5185D0BD"/>
                </w:placeholder>
                <w:temporary/>
                <w:id w:val="2000000090"/>
                <w:tag w:val="virke_170000104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Merknad</w:t>
                </w:r>
              </w:sdtContent>
            </w:sdt>
          </w:p>
        </w:tc>
      </w:tr>
      <w:tr>
        <w:trPr>
          <w:cantSplit/>
        </w:trPr>
        <w:tc>
          <w:tcPr>
            <w:tcW w:w="233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89CCD23A364C9F862CF67B84CF327B"/>
                </w:placeholder>
                <w:temporary/>
                <w:id w:val="2000000091"/>
                <w:tag w:val="virke_170000106"/>
              </w:sdtPr>
              <w:sdtContent>
                <w:r>
                  <w:rPr>
                    <w:color w:val="000000"/>
                  </w:rPr>
                  <w:t xml:space="preserve">Kort tekst</w:t>
                </w:r>
              </w:sdtContent>
            </w:sdt>
          </w:p>
        </w:tc>
        <w:tc>
          <w:tcPr>
            <w:tcW w:w="233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D4E7748ABF8436CAC3E28AC9E4528D3"/>
                </w:placeholder>
                <w:temporary/>
                <w:id w:val="2000000092"/>
                <w:tag w:val="virke_170000108"/>
              </w:sdtPr>
              <w:sdtContent>
                <w:r>
                  <w:rPr>
                    <w:color w:val="000000"/>
                  </w:rPr>
                  <w:t xml:space="preserve">Én opplysning per celle</w:t>
                </w:r>
              </w:sdtContent>
            </w:sdt>
          </w:p>
        </w:tc>
        <w:tc>
          <w:tcPr>
            <w:tcW w:w="233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E7D208D7C64074954C0B5A19D142B4"/>
                </w:placeholder>
                <w:temporary/>
                <w:id w:val="2000000093"/>
                <w:tag w:val="virke_170000110"/>
              </w:sdtPr>
              <w:sdtContent>
                <w:r>
                  <w:rPr>
                    <w:color w:val="000000"/>
                  </w:rPr>
                  <w:t xml:space="preserve">Navn eller rolle</w:t>
                </w:r>
              </w:sdtContent>
            </w:sdt>
          </w:p>
        </w:tc>
        <w:tc>
          <w:tcPr>
            <w:tcW w:w="2334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90307053C714D55880C54C2C9122DE2"/>
                </w:placeholder>
                <w:temporary/>
                <w:id w:val="2000000094"/>
                <w:tag w:val="virke_170000112"/>
              </w:sdtPr>
              <w:sdtContent>
                <w:r>
                  <w:rPr>
                    <w:color w:val="000000"/>
                  </w:rPr>
                  <w:t xml:space="preserve">Plass til utdyping</w:t>
                </w:r>
              </w:sdtContent>
            </w:sdt>
          </w:p>
        </w:tc>
      </w:tr>
      <w:tr>
        <w:trPr>
          <w:cantSplit/>
        </w:trPr>
        <w:tc>
          <w:tcPr>
            <w:tcW w:w="233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89CCD23A364C9F862CF67B84CF327B"/>
                </w:placeholder>
                <w:temporary/>
                <w:id w:val="2000000095"/>
                <w:tag w:val="virke_170000106"/>
              </w:sdtPr>
              <w:sdtContent>
                <w:r>
                  <w:rPr>
                    <w:color w:val="000000"/>
                  </w:rPr>
                  <w:t xml:space="preserve">Ny rad</w:t>
                </w:r>
              </w:sdtContent>
            </w:sdt>
          </w:p>
        </w:tc>
        <w:tc>
          <w:tcPr>
            <w:tcW w:w="233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D4E7748ABF8436CAC3E28AC9E4528D3"/>
                </w:placeholder>
                <w:temporary/>
                <w:id w:val="2000000096"/>
                <w:tag w:val="virke_170000108"/>
              </w:sdtPr>
              <w:sdtContent>
                <w:r>
                  <w:rPr>
                    <w:color w:val="000000"/>
                  </w:rPr>
                  <w:t xml:space="preserve">Sett inn under</w:t>
                </w:r>
              </w:sdtContent>
            </w:sdt>
          </w:p>
        </w:tc>
        <w:tc>
          <w:tcPr>
            <w:tcW w:w="233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E7D208D7C64074954C0B5A19D142B4"/>
                </w:placeholder>
                <w:temporary/>
                <w:id w:val="2000000097"/>
                <w:tag w:val="virke_170000110"/>
              </w:sdtPr>
              <w:sdtContent>
                <w:r>
                  <w:rPr>
                    <w:color w:val="000000"/>
                  </w:rPr>
                  <w:t xml:space="preserve">Behold kolonnene</w:t>
                </w:r>
              </w:sdtContent>
            </w:sdt>
          </w:p>
        </w:tc>
        <w:tc>
          <w:tcPr>
            <w:tcW w:w="2334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90307053C714D55880C54C2C9122DE2"/>
                </w:placeholder>
                <w:temporary/>
                <w:id w:val="2000000098"/>
                <w:tag w:val="virke_170000112"/>
              </w:sdtPr>
              <w:sdtContent>
                <w:r>
                  <w:rPr>
                    <w:color w:val="000000"/>
                  </w:rPr>
                  <w:t xml:space="preserve">Raden vokser med teksten</w:t>
                </w:r>
              </w:sdtContent>
            </w:sdt>
            <w:bookmarkEnd w:id="5019"/>
          </w:p>
        </w:tc>
      </w:tr>
    </w:tbl>
    <w:p>
      <w:pPr>
        <w:pStyle w:val="Normal"/>
        <w:spacing w:before="360"/>
      </w:pPr>
      <w:r>
        <w:t xml:space="preserve">Sett inn kolonner fra </w:t>
      </w:r>
      <w:r>
        <w:rPr>
          <w:b w:val="1"/>
        </w:rPr>
        <w:t xml:space="preserve">Tabelloppsett</w:t>
      </w:r>
      <w:r>
        <w:t xml:space="preserve"> ved behov. For en ny, vanlig tabell velger du </w:t>
      </w:r>
      <w:r>
        <w:rPr>
          <w:b w:val="1"/>
        </w:rPr>
        <w:t xml:space="preserve">Sett inn &gt; Tabell</w:t>
      </w:r>
      <w:r>
        <w:t xml:space="preserve"> fra et avsnitt med stilen </w:t>
      </w:r>
      <w:r>
        <w:rPr>
          <w:b w:val="1"/>
        </w:rPr>
        <w:t xml:space="preserve">Normal</w:t>
      </w:r>
      <w:r>
        <w:t xml:space="preserve">. Tabellen bruker automatisk 7,5 pkt og fet overskriftsrad. Bruk </w:t>
      </w:r>
      <w:r>
        <w:rPr>
          <w:b w:val="1"/>
        </w:rPr>
        <w:t xml:space="preserve">Tab</w:t>
      </w:r>
      <w:r>
        <w:t xml:space="preserve"> i siste celle for å legge til en rad.</w:t>
      </w:r>
    </w:p>
    <w:p>
      <w:pPr>
        <w:pStyle w:val="Tittel"/>
        <w:pageBreakBefore/>
      </w:pPr>
      <w:bookmarkStart w:id="5020" w:name="GuideChapter09"/>
      <w:r>
        <w:t xml:space="preserve">Tabell med fem kolonner og store celler</w:t>
      </w:r>
      <w:bookmarkEnd w:id="5020"/>
    </w:p>
    <w:p>
      <w:pPr>
        <w:pStyle w:val="Normal"/>
      </w:pPr>
      <w:r>
        <w:t xml:space="preserve">Fem kolonner passer til korte, strukturerte opplysninger. Store celler gir mer plass til sjekkpunkter og merknader.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Tabell med 5 kolonner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>
        <w:trPr>
          <w:cantSplit/>
          <w:tblHeader/>
        </w:trPr>
        <w:tc>
          <w:tcPr>
            <w:tcW w:w="186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bookmarkStart w:id="5021" w:name="GuideModule11"/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30044120D6E7489AA0DAC42E3FF9C4DF"/>
                </w:placeholder>
                <w:temporary/>
                <w:id w:val="2000000099"/>
                <w:tag w:val="virke_170000122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Punkt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A4ACA330A0B04D31BAA15B5E8EE29BEB"/>
                </w:placeholder>
                <w:temporary/>
                <w:id w:val="2000000100"/>
                <w:tag w:val="virke_170000124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Status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E241F3AD20AC46C18E777A9D4100BAAA"/>
                </w:placeholder>
                <w:temporary/>
                <w:id w:val="2000000101"/>
                <w:tag w:val="virke_170000126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Ansvar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12412032DA6D4B04BBEA23FD2EE00EB1"/>
                </w:placeholder>
                <w:temporary/>
                <w:id w:val="2000000102"/>
                <w:tag w:val="virke_170000128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Frist</w:t>
                </w:r>
              </w:sdtContent>
            </w:sdt>
          </w:p>
        </w:tc>
        <w:tc>
          <w:tcPr>
            <w:tcW w:w="186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24E669CBF2CC448EBADA64873A75EE38"/>
                </w:placeholder>
                <w:temporary/>
                <w:id w:val="2000000103"/>
                <w:tag w:val="virke_170000130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Merknad</w:t>
                </w:r>
              </w:sdtContent>
            </w:sdt>
          </w:p>
        </w:tc>
      </w:tr>
      <w:tr>
        <w:trPr>
          <w:cantSplit/>
        </w:trPr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E5DACE9661140EF8F83A7F1967D706C"/>
                </w:placeholder>
                <w:temporary/>
                <w:id w:val="2000000104"/>
                <w:tag w:val="virke_170000132"/>
              </w:sdtPr>
              <w:sdtContent>
                <w:r>
                  <w:rPr>
                    <w:color w:val="000000"/>
                  </w:rPr>
                  <w:t xml:space="preserve">Kort tittel</w:t>
                </w:r>
              </w:sdtContent>
            </w:sdt>
          </w:p>
        </w:tc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A1F606C4C734FEBA69A20AA1EEF1833"/>
                </w:placeholder>
                <w:temporary/>
                <w:id w:val="2000000105"/>
                <w:tag w:val="virke_170000134"/>
              </w:sdtPr>
              <w:sdtContent>
                <w:r>
                  <w:rPr>
                    <w:color w:val="000000"/>
                  </w:rPr>
                  <w:t xml:space="preserve">Åpen</w:t>
                </w:r>
              </w:sdtContent>
            </w:sdt>
          </w:p>
        </w:tc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6F14DE5FBEA411CA5738EDE0ABD3BCD"/>
                </w:placeholder>
                <w:temporary/>
                <w:id w:val="2000000106"/>
                <w:tag w:val="virke_170000136"/>
              </w:sdtPr>
              <w:sdtContent>
                <w:r>
                  <w:rPr>
                    <w:color w:val="000000"/>
                  </w:rPr>
                  <w:t xml:space="preserve">Rolle</w:t>
                </w:r>
              </w:sdtContent>
            </w:sdt>
          </w:p>
        </w:tc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A12E3B95A7D43E99C9E78C26171EFFF"/>
                </w:placeholder>
                <w:temporary/>
                <w:id w:val="2000000107"/>
                <w:tag w:val="virke_170000138"/>
              </w:sdtPr>
              <w:sdtContent>
                <w:r>
                  <w:rPr>
                    <w:color w:val="000000"/>
                  </w:rPr>
                  <w:t xml:space="preserve">Dato</w:t>
                </w:r>
              </w:sdtContent>
            </w:sdt>
          </w:p>
        </w:tc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908B07330734BDCBD37357047F33802"/>
                </w:placeholder>
                <w:temporary/>
                <w:id w:val="2000000108"/>
                <w:tag w:val="virke_170000140"/>
              </w:sdtPr>
              <w:sdtContent>
                <w:r>
                  <w:rPr>
                    <w:color w:val="000000"/>
                  </w:rPr>
                  <w:t xml:space="preserve">Kort oppfølging</w:t>
                </w:r>
              </w:sdtContent>
            </w:sdt>
          </w:p>
        </w:tc>
      </w:tr>
      <w:tr>
        <w:trPr>
          <w:cantSplit/>
        </w:trPr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E5DACE9661140EF8F83A7F1967D706C"/>
                </w:placeholder>
                <w:temporary/>
                <w:id w:val="2000000109"/>
                <w:tag w:val="virke_170000132"/>
              </w:sdtPr>
              <w:sdtContent>
                <w:r>
                  <w:rPr>
                    <w:color w:val="000000"/>
                  </w:rPr>
                  <w:t xml:space="preserve">Neste punkt</w:t>
                </w:r>
              </w:sdtContent>
            </w:sdt>
          </w:p>
        </w:tc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A1F606C4C734FEBA69A20AA1EEF1833"/>
                </w:placeholder>
                <w:temporary/>
                <w:id w:val="2000000110"/>
                <w:tag w:val="virke_170000134"/>
              </w:sdtPr>
              <w:sdtContent>
                <w:r>
                  <w:rPr>
                    <w:color w:val="000000"/>
                  </w:rPr>
                  <w:t xml:space="preserve">Avklart</w:t>
                </w:r>
              </w:sdtContent>
            </w:sdt>
          </w:p>
        </w:tc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6F14DE5FBEA411CA5738EDE0ABD3BCD"/>
                </w:placeholder>
                <w:temporary/>
                <w:id w:val="2000000111"/>
                <w:tag w:val="virke_170000136"/>
              </w:sdtPr>
              <w:sdtContent>
                <w:r>
                  <w:rPr>
                    <w:color w:val="000000"/>
                  </w:rPr>
                  <w:t xml:space="preserve">Rolle</w:t>
                </w:r>
              </w:sdtContent>
            </w:sdt>
          </w:p>
        </w:tc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A12E3B95A7D43E99C9E78C26171EFFF"/>
                </w:placeholder>
                <w:temporary/>
                <w:id w:val="2000000112"/>
                <w:tag w:val="virke_170000138"/>
              </w:sdtPr>
              <w:sdtContent>
                <w:r>
                  <w:rPr>
                    <w:color w:val="000000"/>
                  </w:rPr>
                  <w:t xml:space="preserve">Dato</w:t>
                </w:r>
              </w:sdtContent>
            </w:sdt>
          </w:p>
        </w:tc>
        <w:tc>
          <w:tcPr>
            <w:tcW w:w="186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908B07330734BDCBD37357047F33802"/>
                </w:placeholder>
                <w:temporary/>
                <w:id w:val="2000000113"/>
                <w:tag w:val="virke_170000140"/>
              </w:sdtPr>
              <w:sdtContent>
                <w:r>
                  <w:rPr>
                    <w:color w:val="000000"/>
                  </w:rPr>
                  <w:t xml:space="preserve">Utfyllende tekst</w:t>
                </w:r>
              </w:sdtContent>
            </w:sdt>
            <w:bookmarkEnd w:id="5021"/>
          </w:p>
        </w:tc>
      </w:tr>
    </w:tbl>
    <w:p>
      <w:pPr>
        <w:pStyle w:val="Normal"/>
        <w:keepNext/>
        <w:spacing w:before="360" w:after="180"/>
      </w:pPr>
      <w:r>
        <w:rPr>
          <w:b w:val="1"/>
        </w:rPr>
        <w:t xml:space="preserve">Store celler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bookmarkStart w:id="5022" w:name="GuideModule12"/>
            <w:r>
              <w:rPr>
                <w:rFonts w:asciiTheme="majorHAnsi" w:hAnsiTheme="majorHAnsi" w:cstheme="majorBidi"/>
              </w:rPr>
              <w:t xml:space="preserve">Kontrollpunkter</w:t>
            </w:r>
          </w:p>
        </w:tc>
        <w:tc>
          <w:tcPr>
            <w:tcW w:w="6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Merknad</w:t>
            </w:r>
          </w:p>
        </w:tc>
      </w:tr>
      <w:tr>
        <w:trPr>
          <w:cantSplit/>
        </w:trPr>
        <w:tc>
          <w:tcPr>
            <w:tcW w:w="33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Langtekst"/>
              <w:spacing w:after="180"/>
            </w:pPr>
            <w:r>
              <w:t xml:space="preserve">Samle flere opplysninger i en stor celle:</w:t>
            </w:r>
          </w:p>
          <w:p>
            <w:pPr>
              <w:pStyle w:val="VirkeTabellLangtekst"/>
            </w:pPr>
            <w:r>
              <w:t xml:space="preserve">Beskriv hva som skal kontrolleres.</w:t>
            </w:r>
          </w:p>
          <w:p>
            <w:pPr>
              <w:pStyle w:val="VirkeTabellLangtekst"/>
            </w:pPr>
            <w:r>
              <w:t xml:space="preserve">Bruk en egen linje til hvert delpunkt.</w:t>
            </w:r>
          </w:p>
        </w:tc>
        <w:tc>
          <w:tcPr>
            <w:tcW w:w="6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 "/>
                <w:placeholder>
                  <w:docPart w:val="VIRKE_PH_B926B1484C5B4151ACD75E697025CCDB"/>
                </w:placeholder>
                <w:showingPlcHdr/>
                <w:temporary/>
                <w:id w:val="2000000114"/>
                <w:tag w:val="virke_170000170"/>
              </w:sdtPr>
              <w:sdtContent>
                <w:r>
                  <w:rPr>
                    <w:color w:val="C9007F"/>
                  </w:rPr>
                  <w:t xml:space="preserve">[ ]</w:t>
                </w:r>
              </w:sdtContent>
            </w:sdt>
          </w:p>
        </w:tc>
        <w:tc>
          <w:tcPr>
            <w:tcW w:w="6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 "/>
                <w:placeholder>
                  <w:docPart w:val="VIRKE_PH_A2D08F3B04564A3CBC74C9B29807B35E"/>
                </w:placeholder>
                <w:showingPlcHdr/>
                <w:temporary/>
                <w:id w:val="2000000115"/>
                <w:tag w:val="virke_170000172"/>
              </w:sdtPr>
              <w:sdtContent>
                <w:r>
                  <w:rPr>
                    <w:color w:val="C9007F"/>
                  </w:rPr>
                  <w:t xml:space="preserve">[ ]</w:t>
                </w:r>
              </w:sdtContent>
            </w:sdt>
          </w:p>
        </w:tc>
        <w:tc>
          <w:tcPr>
            <w:tcW w:w="241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BDC2881689548FF8B16AB9052F32C84"/>
                </w:placeholder>
                <w:temporary/>
                <w:id w:val="2000000116"/>
                <w:tag w:val="virke_170000174"/>
              </w:sdtPr>
              <w:sdtContent>
                <w:r>
                  <w:rPr>
                    <w:color w:val="000000"/>
                  </w:rPr>
                  <w:t xml:space="preserve">Navn eller rolle</w:t>
                </w:r>
              </w:sdtContent>
            </w:sdt>
          </w:p>
        </w:tc>
        <w:tc>
          <w:tcPr>
            <w:tcW w:w="241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573DA1257B74F9A983FC5F18E8E9D91"/>
                </w:placeholder>
                <w:temporary/>
                <w:id w:val="2000000117"/>
                <w:tag w:val="virke_170000176"/>
              </w:sdtPr>
              <w:sdtContent>
                <w:r>
                  <w:rPr>
                    <w:color w:val="000000"/>
                  </w:rPr>
                  <w:t xml:space="preserve">Skriv merknaden her. Cellen vokser med teksten.</w:t>
                </w:r>
              </w:sdtContent>
            </w:sdt>
            <w:bookmarkEnd w:id="5022"/>
          </w:p>
        </w:tc>
      </w:tr>
    </w:tbl>
    <w:p>
      <w:pPr>
        <w:pStyle w:val="Normal"/>
        <w:spacing w:before="360"/>
      </w:pPr>
      <w:r>
        <w:t xml:space="preserve">OK og I/A er vanlige tabellceller. Skriv inn et kryss eller annen avtalt markering; de er ikke automatiske avkrysningsbokser.</w:t>
      </w:r>
    </w:p>
    <w:p>
      <w:pPr>
        <w:pStyle w:val="VirkeMellomrom"/>
        <w:sectPr>
          <w:headerReference w:type="default" r:id="rId8"/>
          <w:footerReference w:type="default" r:id="rId9"/>
          <w:type w:val="nextPage"/>
          <w:pgSz w:w="11906" w:h="16838"/>
          <w:pgMar w:top="1995" w:right="1288" w:bottom="1410" w:left="1288" w:header="705" w:footer="705" w:gutter="0"/>
          <w:cols w:space="708"/>
          <w:docGrid w:linePitch="360"/>
        </w:sectPr>
      </w:pPr>
    </w:p>
    <w:p>
      <w:pPr>
        <w:pStyle w:val="Tittel"/>
      </w:pPr>
      <w:bookmarkStart w:id="5023" w:name="GuideChapter10"/>
      <w:r>
        <w:t xml:space="preserve">Tabell med ni kolonner</w:t>
      </w:r>
      <w:bookmarkEnd w:id="5023"/>
    </w:p>
    <w:p>
      <w:pPr>
        <w:pStyle w:val="Normal"/>
        <w:spacing w:after="180"/>
      </w:pPr>
      <w:r>
        <w:t xml:space="preserve">Byggeblokken Tabell med 9 kolonner liggende bruker ulike kolonnebredder. Lange navn, adresser og merknader får mer plass enn korte tallverdier.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>
        <w:trPr>
          <w:cantSplit/>
          <w:tblHeader/>
        </w:trPr>
        <w:tc>
          <w:tcPr>
            <w:tcW w:w="2372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bookmarkStart w:id="5024" w:name="GuideModule13"/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2177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Fødselsdato eller org. nr.</w:t>
            </w:r>
          </w:p>
        </w:tc>
        <w:tc>
          <w:tcPr>
            <w:tcW w:w="2177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Adresse</w:t>
            </w:r>
          </w:p>
        </w:tc>
        <w:tc>
          <w:tcPr>
            <w:tcW w:w="871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Antall aksjer</w:t>
            </w:r>
          </w:p>
        </w:tc>
        <w:tc>
          <w:tcPr>
            <w:tcW w:w="1201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Aksjenr. (fra–til)</w:t>
            </w:r>
          </w:p>
        </w:tc>
        <w:tc>
          <w:tcPr>
            <w:tcW w:w="127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Aksjeklasse</w:t>
            </w:r>
          </w:p>
        </w:tc>
        <w:tc>
          <w:tcPr>
            <w:tcW w:w="1592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Dato for innføring i aksjeeierboken</w:t>
            </w:r>
          </w:p>
        </w:tc>
        <w:tc>
          <w:tcPr>
            <w:tcW w:w="1592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Solgt dato</w:t>
            </w:r>
          </w:p>
        </w:tc>
        <w:tc>
          <w:tcPr>
            <w:tcW w:w="2162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237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F1F008988A148959B605ED28744B76F"/>
                </w:placeholder>
                <w:showingPlcHdr/>
                <w:temporary/>
                <w:id w:val="2000000118"/>
                <w:tag w:val="virke_17000017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C31F35E5BAF49598B07740A807DD28E"/>
                </w:placeholder>
                <w:showingPlcHdr/>
                <w:temporary/>
                <w:id w:val="2000000119"/>
                <w:tag w:val="virke_17000018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265A403D34946288A7B94AA720C01EB"/>
                </w:placeholder>
                <w:showingPlcHdr/>
                <w:temporary/>
                <w:id w:val="2000000120"/>
                <w:tag w:val="virke_17000018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4C7AC938BA1440BAEBF52408120D325"/>
                </w:placeholder>
                <w:showingPlcHdr/>
                <w:temporary/>
                <w:id w:val="2000000121"/>
                <w:tag w:val="virke_17000018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7232E03C1174911A3747AE0F3635CB7"/>
                </w:placeholder>
                <w:showingPlcHdr/>
                <w:temporary/>
                <w:id w:val="2000000122"/>
                <w:tag w:val="virke_1700001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7A20B8FC49A47E695A1DFA7083B5FE5"/>
                </w:placeholder>
                <w:showingPlcHdr/>
                <w:temporary/>
                <w:id w:val="2000000123"/>
                <w:tag w:val="virke_1700001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F576214768749159C6CDEC196092F80"/>
                </w:placeholder>
                <w:showingPlcHdr/>
                <w:temporary/>
                <w:id w:val="2000000124"/>
                <w:tag w:val="virke_1700001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C1897D7F7DE4122B65C27EBDED13B20"/>
                </w:placeholder>
                <w:showingPlcHdr/>
                <w:temporary/>
                <w:id w:val="2000000125"/>
                <w:tag w:val="virke_1700001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7B017AF67554FDDA6EC3E22AD210EE5"/>
                </w:placeholder>
                <w:showingPlcHdr/>
                <w:temporary/>
                <w:id w:val="2000000126"/>
                <w:tag w:val="virke_1700001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2A54D4CDA3349C1BC1FDE3E39E90C0B"/>
                </w:placeholder>
                <w:showingPlcHdr/>
                <w:temporary/>
                <w:id w:val="2000000127"/>
                <w:tag w:val="virke_1700001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B060814B6CA4B96855487BCAD472D31"/>
                </w:placeholder>
                <w:showingPlcHdr/>
                <w:temporary/>
                <w:id w:val="2000000128"/>
                <w:tag w:val="virke_1700001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E7176CE8E124E7F831BC0611D5495C4"/>
                </w:placeholder>
                <w:showingPlcHdr/>
                <w:temporary/>
                <w:id w:val="2000000129"/>
                <w:tag w:val="virke_1700002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FD6023640C347608F52A0FB94F7A398"/>
                </w:placeholder>
                <w:showingPlcHdr/>
                <w:temporary/>
                <w:id w:val="2000000130"/>
                <w:tag w:val="virke_1700002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C185B501F8A4AAB9C7BAFE32E6F5B74"/>
                </w:placeholder>
                <w:showingPlcHdr/>
                <w:temporary/>
                <w:id w:val="2000000131"/>
                <w:tag w:val="virke_17000020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56E479C422A4878B2D07C342123027B"/>
                </w:placeholder>
                <w:showingPlcHdr/>
                <w:temporary/>
                <w:id w:val="2000000132"/>
                <w:tag w:val="virke_17000020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1F2A3C12C8F499ABEAE92DF9D1AF87D"/>
                </w:placeholder>
                <w:showingPlcHdr/>
                <w:temporary/>
                <w:id w:val="2000000133"/>
                <w:tag w:val="virke_17000020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563657D501D47888BE4DDCDCBE88075"/>
                </w:placeholder>
                <w:showingPlcHdr/>
                <w:temporary/>
                <w:id w:val="2000000134"/>
                <w:tag w:val="virke_17000021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C0946BC789B458F919202D2F7482862"/>
                </w:placeholder>
                <w:showingPlcHdr/>
                <w:temporary/>
                <w:id w:val="2000000135"/>
                <w:tag w:val="virke_17000021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E3CAE5C72B14C7CA379512A7A76B401"/>
                </w:placeholder>
                <w:showingPlcHdr/>
                <w:temporary/>
                <w:id w:val="2000000136"/>
                <w:tag w:val="virke_17000021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ADE15DC39C44048B7F2D16DAB584CF6"/>
                </w:placeholder>
                <w:showingPlcHdr/>
                <w:temporary/>
                <w:id w:val="2000000137"/>
                <w:tag w:val="virke_17000021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0CB28FE97B442C8865001262845255E"/>
                </w:placeholder>
                <w:showingPlcHdr/>
                <w:temporary/>
                <w:id w:val="2000000138"/>
                <w:tag w:val="virke_17000021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8572A86197D431AAC197F0293B9CCB3"/>
                </w:placeholder>
                <w:showingPlcHdr/>
                <w:temporary/>
                <w:id w:val="2000000139"/>
                <w:tag w:val="virke_17000022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067292AFE1408C9C33C65ABE29364E"/>
                </w:placeholder>
                <w:showingPlcHdr/>
                <w:temporary/>
                <w:id w:val="2000000140"/>
                <w:tag w:val="virke_17000022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BA36F07C67F4C7EBC14F3BC2875CBF4"/>
                </w:placeholder>
                <w:showingPlcHdr/>
                <w:temporary/>
                <w:id w:val="2000000141"/>
                <w:tag w:val="virke_17000022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37F106521E84AF28770AE32BD8DDB95"/>
                </w:placeholder>
                <w:showingPlcHdr/>
                <w:temporary/>
                <w:id w:val="2000000142"/>
                <w:tag w:val="virke_17000022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AC4BD82B9A34785B3C6797765F49F4F"/>
                </w:placeholder>
                <w:showingPlcHdr/>
                <w:temporary/>
                <w:id w:val="2000000143"/>
                <w:tag w:val="virke_17000022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054B9D971E412EB8F2AB1ACB6FAB0E"/>
                </w:placeholder>
                <w:showingPlcHdr/>
                <w:temporary/>
                <w:id w:val="2000000144"/>
                <w:tag w:val="virke_17000023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  <w:bookmarkEnd w:id="5024"/>
          </w:p>
        </w:tc>
      </w:tr>
    </w:tbl>
    <w:p>
      <w:pPr>
        <w:pStyle w:val="Normal"/>
        <w:spacing w:before="360"/>
      </w:pPr>
      <w:r>
        <w:t xml:space="preserve">Denne siden viser blokken i liggende A4. Fyll ut de rosa feltene og legg til rader etter behov. Overskriftsraden gjentas når tabellen går over flere sider.</w:t>
      </w:r>
    </w:p>
    <w:p>
      <w:pPr>
        <w:pStyle w:val="Normal"/>
      </w:pPr>
      <w:r>
        <w:t xml:space="preserve">Ved innsetting i et annet dokument: bruk en egen liggende inndeling med marger </w:t>
      </w:r>
      <w:r>
        <w:rPr>
          <w:b w:val="1"/>
        </w:rPr>
        <w:t xml:space="preserve">1,25 cm venstre/høyre, 3,52 cm topp og 2,49 cm bunn</w:t>
      </w:r>
      <w:r>
        <w:t xml:space="preserve">. Blokken endrer ikke sideoppsettet automatisk. Eksempel 04 i leveransen er et ferdig utgangspunkt.</w:t>
      </w:r>
    </w:p>
    <w:p>
      <w:pPr>
        <w:pStyle w:val="Tittel"/>
        <w:pageBreakBefore/>
      </w:pPr>
      <w:bookmarkStart w:id="5025" w:name="GuideChapter11"/>
      <w:r>
        <w:t xml:space="preserve">Tabell med ni like kolonner</w:t>
      </w:r>
      <w:bookmarkEnd w:id="5025"/>
    </w:p>
    <w:p>
      <w:pPr>
        <w:pStyle w:val="Normal"/>
        <w:spacing w:after="180"/>
      </w:pPr>
      <w:r>
        <w:t xml:space="preserve">Byggeblokken Tabell med 9 like kolonner liggende fordeler bredden jevnt. Bruk den når kolonnene trenger omtrent like mye plass.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bookmarkStart w:id="5026" w:name="GuideModule14"/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200000014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200000014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200000014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200000014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200000014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200000015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200000015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200000015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200000015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6100EB346E84C20AB6D7F07B92DCB9F"/>
                </w:placeholder>
                <w:showingPlcHdr/>
                <w:temporary/>
                <w:id w:val="2000000154"/>
                <w:tag w:val="virke_17000030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6C0727CE8114B689B54DFB48D93E181"/>
                </w:placeholder>
                <w:showingPlcHdr/>
                <w:temporary/>
                <w:id w:val="2000000155"/>
                <w:tag w:val="virke_17000030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C5CB3E652D049A6BDFE05418E34872F"/>
                </w:placeholder>
                <w:showingPlcHdr/>
                <w:temporary/>
                <w:id w:val="2000000156"/>
                <w:tag w:val="virke_17000030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27C51266835406EB5DB9CE72E34B4C1"/>
                </w:placeholder>
                <w:showingPlcHdr/>
                <w:temporary/>
                <w:id w:val="2000000157"/>
                <w:tag w:val="virke_17000031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417F78892EF493EB3E575D54A99FD18"/>
                </w:placeholder>
                <w:showingPlcHdr/>
                <w:temporary/>
                <w:id w:val="2000000158"/>
                <w:tag w:val="virke_17000031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744106B297B433EB35623FB1BC65F2C"/>
                </w:placeholder>
                <w:showingPlcHdr/>
                <w:temporary/>
                <w:id w:val="2000000159"/>
                <w:tag w:val="virke_17000031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9B4A23681D54561BA7FA703928E3CC6"/>
                </w:placeholder>
                <w:showingPlcHdr/>
                <w:temporary/>
                <w:id w:val="2000000160"/>
                <w:tag w:val="virke_17000031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3A4E0BE6B2141479C61085D03A4182C"/>
                </w:placeholder>
                <w:showingPlcHdr/>
                <w:temporary/>
                <w:id w:val="2000000161"/>
                <w:tag w:val="virke_17000031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D07EBF677C04F5DA1AC5387F1DBC624"/>
                </w:placeholder>
                <w:showingPlcHdr/>
                <w:temporary/>
                <w:id w:val="2000000162"/>
                <w:tag w:val="virke_17000032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CE945B3167A4745AF29E8846393F733"/>
                </w:placeholder>
                <w:showingPlcHdr/>
                <w:temporary/>
                <w:id w:val="2000000163"/>
                <w:tag w:val="virke_17000032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6C2943696C546A0BE1982423E356BDD"/>
                </w:placeholder>
                <w:showingPlcHdr/>
                <w:temporary/>
                <w:id w:val="2000000164"/>
                <w:tag w:val="virke_17000032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951E88631B14A0BB50BAE7C8D39CF36"/>
                </w:placeholder>
                <w:showingPlcHdr/>
                <w:temporary/>
                <w:id w:val="2000000165"/>
                <w:tag w:val="virke_17000032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2ED63B2E283488682BB9B53AF7F301E"/>
                </w:placeholder>
                <w:showingPlcHdr/>
                <w:temporary/>
                <w:id w:val="2000000166"/>
                <w:tag w:val="virke_17000032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A570333E5C54B4C97B1426A6F517A2C"/>
                </w:placeholder>
                <w:showingPlcHdr/>
                <w:temporary/>
                <w:id w:val="2000000167"/>
                <w:tag w:val="virke_17000033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A7AF0A3700B491AA3AC334FE8AC7C49"/>
                </w:placeholder>
                <w:showingPlcHdr/>
                <w:temporary/>
                <w:id w:val="2000000168"/>
                <w:tag w:val="virke_17000033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65ECB5DA26646BC93C96E5397DFFA90"/>
                </w:placeholder>
                <w:showingPlcHdr/>
                <w:temporary/>
                <w:id w:val="2000000169"/>
                <w:tag w:val="virke_17000033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3C6147446A741A09DBF677139B025B3"/>
                </w:placeholder>
                <w:showingPlcHdr/>
                <w:temporary/>
                <w:id w:val="2000000170"/>
                <w:tag w:val="virke_17000033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152B5FD832E4629AD64BA0C7FC0E6FF"/>
                </w:placeholder>
                <w:showingPlcHdr/>
                <w:temporary/>
                <w:id w:val="2000000171"/>
                <w:tag w:val="virke_17000033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  <w:bookmarkEnd w:id="5026"/>
          </w:p>
        </w:tc>
      </w:tr>
    </w:tbl>
    <w:p>
      <w:pPr>
        <w:pStyle w:val="Normal"/>
        <w:spacing w:before="360"/>
      </w:pPr>
      <w:r>
        <w:t xml:space="preserve">Kolonneoverskriftene kan endres til opplysningene du trenger. Hold tekstene korte, og kontroller at lange ord får plass. Bruk eksempel 05 hvis du vil starte med et ferdig sideoppsett.</w:t>
      </w:r>
    </w:p>
    <w:p>
      <w:pPr>
        <w:pStyle w:val="Normal"/>
      </w:pPr>
      <w:r>
        <w:t xml:space="preserve">Også denne varianten krever liggende A4 og marger </w:t>
      </w:r>
      <w:r>
        <w:rPr>
          <w:b w:val="1"/>
        </w:rPr>
        <w:t xml:space="preserve">1,25 cm venstre/høyre, 3,52 cm topp og 2,49 cm bunn</w:t>
      </w:r>
      <w:r>
        <w:t xml:space="preserve">. Bruk inndelingsskift når siden før eller etter skal være stående.</w:t>
      </w:r>
    </w:p>
    <w:p>
      <w:pPr>
        <w:pStyle w:val="VirkeMellomrom"/>
        <w:sectPr>
          <w:headerReference w:type="default" r:id="rId8"/>
          <w:footerReference w:type="default" r:id="rIdGuideLandscapeFooter"/>
          <w:type w:val="nextPage"/>
          <w:pgSz w:w="16838" w:h="11906" w:orient="landscape"/>
          <w:pgMar w:top="1995" w:right="709" w:bottom="1410" w:left="709" w:header="705" w:footer="705" w:gutter="0"/>
          <w:cols w:space="708"/>
          <w:docGrid w:linePitch="360"/>
        </w:sectPr>
      </w:pPr>
    </w:p>
    <w:p>
      <w:pPr>
        <w:pStyle w:val="Tittel"/>
      </w:pPr>
      <w:bookmarkStart w:id="5027" w:name="GuideChapter12"/>
      <w:r>
        <w:t xml:space="preserve">Saksliste</w:t>
      </w:r>
      <w:bookmarkEnd w:id="5027"/>
    </w:p>
    <w:p>
      <w:pPr>
        <w:pStyle w:val="Normal"/>
      </w:pPr>
      <w:r>
        <w:t xml:space="preserve">Saksliste gir tre saksoverskrifter, plass til beskrivelse og vedtak, og et beløpsoppsett til slutt.</w:t>
      </w:r>
    </w:p>
    <w:p>
      <w:pPr>
        <w:pStyle w:val="Overskrift3"/>
      </w:pPr>
      <w:bookmarkStart w:id="5028" w:name="GuideModule15"/>
      <w:r>
        <w:t xml:space="preserve">Sak 1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69BD49A3A80D48CDB7B89BB001E43566"/>
          </w:placeholder>
          <w:temporary/>
          <w:id w:val="2000000172"/>
          <w:tag w:val="virke_170000030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Gi saken en tydelig tittel</w:t>
          </w:r>
        </w:sdtContent>
      </w:sdt>
    </w:p>
    <w:p>
      <w:pPr>
        <w:pStyle w:val="Normal"/>
      </w:pPr>
      <w:sdt>
        <w:sdtPr>
          <w:rPr>
            <w:color w:val="000000"/>
          </w:rPr>
          <w:alias w:val="Beskrivelse og vedtak"/>
          <w:placeholder>
            <w:docPart w:val="VIRKE_PH_210F8573CBE84910A78F873C30FD3B5E"/>
          </w:placeholder>
          <w:temporary/>
          <w:id w:val="2000000173"/>
          <w:tag w:val="virke_170000032"/>
        </w:sdtPr>
        <w:sdtContent>
          <w:r>
            <w:rPr>
              <w:color w:val="000000"/>
            </w:rPr>
            <w:t xml:space="preserve">Skriv bakgrunn og vedtak under saksoverskriften. Behold saksnummereringen.</w:t>
          </w:r>
        </w:sdtContent>
      </w:sdt>
    </w:p>
    <w:p>
      <w:pPr>
        <w:pStyle w:val="Overskrift3"/>
      </w:pPr>
      <w:r>
        <w:t xml:space="preserve">Sak 2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B4CB142985E2442B893ED0BA72066B99"/>
          </w:placeholder>
          <w:temporary/>
          <w:id w:val="2000000174"/>
          <w:tag w:val="virke_170000034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Beskriv neste sak</w:t>
          </w:r>
        </w:sdtContent>
      </w:sdt>
    </w:p>
    <w:p>
      <w:pPr>
        <w:pStyle w:val="Normal"/>
      </w:pPr>
      <w:sdt>
        <w:sdtPr>
          <w:rPr>
            <w:color w:val="000000"/>
          </w:rPr>
          <w:alias w:val="Beskrivelse og vedtak"/>
          <w:placeholder>
            <w:docPart w:val="VIRKE_PH_029A70D36E1A4011944632429DF80E35"/>
          </w:placeholder>
          <w:temporary/>
          <w:id w:val="2000000175"/>
          <w:tag w:val="virke_170000036"/>
        </w:sdtPr>
        <w:sdtContent>
          <w:r>
            <w:rPr>
              <w:color w:val="000000"/>
            </w:rPr>
            <w:t xml:space="preserve">Legg til eller fjern saker etter behov. Kontroller rekkefølgen etter endringer.</w:t>
          </w:r>
        </w:sdtContent>
      </w:sdt>
    </w:p>
    <w:p>
      <w:pPr>
        <w:pStyle w:val="Overskrift3"/>
      </w:pPr>
      <w:r>
        <w:t xml:space="preserve">Sak 3 </w:t>
      </w:r>
      <w:sdt>
        <w:sdtPr>
          <w:rPr>
            <w:rFonts w:asciiTheme="majorHAnsi" w:hAnsiTheme="majorHAnsi"/>
            <w:b w:val="1"/>
            <w:color w:val="000000"/>
          </w:rPr>
          <w:alias w:val="Sakstittel"/>
          <w:placeholder>
            <w:docPart w:val="VIRKE_PH_16E180E7E7F64B02B74F14A0CB16C598"/>
          </w:placeholder>
          <w:temporary/>
          <w:id w:val="2000000176"/>
          <w:tag w:val="virke_170000038"/>
        </w:sdtPr>
        <w:sdtContent>
          <w:r>
            <w:rPr>
              <w:rFonts w:asciiTheme="majorHAnsi" w:hAnsiTheme="majorHAnsi"/>
              <w:b/>
              <w:color w:val="000000"/>
            </w:rPr>
            <w:t xml:space="preserve">Avslutt med siste sak</w:t>
          </w:r>
        </w:sdtContent>
      </w:sdt>
    </w:p>
    <w:p>
      <w:pPr>
        <w:pStyle w:val="Normal"/>
        <w:spacing w:after="180"/>
      </w:pPr>
      <w:sdt>
        <w:sdtPr>
          <w:rPr>
            <w:color w:val="000000"/>
          </w:rPr>
          <w:alias w:val="Beskrivelse og vedtak"/>
          <w:placeholder>
            <w:docPart w:val="VIRKE_PH_154634D226534946BE75AE0962E4FDED"/>
          </w:placeholder>
          <w:temporary/>
          <w:id w:val="2000000177"/>
          <w:tag w:val="virke_170000040"/>
        </w:sdtPr>
        <w:sdtContent>
          <w:r>
            <w:rPr>
              <w:color w:val="000000"/>
            </w:rPr>
            <w:t xml:space="preserve">Beløpsoppsettet under brukes når saken trenger en oppsummering av beløp.</w:t>
          </w:r>
        </w:sdtContent>
      </w:sdt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173BCD5A306944D68D489CC46B4445A5"/>
                </w:placeholder>
                <w:showingPlcHdr/>
                <w:temporary/>
                <w:id w:val="2000000178"/>
                <w:tag w:val="virke_170000042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5899C2B1AECB49D8B093C8EADDB13FE1"/>
                </w:placeholder>
                <w:showingPlcHdr/>
                <w:temporary/>
                <w:id w:val="2000000179"/>
                <w:tag w:val="virke_170000044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kr. 0,-"/>
                <w:placeholder>
                  <w:docPart w:val="VIRKE_PH_97DFBAA050524AE4A726532589574381"/>
                </w:placeholder>
                <w:showingPlcHdr/>
                <w:temporary/>
                <w:id w:val="2000000180"/>
                <w:tag w:val="virke_170000046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0,-]</w:t>
                </w:r>
              </w:sdtContent>
            </w:sdt>
            <w:bookmarkEnd w:id="5028"/>
          </w:p>
        </w:tc>
      </w:tr>
    </w:tbl>
    <w:p>
      <w:pPr>
        <w:pStyle w:val="Bildetekst"/>
        <w:spacing w:before="180"/>
      </w:pPr>
      <w:r>
        <w:t xml:space="preserve">Beløpslinjene er vanlige tekstfelt. Kontroller summer selv.</w:t>
      </w:r>
    </w:p>
    <w:p>
      <w:pPr>
        <w:pStyle w:val="Tittel"/>
        <w:pageBreakBefore/>
      </w:pPr>
      <w:bookmarkStart w:id="5029" w:name="GuideChapter13"/>
      <w:r>
        <w:t xml:space="preserve">Signatur</w:t>
      </w:r>
      <w:bookmarkEnd w:id="5029"/>
    </w:p>
    <w:p>
      <w:pPr>
        <w:pStyle w:val="Normal"/>
        <w:spacing w:after="180"/>
      </w:pPr>
      <w:r>
        <w:t xml:space="preserve">Signatur samler sted, dato og tre felt for navn og tittel. Bruk blokken ved slutten av dokumenter som skal signeres.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bookmarkStart w:id="5030" w:name="GuideModule16"/>
            <w:sdt>
              <w:sdtPr>
                <w:rPr>
                  <w:color w:val="000000"/>
                </w:rPr>
                <w:alias w:val="Sted"/>
                <w:placeholder>
                  <w:docPart w:val="VIRKE_PH_7CD0AF0204E546568739EE7BB4B13561"/>
                </w:placeholder>
                <w:showingPlcHdr/>
                <w:temporary/>
                <w:id w:val="2000000181"/>
                <w:tag w:val="virke_170000001"/>
              </w:sdtPr>
              <w:sdtContent>
                <w:r>
                  <w:rPr>
                    <w:color w:val="C9007F"/>
                  </w:rPr>
                  <w:t xml:space="preserve">[Sted]</w:t>
                </w:r>
              </w:sdtContent>
            </w:sdt>
            <w:r>
              <w:t xml:space="preserve"> / </w:t>
            </w:r>
            <w:sdt>
              <w:sdtPr>
                <w:rPr>
                  <w:color w:val="000000"/>
                </w:rPr>
                <w:alias w:val="dato"/>
                <w:placeholder>
                  <w:docPart w:val="VIRKE_PH_56D3930166764413B4C27CD5F481D6BD"/>
                </w:placeholder>
                <w:showingPlcHdr/>
                <w:temporary/>
                <w:id w:val="2000000182"/>
                <w:tag w:val="virke_170000003"/>
              </w:sdtPr>
              <w:sdtContent>
                <w:r>
                  <w:rPr>
                    <w:color w:val="C9007F"/>
                  </w:rPr>
                  <w:t xml:space="preserve">[dato]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A1C86930DC124A66A31C4FCDB4E14867"/>
                </w:placeholder>
                <w:showingPlcHdr/>
                <w:temporary/>
                <w:id w:val="2000000183"/>
                <w:tag w:val="virke_170000005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5ED069C4A3844867B639F1E5D32179A8"/>
                </w:placeholder>
                <w:showingPlcHdr/>
                <w:temporary/>
                <w:id w:val="2000000184"/>
                <w:tag w:val="virke_170000007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C24B073FBE354E5F8CE3549F099A9183"/>
                </w:placeholder>
                <w:showingPlcHdr/>
                <w:temporary/>
                <w:id w:val="2000000185"/>
                <w:tag w:val="virke_170000009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3BDB187108CE42D796A16F25DA6151B8"/>
                </w:placeholder>
                <w:showingPlcHdr/>
                <w:temporary/>
                <w:id w:val="2000000186"/>
                <w:tag w:val="virke_170000011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FFFA761D6C374F65B8AA7B1960F5B556"/>
                </w:placeholder>
                <w:showingPlcHdr/>
                <w:temporary/>
                <w:id w:val="2000000187"/>
                <w:tag w:val="virke_170000013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161D73AB57AF4C768D10CDE6F4730317"/>
                </w:placeholder>
                <w:showingPlcHdr/>
                <w:temporary/>
                <w:id w:val="2000000188"/>
                <w:tag w:val="virke_170000015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  <w:bookmarkEnd w:id="5030"/>
          </w:p>
        </w:tc>
      </w:tr>
    </w:tbl>
    <w:p>
      <w:pPr>
        <w:pStyle w:val="Normal"/>
        <w:keepNext/>
        <w:spacing w:before="180" w:after="120"/>
      </w:pPr>
      <w:r>
        <w:rPr>
          <w:b w:val="1"/>
        </w:rPr>
        <w:t xml:space="preserve">Slik bruker du signaturfeltene</w:t>
      </w:r>
    </w:p>
    <w:p>
      <w:pPr>
        <w:pStyle w:val="Listeavsnitt"/>
        <w:numPr>
          <w:ilvl w:val="0"/>
          <w:numId w:val="50"/>
        </w:numPr>
      </w:pPr>
      <w:r>
        <w:t xml:space="preserve">Fyll ut sted og dato øverst i blokken.</w:t>
      </w:r>
    </w:p>
    <w:p>
      <w:pPr>
        <w:pStyle w:val="Listeavsnitt"/>
        <w:numPr>
          <w:ilvl w:val="0"/>
          <w:numId w:val="50"/>
        </w:numPr>
      </w:pPr>
      <w:r>
        <w:t xml:space="preserve">Fyll ut navn og stillingstittel i de aktuelle signaturfeltene. Vanlig skriving gjør teksten svart.</w:t>
      </w:r>
    </w:p>
    <w:p>
      <w:pPr>
        <w:pStyle w:val="Listeavsnitt"/>
        <w:numPr>
          <w:ilvl w:val="0"/>
          <w:numId w:val="50"/>
        </w:numPr>
      </w:pPr>
      <w:r>
        <w:t xml:space="preserve">Kontroller at signaturene står samlet på en hensiktsmessig side før deling.</w:t>
      </w:r>
    </w:p>
    <w:p>
      <w:pPr>
        <w:pStyle w:val="Normal"/>
      </w:pPr>
      <w:r>
        <w:t xml:space="preserve">Blokken gir et visuelt signaturområde. Den starter ikke en elektronisk signeringsprosess.</w:t>
      </w:r>
    </w:p>
    <w:p>
      <w:pPr>
        <w:pStyle w:val="Tittel"/>
        <w:pageBreakBefore/>
      </w:pPr>
      <w:bookmarkStart w:id="5031" w:name="GuideChapter14"/>
      <w:r>
        <w:t xml:space="preserve">Avtale</w:t>
      </w:r>
      <w:bookmarkEnd w:id="5031"/>
    </w:p>
    <w:p>
      <w:pPr>
        <w:pStyle w:val="Normal"/>
      </w:pPr>
      <w:r>
        <w:t xml:space="preserve">Avtale er en sammensatt blokk med tittel, parter, avsnitt og signatur. Eksemplet nedenfor bruker avsnittene til å forklare hvordan de fylles ut.</w:t>
      </w:r>
    </w:p>
    <w:p>
      <w:pPr>
        <w:pStyle w:val="Overskrift1"/>
      </w:pPr>
      <w:bookmarkStart w:id="5032" w:name="GuideModule17"/>
      <w:sdt>
        <w:sdtPr>
          <w:rPr>
            <w:color w:val="000000"/>
            <w:spacing w:val="0"/>
          </w:rPr>
          <w:alias w:val="Avtaletittel"/>
          <w:placeholder>
            <w:docPart w:val="VIRKE_PH_16688BC5898857F78FB18111B2DA4553"/>
          </w:placeholder>
          <w:text/>
          <w:id w:val="2000000189"/>
        </w:sdtPr>
        <w:sdtContent>
          <w:r>
            <w:rPr>
              <w:color w:val="000000"/>
              <w:spacing w:val="0"/>
            </w:rPr>
            <w:t>Tittel på avtalen</w:t>
          </w:r>
        </w:sdtContent>
      </w:sdt>
    </w:p>
    <w:p>
      <w:pPr>
        <w:pStyle w:val="Normal"/>
      </w:pPr>
      <w:r>
        <w:t>Mellom</w:t>
      </w:r>
    </w:p>
    <w:p>
      <w:pPr>
        <w:pStyle w:val="Normal"/>
      </w:pPr>
      <w:sdt>
        <w:sdtPr>
          <w:rPr>
            <w:color w:val="000000"/>
          </w:rPr>
          <w:alias w:val="Avtalepart 1"/>
          <w:placeholder>
            <w:docPart w:val="VIRKE_PH_FD46877046BC508B900755B8AF10C352"/>
          </w:placeholder>
          <w:text/>
          <w:id w:val="2000000190"/>
        </w:sdtPr>
        <w:sdtContent>
          <w:r>
            <w:rPr>
              <w:color w:val="000000"/>
            </w:rPr>
            <w:t>Navn på første avtalepart</w:t>
          </w:r>
        </w:sdtContent>
      </w:sdt>
    </w:p>
    <w:p>
      <w:pPr>
        <w:pStyle w:val="Normal"/>
      </w:pPr>
      <w:r>
        <w:t>og</w:t>
      </w:r>
    </w:p>
    <w:p>
      <w:pPr>
        <w:pStyle w:val="Normal"/>
      </w:pPr>
      <w:sdt>
        <w:sdtPr>
          <w:rPr>
            <w:color w:val="000000"/>
          </w:rPr>
          <w:alias w:val="Avtalepart 2"/>
          <w:placeholder>
            <w:docPart w:val="VIRKE_PH_49A4B47BA70157DB805119E44A73F2BA"/>
          </w:placeholder>
          <w:text/>
          <w:id w:val="2000000191"/>
        </w:sdtPr>
        <w:sdtContent>
          <w:r>
            <w:rPr>
              <w:color w:val="000000"/>
            </w:rPr>
            <w:t>Navn på andre avtalepart</w:t>
          </w:r>
        </w:sdtContent>
      </w:sdt>
    </w:p>
    <w:p>
      <w:pPr>
        <w:pStyle w:val="Overskrift2"/>
      </w:pPr>
      <w:r>
        <w:t>1. Avtalens formål</w:t>
      </w:r>
    </w:p>
    <w:p>
      <w:pPr>
        <w:pStyle w:val="Normal"/>
      </w:pPr>
      <w:sdt>
        <w:sdtPr>
          <w:rPr>
            <w:color w:val="000000"/>
          </w:rPr>
          <w:alias w:val="Beskriv formålet med avtalen"/>
          <w:placeholder>
            <w:docPart w:val="VIRKE_PH_832DDA06037C540F84AAE6884BA2F474"/>
          </w:placeholder>
          <w:temporary/>
          <w:text/>
          <w:id w:val="2000000192"/>
        </w:sdtPr>
        <w:sdtContent>
          <w:r>
            <w:rPr>
              <w:color w:val="000000"/>
            </w:rPr>
            <w:t>Erstatt denne teksten med avtalens formål. Fyll ut tittelen og partene før du går videre.</w:t>
          </w:r>
        </w:sdtContent>
      </w:sdt>
    </w:p>
    <w:p>
      <w:pPr>
        <w:pStyle w:val="Overskrift2"/>
      </w:pPr>
      <w:r>
        <w:t>2. Avtalens innhold</w:t>
      </w:r>
    </w:p>
    <w:p>
      <w:pPr>
        <w:pStyle w:val="Normal"/>
        <w:spacing w:after="180"/>
      </w:pPr>
      <w:sdt>
        <w:sdtPr>
          <w:rPr>
            <w:color w:val="000000"/>
          </w:rPr>
          <w:alias w:val="Skriv avtalens innhold"/>
          <w:placeholder>
            <w:docPart w:val="VIRKE_PH_0AB67A49C95C599186CA3371B157F11B"/>
          </w:placeholder>
          <w:temporary/>
          <w:text/>
          <w:id w:val="2000000193"/>
        </w:sdtPr>
        <w:sdtContent>
          <w:r>
            <w:rPr>
              <w:color w:val="000000"/>
            </w:rPr>
            <w:t>Skriv innholdet i vanlige avsnitt. Enter lager et nytt avsnitt. Tilpass overskrifter og innhold til dokumentet, og fyll ut signaturfeltene til slutt.</w:t>
          </w:r>
        </w:sdtContent>
      </w:sdt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"/>
                <w:placeholder>
                  <w:docPart w:val="VIRKE_PH_7CD0AF0204E546568739EE7BB4B13561"/>
                </w:placeholder>
                <w:showingPlcHdr/>
                <w:temporary/>
                <w:id w:val="2000000194"/>
                <w:tag w:val="virke_170000001"/>
              </w:sdtPr>
              <w:sdtContent>
                <w:r>
                  <w:rPr>
                    <w:color w:val="C9007F"/>
                  </w:rPr>
                  <w:t xml:space="preserve">[Sted]</w:t>
                </w:r>
              </w:sdtContent>
            </w:sdt>
            <w:r>
              <w:t xml:space="preserve"> / </w:t>
            </w:r>
            <w:sdt>
              <w:sdtPr>
                <w:rPr>
                  <w:color w:val="000000"/>
                </w:rPr>
                <w:alias w:val="dato"/>
                <w:placeholder>
                  <w:docPart w:val="VIRKE_PH_56D3930166764413B4C27CD5F481D6BD"/>
                </w:placeholder>
                <w:showingPlcHdr/>
                <w:temporary/>
                <w:id w:val="2000000195"/>
                <w:tag w:val="virke_170000003"/>
              </w:sdtPr>
              <w:sdtContent>
                <w:r>
                  <w:rPr>
                    <w:color w:val="C9007F"/>
                  </w:rPr>
                  <w:t xml:space="preserve">[dato]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A1C86930DC124A66A31C4FCDB4E14867"/>
                </w:placeholder>
                <w:showingPlcHdr/>
                <w:temporary/>
                <w:id w:val="2000000196"/>
                <w:tag w:val="virke_170000005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5ED069C4A3844867B639F1E5D32179A8"/>
                </w:placeholder>
                <w:showingPlcHdr/>
                <w:temporary/>
                <w:id w:val="2000000197"/>
                <w:tag w:val="virke_170000007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C24B073FBE354E5F8CE3549F099A9183"/>
                </w:placeholder>
                <w:showingPlcHdr/>
                <w:temporary/>
                <w:id w:val="2000000198"/>
                <w:tag w:val="virke_170000009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3BDB187108CE42D796A16F25DA6151B8"/>
                </w:placeholder>
                <w:showingPlcHdr/>
                <w:temporary/>
                <w:id w:val="2000000199"/>
                <w:tag w:val="virke_170000011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FFFA761D6C374F65B8AA7B1960F5B556"/>
                </w:placeholder>
                <w:showingPlcHdr/>
                <w:temporary/>
                <w:id w:val="2000000200"/>
                <w:tag w:val="virke_170000013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161D73AB57AF4C768D10CDE6F4730317"/>
                </w:placeholder>
                <w:showingPlcHdr/>
                <w:temporary/>
                <w:id w:val="2000000201"/>
                <w:tag w:val="virke_170000015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  <w:bookmarkEnd w:id="5032"/>
          </w:p>
        </w:tc>
      </w:tr>
    </w:tbl>
    <w:p>
      <w:pPr>
        <w:pStyle w:val="Tittel"/>
        <w:pageBreakBefore/>
        <w:spacing w:before="180"/>
      </w:pPr>
      <w:bookmarkStart w:id="5033" w:name="GuideChapter15"/>
      <w:r>
        <w:t xml:space="preserve">Søylediagram</w:t>
      </w:r>
      <w:bookmarkEnd w:id="5033"/>
    </w:p>
    <w:p>
      <w:pPr>
        <w:pStyle w:val="Normal"/>
      </w:pPr>
      <w:r>
        <w:t xml:space="preserve">Diagram søyle sammenligner kategorier og dataserier. Diagrammet under er et redigerbart Word-diagram med innebygde Excel-data.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2667000"/>
            <wp:effectExtent l="0" t="0" r="0" b="0"/>
            <wp:docPr id="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bookmarkStart w:id="5034" w:name="GuideModule18"/>
      <w:pPr>
        <w:pStyle w:val="Normal"/>
      </w:pPr>
      <w:bookmarkEnd w:id="5034"/>
    </w:p>
    <w:p>
      <w:pPr>
        <w:pStyle w:val="Bildetekst"/>
      </w:pPr>
      <w:r>
        <w:t xml:space="preserve">Eksempelverdiene følger byggeblokken. Erstatt dem med tallene som skal vises.</w:t>
      </w:r>
    </w:p>
    <w:p>
      <w:pPr>
        <w:pStyle w:val="Listeavsnitt"/>
        <w:numPr>
          <w:ilvl w:val="0"/>
          <w:numId w:val="51"/>
        </w:numPr>
      </w:pPr>
      <w:r>
        <w:t xml:space="preserve">Sett inn blokken og </w:t>
      </w:r>
      <w:r>
        <w:rPr>
          <w:b w:val="1"/>
        </w:rPr>
        <w:t xml:space="preserve">lagre Word-dokumentet</w:t>
      </w:r>
      <w:r>
        <w:t xml:space="preserve">.</w:t>
      </w:r>
    </w:p>
    <w:p>
      <w:pPr>
        <w:pStyle w:val="Listeavsnitt"/>
        <w:numPr>
          <w:ilvl w:val="0"/>
          <w:numId w:val="51"/>
        </w:numPr>
      </w:pPr>
      <w:r>
        <w:t xml:space="preserve">Høyreklikk diagrammet og velg </w:t>
      </w:r>
      <w:r>
        <w:rPr>
          <w:b w:val="1"/>
        </w:rPr>
        <w:t xml:space="preserve">Rediger data i Excel</w:t>
      </w:r>
      <w:r>
        <w:t xml:space="preserve">. Erstatt navn og verdier i regnearket.</w:t>
      </w:r>
    </w:p>
    <w:p>
      <w:pPr>
        <w:pStyle w:val="Listeavsnitt"/>
        <w:numPr>
          <w:ilvl w:val="0"/>
          <w:numId w:val="51"/>
        </w:numPr>
      </w:pPr>
      <w:r>
        <w:t xml:space="preserve">Lukk dataarket, kontroller diagrammet i Word og lagre. Tilpass tittel og tegnforklaring slik at leseren forstår tallene.</w:t>
      </w:r>
    </w:p>
    <w:p>
      <w:pPr>
        <w:pStyle w:val="Tittel"/>
        <w:pageBreakBefore/>
      </w:pPr>
      <w:bookmarkStart w:id="5035" w:name="GuideChapter16"/>
      <w:r>
        <w:t xml:space="preserve">Sektordiagram</w:t>
      </w:r>
      <w:bookmarkEnd w:id="5035"/>
    </w:p>
    <w:p>
      <w:pPr>
        <w:pStyle w:val="Normal"/>
      </w:pPr>
      <w:r>
        <w:t xml:space="preserve">Diagram sektor viser hvordan én total fordeler seg på kategorier. Diagrammet under er redigerbart og bruker en innebygd Excel-arbeidsbok.</w:t>
      </w: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2667000"/>
            <wp:effectExtent l="0" t="0" r="0" b="0"/>
            <wp:docPr id="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bookmarkStart w:id="5036" w:name="GuideModule19"/>
      <w:pPr>
        <w:pStyle w:val="Normal"/>
      </w:pPr>
      <w:bookmarkEnd w:id="5036"/>
    </w:p>
    <w:p>
      <w:pPr>
        <w:pStyle w:val="Bildetekst"/>
      </w:pPr>
      <w:r>
        <w:t xml:space="preserve">Kontroller at kategoriene og tallene beskriver den samme totalen.</w:t>
      </w:r>
    </w:p>
    <w:p>
      <w:pPr>
        <w:pStyle w:val="Listeavsnitt"/>
        <w:numPr>
          <w:ilvl w:val="0"/>
          <w:numId w:val="52"/>
        </w:numPr>
      </w:pPr>
      <w:r>
        <w:t xml:space="preserve">Sett inn blokken og </w:t>
      </w:r>
      <w:r>
        <w:rPr>
          <w:b w:val="1"/>
        </w:rPr>
        <w:t xml:space="preserve">lagre Word-dokumentet</w:t>
      </w:r>
      <w:r>
        <w:t xml:space="preserve"> før du redigerer data.</w:t>
      </w:r>
    </w:p>
    <w:p>
      <w:pPr>
        <w:pStyle w:val="Listeavsnitt"/>
        <w:numPr>
          <w:ilvl w:val="0"/>
          <w:numId w:val="52"/>
        </w:numPr>
      </w:pPr>
      <w:r>
        <w:t xml:space="preserve">Høyreklikk og velg </w:t>
      </w:r>
      <w:r>
        <w:rPr>
          <w:b w:val="1"/>
        </w:rPr>
        <w:t xml:space="preserve">Rediger data i Excel</w:t>
      </w:r>
      <w:r>
        <w:t xml:space="preserve">. Bytt ut kategorinavn og verdier.</w:t>
      </w:r>
    </w:p>
    <w:p>
      <w:pPr>
        <w:pStyle w:val="Listeavsnitt"/>
        <w:numPr>
          <w:ilvl w:val="0"/>
          <w:numId w:val="52"/>
        </w:numPr>
      </w:pPr>
      <w:r>
        <w:t xml:space="preserve">Kontroller størrelsen på sektorene, teksten i tegnforklaringen og eventuelle dataetiketter. Lagre dokumentet.</w:t>
      </w:r>
    </w:p>
    <w:p>
      <w:pPr>
        <w:pStyle w:val="Normal"/>
      </w:pPr>
      <w:r>
        <w:t xml:space="preserve">Excel må være tilgjengelig for denne arbeidsmåten. Velg søylediagram hvis det er viktigere å sammenligne verdier enn å vise andeler.</w:t>
      </w:r>
    </w:p>
    <w:p>
      <w:pPr>
        <w:pStyle w:val="Tittel"/>
        <w:pageBreakBefore/>
      </w:pPr>
      <w:bookmarkStart w:id="5037" w:name="GuideChapter17"/>
      <w:r>
        <w:t xml:space="preserve">Topptekst og bunntekst</w:t>
      </w:r>
      <w:bookmarkEnd w:id="5037"/>
    </w:p>
    <w:p>
      <w:pPr>
        <w:pStyle w:val="Normal"/>
      </w:pPr>
      <w:r>
        <w:t xml:space="preserve">Topptekst og bunntekst gir dokumentet en fast identitet og sidetall. Guidens egne topp- og bunntekster bruker disse komponentene.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Virke topptekst</w:t>
      </w:r>
    </w:p>
    <w:p>
      <w:pPr>
        <w:pStyle w:val="Topptekst"/>
      </w:pPr>
      <w:bookmarkStart w:id="5038" w:name="GuideModule20"/>
      <w:sdt>
        <w:sdtPr>
          <w:rPr>
            <w:color w:val="616161"/>
          </w:rPr>
          <w:alias w:val="Tema eller dokumentkategori"/>
          <w:placeholder>
            <w:docPart w:val="VIRKE_PH_DBE83D512625423F88AAC7BCDD447007"/>
          </w:placeholder>
          <w:temporary/>
          <w:id w:val="2000000202"/>
          <w:tag w:val="virke_170000394"/>
        </w:sdtPr>
        <w:sdtContent>
          <w:r>
            <w:rPr>
              <w:color w:val="000000"/>
            </w:rPr>
            <w:t xml:space="preserve">Tema eller dokumentkategori</w:t>
          </w:r>
        </w:sdtContent>
      </w:sdt>
      <w:bookmarkEnd w:id="5038"/>
    </w:p>
    <w:p>
      <w:pPr>
        <w:pStyle w:val="Normal"/>
      </w:pPr>
      <w:r>
        <w:t xml:space="preserve">Eksemplet over viser topptekstblokken inne på siden. I et dokument dobbeltklikker du øverst på arket, setter markøren i toppteksten og setter inn </w:t>
      </w:r>
      <w:r>
        <w:rPr>
          <w:b w:val="1"/>
        </w:rPr>
        <w:t xml:space="preserve">Virke topptekst</w:t>
      </w:r>
      <w:r>
        <w:t xml:space="preserve">. Fyll ut kategori eller tema.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Virke bunntekst</w:t>
      </w:r>
    </w:p>
    <w:p>
      <w:pPr>
        <w:pStyle w:val="Bunntekst"/>
        <w:tabs>
          <w:tab w:val="right" w:pos="9330"/>
        </w:tabs>
      </w:pPr>
      <w:bookmarkStart w:id="5039" w:name="GuideModule21"/>
      <w:r>
        <w:rPr>
          <w:color w:val="616161"/>
        </w:rPr>
        <w:t xml:space="preserve">Side </w:t>
      </w:r>
      <w:r>
        <w:rPr>
          <w:color w:val="616161"/>
        </w:rPr>
        <w:fldChar w:fldCharType="begin"/>
      </w:r>
      <w:r>
        <w:rPr>
          <w:color w:val="616161"/>
        </w:rPr>
        <w:instrText xml:space="preserve"> PAGE </w:instrText>
      </w:r>
      <w:r>
        <w:rPr>
          <w:color w:val="616161"/>
        </w:rPr>
        <w:fldChar w:fldCharType="separate"/>
      </w:r>
      <w:r>
        <w:rPr>
          <w:color w:val="616161"/>
        </w:rPr>
        <w:t>17</w:t>
      </w:r>
      <w:r>
        <w:rPr>
          <w:color w:val="616161"/>
        </w:rPr>
        <w:fldChar w:fldCharType="end"/>
      </w:r>
      <w:r>
        <w:rPr>
          <w:color w:val="616161"/>
        </w:rPr>
        <w:t xml:space="preserve"> av </w:t>
      </w:r>
      <w:r>
        <w:rPr>
          <w:color w:val="616161"/>
        </w:rPr>
        <w:fldChar w:fldCharType="begin"/>
      </w:r>
      <w:r>
        <w:rPr>
          <w:color w:val="616161"/>
        </w:rPr>
        <w:instrText xml:space="preserve"> NUMPAGES </w:instrText>
      </w:r>
      <w:r>
        <w:rPr>
          <w:color w:val="616161"/>
        </w:rPr>
        <w:fldChar w:fldCharType="separate"/>
      </w:r>
      <w:r>
        <w:rPr>
          <w:color w:val="616161"/>
        </w:rPr>
        <w:t>18</w:t>
      </w:r>
      <w:r>
        <w:rPr>
          <w:color w:val="616161"/>
        </w:rPr>
        <w:fldChar w:fldCharType="end"/>
      </w:r>
      <w:r>
        <w:tab/>
      </w:r>
      <w:sdt>
        <w:sdtPr>
          <w:rPr>
            <w:color w:val="616161"/>
          </w:rPr>
          <w:alias w:val="Dokumentnavn"/>
          <w:placeholder>
            <w:docPart w:val="VIRKE_PH_A6784EBD2068418CBA32BEFCDDF5DD09"/>
          </w:placeholder>
          <w:temporary/>
          <w:id w:val="2000000203"/>
          <w:tag w:val="virke_170000396"/>
        </w:sdtPr>
        <w:sdtContent>
          <w:r>
            <w:rPr>
              <w:color w:val="000000"/>
            </w:rPr>
            <w:t xml:space="preserve">Dokumentnavn</w:t>
          </w:r>
        </w:sdtContent>
      </w:sdt>
      <w:bookmarkEnd w:id="5039"/>
    </w:p>
    <w:p>
      <w:pPr>
        <w:pStyle w:val="Normal"/>
      </w:pPr>
      <w:r>
        <w:t xml:space="preserve">Eksemplet over bruker ekte sidetallsfelt. Dobbeltklikk nederst på arket og sett inn </w:t>
      </w:r>
      <w:r>
        <w:rPr>
          <w:b w:val="1"/>
        </w:rPr>
        <w:t xml:space="preserve">Virke bunntekst</w:t>
      </w:r>
      <w:r>
        <w:t xml:space="preserve"> når du vil bruke blokken som bunntekst. Fyll ut dokumentnavnet og behold feltene </w:t>
      </w:r>
      <w:r>
        <w:rPr>
          <w:b w:val="1"/>
        </w:rPr>
        <w:t xml:space="preserve">Side X av Y</w:t>
      </w:r>
      <w:r>
        <w:t xml:space="preserve">.</w:t>
      </w:r>
    </w:p>
    <w:p>
      <w:pPr>
        <w:pStyle w:val="Bildetekst"/>
      </w:pPr>
      <w:r>
        <w:t xml:space="preserve">Kontroller topp- og bunntekst etter inndelingsskift, særlig når stående og liggende sider blandes.</w:t>
      </w:r>
    </w:p>
    <w:p>
      <w:pPr>
        <w:pStyle w:val="Tittel"/>
        <w:pageBreakBefore/>
      </w:pPr>
      <w:bookmarkStart w:id="5040" w:name="GuideChapter18"/>
      <w:r>
        <w:t xml:space="preserve">Ferdigstill og ta vare på dokumentet</w:t>
      </w:r>
      <w:bookmarkEnd w:id="5040"/>
    </w:p>
    <w:p>
      <w:pPr>
        <w:pStyle w:val="Normal"/>
      </w:pPr>
      <w:r>
        <w:t xml:space="preserve">Lagre en redigerbar DOCX-fil i Virkes Microsoft 365-arkiv. Eksporter også PDF når du trenger en fast visnings- eller utskriftsversjon.</w:t>
      </w:r>
    </w:p>
    <w:p>
      <w:pPr>
        <w:pStyle w:val="Normal"/>
        <w:keepNext/>
        <w:spacing w:before="180" w:after="120"/>
      </w:pPr>
      <w:r>
        <w:rPr>
          <w:b w:val="1"/>
        </w:rPr>
        <w:t xml:space="preserve">Kontroller før du deler</w:t>
      </w:r>
    </w:p>
    <w:p>
      <w:pPr>
        <w:pStyle w:val="Punktliste"/>
        <w:numPr>
          <w:ilvl w:val="0"/>
          <w:numId w:val="5"/>
        </w:numPr>
      </w:pPr>
      <w:r>
        <w:t xml:space="preserve">Erstatt rosa plassholdere og eksempelverdier. Fjern hjelpetekst som bare er ment for intern utfylling.</w:t>
      </w:r>
    </w:p>
    <w:p>
      <w:pPr>
        <w:pStyle w:val="Punktliste"/>
        <w:numPr>
          <w:ilvl w:val="0"/>
          <w:numId w:val="5"/>
        </w:numPr>
      </w:pPr>
      <w:r>
        <w:t xml:space="preserve">Kontroller overskrifter, nummerering og innholdsfortegnelse etter endringer.</w:t>
      </w:r>
    </w:p>
    <w:p>
      <w:pPr>
        <w:pStyle w:val="Punktliste"/>
        <w:numPr>
          <w:ilvl w:val="0"/>
          <w:numId w:val="5"/>
        </w:numPr>
      </w:pPr>
      <w:r>
        <w:t xml:space="preserve">Se at tabeller holder seg innenfor margene, tekst ikke klippes og signaturfelt står samlet.</w:t>
      </w:r>
    </w:p>
    <w:p>
      <w:pPr>
        <w:pStyle w:val="Punktliste"/>
        <w:numPr>
          <w:ilvl w:val="0"/>
          <w:numId w:val="5"/>
        </w:numPr>
      </w:pPr>
      <w:r>
        <w:t xml:space="preserve">Kontroller dokumentnavn, kategori, sidetall og fonter. Åpne den eksporterte PDF-en for en siste kontroll.</w:t>
      </w:r>
    </w:p>
    <w:p>
      <w:pPr>
        <w:pStyle w:val="Normal"/>
        <w:keepNext/>
        <w:spacing w:before="180" w:after="180"/>
      </w:pPr>
      <w:r>
        <w:rPr>
          <w:b w:val="1"/>
        </w:rPr>
        <w:t xml:space="preserve">Hvis noe ikke virker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4665"/>
        <w:gridCol w:w="4665"/>
      </w:tblGrid>
      <w:tr>
        <w:trPr>
          <w:cantSplit/>
          <w:tblHeader/>
        </w:trPr>
        <w:tc>
          <w:tcPr>
            <w:tcW w:w="466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987F0612041E415A89CA84BB42209E42"/>
                </w:placeholder>
                <w:temporary/>
                <w:id w:val="2000000204"/>
                <w:tag w:val="virke_170000068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Problem</w:t>
                </w:r>
              </w:sdtContent>
            </w:sdt>
          </w:p>
        </w:tc>
        <w:tc>
          <w:tcPr>
            <w:tcW w:w="466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  <w:color w:val="000000"/>
                </w:rPr>
                <w:alias w:val="Navn"/>
                <w:placeholder>
                  <w:docPart w:val="VIRKE_PH_4CC851A481614D78839802C9A7BAB89E"/>
                </w:placeholder>
                <w:temporary/>
                <w:id w:val="2000000205"/>
                <w:tag w:val="virke_170000070"/>
              </w:sdtPr>
              <w:sdtContent>
                <w:r>
                  <w:rPr>
                    <w:rFonts w:asciiTheme="majorHAnsi" w:hAnsiTheme="majorHAnsi" w:cstheme="majorBidi"/>
                    <w:color w:val="000000"/>
                  </w:rPr>
                  <w:t xml:space="preserve">Første tiltak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06"/>
                <w:tag w:val="virke_170000072"/>
              </w:sdtPr>
              <w:sdtContent>
                <w:r>
                  <w:rPr>
                    <w:color w:val="000000"/>
                  </w:rPr>
                  <w:t xml:space="preserve">Feil font eller linjeskift</w:t>
                </w:r>
              </w:sdtContent>
            </w:sdt>
          </w:p>
        </w:tc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07"/>
                <w:tag w:val="virke_170000074"/>
              </w:sdtPr>
              <w:sdtContent>
                <w:r>
                  <w:rPr>
                    <w:color w:val="000000"/>
                  </w:rPr>
                  <w:t xml:space="preserve">Installer begge Clan-fontene og start Word på nytt.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08"/>
                <w:tag w:val="virke_170000072"/>
              </w:sdtPr>
              <w:sdtContent>
                <w:r>
                  <w:rPr>
                    <w:color w:val="000000"/>
                  </w:rPr>
                  <w:t xml:space="preserve">Rosa tekst etter innliming</w:t>
                </w:r>
              </w:sdtContent>
            </w:sdt>
          </w:p>
        </w:tc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09"/>
                <w:tag w:val="virke_170000074"/>
              </w:sdtPr>
              <w:sdtContent>
                <w:r>
                  <w:rPr>
                    <w:color w:val="000000"/>
                  </w:rPr>
                  <w:t xml:space="preserve">Bruk Behold bare tekst, riktig stil og svart skriftfarge.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10"/>
                <w:tag w:val="virke_170000072"/>
              </w:sdtPr>
              <w:sdtContent>
                <w:r>
                  <w:rPr>
                    <w:color w:val="000000"/>
                  </w:rPr>
                  <w:t xml:space="preserve">Virke-blokker mangler</w:t>
                </w:r>
              </w:sdtContent>
            </w:sdt>
          </w:p>
        </w:tc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11"/>
                <w:tag w:val="virke_170000074"/>
              </w:sdtPr>
              <w:sdtContent>
                <w:r>
                  <w:rPr>
                    <w:color w:val="000000"/>
                  </w:rPr>
                  <w:t xml:space="preserve">Velg masteren under Søk i, eller opprett et nytt dokument fra DOTX-filen.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1D9042AEA849B6BB8109D4B9490C4B"/>
                </w:placeholder>
                <w:temporary/>
                <w:id w:val="2000000212"/>
                <w:tag w:val="virke_170000072"/>
              </w:sdtPr>
              <w:sdtContent>
                <w:r>
                  <w:rPr>
                    <w:color w:val="000000"/>
                  </w:rPr>
                  <w:t xml:space="preserve">Varsel om eksterne felt</w:t>
                </w:r>
              </w:sdtContent>
            </w:sdt>
          </w:p>
        </w:tc>
        <w:tc>
          <w:tcPr>
            <w:tcW w:w="466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938DB35EBF446908959D285F41AFA9A"/>
                </w:placeholder>
                <w:temporary/>
                <w:id w:val="2000000213"/>
                <w:tag w:val="virke_170000074"/>
              </w:sdtPr>
              <w:sdtContent>
                <w:r>
                  <w:rPr>
                    <w:color w:val="000000"/>
                  </w:rPr>
                  <w:t xml:space="preserve">Velg Nei hvis du ikke bruker en kjent ekstern datakilde. Oppdater aktuelle felt målrettet.</w:t>
                </w:r>
              </w:sdtContent>
            </w:sdt>
          </w:p>
        </w:tc>
      </w:tr>
    </w:tbl>
    <w:p>
      <w:pPr>
        <w:pStyle w:val="Normal"/>
        <w:keepNext/>
        <w:spacing w:before="360" w:after="120"/>
      </w:pPr>
      <w:r>
        <w:rPr>
          <w:b w:val="1"/>
        </w:rPr>
        <w:t xml:space="preserve">Master og ferdige dokumenter</w:t>
      </w:r>
    </w:p>
    <w:p>
      <w:pPr>
        <w:pStyle w:val="Normal"/>
      </w:pPr>
      <w:r>
        <w:t xml:space="preserve">Oppbevar master, fonter og veiledning samlet. Masteren brukes til å lage oppsett og sette inn nye blokker. Eksempeldokumentene har formateringen innebygd og er frikoblet fra masteren. Automatisk stil- og feltoppdatering ved åpning er slått av. Oppdater innholdsfortegnelsen når innholdet endres.</w:t>
      </w:r>
    </w:p>
    <w:p>
      <w:pPr>
        <w:pStyle w:val="Bildetekst"/>
      </w:pPr>
      <w:r>
        <w:t xml:space="preserve">Ved vedlikehold: arbeid på en kopi av DOTX-filen, kontroller både stiler og lagrede Autotekst-blokker, og oppdater veiledningen når arbeidsmåten endres.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18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temporary/>
        <w:id w:val="2000000215"/>
        <w:tag w:val="virke_170000718"/>
      </w:sdtPr>
      <w:sdtContent>
        <w:r>
          <w:rPr>
            <w:color w:val="616161"/>
          </w:rPr>
          <w:t xml:space="preserve">Virke mastermal · 2.2</w:t>
        </w:r>
      </w:sdtContent>
    </w:sdt>
  </w:p>
</w:ftr>
</file>

<file path=word/footerGuideLandscape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18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temporary/>
        <w:id w:val="2000000216"/>
        <w:tag w:val="virke_170000718"/>
      </w:sdtPr>
      <w:sdtContent>
        <w:r>
          <w:rPr>
            <w:color w:val="616161"/>
          </w:rPr>
          <w:t xml:space="preserve">Virke mastermal · 2.2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sdt>
      <w:sdtPr>
        <w:rPr>
          <w:color w:val="616161"/>
        </w:rPr>
        <w:alias w:val="Tema eller dokumentkategori"/>
        <w:placeholder>
          <w:docPart w:val="VIRKE_PH_AE3927D0EE9D48AA922A50F36854A33A"/>
        </w:placeholder>
        <w:temporary/>
        <w:id w:val="2000000214"/>
        <w:tag w:val="virke_170000716"/>
      </w:sdtPr>
      <w:sdtContent>
        <w:r>
          <w:rPr>
            <w:color w:val="616161"/>
          </w:rPr>
          <w:t xml:space="preserve">Virke Word · Komponentguide 2.2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  <w:num w:numId="51" w16cid:durableId="577054993">
    <w:abstractNumId w:val="16"/>
    <w:lvlOverride w:ilvl="0">
      <w:startOverride w:val="1"/>
    </w:lvlOverride>
  </w:num>
  <w:num w:numId="52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Relationship Id="rIdGuideLandscapeFooter" Type="http://schemas.openxmlformats.org/officeDocument/2006/relationships/footer" Target="footerGuideLandscap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Mso="TabHome">
        <group id="VirkeHomeBlocks" label="Virke" insertBeforeMso="GroupClipboard">
          <button idMso="AutoManager" label="Virke-blokker" imageMso="AutoTextGallery" size="large" screentip="Tabeller, signatur og innholdsfortegnelse" supertip="Velg fanen Autotekst og Virke-masteren under Søk i. Velg en blokk og Sett inn."/>
        </group>
      </tab>
      <tab id="VirkeTab" label="Virke" insertAfterMso="TabHome">
        <group id="VirkeInsert" label="Tabeller, skjema og signatur">
          <button idMso="AutoManager" label="Virke-blokker" imageMso="AutoTextGallery" size="large" screentip="Åpne Autotekst" supertip="Velg fanen Autotekst og Virke-masteren under Søk i. Velg en blokk og Sett inn."/>
        </group>
        <group id="VirkeContents" label="Innholdsfortegnelse">
          <button idMso="TableOfContentsDialog" label="Sett inn innholdsfortegnelse" size="large" screentip="Innholdsfortegnelse fra malens stiler" supertip="Bruk formatet Fra mal og tre nivåer. Malens ferdige innholdsfortegnelse finnes også under Virke-blokker."/>
          <button idMso="FieldsUpdate" label="Oppdater felt" size="large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og komponentguide for Virke mastermal</dc:title>
  <dc:subject/>
  <dc:creator>Virke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