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F871D" w14:textId="77777777" w:rsidR="008A6C35" w:rsidRDefault="008A6C35"/>
    <w:p w14:paraId="7D77DCF8" w14:textId="7C429445" w:rsidR="008A6C35" w:rsidRDefault="009D5461" w:rsidP="008A6C35">
      <w:pPr>
        <w:rPr>
          <w:rFonts w:ascii="Arial" w:eastAsiaTheme="majorEastAsia" w:hAnsi="Arial" w:cs="Arial"/>
          <w:b/>
          <w:bCs/>
          <w:sz w:val="40"/>
          <w:szCs w:val="40"/>
          <w:lang w:val="en-GB"/>
        </w:rPr>
      </w:pPr>
      <w:proofErr w:type="spellStart"/>
      <w:r w:rsidRPr="009D5461">
        <w:rPr>
          <w:rFonts w:ascii="Arial" w:eastAsiaTheme="majorEastAsia" w:hAnsi="Arial" w:cs="Arial"/>
          <w:b/>
          <w:bCs/>
          <w:sz w:val="40"/>
          <w:szCs w:val="40"/>
          <w:lang w:val="en-GB"/>
        </w:rPr>
        <w:t>Innkalling</w:t>
      </w:r>
      <w:proofErr w:type="spellEnd"/>
      <w:r w:rsidRPr="009D5461">
        <w:rPr>
          <w:rFonts w:ascii="Arial" w:eastAsiaTheme="majorEastAsia" w:hAnsi="Arial" w:cs="Arial"/>
          <w:b/>
          <w:bCs/>
          <w:sz w:val="40"/>
          <w:szCs w:val="40"/>
          <w:lang w:val="en-GB"/>
        </w:rPr>
        <w:t xml:space="preserve"> </w:t>
      </w:r>
      <w:proofErr w:type="spellStart"/>
      <w:r w:rsidRPr="009D5461">
        <w:rPr>
          <w:rFonts w:ascii="Arial" w:eastAsiaTheme="majorEastAsia" w:hAnsi="Arial" w:cs="Arial"/>
          <w:b/>
          <w:bCs/>
          <w:sz w:val="40"/>
          <w:szCs w:val="40"/>
          <w:lang w:val="en-GB"/>
        </w:rPr>
        <w:t>til</w:t>
      </w:r>
      <w:proofErr w:type="spellEnd"/>
      <w:r w:rsidRPr="009D5461">
        <w:rPr>
          <w:rFonts w:ascii="Arial" w:eastAsiaTheme="majorEastAsia" w:hAnsi="Arial" w:cs="Arial"/>
          <w:b/>
          <w:bCs/>
          <w:sz w:val="40"/>
          <w:szCs w:val="40"/>
          <w:lang w:val="en-GB"/>
        </w:rPr>
        <w:t xml:space="preserve"> </w:t>
      </w:r>
      <w:proofErr w:type="spellStart"/>
      <w:r w:rsidRPr="009D5461">
        <w:rPr>
          <w:rFonts w:ascii="Arial" w:eastAsiaTheme="majorEastAsia" w:hAnsi="Arial" w:cs="Arial"/>
          <w:b/>
          <w:bCs/>
          <w:sz w:val="40"/>
          <w:szCs w:val="40"/>
          <w:lang w:val="en-GB"/>
        </w:rPr>
        <w:t>ekstraordinær</w:t>
      </w:r>
      <w:proofErr w:type="spellEnd"/>
      <w:r w:rsidRPr="009D5461">
        <w:rPr>
          <w:rFonts w:ascii="Arial" w:eastAsiaTheme="majorEastAsia" w:hAnsi="Arial" w:cs="Arial"/>
          <w:b/>
          <w:bCs/>
          <w:sz w:val="40"/>
          <w:szCs w:val="40"/>
          <w:lang w:val="en-GB"/>
        </w:rPr>
        <w:t xml:space="preserve"> </w:t>
      </w:r>
      <w:proofErr w:type="spellStart"/>
      <w:r w:rsidRPr="009D5461">
        <w:rPr>
          <w:rFonts w:ascii="Arial" w:eastAsiaTheme="majorEastAsia" w:hAnsi="Arial" w:cs="Arial"/>
          <w:b/>
          <w:bCs/>
          <w:sz w:val="40"/>
          <w:szCs w:val="40"/>
          <w:lang w:val="en-GB"/>
        </w:rPr>
        <w:t>generalforsamling</w:t>
      </w:r>
      <w:proofErr w:type="spellEnd"/>
    </w:p>
    <w:p w14:paraId="213F082A" w14:textId="77777777" w:rsidR="009D5461" w:rsidRPr="00FD0E3F" w:rsidRDefault="009D5461" w:rsidP="008A6C35">
      <w:pPr>
        <w:rPr>
          <w:rFonts w:ascii="Arial" w:hAnsi="Arial" w:cs="Arial"/>
          <w:lang w:val="en-GB"/>
        </w:rPr>
      </w:pPr>
    </w:p>
    <w:p w14:paraId="4DE4CD70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r w:rsidRPr="009D5461">
        <w:rPr>
          <w:rFonts w:ascii="Arial" w:hAnsi="Arial" w:cs="Arial"/>
          <w:sz w:val="20"/>
          <w:szCs w:val="20"/>
        </w:rPr>
        <w:t>Tidspunkt:</w:t>
      </w:r>
      <w:r w:rsidRPr="009D5461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099294601"/>
          <w:placeholder>
            <w:docPart w:val="BB369C5BBA0F415DA3971BA0DC0D2E18"/>
          </w:placeholder>
          <w:showingPlcHdr/>
          <w:text/>
        </w:sdtPr>
        <w:sdtContent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[15. august 2013, klokken 1400]</w:t>
          </w:r>
        </w:sdtContent>
      </w:sdt>
    </w:p>
    <w:p w14:paraId="5DAA1455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r w:rsidRPr="009D5461">
        <w:rPr>
          <w:rFonts w:ascii="Arial" w:hAnsi="Arial" w:cs="Arial"/>
          <w:sz w:val="20"/>
          <w:szCs w:val="20"/>
        </w:rPr>
        <w:t>Sted:</w:t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665049967"/>
          <w:placeholder>
            <w:docPart w:val="BD221352C9824462A338789AE2B1219A"/>
          </w:placeholder>
          <w:showingPlcHdr/>
          <w:text/>
        </w:sdtPr>
        <w:sdtContent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[Victoria Hotell, Fredrikstad, møterom: 2]</w:t>
          </w:r>
        </w:sdtContent>
      </w:sdt>
    </w:p>
    <w:p w14:paraId="60DAE821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</w:p>
    <w:p w14:paraId="49081F5E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r w:rsidRPr="009D5461">
        <w:rPr>
          <w:rFonts w:ascii="Arial" w:hAnsi="Arial" w:cs="Arial"/>
          <w:sz w:val="20"/>
          <w:szCs w:val="20"/>
        </w:rPr>
        <w:t>Sak 1</w:t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1412538405"/>
          <w:placeholder>
            <w:docPart w:val="3F6E4A90137F47DD84796B02A9AA8DD0"/>
          </w:placeholder>
          <w:showingPlcHdr/>
          <w:text/>
        </w:sdtPr>
        <w:sdtContent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[Fortegnelse og godkjenning av aksjer og fullmakter]</w:t>
          </w:r>
        </w:sdtContent>
      </w:sdt>
    </w:p>
    <w:p w14:paraId="57A829C5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r w:rsidRPr="009D5461">
        <w:rPr>
          <w:rFonts w:ascii="Arial" w:hAnsi="Arial" w:cs="Arial"/>
          <w:sz w:val="20"/>
          <w:szCs w:val="20"/>
        </w:rPr>
        <w:t>Sak 2</w:t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1538109745"/>
          <w:placeholder>
            <w:docPart w:val="E17B0061966D433FBB73221412253D6D"/>
          </w:placeholder>
          <w:showingPlcHdr/>
          <w:text/>
        </w:sdtPr>
        <w:sdtContent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[Godkjenning av innkallingen til generalforsamling]</w:t>
          </w:r>
        </w:sdtContent>
      </w:sdt>
    </w:p>
    <w:p w14:paraId="6957557D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r w:rsidRPr="009D5461">
        <w:rPr>
          <w:rFonts w:ascii="Arial" w:hAnsi="Arial" w:cs="Arial"/>
          <w:sz w:val="20"/>
          <w:szCs w:val="20"/>
        </w:rPr>
        <w:t>Sak 3</w:t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786768871"/>
          <w:placeholder>
            <w:docPart w:val="2BE4772792D24012A0077C06089D39B7"/>
          </w:placeholder>
          <w:showingPlcHdr/>
          <w:text/>
        </w:sdtPr>
        <w:sdtContent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[Valg av møteleder]</w:t>
          </w:r>
        </w:sdtContent>
      </w:sdt>
    </w:p>
    <w:p w14:paraId="56777DF7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r w:rsidRPr="009D5461">
        <w:rPr>
          <w:rFonts w:ascii="Arial" w:hAnsi="Arial" w:cs="Arial"/>
          <w:sz w:val="20"/>
          <w:szCs w:val="20"/>
        </w:rPr>
        <w:t>Sak 4</w:t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975572239"/>
          <w:placeholder>
            <w:docPart w:val="D8A9AFB2975648178FC5CC669A788BCD"/>
          </w:placeholder>
          <w:showingPlcHdr/>
          <w:text/>
        </w:sdtPr>
        <w:sdtContent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[Valg av deltaker til å underskrive protokoll fra møtet]</w:t>
          </w:r>
        </w:sdtContent>
      </w:sdt>
    </w:p>
    <w:p w14:paraId="4128599A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r w:rsidRPr="009D5461">
        <w:rPr>
          <w:rFonts w:ascii="Arial" w:hAnsi="Arial" w:cs="Arial"/>
          <w:sz w:val="20"/>
          <w:szCs w:val="20"/>
        </w:rPr>
        <w:t>Sak 5</w:t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765465861"/>
          <w:placeholder>
            <w:docPart w:val="F43FDF65562D48F38449054F58B382B4"/>
          </w:placeholder>
          <w:showingPlcHdr/>
          <w:text/>
        </w:sdtPr>
        <w:sdtContent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[XX]</w:t>
          </w:r>
        </w:sdtContent>
      </w:sdt>
    </w:p>
    <w:p w14:paraId="44023FDD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</w:p>
    <w:p w14:paraId="2558CFBD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id w:val="-308564339"/>
        <w:placeholder>
          <w:docPart w:val="91A92C894A1E4D139E97D51912203958"/>
        </w:placeholder>
        <w:showingPlcHdr/>
        <w:text/>
      </w:sdtPr>
      <w:sdtContent>
        <w:p w14:paraId="5B263FF4" w14:textId="77777777" w:rsidR="009D5461" w:rsidRPr="009D5461" w:rsidRDefault="009D5461" w:rsidP="009D5461">
          <w:pPr>
            <w:rPr>
              <w:rFonts w:ascii="Arial" w:hAnsi="Arial" w:cs="Arial"/>
              <w:sz w:val="20"/>
              <w:szCs w:val="20"/>
            </w:rPr>
          </w:pPr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[Sted/dato]</w:t>
          </w:r>
        </w:p>
      </w:sdtContent>
    </w:sdt>
    <w:p w14:paraId="6570599E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</w:p>
    <w:p w14:paraId="222AE468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</w:p>
    <w:p w14:paraId="628933BC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</w:p>
    <w:p w14:paraId="449297DA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r w:rsidRPr="009D5461">
        <w:rPr>
          <w:rFonts w:ascii="Arial" w:hAnsi="Arial" w:cs="Arial"/>
          <w:sz w:val="20"/>
          <w:szCs w:val="20"/>
        </w:rPr>
        <w:t>_______________</w:t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  <w:t>_______________</w:t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</w:p>
    <w:p w14:paraId="46D856E5" w14:textId="707E874B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646118609"/>
          <w:placeholder>
            <w:docPart w:val="9345F9A736EE496D9E2EF5D6719F4A03"/>
          </w:placeholder>
          <w:showingPlcHdr/>
          <w:text/>
        </w:sdtPr>
        <w:sdtContent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[Ola Nordmann]</w:t>
          </w:r>
        </w:sdtContent>
      </w:sdt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1914737405"/>
          <w:placeholder>
            <w:docPart w:val="86A808D4A3EF43AA9D61FD0D31D1AB4D"/>
          </w:placeholder>
          <w:showingPlcHdr/>
          <w:text/>
        </w:sdtPr>
        <w:sdtContent>
          <w:r w:rsidRPr="009D5461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[Kari Olsen]</w:t>
          </w:r>
        </w:sdtContent>
      </w:sdt>
    </w:p>
    <w:p w14:paraId="748A5AB7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  <w:r w:rsidRPr="009D5461">
        <w:rPr>
          <w:rFonts w:ascii="Arial" w:hAnsi="Arial" w:cs="Arial"/>
          <w:sz w:val="20"/>
          <w:szCs w:val="20"/>
        </w:rPr>
        <w:t>Styreleder</w:t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</w:r>
      <w:r w:rsidRPr="009D5461">
        <w:rPr>
          <w:rFonts w:ascii="Arial" w:hAnsi="Arial" w:cs="Arial"/>
          <w:sz w:val="20"/>
          <w:szCs w:val="20"/>
        </w:rPr>
        <w:tab/>
        <w:t>Daglig leder</w:t>
      </w:r>
      <w:r w:rsidRPr="009D5461">
        <w:rPr>
          <w:rFonts w:ascii="Arial" w:hAnsi="Arial" w:cs="Arial"/>
          <w:sz w:val="20"/>
          <w:szCs w:val="20"/>
        </w:rPr>
        <w:tab/>
      </w:r>
    </w:p>
    <w:p w14:paraId="7AC72247" w14:textId="77777777" w:rsidR="009D5461" w:rsidRPr="009D5461" w:rsidRDefault="009D5461" w:rsidP="009D5461">
      <w:pPr>
        <w:rPr>
          <w:rFonts w:ascii="Arial" w:hAnsi="Arial" w:cs="Arial"/>
          <w:sz w:val="20"/>
          <w:szCs w:val="20"/>
        </w:rPr>
      </w:pPr>
    </w:p>
    <w:p w14:paraId="716A732E" w14:textId="77777777" w:rsidR="00F70DCF" w:rsidRPr="00F70DCF" w:rsidRDefault="00F70DCF" w:rsidP="00AD6B0F">
      <w:pPr>
        <w:ind w:firstLine="708"/>
        <w:jc w:val="center"/>
        <w:rPr>
          <w:rFonts w:ascii="Arial" w:hAnsi="Arial" w:cs="Arial"/>
          <w:lang w:val="en-GB"/>
        </w:rPr>
      </w:pPr>
    </w:p>
    <w:sectPr w:rsidR="00F70DCF" w:rsidRPr="00F70DCF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669CD3" w14:textId="77777777" w:rsidR="009D5461" w:rsidRDefault="009D5461" w:rsidP="008A6C35">
      <w:pPr>
        <w:spacing w:after="0" w:line="240" w:lineRule="auto"/>
      </w:pPr>
      <w:r>
        <w:separator/>
      </w:r>
    </w:p>
  </w:endnote>
  <w:endnote w:type="continuationSeparator" w:id="0">
    <w:p w14:paraId="3C307159" w14:textId="77777777" w:rsidR="009D5461" w:rsidRDefault="009D5461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B0097F7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60D2C681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D1AA44" w14:textId="77777777" w:rsidR="009D5461" w:rsidRDefault="009D5461" w:rsidP="008A6C35">
      <w:pPr>
        <w:spacing w:after="0" w:line="240" w:lineRule="auto"/>
      </w:pPr>
      <w:r>
        <w:separator/>
      </w:r>
    </w:p>
  </w:footnote>
  <w:footnote w:type="continuationSeparator" w:id="0">
    <w:p w14:paraId="54EC0FE0" w14:textId="77777777" w:rsidR="009D5461" w:rsidRDefault="009D5461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FBE05E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61"/>
    <w:rsid w:val="00037522"/>
    <w:rsid w:val="001207EA"/>
    <w:rsid w:val="001976F9"/>
    <w:rsid w:val="00421E71"/>
    <w:rsid w:val="007F0E7F"/>
    <w:rsid w:val="008A6C35"/>
    <w:rsid w:val="00911B85"/>
    <w:rsid w:val="009549F5"/>
    <w:rsid w:val="009D5461"/>
    <w:rsid w:val="00AD6B0F"/>
    <w:rsid w:val="00D50F03"/>
    <w:rsid w:val="00EB3DA0"/>
    <w:rsid w:val="00F70DCF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886BA"/>
  <w15:chartTrackingRefBased/>
  <w15:docId w15:val="{AB2ED20D-8074-4E67-9BF6-172C3A03C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9D5461"/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B369C5BBA0F415DA3971BA0DC0D2E1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F7A08B4-3053-4A1A-87FF-331EA2203E14}"/>
      </w:docPartPr>
      <w:docPartBody>
        <w:p w:rsidR="00000000" w:rsidRDefault="00FF553C" w:rsidP="00FF553C">
          <w:pPr>
            <w:pStyle w:val="BB369C5BBA0F415DA3971BA0DC0D2E18"/>
          </w:pPr>
          <w:r w:rsidRPr="008A7B5E">
            <w:rPr>
              <w:rStyle w:val="Plassholdertekst"/>
            </w:rPr>
            <w:t>[15. august 2013, klokken 1400]</w:t>
          </w:r>
        </w:p>
      </w:docPartBody>
    </w:docPart>
    <w:docPart>
      <w:docPartPr>
        <w:name w:val="BD221352C9824462A338789AE2B1219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CB2A67B-6665-462D-87DB-4E19A3F67DCF}"/>
      </w:docPartPr>
      <w:docPartBody>
        <w:p w:rsidR="00000000" w:rsidRDefault="00FF553C" w:rsidP="00FF553C">
          <w:pPr>
            <w:pStyle w:val="BD221352C9824462A338789AE2B1219A"/>
          </w:pPr>
          <w:r w:rsidRPr="008A7B5E">
            <w:rPr>
              <w:rStyle w:val="Plassholdertekst"/>
            </w:rPr>
            <w:t>[Victoria Hotell, Fredrikstad, møterom: 2]</w:t>
          </w:r>
        </w:p>
      </w:docPartBody>
    </w:docPart>
    <w:docPart>
      <w:docPartPr>
        <w:name w:val="3F6E4A90137F47DD84796B02A9AA8DD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0F6AE9-A65A-4899-8DD7-0FB6B621DE4A}"/>
      </w:docPartPr>
      <w:docPartBody>
        <w:p w:rsidR="00000000" w:rsidRDefault="00FF553C" w:rsidP="00FF553C">
          <w:pPr>
            <w:pStyle w:val="3F6E4A90137F47DD84796B02A9AA8DD0"/>
          </w:pPr>
          <w:r w:rsidRPr="008A7B5E">
            <w:rPr>
              <w:rStyle w:val="Plassholdertekst"/>
            </w:rPr>
            <w:t>[Fortegnelse og godkjenning av aksjer og fullmakter]</w:t>
          </w:r>
        </w:p>
      </w:docPartBody>
    </w:docPart>
    <w:docPart>
      <w:docPartPr>
        <w:name w:val="E17B0061966D433FBB73221412253D6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B3D95EE-BC89-4E32-918C-9336FC72BFBC}"/>
      </w:docPartPr>
      <w:docPartBody>
        <w:p w:rsidR="00000000" w:rsidRDefault="00FF553C" w:rsidP="00FF553C">
          <w:pPr>
            <w:pStyle w:val="E17B0061966D433FBB73221412253D6D"/>
          </w:pPr>
          <w:r w:rsidRPr="008A7B5E">
            <w:rPr>
              <w:rStyle w:val="Plassholdertekst"/>
            </w:rPr>
            <w:t>[Godkjenning av innkallingen til generalforsamling]</w:t>
          </w:r>
        </w:p>
      </w:docPartBody>
    </w:docPart>
    <w:docPart>
      <w:docPartPr>
        <w:name w:val="2BE4772792D24012A0077C06089D39B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2171296-9D67-482B-BA54-CF09E40820E2}"/>
      </w:docPartPr>
      <w:docPartBody>
        <w:p w:rsidR="00000000" w:rsidRDefault="00FF553C" w:rsidP="00FF553C">
          <w:pPr>
            <w:pStyle w:val="2BE4772792D24012A0077C06089D39B7"/>
          </w:pPr>
          <w:r w:rsidRPr="008A7B5E">
            <w:rPr>
              <w:rStyle w:val="Plassholdertekst"/>
            </w:rPr>
            <w:t>[Valg av møteleder]</w:t>
          </w:r>
        </w:p>
      </w:docPartBody>
    </w:docPart>
    <w:docPart>
      <w:docPartPr>
        <w:name w:val="D8A9AFB2975648178FC5CC669A788BC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333845-8EBC-4DD5-9919-F85536335298}"/>
      </w:docPartPr>
      <w:docPartBody>
        <w:p w:rsidR="00000000" w:rsidRDefault="00FF553C" w:rsidP="00FF553C">
          <w:pPr>
            <w:pStyle w:val="D8A9AFB2975648178FC5CC669A788BCD"/>
          </w:pPr>
          <w:r w:rsidRPr="008A7B5E">
            <w:rPr>
              <w:rStyle w:val="Plassholdertekst"/>
            </w:rPr>
            <w:t>[Valg av deltaker til å underskrive protokoll fra møtet]</w:t>
          </w:r>
        </w:p>
      </w:docPartBody>
    </w:docPart>
    <w:docPart>
      <w:docPartPr>
        <w:name w:val="F43FDF65562D48F38449054F58B382B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F1DC005-D97B-486F-BC49-C1DCC11D6252}"/>
      </w:docPartPr>
      <w:docPartBody>
        <w:p w:rsidR="00000000" w:rsidRDefault="00FF553C" w:rsidP="00FF553C">
          <w:pPr>
            <w:pStyle w:val="F43FDF65562D48F38449054F58B382B4"/>
          </w:pPr>
          <w:r w:rsidRPr="00F51B8C">
            <w:rPr>
              <w:rStyle w:val="Plassholdertekst"/>
            </w:rPr>
            <w:t>[XX]</w:t>
          </w:r>
        </w:p>
      </w:docPartBody>
    </w:docPart>
    <w:docPart>
      <w:docPartPr>
        <w:name w:val="91A92C894A1E4D139E97D5191220395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A3A270D-57CE-4DBA-8DB0-8D80A78C6696}"/>
      </w:docPartPr>
      <w:docPartBody>
        <w:p w:rsidR="00000000" w:rsidRDefault="00FF553C" w:rsidP="00FF553C">
          <w:pPr>
            <w:pStyle w:val="91A92C894A1E4D139E97D51912203958"/>
          </w:pPr>
          <w:r w:rsidRPr="008A7B5E">
            <w:rPr>
              <w:rStyle w:val="Plassholdertekst"/>
            </w:rPr>
            <w:t>[Sted/dato]</w:t>
          </w:r>
        </w:p>
      </w:docPartBody>
    </w:docPart>
    <w:docPart>
      <w:docPartPr>
        <w:name w:val="9345F9A736EE496D9E2EF5D6719F4A0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8C1CDFA-FDC4-421D-86C2-53188B5A15EF}"/>
      </w:docPartPr>
      <w:docPartBody>
        <w:p w:rsidR="00000000" w:rsidRDefault="00FF553C" w:rsidP="00FF553C">
          <w:pPr>
            <w:pStyle w:val="9345F9A736EE496D9E2EF5D6719F4A03"/>
          </w:pPr>
          <w:r w:rsidRPr="00F51B8C">
            <w:rPr>
              <w:rStyle w:val="Plassholdertekst"/>
            </w:rPr>
            <w:t>[Ola Nordmann]</w:t>
          </w:r>
        </w:p>
      </w:docPartBody>
    </w:docPart>
    <w:docPart>
      <w:docPartPr>
        <w:name w:val="86A808D4A3EF43AA9D61FD0D31D1AB4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AD57EDC-9195-4986-80ED-79730743C2EE}"/>
      </w:docPartPr>
      <w:docPartBody>
        <w:p w:rsidR="00000000" w:rsidRDefault="00FF553C" w:rsidP="00FF553C">
          <w:pPr>
            <w:pStyle w:val="86A808D4A3EF43AA9D61FD0D31D1AB4D"/>
          </w:pPr>
          <w:r w:rsidRPr="00F51B8C">
            <w:rPr>
              <w:rStyle w:val="Plassholdertekst"/>
            </w:rPr>
            <w:t>[Kari Olsen]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3C"/>
    <w:rsid w:val="00F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FF553C"/>
    <w:rPr>
      <w:color w:val="000000" w:themeColor="text1"/>
    </w:rPr>
  </w:style>
  <w:style w:type="paragraph" w:customStyle="1" w:styleId="CCBB8A360173430A93DC0C1C27E1F868">
    <w:name w:val="CCBB8A360173430A93DC0C1C27E1F868"/>
    <w:rsid w:val="00FF553C"/>
  </w:style>
  <w:style w:type="paragraph" w:customStyle="1" w:styleId="5ABAC95A59BD428883D1D118F939DAE0">
    <w:name w:val="5ABAC95A59BD428883D1D118F939DAE0"/>
    <w:rsid w:val="00FF553C"/>
  </w:style>
  <w:style w:type="paragraph" w:customStyle="1" w:styleId="9D224F0AAE8F427D9EBEB1FAC4CB9389">
    <w:name w:val="9D224F0AAE8F427D9EBEB1FAC4CB9389"/>
    <w:rsid w:val="00FF553C"/>
  </w:style>
  <w:style w:type="paragraph" w:customStyle="1" w:styleId="1DFA25C07DA24448974AD38B2BB34111">
    <w:name w:val="1DFA25C07DA24448974AD38B2BB34111"/>
    <w:rsid w:val="00FF553C"/>
  </w:style>
  <w:style w:type="paragraph" w:customStyle="1" w:styleId="E6201B7797B64605890E65F46A639705">
    <w:name w:val="E6201B7797B64605890E65F46A639705"/>
    <w:rsid w:val="00FF553C"/>
  </w:style>
  <w:style w:type="paragraph" w:customStyle="1" w:styleId="710C561692EF4C8B83BB1BA328ACFA20">
    <w:name w:val="710C561692EF4C8B83BB1BA328ACFA20"/>
    <w:rsid w:val="00FF553C"/>
  </w:style>
  <w:style w:type="paragraph" w:customStyle="1" w:styleId="19A8D27DEF3149EEA9D40C019A591549">
    <w:name w:val="19A8D27DEF3149EEA9D40C019A591549"/>
    <w:rsid w:val="00FF553C"/>
  </w:style>
  <w:style w:type="paragraph" w:customStyle="1" w:styleId="A5A6AE15EAF04489833F941E7C43D3B5">
    <w:name w:val="A5A6AE15EAF04489833F941E7C43D3B5"/>
    <w:rsid w:val="00FF553C"/>
  </w:style>
  <w:style w:type="paragraph" w:customStyle="1" w:styleId="4D34252AB06141278A7808B28863460C">
    <w:name w:val="4D34252AB06141278A7808B28863460C"/>
    <w:rsid w:val="00FF553C"/>
  </w:style>
  <w:style w:type="paragraph" w:customStyle="1" w:styleId="342141A728C34C7D9D703DBFB00AAB74">
    <w:name w:val="342141A728C34C7D9D703DBFB00AAB74"/>
    <w:rsid w:val="00FF553C"/>
  </w:style>
  <w:style w:type="paragraph" w:customStyle="1" w:styleId="5BC7BA8D14BF4EA89D4B5A3286E599C3">
    <w:name w:val="5BC7BA8D14BF4EA89D4B5A3286E599C3"/>
    <w:rsid w:val="00FF553C"/>
  </w:style>
  <w:style w:type="paragraph" w:customStyle="1" w:styleId="BB369C5BBA0F415DA3971BA0DC0D2E18">
    <w:name w:val="BB369C5BBA0F415DA3971BA0DC0D2E18"/>
    <w:rsid w:val="00FF553C"/>
  </w:style>
  <w:style w:type="paragraph" w:customStyle="1" w:styleId="BD221352C9824462A338789AE2B1219A">
    <w:name w:val="BD221352C9824462A338789AE2B1219A"/>
    <w:rsid w:val="00FF553C"/>
  </w:style>
  <w:style w:type="paragraph" w:customStyle="1" w:styleId="3F6E4A90137F47DD84796B02A9AA8DD0">
    <w:name w:val="3F6E4A90137F47DD84796B02A9AA8DD0"/>
    <w:rsid w:val="00FF553C"/>
  </w:style>
  <w:style w:type="paragraph" w:customStyle="1" w:styleId="E17B0061966D433FBB73221412253D6D">
    <w:name w:val="E17B0061966D433FBB73221412253D6D"/>
    <w:rsid w:val="00FF553C"/>
  </w:style>
  <w:style w:type="paragraph" w:customStyle="1" w:styleId="2BE4772792D24012A0077C06089D39B7">
    <w:name w:val="2BE4772792D24012A0077C06089D39B7"/>
    <w:rsid w:val="00FF553C"/>
  </w:style>
  <w:style w:type="paragraph" w:customStyle="1" w:styleId="D8A9AFB2975648178FC5CC669A788BCD">
    <w:name w:val="D8A9AFB2975648178FC5CC669A788BCD"/>
    <w:rsid w:val="00FF553C"/>
  </w:style>
  <w:style w:type="paragraph" w:customStyle="1" w:styleId="F43FDF65562D48F38449054F58B382B4">
    <w:name w:val="F43FDF65562D48F38449054F58B382B4"/>
    <w:rsid w:val="00FF553C"/>
  </w:style>
  <w:style w:type="paragraph" w:customStyle="1" w:styleId="91A92C894A1E4D139E97D51912203958">
    <w:name w:val="91A92C894A1E4D139E97D51912203958"/>
    <w:rsid w:val="00FF553C"/>
  </w:style>
  <w:style w:type="paragraph" w:customStyle="1" w:styleId="9345F9A736EE496D9E2EF5D6719F4A03">
    <w:name w:val="9345F9A736EE496D9E2EF5D6719F4A03"/>
    <w:rsid w:val="00FF553C"/>
  </w:style>
  <w:style w:type="paragraph" w:customStyle="1" w:styleId="86A808D4A3EF43AA9D61FD0D31D1AB4D">
    <w:name w:val="86A808D4A3EF43AA9D61FD0D31D1AB4D"/>
    <w:rsid w:val="00FF55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8D9D1-F6CF-4391-8C44-75C4ABD7DD92}"/>
</file>

<file path=customXml/itemProps2.xml><?xml version="1.0" encoding="utf-8"?>
<ds:datastoreItem xmlns:ds="http://schemas.openxmlformats.org/officeDocument/2006/customXml" ds:itemID="{1C88D980-994B-46FD-9158-F556E7102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BBD404-98F2-481F-873F-EC71A64FD2B4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aaa91121-71f7-40ee-8646-56660feff075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24BE28A-A233-4283-B3C0-DF1EBE65F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0</TotalTime>
  <Pages>1</Pages>
  <Words>81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2020-05-22T09:35:00Z</dcterms:created>
  <dcterms:modified xsi:type="dcterms:W3CDTF">2020-05-22T09:37:00Z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