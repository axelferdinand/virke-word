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82E03" w14:textId="77777777" w:rsidR="008A6C35" w:rsidRDefault="008A6C35"/>
    <w:p w14:paraId="1680247E" w14:textId="29CA2E1C" w:rsidR="008A6C35" w:rsidRPr="00941980" w:rsidRDefault="00941980" w:rsidP="008A6C35">
      <w:pPr>
        <w:rPr>
          <w:rFonts w:ascii="Arial" w:eastAsiaTheme="majorEastAsia" w:hAnsi="Arial" w:cs="Arial"/>
          <w:b/>
          <w:bCs/>
          <w:sz w:val="40"/>
          <w:szCs w:val="40"/>
        </w:rPr>
      </w:pPr>
      <w:r w:rsidRPr="00941980">
        <w:rPr>
          <w:rFonts w:ascii="Arial" w:eastAsiaTheme="majorEastAsia" w:hAnsi="Arial" w:cs="Arial"/>
          <w:b/>
          <w:bCs/>
          <w:sz w:val="40"/>
          <w:szCs w:val="40"/>
        </w:rPr>
        <w:t>Utviklingssamtale mellom styreleder og daglig leder</w:t>
      </w:r>
    </w:p>
    <w:p w14:paraId="06103E6B" w14:textId="19B10696" w:rsidR="00941980" w:rsidRPr="00941980" w:rsidRDefault="00941980" w:rsidP="00941980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id w:val="633916088"/>
        <w:placeholder>
          <w:docPart w:val="A31058587E2643E096BBCFAC7FA7767E"/>
        </w:placeholder>
        <w:showingPlcHdr/>
        <w:text/>
      </w:sdtPr>
      <w:sdtContent>
        <w:p w14:paraId="383753CE" w14:textId="77777777" w:rsidR="00941980" w:rsidRPr="00941980" w:rsidRDefault="00941980" w:rsidP="00941980">
          <w:pPr>
            <w:rPr>
              <w:rFonts w:ascii="Arial" w:hAnsi="Arial" w:cs="Arial"/>
              <w:sz w:val="20"/>
              <w:szCs w:val="20"/>
            </w:rPr>
          </w:pPr>
          <w:r w:rsidRPr="00941980">
            <w:rPr>
              <w:rStyle w:val="Plassholdertekst"/>
              <w:rFonts w:ascii="Arial" w:hAnsi="Arial" w:cs="Arial"/>
              <w:color w:val="auto"/>
              <w:sz w:val="20"/>
              <w:szCs w:val="20"/>
              <w:highlight w:val="lightGray"/>
            </w:rPr>
            <w:t>[Sted/dato]</w:t>
          </w:r>
        </w:p>
      </w:sdtContent>
    </w:sdt>
    <w:p w14:paraId="3D96E3DF" w14:textId="77777777" w:rsidR="00941980" w:rsidRPr="00941980" w:rsidRDefault="00941980" w:rsidP="00941980">
      <w:pPr>
        <w:rPr>
          <w:rFonts w:ascii="Arial" w:hAnsi="Arial" w:cs="Arial"/>
          <w:sz w:val="20"/>
          <w:szCs w:val="20"/>
        </w:rPr>
      </w:pPr>
    </w:p>
    <w:p w14:paraId="76E70E94" w14:textId="7AB1F12B" w:rsidR="00941980" w:rsidRPr="00B541B3" w:rsidRDefault="00941980" w:rsidP="00941980">
      <w:pPr>
        <w:rPr>
          <w:rFonts w:ascii="Arial" w:hAnsi="Arial" w:cs="Arial"/>
          <w:b/>
          <w:bCs/>
          <w:sz w:val="20"/>
          <w:szCs w:val="20"/>
        </w:rPr>
      </w:pPr>
      <w:r w:rsidRPr="00B541B3">
        <w:rPr>
          <w:rFonts w:ascii="Arial" w:hAnsi="Arial" w:cs="Arial"/>
          <w:b/>
          <w:bCs/>
          <w:sz w:val="20"/>
          <w:szCs w:val="20"/>
        </w:rPr>
        <w:t>Partene bør være godt forberedt til samtalen. Etter samtalene lages et kort referat som tar utgangspunkt for kommende samtaler og oppfølging.</w:t>
      </w:r>
    </w:p>
    <w:p w14:paraId="19274D56" w14:textId="77777777" w:rsidR="00941980" w:rsidRPr="00941980" w:rsidRDefault="00941980" w:rsidP="00941980">
      <w:pPr>
        <w:pStyle w:val="Overskrift4"/>
        <w:rPr>
          <w:rFonts w:ascii="Arial" w:hAnsi="Arial" w:cs="Arial"/>
          <w:i w:val="0"/>
          <w:iCs w:val="0"/>
          <w:color w:val="auto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9026"/>
      </w:tblGrid>
      <w:tr w:rsidR="00941980" w:rsidRPr="00941980" w14:paraId="7940B6EC" w14:textId="77777777" w:rsidTr="00B5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13CEA29A" w14:textId="77777777" w:rsidR="00941980" w:rsidRPr="00941980" w:rsidRDefault="00941980" w:rsidP="00941980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</w:pPr>
            <w:r w:rsidRPr="00941980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Arbeidsoppgaver</w:t>
            </w:r>
            <w:r w:rsidRPr="00941980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  <w:t>:</w:t>
            </w:r>
          </w:p>
        </w:tc>
      </w:tr>
      <w:tr w:rsidR="00941980" w:rsidRPr="00941980" w14:paraId="61BB154C" w14:textId="77777777" w:rsidTr="00B541B3">
        <w:tc>
          <w:tcPr>
            <w:tcW w:w="9026" w:type="dxa"/>
          </w:tcPr>
          <w:p w14:paraId="42B678CA" w14:textId="77777777" w:rsidR="00941980" w:rsidRPr="00941980" w:rsidRDefault="00941980" w:rsidP="00B541B3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Hvilke oppgaver finner du stimulerende og tilfredsstillende, mindre tilfredsstillende?</w:t>
            </w:r>
          </w:p>
          <w:p w14:paraId="7F2268A9" w14:textId="77777777" w:rsidR="00941980" w:rsidRPr="00941980" w:rsidRDefault="00941980" w:rsidP="00941980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-2032396840"/>
              <w:placeholder>
                <w:docPart w:val="57CFA91885744523B0E87BB922D9C452"/>
              </w:placeholder>
              <w:showingPlcHdr/>
              <w:text/>
            </w:sdtPr>
            <w:sdtContent>
              <w:p w14:paraId="66160857" w14:textId="77777777" w:rsidR="00941980" w:rsidRPr="00941980" w:rsidRDefault="00941980" w:rsidP="00B541B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49912EBE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1980" w:rsidRPr="00941980" w14:paraId="25476B81" w14:textId="77777777" w:rsidTr="00B541B3">
        <w:tc>
          <w:tcPr>
            <w:tcW w:w="9026" w:type="dxa"/>
          </w:tcPr>
          <w:p w14:paraId="2B641194" w14:textId="1CAE8155" w:rsidR="00941980" w:rsidRPr="00941980" w:rsidRDefault="00941980" w:rsidP="00941980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Hvordan beskriver du arbeidsmengden din?</w:t>
            </w:r>
          </w:p>
          <w:p w14:paraId="39031D61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-1977294066"/>
              <w:placeholder>
                <w:docPart w:val="48AE0E2EAC934BC88F97B8708D80CD1C"/>
              </w:placeholder>
              <w:showingPlcHdr/>
              <w:text/>
            </w:sdtPr>
            <w:sdtContent>
              <w:p w14:paraId="5837D1DA" w14:textId="6DA46388" w:rsidR="00941980" w:rsidRPr="00941980" w:rsidRDefault="00941980" w:rsidP="00941980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707A7780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1980" w:rsidRPr="00941980" w14:paraId="33421E96" w14:textId="77777777" w:rsidTr="00B541B3">
        <w:tc>
          <w:tcPr>
            <w:tcW w:w="9026" w:type="dxa"/>
          </w:tcPr>
          <w:p w14:paraId="27F0DAE0" w14:textId="713F6296" w:rsidR="00941980" w:rsidRPr="00941980" w:rsidRDefault="00941980" w:rsidP="00941980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Hvilke arbeidsoppgaver mestrer du svært bra – hvor er dine utfordringer?</w:t>
            </w:r>
          </w:p>
          <w:p w14:paraId="5E0987B5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-2012758017"/>
              <w:placeholder>
                <w:docPart w:val="E3C9A6A5BA6A46E1970964B29C96FAE1"/>
              </w:placeholder>
              <w:showingPlcHdr/>
              <w:text/>
            </w:sdtPr>
            <w:sdtContent>
              <w:p w14:paraId="407D56B3" w14:textId="27B61200" w:rsidR="00941980" w:rsidRPr="00941980" w:rsidRDefault="00941980" w:rsidP="00941980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2373F9C7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70B6BC" w14:textId="5FDF3BA2" w:rsidR="00941980" w:rsidRDefault="00941980" w:rsidP="00941980">
      <w:pPr>
        <w:rPr>
          <w:rFonts w:ascii="Arial" w:hAnsi="Arial" w:cs="Arial"/>
          <w:sz w:val="20"/>
          <w:szCs w:val="20"/>
        </w:rPr>
      </w:pPr>
    </w:p>
    <w:p w14:paraId="11FF90BE" w14:textId="77777777" w:rsidR="00A42D44" w:rsidRPr="00941980" w:rsidRDefault="00A42D44" w:rsidP="00941980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9026"/>
      </w:tblGrid>
      <w:tr w:rsidR="00941980" w:rsidRPr="00941980" w14:paraId="6FC7D5B3" w14:textId="77777777" w:rsidTr="00B5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E1F3F2F" w14:textId="77777777" w:rsidR="00941980" w:rsidRPr="00941980" w:rsidRDefault="00941980" w:rsidP="00941980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</w:pPr>
            <w:r w:rsidRPr="00941980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Arbeidsrutiner</w:t>
            </w:r>
            <w:r w:rsidRPr="00941980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  <w:t>:</w:t>
            </w:r>
          </w:p>
        </w:tc>
      </w:tr>
      <w:tr w:rsidR="00941980" w:rsidRPr="00941980" w14:paraId="51411A24" w14:textId="77777777" w:rsidTr="00B541B3">
        <w:tc>
          <w:tcPr>
            <w:tcW w:w="9026" w:type="dxa"/>
          </w:tcPr>
          <w:p w14:paraId="605E15E2" w14:textId="77777777" w:rsidR="00941980" w:rsidRPr="00941980" w:rsidRDefault="00941980" w:rsidP="00B541B3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 xml:space="preserve">Hvordan utvikle dine – styrets arbeidsrutiner? </w:t>
            </w:r>
          </w:p>
          <w:p w14:paraId="147A61A3" w14:textId="77777777" w:rsidR="00941980" w:rsidRPr="00941980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Før styremøte?</w:t>
            </w:r>
          </w:p>
          <w:p w14:paraId="36005839" w14:textId="77777777" w:rsidR="00941980" w:rsidRPr="00941980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Mellom styremøtene?</w:t>
            </w:r>
          </w:p>
          <w:p w14:paraId="41817941" w14:textId="2B88D3C4" w:rsidR="00941980" w:rsidRPr="00B541B3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Etter styremøtene?</w:t>
            </w:r>
          </w:p>
          <w:p w14:paraId="1F159958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-642504847"/>
              <w:placeholder>
                <w:docPart w:val="E79B14BAA9FA4819B2A3BC014A9107D8"/>
              </w:placeholder>
              <w:showingPlcHdr/>
              <w:text/>
            </w:sdtPr>
            <w:sdtContent>
              <w:p w14:paraId="1AA87992" w14:textId="77777777" w:rsidR="00941980" w:rsidRPr="00941980" w:rsidRDefault="00941980" w:rsidP="00B541B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0701204F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D85E9A" w14:textId="3F93D4C0" w:rsidR="00941980" w:rsidRDefault="00941980" w:rsidP="00941980">
      <w:pPr>
        <w:rPr>
          <w:rFonts w:ascii="Arial" w:hAnsi="Arial" w:cs="Arial"/>
          <w:sz w:val="20"/>
          <w:szCs w:val="20"/>
        </w:rPr>
      </w:pPr>
    </w:p>
    <w:p w14:paraId="2555991A" w14:textId="77777777" w:rsidR="00A42D44" w:rsidRPr="00941980" w:rsidRDefault="00A42D44" w:rsidP="00941980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9026"/>
      </w:tblGrid>
      <w:tr w:rsidR="00941980" w:rsidRPr="00941980" w14:paraId="382BCF79" w14:textId="77777777" w:rsidTr="00B5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72B22B16" w14:textId="08383D94" w:rsidR="00941980" w:rsidRPr="00941980" w:rsidRDefault="00B541B3" w:rsidP="00941980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941980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Eget utviklingsbehov</w:t>
            </w:r>
            <w:r w:rsidR="00941980" w:rsidRPr="00941980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:</w:t>
            </w:r>
          </w:p>
        </w:tc>
      </w:tr>
      <w:tr w:rsidR="00941980" w:rsidRPr="00941980" w14:paraId="5EF17CE4" w14:textId="77777777" w:rsidTr="00B541B3">
        <w:tc>
          <w:tcPr>
            <w:tcW w:w="9026" w:type="dxa"/>
          </w:tcPr>
          <w:p w14:paraId="1AF86272" w14:textId="35266AFD" w:rsidR="00941980" w:rsidRPr="00B541B3" w:rsidRDefault="00941980" w:rsidP="00B541B3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Hva er dine utvikling- /opplæringsbehov?</w:t>
            </w:r>
          </w:p>
          <w:p w14:paraId="45E57A44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1521809686"/>
              <w:placeholder>
                <w:docPart w:val="F984B2FE6E4440D0BE60277533A65208"/>
              </w:placeholder>
              <w:showingPlcHdr/>
              <w:text/>
            </w:sdtPr>
            <w:sdtContent>
              <w:p w14:paraId="0F906E27" w14:textId="77777777" w:rsidR="00941980" w:rsidRPr="00941980" w:rsidRDefault="00941980" w:rsidP="00B541B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3DEA41F7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5120B3" w14:textId="2C40C2CE" w:rsidR="00941980" w:rsidRDefault="00941980" w:rsidP="00941980">
      <w:pPr>
        <w:rPr>
          <w:rFonts w:ascii="Arial" w:hAnsi="Arial" w:cs="Arial"/>
          <w:sz w:val="20"/>
          <w:szCs w:val="20"/>
        </w:rPr>
      </w:pPr>
    </w:p>
    <w:p w14:paraId="4B7E190D" w14:textId="77777777" w:rsidR="00A42D44" w:rsidRPr="00941980" w:rsidRDefault="00A42D44" w:rsidP="00941980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9026"/>
      </w:tblGrid>
      <w:tr w:rsidR="00941980" w:rsidRPr="00941980" w14:paraId="1D3A66BD" w14:textId="77777777" w:rsidTr="00B5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060661E" w14:textId="77777777" w:rsidR="00941980" w:rsidRPr="00941980" w:rsidRDefault="00941980" w:rsidP="00941980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</w:pPr>
            <w:r w:rsidRPr="00941980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lastRenderedPageBreak/>
              <w:t>Fysisk arbeidsmiljø</w:t>
            </w:r>
            <w:r w:rsidRPr="00941980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  <w:t>:</w:t>
            </w:r>
          </w:p>
        </w:tc>
      </w:tr>
      <w:tr w:rsidR="00941980" w:rsidRPr="00941980" w14:paraId="2D81B6F6" w14:textId="77777777" w:rsidTr="00B541B3">
        <w:tc>
          <w:tcPr>
            <w:tcW w:w="9026" w:type="dxa"/>
          </w:tcPr>
          <w:p w14:paraId="64843255" w14:textId="77777777" w:rsidR="00941980" w:rsidRPr="00941980" w:rsidRDefault="00941980" w:rsidP="00B541B3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Er forholdene på arbeidsplassen tilfredsstillende?</w:t>
            </w:r>
          </w:p>
          <w:p w14:paraId="6A7839FF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-1418388807"/>
              <w:placeholder>
                <w:docPart w:val="8EC4A2DBC6D74D4BA67C6A81FC581FA2"/>
              </w:placeholder>
              <w:showingPlcHdr/>
              <w:text/>
            </w:sdtPr>
            <w:sdtContent>
              <w:p w14:paraId="68EEEDE8" w14:textId="1DE32F0C" w:rsidR="00941980" w:rsidRPr="00941980" w:rsidRDefault="00941980" w:rsidP="00B541B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3129D94A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454D55B" w14:textId="46509020" w:rsidR="00941980" w:rsidRDefault="00941980" w:rsidP="00941980">
      <w:pPr>
        <w:rPr>
          <w:rFonts w:ascii="Arial" w:hAnsi="Arial" w:cs="Arial"/>
          <w:sz w:val="20"/>
          <w:szCs w:val="20"/>
        </w:rPr>
      </w:pPr>
    </w:p>
    <w:p w14:paraId="1BB5E5E2" w14:textId="77777777" w:rsidR="00A42D44" w:rsidRPr="00941980" w:rsidRDefault="00A42D44" w:rsidP="00941980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9026"/>
      </w:tblGrid>
      <w:tr w:rsidR="00941980" w:rsidRPr="00941980" w14:paraId="35EFE845" w14:textId="77777777" w:rsidTr="00B5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2589E3AB" w14:textId="77777777" w:rsidR="00941980" w:rsidRPr="00941980" w:rsidRDefault="00941980" w:rsidP="00941980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</w:pPr>
            <w:r w:rsidRPr="00941980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Sosialt/mellom-menneskelige arbeidsmiljø, styret, eiere og ledelsen</w:t>
            </w:r>
            <w:r w:rsidRPr="00941980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  <w:t>:</w:t>
            </w:r>
          </w:p>
        </w:tc>
      </w:tr>
      <w:tr w:rsidR="00941980" w:rsidRPr="00941980" w14:paraId="35913056" w14:textId="77777777" w:rsidTr="00B541B3">
        <w:tc>
          <w:tcPr>
            <w:tcW w:w="9026" w:type="dxa"/>
          </w:tcPr>
          <w:p w14:paraId="7C4AC8E1" w14:textId="4EE16932" w:rsidR="00941980" w:rsidRPr="00B541B3" w:rsidRDefault="00941980" w:rsidP="00B541B3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 xml:space="preserve">Hvordan opplever du forholdet til styret, eierne, ledelse og kunder? (tenk på samarbeid, kommunikasjon, informasjon, </w:t>
            </w:r>
            <w:proofErr w:type="gramStart"/>
            <w:r w:rsidRPr="00941980">
              <w:rPr>
                <w:rFonts w:ascii="Arial" w:hAnsi="Arial" w:cs="Arial"/>
                <w:sz w:val="20"/>
                <w:szCs w:val="20"/>
              </w:rPr>
              <w:t>medbestemmelse,</w:t>
            </w:r>
            <w:proofErr w:type="gramEnd"/>
            <w:r w:rsidRPr="00941980">
              <w:rPr>
                <w:rFonts w:ascii="Arial" w:hAnsi="Arial" w:cs="Arial"/>
                <w:sz w:val="20"/>
                <w:szCs w:val="20"/>
              </w:rPr>
              <w:t xml:space="preserve"> innflytelse)</w:t>
            </w:r>
          </w:p>
          <w:p w14:paraId="5C096ABB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1918211028"/>
              <w:placeholder>
                <w:docPart w:val="A5E75B8C784F4A35810A90EC5B785282"/>
              </w:placeholder>
              <w:showingPlcHdr/>
              <w:text/>
            </w:sdtPr>
            <w:sdtContent>
              <w:p w14:paraId="5600CE88" w14:textId="388D7A75" w:rsidR="00941980" w:rsidRPr="00941980" w:rsidRDefault="00941980" w:rsidP="00B541B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780010CB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DF81EFF" w14:textId="05803FC6" w:rsidR="00941980" w:rsidRDefault="00941980" w:rsidP="00941980">
      <w:pPr>
        <w:rPr>
          <w:rFonts w:ascii="Arial" w:hAnsi="Arial" w:cs="Arial"/>
          <w:sz w:val="20"/>
          <w:szCs w:val="20"/>
        </w:rPr>
      </w:pPr>
    </w:p>
    <w:p w14:paraId="241B4C73" w14:textId="77777777" w:rsidR="00A42D44" w:rsidRPr="00941980" w:rsidRDefault="00A42D44" w:rsidP="00941980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9026"/>
      </w:tblGrid>
      <w:tr w:rsidR="00941980" w:rsidRPr="00941980" w14:paraId="26EDAFEB" w14:textId="77777777" w:rsidTr="00B5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52C9E89D" w14:textId="77777777" w:rsidR="00941980" w:rsidRPr="00941980" w:rsidRDefault="00941980" w:rsidP="00941980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</w:pPr>
            <w:r w:rsidRPr="00941980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Tilbakemelding til styreleder fra daglig leder</w:t>
            </w:r>
            <w:r w:rsidRPr="00941980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  <w:t>:</w:t>
            </w:r>
          </w:p>
        </w:tc>
      </w:tr>
      <w:tr w:rsidR="00941980" w:rsidRPr="00941980" w14:paraId="7F34E98E" w14:textId="77777777" w:rsidTr="00B541B3">
        <w:tc>
          <w:tcPr>
            <w:tcW w:w="9026" w:type="dxa"/>
          </w:tcPr>
          <w:p w14:paraId="07829EE5" w14:textId="77777777" w:rsidR="00941980" w:rsidRPr="00941980" w:rsidRDefault="00941980" w:rsidP="00B541B3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Hvordan opplever du at styreleder utøver sin rolle?</w:t>
            </w:r>
          </w:p>
          <w:p w14:paraId="025C6243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-67581910"/>
              <w:placeholder>
                <w:docPart w:val="C5C8A41C2D9D4DE2A5C61AEADED9E976"/>
              </w:placeholder>
              <w:showingPlcHdr/>
              <w:text/>
            </w:sdtPr>
            <w:sdtContent>
              <w:p w14:paraId="2D325D96" w14:textId="77777777" w:rsidR="00941980" w:rsidRPr="00941980" w:rsidRDefault="00941980" w:rsidP="00B541B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3B6DD298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1980" w:rsidRPr="00941980" w14:paraId="29A4CD3B" w14:textId="77777777" w:rsidTr="00B541B3">
        <w:tc>
          <w:tcPr>
            <w:tcW w:w="9026" w:type="dxa"/>
          </w:tcPr>
          <w:p w14:paraId="59460694" w14:textId="0BF88818" w:rsidR="00941980" w:rsidRPr="00B541B3" w:rsidRDefault="00941980" w:rsidP="00B541B3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Støtter og utvikler styreleder deg som daglig leder?</w:t>
            </w:r>
          </w:p>
          <w:p w14:paraId="6E773F58" w14:textId="77777777" w:rsidR="00941980" w:rsidRPr="00941980" w:rsidRDefault="00941980" w:rsidP="00B541B3">
            <w:pPr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1047642174"/>
              <w:placeholder>
                <w:docPart w:val="5AD24ADD1C2B4F3C868680DF1BED5AA6"/>
              </w:placeholder>
              <w:showingPlcHdr/>
              <w:text/>
            </w:sdtPr>
            <w:sdtContent>
              <w:p w14:paraId="3FE41A10" w14:textId="5889C61A" w:rsidR="00941980" w:rsidRPr="00941980" w:rsidRDefault="00941980" w:rsidP="00B541B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2CC8AD15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6218AA" w14:textId="38FDED4B" w:rsidR="00941980" w:rsidRDefault="00941980" w:rsidP="00941980">
      <w:pPr>
        <w:rPr>
          <w:rFonts w:ascii="Arial" w:hAnsi="Arial" w:cs="Arial"/>
          <w:sz w:val="20"/>
          <w:szCs w:val="20"/>
        </w:rPr>
      </w:pPr>
    </w:p>
    <w:p w14:paraId="00851B7C" w14:textId="77777777" w:rsidR="00A42D44" w:rsidRPr="00941980" w:rsidRDefault="00A42D44" w:rsidP="00941980">
      <w:pPr>
        <w:rPr>
          <w:rFonts w:ascii="Arial" w:hAnsi="Arial" w:cs="Arial"/>
          <w:sz w:val="20"/>
          <w:szCs w:val="20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9026"/>
      </w:tblGrid>
      <w:tr w:rsidR="00941980" w:rsidRPr="00941980" w14:paraId="0BB43788" w14:textId="77777777" w:rsidTr="00B5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26" w:type="dxa"/>
          </w:tcPr>
          <w:p w14:paraId="78590F7D" w14:textId="77777777" w:rsidR="00941980" w:rsidRPr="00941980" w:rsidRDefault="00941980" w:rsidP="00941980">
            <w:pPr>
              <w:pStyle w:val="Overskrift4"/>
              <w:numPr>
                <w:ilvl w:val="0"/>
                <w:numId w:val="1"/>
              </w:numPr>
              <w:outlineLvl w:val="3"/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</w:pPr>
            <w:r w:rsidRPr="00941980">
              <w:rPr>
                <w:rFonts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</w:rPr>
              <w:t>Tilbakemelding til daglig leder fra styreleder</w:t>
            </w:r>
            <w:r w:rsidRPr="00941980">
              <w:rPr>
                <w:rFonts w:ascii="Arial" w:hAnsi="Arial" w:cs="Arial"/>
                <w:i w:val="0"/>
                <w:iCs w:val="0"/>
                <w:color w:val="auto"/>
                <w:sz w:val="20"/>
                <w:szCs w:val="20"/>
              </w:rPr>
              <w:t>:</w:t>
            </w:r>
          </w:p>
        </w:tc>
      </w:tr>
      <w:tr w:rsidR="00941980" w:rsidRPr="00941980" w14:paraId="6AEBA678" w14:textId="77777777" w:rsidTr="00B541B3">
        <w:tc>
          <w:tcPr>
            <w:tcW w:w="9026" w:type="dxa"/>
          </w:tcPr>
          <w:p w14:paraId="1BC31F78" w14:textId="77777777" w:rsidR="00941980" w:rsidRPr="00941980" w:rsidRDefault="00941980" w:rsidP="00B541B3">
            <w:pPr>
              <w:pStyle w:val="Listeavsnitt"/>
              <w:numPr>
                <w:ilvl w:val="1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Hvordan opplever styreleder at daglig leder fyller sin rolle i forhold til fagfelt og arbeidsoppgaver?</w:t>
            </w:r>
          </w:p>
          <w:p w14:paraId="279B07E0" w14:textId="77777777" w:rsidR="00941980" w:rsidRPr="00941980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Kvalitet og innhold?</w:t>
            </w:r>
          </w:p>
          <w:p w14:paraId="0189E895" w14:textId="77777777" w:rsidR="00941980" w:rsidRPr="00941980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Form?</w:t>
            </w:r>
          </w:p>
          <w:p w14:paraId="22AC4531" w14:textId="77777777" w:rsidR="00941980" w:rsidRPr="00941980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Ærlighet og lojalitet?</w:t>
            </w:r>
          </w:p>
          <w:p w14:paraId="45E730F5" w14:textId="77777777" w:rsidR="00941980" w:rsidRPr="00941980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I riktig tid?</w:t>
            </w:r>
          </w:p>
          <w:p w14:paraId="514E0946" w14:textId="77777777" w:rsidR="00941980" w:rsidRPr="00941980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>Skaper godt samarbeide og klima på styremøte?</w:t>
            </w:r>
          </w:p>
          <w:p w14:paraId="39C6918E" w14:textId="77777777" w:rsidR="00941980" w:rsidRPr="00941980" w:rsidRDefault="00941980" w:rsidP="00B541B3">
            <w:pPr>
              <w:pStyle w:val="Listeavsnitt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941980">
              <w:rPr>
                <w:rFonts w:ascii="Arial" w:hAnsi="Arial" w:cs="Arial"/>
                <w:sz w:val="20"/>
                <w:szCs w:val="20"/>
              </w:rPr>
              <w:t xml:space="preserve">Ingen forskjellsbehandling av styremedlemmene, alle får lik informasjon? </w:t>
            </w:r>
          </w:p>
          <w:p w14:paraId="2B4A09B0" w14:textId="77777777" w:rsidR="00941980" w:rsidRPr="00941980" w:rsidRDefault="00941980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id w:val="-1236623274"/>
              <w:placeholder>
                <w:docPart w:val="B67048BF347240E99E20B6F9D3ABBD17"/>
              </w:placeholder>
              <w:showingPlcHdr/>
              <w:text/>
            </w:sdtPr>
            <w:sdtContent>
              <w:p w14:paraId="1A7204E6" w14:textId="3881B4EE" w:rsidR="00941980" w:rsidRPr="00941980" w:rsidRDefault="00941980" w:rsidP="00B541B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41980">
                  <w:rPr>
                    <w:rStyle w:val="Plassholdertekst"/>
                    <w:rFonts w:ascii="Arial" w:hAnsi="Arial" w:cs="Arial"/>
                    <w:color w:val="auto"/>
                    <w:sz w:val="20"/>
                    <w:szCs w:val="20"/>
                    <w:highlight w:val="lightGray"/>
                  </w:rPr>
                  <w:t>[Fyll ut]</w:t>
                </w:r>
              </w:p>
            </w:sdtContent>
          </w:sdt>
          <w:p w14:paraId="2332B237" w14:textId="5F345129" w:rsidR="00B541B3" w:rsidRPr="00941980" w:rsidRDefault="00B541B3" w:rsidP="00B541B3">
            <w:pPr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50CABD" w14:textId="0D7C113B" w:rsidR="00941980" w:rsidRDefault="00941980" w:rsidP="00941980">
      <w:pPr>
        <w:rPr>
          <w:rFonts w:ascii="Arial" w:hAnsi="Arial" w:cs="Arial"/>
          <w:sz w:val="20"/>
          <w:szCs w:val="20"/>
        </w:rPr>
      </w:pPr>
    </w:p>
    <w:p w14:paraId="6BADCC37" w14:textId="77777777" w:rsidR="00A42D44" w:rsidRPr="00941980" w:rsidRDefault="00A42D44" w:rsidP="00941980">
      <w:pPr>
        <w:rPr>
          <w:rFonts w:ascii="Arial" w:hAnsi="Arial" w:cs="Arial"/>
          <w:sz w:val="20"/>
          <w:szCs w:val="20"/>
        </w:rPr>
      </w:pPr>
    </w:p>
    <w:p w14:paraId="13FF4139" w14:textId="7186CB7C" w:rsidR="00941980" w:rsidRPr="00B541B3" w:rsidRDefault="00941980" w:rsidP="00B541B3">
      <w:pPr>
        <w:pStyle w:val="Listeavsnitt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B541B3">
        <w:rPr>
          <w:rFonts w:ascii="Arial" w:hAnsi="Arial" w:cs="Arial"/>
          <w:b/>
          <w:bCs/>
          <w:sz w:val="20"/>
          <w:szCs w:val="20"/>
        </w:rPr>
        <w:t>Hva er neste skritt videre?</w:t>
      </w:r>
    </w:p>
    <w:sdt>
      <w:sdtPr>
        <w:rPr>
          <w:rFonts w:ascii="Arial" w:hAnsi="Arial" w:cs="Arial"/>
          <w:sz w:val="20"/>
          <w:szCs w:val="20"/>
        </w:rPr>
        <w:id w:val="-1716492312"/>
        <w:placeholder>
          <w:docPart w:val="E24D3059B96A489C8FEFD96E8D0972CE"/>
        </w:placeholder>
        <w:showingPlcHdr/>
        <w:text/>
      </w:sdtPr>
      <w:sdtContent>
        <w:p w14:paraId="41C4D073" w14:textId="1719B10A" w:rsidR="00941980" w:rsidRPr="00941980" w:rsidRDefault="00941980" w:rsidP="00941980">
          <w:pPr>
            <w:rPr>
              <w:rFonts w:ascii="Arial" w:hAnsi="Arial" w:cs="Arial"/>
              <w:sz w:val="20"/>
              <w:szCs w:val="20"/>
            </w:rPr>
          </w:pPr>
          <w:r w:rsidRPr="00941980">
            <w:rPr>
              <w:rStyle w:val="Plassholdertekst"/>
              <w:rFonts w:ascii="Arial" w:hAnsi="Arial" w:cs="Arial"/>
              <w:color w:val="auto"/>
              <w:sz w:val="20"/>
              <w:szCs w:val="20"/>
              <w:highlight w:val="lightGray"/>
            </w:rPr>
            <w:t>[Fyll ut]</w:t>
          </w:r>
        </w:p>
      </w:sdtContent>
    </w:sdt>
    <w:p w14:paraId="5EECE23B" w14:textId="0E1946A2" w:rsidR="00F70DCF" w:rsidRDefault="00F70DCF" w:rsidP="00941980">
      <w:pPr>
        <w:rPr>
          <w:rFonts w:ascii="Arial" w:hAnsi="Arial" w:cs="Arial"/>
          <w:lang w:val="en-GB"/>
        </w:rPr>
      </w:pPr>
    </w:p>
    <w:p w14:paraId="40AFDF34" w14:textId="77777777" w:rsidR="00F70DCF" w:rsidRPr="00F70DCF" w:rsidRDefault="00F70DCF" w:rsidP="00AD6B0F">
      <w:pPr>
        <w:ind w:firstLine="708"/>
        <w:jc w:val="center"/>
        <w:rPr>
          <w:rFonts w:ascii="Arial" w:hAnsi="Arial" w:cs="Arial"/>
          <w:lang w:val="en-GB"/>
        </w:rPr>
      </w:pPr>
    </w:p>
    <w:sectPr w:rsidR="00F70DCF" w:rsidRPr="00F70DCF" w:rsidSect="00AD6B0F">
      <w:headerReference w:type="default" r:id="rId11"/>
      <w:footerReference w:type="default" r:id="rId12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3811ED" w14:textId="77777777" w:rsidR="00B541B3" w:rsidRDefault="00B541B3" w:rsidP="008A6C35">
      <w:pPr>
        <w:spacing w:after="0" w:line="240" w:lineRule="auto"/>
      </w:pPr>
      <w:r>
        <w:separator/>
      </w:r>
    </w:p>
  </w:endnote>
  <w:endnote w:type="continuationSeparator" w:id="0">
    <w:p w14:paraId="3F6021B2" w14:textId="77777777" w:rsidR="00B541B3" w:rsidRDefault="00B541B3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5AE331D" w14:textId="77777777" w:rsidR="00B541B3" w:rsidRPr="00FD0E3F" w:rsidRDefault="00B541B3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56EB9E8C" w14:textId="77777777" w:rsidR="00B541B3" w:rsidRPr="00FD0E3F" w:rsidRDefault="00B541B3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12ABB4" w14:textId="77777777" w:rsidR="00B541B3" w:rsidRDefault="00B541B3" w:rsidP="008A6C35">
      <w:pPr>
        <w:spacing w:after="0" w:line="240" w:lineRule="auto"/>
      </w:pPr>
      <w:r>
        <w:separator/>
      </w:r>
    </w:p>
  </w:footnote>
  <w:footnote w:type="continuationSeparator" w:id="0">
    <w:p w14:paraId="306839E8" w14:textId="77777777" w:rsidR="00B541B3" w:rsidRDefault="00B541B3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D149D" w14:textId="77777777" w:rsidR="00B541B3" w:rsidRPr="00FD0E3F" w:rsidRDefault="00B541B3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11EC4"/>
    <w:multiLevelType w:val="hybridMultilevel"/>
    <w:tmpl w:val="E5F8EF92"/>
    <w:lvl w:ilvl="0" w:tplc="04140001">
      <w:start w:val="1"/>
      <w:numFmt w:val="bullet"/>
      <w:lvlText w:val=""/>
      <w:lvlJc w:val="left"/>
      <w:pPr>
        <w:ind w:left="1165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1" w15:restartNumberingAfterBreak="0">
    <w:nsid w:val="18466B38"/>
    <w:multiLevelType w:val="multilevel"/>
    <w:tmpl w:val="2F8EDB60"/>
    <w:lvl w:ilvl="0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6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25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80"/>
    <w:rsid w:val="00037522"/>
    <w:rsid w:val="001207EA"/>
    <w:rsid w:val="001976F9"/>
    <w:rsid w:val="00421E71"/>
    <w:rsid w:val="007F0E7F"/>
    <w:rsid w:val="008A6C35"/>
    <w:rsid w:val="00911B85"/>
    <w:rsid w:val="00941980"/>
    <w:rsid w:val="009549F5"/>
    <w:rsid w:val="00A42D44"/>
    <w:rsid w:val="00AD6B0F"/>
    <w:rsid w:val="00B541B3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17FA"/>
  <w15:chartTrackingRefBased/>
  <w15:docId w15:val="{DBCB0EBB-100A-42C0-816A-FF47F373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1B3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H4tabell">
    <w:name w:val="H4 tabell"/>
    <w:basedOn w:val="Vanligtabell"/>
    <w:uiPriority w:val="99"/>
    <w:rsid w:val="00941980"/>
    <w:pPr>
      <w:spacing w:after="0" w:line="240" w:lineRule="auto"/>
      <w:ind w:left="85" w:right="85"/>
    </w:pPr>
    <w:tblPr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  <w:style w:type="paragraph" w:styleId="Listeavsnitt">
    <w:name w:val="List Paragraph"/>
    <w:basedOn w:val="Normal"/>
    <w:uiPriority w:val="34"/>
    <w:qFormat/>
    <w:rsid w:val="00941980"/>
    <w:pPr>
      <w:spacing w:line="240" w:lineRule="auto"/>
      <w:ind w:left="720" w:right="85"/>
      <w:contextualSpacing/>
    </w:pPr>
  </w:style>
  <w:style w:type="character" w:styleId="Plassholdertekst">
    <w:name w:val="Placeholder Text"/>
    <w:basedOn w:val="Standardskriftforavsnitt"/>
    <w:uiPriority w:val="99"/>
    <w:rsid w:val="00941980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31058587E2643E096BBCFAC7FA776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E5E8DE5-C4B8-4B39-AED5-EBA9013039EC}"/>
      </w:docPartPr>
      <w:docPartBody>
        <w:p w:rsidR="001E65D8" w:rsidRDefault="001E65D8" w:rsidP="001E65D8">
          <w:pPr>
            <w:pStyle w:val="A31058587E2643E096BBCFAC7FA7767E"/>
          </w:pPr>
          <w:r w:rsidRPr="004E1038">
            <w:rPr>
              <w:rStyle w:val="Plassholdertekst"/>
            </w:rPr>
            <w:t>[Sted/dato]</w:t>
          </w:r>
        </w:p>
      </w:docPartBody>
    </w:docPart>
    <w:docPart>
      <w:docPartPr>
        <w:name w:val="57CFA91885744523B0E87BB922D9C4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B0EFECF-9528-41CA-87EC-0F583002C9AC}"/>
      </w:docPartPr>
      <w:docPartBody>
        <w:p w:rsidR="001E65D8" w:rsidRDefault="001E65D8" w:rsidP="001E65D8">
          <w:pPr>
            <w:pStyle w:val="57CFA91885744523B0E87BB922D9C452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48AE0E2EAC934BC88F97B8708D80CD1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265D397-F07B-405E-98AC-C5FC0E2E0D9A}"/>
      </w:docPartPr>
      <w:docPartBody>
        <w:p w:rsidR="001E65D8" w:rsidRDefault="001E65D8" w:rsidP="001E65D8">
          <w:pPr>
            <w:pStyle w:val="48AE0E2EAC934BC88F97B8708D80CD1C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E3C9A6A5BA6A46E1970964B29C96FAE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672EF31-E9F5-4DB0-856B-86D1E034429B}"/>
      </w:docPartPr>
      <w:docPartBody>
        <w:p w:rsidR="001E65D8" w:rsidRDefault="001E65D8" w:rsidP="001E65D8">
          <w:pPr>
            <w:pStyle w:val="E3C9A6A5BA6A46E1970964B29C96FAE1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E79B14BAA9FA4819B2A3BC014A9107D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3D81A59-92FB-4C93-9AB6-CAC5A430A0E8}"/>
      </w:docPartPr>
      <w:docPartBody>
        <w:p w:rsidR="001E65D8" w:rsidRDefault="001E65D8" w:rsidP="001E65D8">
          <w:pPr>
            <w:pStyle w:val="E79B14BAA9FA4819B2A3BC014A9107D8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F984B2FE6E4440D0BE60277533A652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D4B015B-5CD9-4246-9828-780F913C9E11}"/>
      </w:docPartPr>
      <w:docPartBody>
        <w:p w:rsidR="001E65D8" w:rsidRDefault="001E65D8" w:rsidP="001E65D8">
          <w:pPr>
            <w:pStyle w:val="F984B2FE6E4440D0BE60277533A65208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8EC4A2DBC6D74D4BA67C6A81FC581FA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570E3BD-DA49-4FFA-B7F9-E3AF6EE54C70}"/>
      </w:docPartPr>
      <w:docPartBody>
        <w:p w:rsidR="001E65D8" w:rsidRDefault="001E65D8" w:rsidP="001E65D8">
          <w:pPr>
            <w:pStyle w:val="8EC4A2DBC6D74D4BA67C6A81FC581FA2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A5E75B8C784F4A35810A90EC5B78528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9686F6B-9635-4C39-AD29-75FA12E3D3D1}"/>
      </w:docPartPr>
      <w:docPartBody>
        <w:p w:rsidR="001E65D8" w:rsidRDefault="001E65D8" w:rsidP="001E65D8">
          <w:pPr>
            <w:pStyle w:val="A5E75B8C784F4A35810A90EC5B785282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C5C8A41C2D9D4DE2A5C61AEADED9E9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FA0AB4-412B-4139-923C-2E71C0821095}"/>
      </w:docPartPr>
      <w:docPartBody>
        <w:p w:rsidR="001E65D8" w:rsidRDefault="001E65D8" w:rsidP="001E65D8">
          <w:pPr>
            <w:pStyle w:val="C5C8A41C2D9D4DE2A5C61AEADED9E976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5AD24ADD1C2B4F3C868680DF1BED5AA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58306EE-585E-4C88-8A42-5E29B59F8EBD}"/>
      </w:docPartPr>
      <w:docPartBody>
        <w:p w:rsidR="001E65D8" w:rsidRDefault="001E65D8" w:rsidP="001E65D8">
          <w:pPr>
            <w:pStyle w:val="5AD24ADD1C2B4F3C868680DF1BED5AA6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B67048BF347240E99E20B6F9D3ABBD1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FFFCE3-3322-4DB3-991A-52C1E9EF61D0}"/>
      </w:docPartPr>
      <w:docPartBody>
        <w:p w:rsidR="001E65D8" w:rsidRDefault="001E65D8" w:rsidP="001E65D8">
          <w:pPr>
            <w:pStyle w:val="B67048BF347240E99E20B6F9D3ABBD17"/>
          </w:pPr>
          <w:r w:rsidRPr="004E1038">
            <w:rPr>
              <w:rStyle w:val="Plassholdertekst"/>
            </w:rPr>
            <w:t>[Fyll ut]</w:t>
          </w:r>
        </w:p>
      </w:docPartBody>
    </w:docPart>
    <w:docPart>
      <w:docPartPr>
        <w:name w:val="E24D3059B96A489C8FEFD96E8D0972C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39CCCC4-1BDE-4078-98AB-7B653A45A401}"/>
      </w:docPartPr>
      <w:docPartBody>
        <w:p w:rsidR="001E65D8" w:rsidRDefault="001E65D8" w:rsidP="001E65D8">
          <w:pPr>
            <w:pStyle w:val="E24D3059B96A489C8FEFD96E8D0972CE"/>
          </w:pPr>
          <w:r w:rsidRPr="004E1038">
            <w:rPr>
              <w:rStyle w:val="Plassholdertekst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D8"/>
    <w:rsid w:val="001E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1E65D8"/>
    <w:rPr>
      <w:color w:val="000000" w:themeColor="text1"/>
    </w:rPr>
  </w:style>
  <w:style w:type="paragraph" w:customStyle="1" w:styleId="A31058587E2643E096BBCFAC7FA7767E">
    <w:name w:val="A31058587E2643E096BBCFAC7FA7767E"/>
    <w:rsid w:val="001E65D8"/>
  </w:style>
  <w:style w:type="paragraph" w:customStyle="1" w:styleId="57CFA91885744523B0E87BB922D9C452">
    <w:name w:val="57CFA91885744523B0E87BB922D9C452"/>
    <w:rsid w:val="001E65D8"/>
  </w:style>
  <w:style w:type="paragraph" w:customStyle="1" w:styleId="48AE0E2EAC934BC88F97B8708D80CD1C">
    <w:name w:val="48AE0E2EAC934BC88F97B8708D80CD1C"/>
    <w:rsid w:val="001E65D8"/>
  </w:style>
  <w:style w:type="paragraph" w:customStyle="1" w:styleId="E3C9A6A5BA6A46E1970964B29C96FAE1">
    <w:name w:val="E3C9A6A5BA6A46E1970964B29C96FAE1"/>
    <w:rsid w:val="001E65D8"/>
  </w:style>
  <w:style w:type="paragraph" w:customStyle="1" w:styleId="E79B14BAA9FA4819B2A3BC014A9107D8">
    <w:name w:val="E79B14BAA9FA4819B2A3BC014A9107D8"/>
    <w:rsid w:val="001E65D8"/>
  </w:style>
  <w:style w:type="paragraph" w:customStyle="1" w:styleId="F984B2FE6E4440D0BE60277533A65208">
    <w:name w:val="F984B2FE6E4440D0BE60277533A65208"/>
    <w:rsid w:val="001E65D8"/>
  </w:style>
  <w:style w:type="paragraph" w:customStyle="1" w:styleId="8EC4A2DBC6D74D4BA67C6A81FC581FA2">
    <w:name w:val="8EC4A2DBC6D74D4BA67C6A81FC581FA2"/>
    <w:rsid w:val="001E65D8"/>
  </w:style>
  <w:style w:type="paragraph" w:customStyle="1" w:styleId="A5E75B8C784F4A35810A90EC5B785282">
    <w:name w:val="A5E75B8C784F4A35810A90EC5B785282"/>
    <w:rsid w:val="001E65D8"/>
  </w:style>
  <w:style w:type="paragraph" w:customStyle="1" w:styleId="C5C8A41C2D9D4DE2A5C61AEADED9E976">
    <w:name w:val="C5C8A41C2D9D4DE2A5C61AEADED9E976"/>
    <w:rsid w:val="001E65D8"/>
  </w:style>
  <w:style w:type="paragraph" w:customStyle="1" w:styleId="5AD24ADD1C2B4F3C868680DF1BED5AA6">
    <w:name w:val="5AD24ADD1C2B4F3C868680DF1BED5AA6"/>
    <w:rsid w:val="001E65D8"/>
  </w:style>
  <w:style w:type="paragraph" w:customStyle="1" w:styleId="B67048BF347240E99E20B6F9D3ABBD17">
    <w:name w:val="B67048BF347240E99E20B6F9D3ABBD17"/>
    <w:rsid w:val="001E65D8"/>
  </w:style>
  <w:style w:type="paragraph" w:customStyle="1" w:styleId="E24D3059B96A489C8FEFD96E8D0972CE">
    <w:name w:val="E24D3059B96A489C8FEFD96E8D0972CE"/>
    <w:rsid w:val="001E65D8"/>
  </w:style>
  <w:style w:type="paragraph" w:customStyle="1" w:styleId="264B6987B64948869D432934FF2DF624">
    <w:name w:val="264B6987B64948869D432934FF2DF624"/>
    <w:rsid w:val="001E65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7A8E3-59D0-47AC-AE66-8C020BB5D550}"/>
</file>

<file path=customXml/itemProps2.xml><?xml version="1.0" encoding="utf-8"?>
<ds:datastoreItem xmlns:ds="http://schemas.openxmlformats.org/officeDocument/2006/customXml" ds:itemID="{90D39BE8-AB1B-4838-B531-4D94B9A00C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FAFA1C-4193-4CF5-BD15-156492D619A9}">
  <ds:schemaRefs>
    <ds:schemaRef ds:uri="aaa91121-71f7-40ee-8646-56660feff075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7FE5A08-F893-41A0-97E7-256BDDBB2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58</TotalTime>
  <Pages>3</Pages>
  <Words>253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2020-05-25T09:58:00Z</dcterms:created>
  <dcterms:modified xsi:type="dcterms:W3CDTF">2020-05-25T11:15:00Z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