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22AB82" w14:textId="77777777" w:rsidR="008A6C35" w:rsidRDefault="008A6C35"/>
    <w:p w14:paraId="250C2E54" w14:textId="5F5A2441" w:rsidR="00256884" w:rsidRPr="00256884" w:rsidRDefault="00256884" w:rsidP="00256884">
      <w:pPr>
        <w:pStyle w:val="Overskrift1"/>
        <w:rPr>
          <w:rFonts w:ascii="Arial" w:hAnsi="Arial" w:cs="Arial"/>
          <w:b/>
          <w:bCs/>
          <w:color w:val="auto"/>
          <w:sz w:val="40"/>
          <w:szCs w:val="40"/>
        </w:rPr>
      </w:pPr>
      <w:r w:rsidRPr="00256884">
        <w:rPr>
          <w:rFonts w:ascii="Arial" w:hAnsi="Arial" w:cs="Arial"/>
          <w:b/>
          <w:bCs/>
          <w:color w:val="auto"/>
          <w:sz w:val="40"/>
          <w:szCs w:val="40"/>
        </w:rPr>
        <w:t>Styrehonorar</w:t>
      </w:r>
    </w:p>
    <w:p w14:paraId="0E6C566A" w14:textId="77777777" w:rsidR="00256884" w:rsidRDefault="00256884" w:rsidP="00256884">
      <w:pPr>
        <w:rPr>
          <w:rFonts w:ascii="Arial" w:hAnsi="Arial" w:cs="Arial"/>
          <w:lang w:val="en-GB"/>
        </w:rPr>
      </w:pPr>
    </w:p>
    <w:p w14:paraId="03EE0D54" w14:textId="6E018606" w:rsidR="00256884" w:rsidRPr="00256884" w:rsidRDefault="00256884" w:rsidP="00256884">
      <w:pPr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851365156"/>
          <w:placeholder>
            <w:docPart w:val="08AE6BCC31B24AF6B3503B4B43D3DA7A"/>
          </w:placeholder>
          <w:showingPlcHdr/>
          <w:text/>
        </w:sdtPr>
        <w:sdtContent>
          <w:r w:rsidRPr="00256884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[Ola Nordmann]</w:t>
          </w:r>
        </w:sdtContent>
      </w:sdt>
      <w:r w:rsidRPr="00256884">
        <w:rPr>
          <w:rFonts w:ascii="Arial" w:hAnsi="Arial" w:cs="Arial"/>
          <w:sz w:val="20"/>
          <w:szCs w:val="20"/>
        </w:rPr>
        <w:t xml:space="preserve"> </w:t>
      </w:r>
      <w:r w:rsidRPr="00256884">
        <w:rPr>
          <w:rFonts w:ascii="Arial" w:hAnsi="Arial" w:cs="Arial"/>
          <w:sz w:val="20"/>
          <w:szCs w:val="20"/>
        </w:rPr>
        <w:t xml:space="preserve">tiltrer som </w:t>
      </w:r>
      <w:r w:rsidRPr="00256884">
        <w:rPr>
          <w:rStyle w:val="Plassholdertekst"/>
          <w:rFonts w:ascii="Arial" w:hAnsi="Arial" w:cs="Arial"/>
          <w:sz w:val="20"/>
          <w:szCs w:val="20"/>
          <w:highlight w:val="lightGray"/>
        </w:rPr>
        <w:t>[styreleder/styremedlem]</w:t>
      </w:r>
      <w:r w:rsidRPr="00256884">
        <w:rPr>
          <w:rFonts w:ascii="Arial" w:hAnsi="Arial" w:cs="Arial"/>
          <w:sz w:val="20"/>
          <w:szCs w:val="20"/>
        </w:rPr>
        <w:t xml:space="preserve"> i </w:t>
      </w:r>
      <w:sdt>
        <w:sdtPr>
          <w:rPr>
            <w:rFonts w:ascii="Arial" w:hAnsi="Arial" w:cs="Arial"/>
            <w:sz w:val="20"/>
            <w:szCs w:val="20"/>
          </w:rPr>
          <w:id w:val="1875567567"/>
          <w:placeholder>
            <w:docPart w:val="EA26B62CD2AF4F1D9A2F65E6846402E2"/>
          </w:placeholder>
          <w:showingPlcHdr/>
          <w:text/>
        </w:sdtPr>
        <w:sdtContent>
          <w:r w:rsidRPr="00256884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[Eksempelbedriften AS]</w:t>
          </w:r>
        </w:sdtContent>
      </w:sdt>
      <w:r w:rsidRPr="00256884">
        <w:rPr>
          <w:rFonts w:ascii="Arial" w:hAnsi="Arial" w:cs="Arial"/>
          <w:sz w:val="20"/>
          <w:szCs w:val="20"/>
        </w:rPr>
        <w:t xml:space="preserve"> fra </w:t>
      </w:r>
      <w:sdt>
        <w:sdtPr>
          <w:rPr>
            <w:rFonts w:ascii="Arial" w:hAnsi="Arial" w:cs="Arial"/>
            <w:sz w:val="20"/>
            <w:szCs w:val="20"/>
          </w:rPr>
          <w:id w:val="-410307568"/>
          <w:placeholder>
            <w:docPart w:val="BA66492EB0A84D299BBE334F3CC6F69A"/>
          </w:placeholder>
          <w:showingPlcHdr/>
          <w:text/>
        </w:sdtPr>
        <w:sdtContent>
          <w:r w:rsidRPr="00256884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  <w:r w:rsidRPr="00256884">
        <w:rPr>
          <w:rFonts w:ascii="Arial" w:hAnsi="Arial" w:cs="Arial"/>
          <w:sz w:val="20"/>
          <w:szCs w:val="20"/>
        </w:rPr>
        <w:t xml:space="preserve">. </w:t>
      </w:r>
      <w:r w:rsidRPr="00256884">
        <w:rPr>
          <w:rFonts w:ascii="Arial" w:hAnsi="Arial" w:cs="Arial"/>
          <w:sz w:val="20"/>
          <w:szCs w:val="20"/>
        </w:rPr>
        <w:t xml:space="preserve">Styrevervet gjelder for </w:t>
      </w:r>
      <w:sdt>
        <w:sdtPr>
          <w:rPr>
            <w:rFonts w:ascii="Arial" w:hAnsi="Arial" w:cs="Arial"/>
            <w:sz w:val="20"/>
            <w:szCs w:val="20"/>
          </w:rPr>
          <w:id w:val="423688405"/>
          <w:placeholder>
            <w:docPart w:val="D2855ECB1F1A4CA8B4EC8B51FD815DA0"/>
          </w:placeholder>
          <w:showingPlcHdr/>
          <w:text/>
        </w:sdtPr>
        <w:sdtContent>
          <w:r w:rsidRPr="00256884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[2]</w:t>
          </w:r>
        </w:sdtContent>
      </w:sdt>
      <w:r w:rsidRPr="00256884">
        <w:rPr>
          <w:rFonts w:ascii="Arial" w:hAnsi="Arial" w:cs="Arial"/>
          <w:sz w:val="20"/>
          <w:szCs w:val="20"/>
        </w:rPr>
        <w:t xml:space="preserve"> år av gangen</w:t>
      </w:r>
      <w:r w:rsidRPr="00256884">
        <w:rPr>
          <w:rFonts w:ascii="Arial" w:hAnsi="Arial" w:cs="Arial"/>
          <w:sz w:val="20"/>
          <w:szCs w:val="20"/>
        </w:rPr>
        <w:t>.</w:t>
      </w:r>
    </w:p>
    <w:p w14:paraId="5AEF15B9" w14:textId="53B87504" w:rsidR="00256884" w:rsidRPr="00256884" w:rsidRDefault="00256884" w:rsidP="00256884">
      <w:pPr>
        <w:rPr>
          <w:rFonts w:ascii="Arial" w:hAnsi="Arial" w:cs="Arial"/>
          <w:sz w:val="20"/>
          <w:szCs w:val="20"/>
        </w:rPr>
      </w:pPr>
      <w:r w:rsidRPr="00256884">
        <w:rPr>
          <w:rFonts w:ascii="Arial" w:hAnsi="Arial" w:cs="Arial"/>
          <w:sz w:val="20"/>
          <w:szCs w:val="20"/>
        </w:rPr>
        <w:t xml:space="preserve">Honorar for styrevervet utgjør pr. år </w:t>
      </w:r>
      <w:sdt>
        <w:sdtPr>
          <w:rPr>
            <w:rFonts w:ascii="Arial" w:hAnsi="Arial" w:cs="Arial"/>
            <w:sz w:val="20"/>
            <w:szCs w:val="20"/>
          </w:rPr>
          <w:id w:val="218941783"/>
          <w:placeholder>
            <w:docPart w:val="30CFAD3744F94E8D9D5F6911997CB07E"/>
          </w:placeholder>
          <w:showingPlcHdr/>
          <w:text/>
        </w:sdtPr>
        <w:sdtContent>
          <w:r w:rsidRPr="00256884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[60.000]</w:t>
          </w:r>
        </w:sdtContent>
      </w:sdt>
      <w:r w:rsidRPr="00256884">
        <w:rPr>
          <w:rFonts w:ascii="Arial" w:hAnsi="Arial" w:cs="Arial"/>
          <w:sz w:val="20"/>
          <w:szCs w:val="20"/>
        </w:rPr>
        <w:t>,- kroner pr. år</w:t>
      </w:r>
      <w:r>
        <w:rPr>
          <w:rFonts w:ascii="Arial" w:hAnsi="Arial" w:cs="Arial"/>
          <w:sz w:val="20"/>
          <w:szCs w:val="20"/>
        </w:rPr>
        <w:t xml:space="preserve">. </w:t>
      </w:r>
      <w:r w:rsidRPr="00256884">
        <w:rPr>
          <w:rFonts w:ascii="Arial" w:hAnsi="Arial" w:cs="Arial"/>
          <w:sz w:val="20"/>
          <w:szCs w:val="20"/>
        </w:rPr>
        <w:t>Honorering skjer etterskuddsvis for et</w:t>
      </w:r>
      <w:r>
        <w:rPr>
          <w:rFonts w:ascii="Arial" w:hAnsi="Arial" w:cs="Arial"/>
          <w:sz w:val="20"/>
          <w:szCs w:val="20"/>
        </w:rPr>
        <w:t>t</w:t>
      </w:r>
      <w:r w:rsidRPr="00256884">
        <w:rPr>
          <w:rFonts w:ascii="Arial" w:hAnsi="Arial" w:cs="Arial"/>
          <w:sz w:val="20"/>
          <w:szCs w:val="20"/>
        </w:rPr>
        <w:t xml:space="preserve"> år</w:t>
      </w:r>
      <w:r>
        <w:rPr>
          <w:rFonts w:ascii="Arial" w:hAnsi="Arial" w:cs="Arial"/>
          <w:sz w:val="20"/>
          <w:szCs w:val="20"/>
        </w:rPr>
        <w:t xml:space="preserve">, </w:t>
      </w:r>
      <w:r w:rsidRPr="00256884">
        <w:rPr>
          <w:rFonts w:ascii="Arial" w:hAnsi="Arial" w:cs="Arial"/>
          <w:sz w:val="20"/>
          <w:szCs w:val="20"/>
        </w:rPr>
        <w:t>når generalforsamling er avholdt.</w:t>
      </w:r>
    </w:p>
    <w:p w14:paraId="587BAF3A" w14:textId="25B278AB" w:rsidR="00256884" w:rsidRDefault="00256884" w:rsidP="00256884">
      <w:pPr>
        <w:rPr>
          <w:rFonts w:ascii="Arial" w:hAnsi="Arial" w:cs="Arial"/>
          <w:sz w:val="20"/>
          <w:szCs w:val="20"/>
        </w:rPr>
      </w:pPr>
      <w:r w:rsidRPr="00256884">
        <w:rPr>
          <w:rFonts w:ascii="Arial" w:hAnsi="Arial" w:cs="Arial"/>
          <w:sz w:val="20"/>
          <w:szCs w:val="20"/>
        </w:rPr>
        <w:t>I det tilfelle at styrevervet varer i kortere periode, utbetales det halvt honorar for en til seks måneder og fullt honorar for 7 til 12 måneder</w:t>
      </w:r>
    </w:p>
    <w:p w14:paraId="733BC5D3" w14:textId="11C5C873" w:rsidR="00256884" w:rsidRDefault="00256884" w:rsidP="00256884">
      <w:pPr>
        <w:rPr>
          <w:rFonts w:ascii="Arial" w:hAnsi="Arial" w:cs="Arial"/>
          <w:sz w:val="20"/>
          <w:szCs w:val="20"/>
        </w:rPr>
      </w:pPr>
      <w:r w:rsidRPr="00256884">
        <w:rPr>
          <w:rFonts w:ascii="Arial" w:hAnsi="Arial" w:cs="Arial"/>
          <w:sz w:val="20"/>
          <w:szCs w:val="20"/>
        </w:rPr>
        <w:t>Honoraret dekker arbeidet i styret (4 til 6 styremøter) og eventuelt en strategisamling i styret. Det godtgjøres for ekstra rådgivning og bistand utenfor styremøter</w:t>
      </w:r>
      <w:r>
        <w:rPr>
          <w:rFonts w:ascii="Arial" w:hAnsi="Arial" w:cs="Arial"/>
          <w:sz w:val="20"/>
          <w:szCs w:val="20"/>
        </w:rPr>
        <w:t xml:space="preserve">. </w:t>
      </w:r>
      <w:r w:rsidRPr="00256884">
        <w:rPr>
          <w:rFonts w:ascii="Arial" w:hAnsi="Arial" w:cs="Arial"/>
          <w:sz w:val="20"/>
          <w:szCs w:val="20"/>
        </w:rPr>
        <w:t xml:space="preserve">Slik arbeid betales med </w:t>
      </w:r>
      <w:sdt>
        <w:sdtPr>
          <w:rPr>
            <w:rFonts w:ascii="Arial" w:hAnsi="Arial" w:cs="Arial"/>
            <w:sz w:val="20"/>
            <w:szCs w:val="20"/>
          </w:rPr>
          <w:id w:val="1980962157"/>
          <w:placeholder>
            <w:docPart w:val="DF7B930BCC7946FFB41360539415C0F5"/>
          </w:placeholder>
          <w:showingPlcHdr/>
          <w:text/>
        </w:sdtPr>
        <w:sdtContent>
          <w:r w:rsidRPr="00256884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[1.000]</w:t>
          </w:r>
        </w:sdtContent>
      </w:sdt>
      <w:r w:rsidRPr="00256884">
        <w:rPr>
          <w:rFonts w:ascii="Arial" w:hAnsi="Arial" w:cs="Arial"/>
          <w:sz w:val="20"/>
          <w:szCs w:val="20"/>
        </w:rPr>
        <w:t>,- kroner timen eksklusiv mva.</w:t>
      </w:r>
    </w:p>
    <w:p w14:paraId="17981E69" w14:textId="01A8041D" w:rsidR="00256884" w:rsidRPr="00256884" w:rsidRDefault="00256884" w:rsidP="00256884">
      <w:pPr>
        <w:rPr>
          <w:rFonts w:ascii="Arial" w:hAnsi="Arial" w:cs="Arial"/>
          <w:sz w:val="20"/>
          <w:szCs w:val="20"/>
        </w:rPr>
      </w:pPr>
      <w:r w:rsidRPr="00256884">
        <w:rPr>
          <w:rFonts w:ascii="Arial" w:hAnsi="Arial" w:cs="Arial"/>
          <w:sz w:val="20"/>
          <w:szCs w:val="20"/>
        </w:rPr>
        <w:t>Reisekostnader dekkes etter statens satser eller etter legitimerte utgifter.</w:t>
      </w:r>
      <w:r>
        <w:rPr>
          <w:rFonts w:ascii="Arial" w:hAnsi="Arial" w:cs="Arial"/>
          <w:sz w:val="20"/>
          <w:szCs w:val="20"/>
        </w:rPr>
        <w:t xml:space="preserve"> </w:t>
      </w:r>
      <w:r w:rsidRPr="00256884">
        <w:rPr>
          <w:rFonts w:ascii="Arial" w:hAnsi="Arial" w:cs="Arial"/>
          <w:sz w:val="20"/>
          <w:szCs w:val="20"/>
        </w:rPr>
        <w:t>Om nødvendig skal det tegnes en forsikring for selskapets styre.</w:t>
      </w:r>
    </w:p>
    <w:p w14:paraId="41D35339" w14:textId="77777777" w:rsidR="00256884" w:rsidRPr="00256884" w:rsidRDefault="00256884" w:rsidP="00256884">
      <w:pPr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id w:val="-1563246289"/>
        <w:placeholder>
          <w:docPart w:val="EECCF423347743C2889508B0BB200085"/>
        </w:placeholder>
        <w:showingPlcHdr/>
        <w:text/>
      </w:sdtPr>
      <w:sdtContent>
        <w:p w14:paraId="632C8A92" w14:textId="77777777" w:rsidR="00256884" w:rsidRPr="00256884" w:rsidRDefault="00256884" w:rsidP="00256884">
          <w:pPr>
            <w:rPr>
              <w:rFonts w:ascii="Arial" w:hAnsi="Arial" w:cs="Arial"/>
              <w:sz w:val="20"/>
              <w:szCs w:val="20"/>
            </w:rPr>
          </w:pPr>
          <w:r w:rsidRPr="00256884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[Sted/dato]</w:t>
          </w:r>
        </w:p>
      </w:sdtContent>
    </w:sdt>
    <w:p w14:paraId="6BE20C09" w14:textId="77777777" w:rsidR="00FB68FD" w:rsidRPr="00256884" w:rsidRDefault="00FB68FD" w:rsidP="00FD0E3F">
      <w:pPr>
        <w:rPr>
          <w:rFonts w:ascii="Arial" w:hAnsi="Arial" w:cs="Arial"/>
          <w:sz w:val="20"/>
          <w:szCs w:val="20"/>
          <w:lang w:val="en-GB"/>
        </w:rPr>
      </w:pPr>
    </w:p>
    <w:p w14:paraId="59F4ADFA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1AC341A4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4FB9E0AE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28ED6494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363854C9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2A1986C0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30534486" w14:textId="77777777" w:rsidR="00F70DCF" w:rsidRDefault="00F70DCF" w:rsidP="00F70DCF">
      <w:pPr>
        <w:rPr>
          <w:rFonts w:ascii="Arial" w:hAnsi="Arial" w:cs="Arial"/>
          <w:lang w:val="en-GB"/>
        </w:rPr>
      </w:pPr>
    </w:p>
    <w:p w14:paraId="05789B2E" w14:textId="77777777" w:rsidR="00F70DCF" w:rsidRPr="00F70DCF" w:rsidRDefault="00F70DCF" w:rsidP="00AD6B0F">
      <w:pPr>
        <w:ind w:firstLine="708"/>
        <w:jc w:val="center"/>
        <w:rPr>
          <w:rFonts w:ascii="Arial" w:hAnsi="Arial" w:cs="Arial"/>
          <w:lang w:val="en-GB"/>
        </w:rPr>
      </w:pPr>
    </w:p>
    <w:sectPr w:rsidR="00F70DCF" w:rsidRPr="00F70DCF" w:rsidSect="00AD6B0F">
      <w:headerReference w:type="default" r:id="rId11"/>
      <w:footerReference w:type="default" r:id="rId12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EAE331" w14:textId="77777777" w:rsidR="00256884" w:rsidRDefault="00256884" w:rsidP="008A6C35">
      <w:pPr>
        <w:spacing w:after="0" w:line="240" w:lineRule="auto"/>
      </w:pPr>
      <w:r>
        <w:separator/>
      </w:r>
    </w:p>
  </w:endnote>
  <w:endnote w:type="continuationSeparator" w:id="0">
    <w:p w14:paraId="611D3238" w14:textId="77777777" w:rsidR="00256884" w:rsidRDefault="00256884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DD72448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0197A09F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E5E6A9" w14:textId="77777777" w:rsidR="00256884" w:rsidRDefault="00256884" w:rsidP="008A6C35">
      <w:pPr>
        <w:spacing w:after="0" w:line="240" w:lineRule="auto"/>
      </w:pPr>
      <w:r>
        <w:separator/>
      </w:r>
    </w:p>
  </w:footnote>
  <w:footnote w:type="continuationSeparator" w:id="0">
    <w:p w14:paraId="1CE89C67" w14:textId="77777777" w:rsidR="00256884" w:rsidRDefault="00256884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C212F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41007A"/>
    <w:multiLevelType w:val="hybridMultilevel"/>
    <w:tmpl w:val="F21CAAF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84"/>
    <w:rsid w:val="00037522"/>
    <w:rsid w:val="001207EA"/>
    <w:rsid w:val="001976F9"/>
    <w:rsid w:val="00256884"/>
    <w:rsid w:val="00421E71"/>
    <w:rsid w:val="007F0E7F"/>
    <w:rsid w:val="008A6C35"/>
    <w:rsid w:val="00911B85"/>
    <w:rsid w:val="009549F5"/>
    <w:rsid w:val="00AD6B0F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BDFF1"/>
  <w15:chartTrackingRefBased/>
  <w15:docId w15:val="{36931577-A13D-4474-BB2C-AF612833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rsid w:val="00256884"/>
    <w:rPr>
      <w:color w:val="000000" w:themeColor="text1"/>
    </w:rPr>
  </w:style>
  <w:style w:type="paragraph" w:styleId="Listeavsnitt">
    <w:name w:val="List Paragraph"/>
    <w:basedOn w:val="Normal"/>
    <w:uiPriority w:val="34"/>
    <w:qFormat/>
    <w:rsid w:val="002568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8AE6BCC31B24AF6B3503B4B43D3DA7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B0AEF4B-A204-4595-A9A9-8282D9178353}"/>
      </w:docPartPr>
      <w:docPartBody>
        <w:p w:rsidR="00000000" w:rsidRDefault="00417A67" w:rsidP="00417A67">
          <w:pPr>
            <w:pStyle w:val="08AE6BCC31B24AF6B3503B4B43D3DA7A"/>
          </w:pPr>
          <w:r w:rsidRPr="002363E7">
            <w:rPr>
              <w:rStyle w:val="Plassholdertekst"/>
            </w:rPr>
            <w:t>[Ola Nordmann]</w:t>
          </w:r>
        </w:p>
      </w:docPartBody>
    </w:docPart>
    <w:docPart>
      <w:docPartPr>
        <w:name w:val="EA26B62CD2AF4F1D9A2F65E6846402E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4B21BCB-58CF-43DA-8105-BD3B8AB72294}"/>
      </w:docPartPr>
      <w:docPartBody>
        <w:p w:rsidR="00000000" w:rsidRDefault="00417A67" w:rsidP="00417A67">
          <w:pPr>
            <w:pStyle w:val="EA26B62CD2AF4F1D9A2F65E6846402E2"/>
          </w:pPr>
          <w:r w:rsidRPr="006A4070">
            <w:rPr>
              <w:rStyle w:val="Plassholdertekst"/>
            </w:rPr>
            <w:t>[Eksempelbedriften AS]</w:t>
          </w:r>
        </w:p>
      </w:docPartBody>
    </w:docPart>
    <w:docPart>
      <w:docPartPr>
        <w:name w:val="BA66492EB0A84D299BBE334F3CC6F69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8A395F7-AF14-432B-911C-DFCECB532739}"/>
      </w:docPartPr>
      <w:docPartBody>
        <w:p w:rsidR="00000000" w:rsidRDefault="00417A67" w:rsidP="00417A67">
          <w:pPr>
            <w:pStyle w:val="BA66492EB0A84D299BBE334F3CC6F69A"/>
          </w:pPr>
          <w:r w:rsidRPr="006A4070">
            <w:rPr>
              <w:rStyle w:val="Plassholdertekst"/>
            </w:rPr>
            <w:t>[Årstall]</w:t>
          </w:r>
        </w:p>
      </w:docPartBody>
    </w:docPart>
    <w:docPart>
      <w:docPartPr>
        <w:name w:val="D2855ECB1F1A4CA8B4EC8B51FD815DA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8594F61-CE63-483B-A4F8-3DA211094C5F}"/>
      </w:docPartPr>
      <w:docPartBody>
        <w:p w:rsidR="00000000" w:rsidRDefault="00417A67" w:rsidP="00417A67">
          <w:pPr>
            <w:pStyle w:val="D2855ECB1F1A4CA8B4EC8B51FD815DA0"/>
          </w:pPr>
          <w:r w:rsidRPr="006A4070">
            <w:rPr>
              <w:rStyle w:val="Plassholdertekst"/>
            </w:rPr>
            <w:t>[2]</w:t>
          </w:r>
        </w:p>
      </w:docPartBody>
    </w:docPart>
    <w:docPart>
      <w:docPartPr>
        <w:name w:val="30CFAD3744F94E8D9D5F6911997CB07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9154F40-1AEC-431B-B560-636F8B55D9D5}"/>
      </w:docPartPr>
      <w:docPartBody>
        <w:p w:rsidR="00000000" w:rsidRDefault="00417A67" w:rsidP="00417A67">
          <w:pPr>
            <w:pStyle w:val="30CFAD3744F94E8D9D5F6911997CB07E"/>
          </w:pPr>
          <w:r w:rsidRPr="006A4070">
            <w:rPr>
              <w:rStyle w:val="Plassholdertekst"/>
            </w:rPr>
            <w:t>[60.000]</w:t>
          </w:r>
        </w:p>
      </w:docPartBody>
    </w:docPart>
    <w:docPart>
      <w:docPartPr>
        <w:name w:val="DF7B930BCC7946FFB41360539415C0F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A3CDB47-3386-46E2-BEB2-F7718D884EAD}"/>
      </w:docPartPr>
      <w:docPartBody>
        <w:p w:rsidR="00000000" w:rsidRDefault="00417A67" w:rsidP="00417A67">
          <w:pPr>
            <w:pStyle w:val="DF7B930BCC7946FFB41360539415C0F5"/>
          </w:pPr>
          <w:r w:rsidRPr="006A4070">
            <w:rPr>
              <w:rStyle w:val="Plassholdertekst"/>
            </w:rPr>
            <w:t>[1.000]</w:t>
          </w:r>
        </w:p>
      </w:docPartBody>
    </w:docPart>
    <w:docPart>
      <w:docPartPr>
        <w:name w:val="EECCF423347743C2889508B0BB2000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9AA12A4-8C5D-430B-8AAC-3B301EF5378A}"/>
      </w:docPartPr>
      <w:docPartBody>
        <w:p w:rsidR="00000000" w:rsidRDefault="00417A67" w:rsidP="00417A67">
          <w:pPr>
            <w:pStyle w:val="EECCF423347743C2889508B0BB200085"/>
          </w:pPr>
          <w:r w:rsidRPr="006A4070">
            <w:rPr>
              <w:rStyle w:val="Plassholdertekst"/>
            </w:rPr>
            <w:t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A67"/>
    <w:rsid w:val="0041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417A67"/>
    <w:rPr>
      <w:color w:val="000000" w:themeColor="text1"/>
    </w:rPr>
  </w:style>
  <w:style w:type="paragraph" w:customStyle="1" w:styleId="08AE6BCC31B24AF6B3503B4B43D3DA7A">
    <w:name w:val="08AE6BCC31B24AF6B3503B4B43D3DA7A"/>
    <w:rsid w:val="00417A67"/>
  </w:style>
  <w:style w:type="paragraph" w:customStyle="1" w:styleId="EA26B62CD2AF4F1D9A2F65E6846402E2">
    <w:name w:val="EA26B62CD2AF4F1D9A2F65E6846402E2"/>
    <w:rsid w:val="00417A67"/>
  </w:style>
  <w:style w:type="paragraph" w:customStyle="1" w:styleId="BA66492EB0A84D299BBE334F3CC6F69A">
    <w:name w:val="BA66492EB0A84D299BBE334F3CC6F69A"/>
    <w:rsid w:val="00417A67"/>
  </w:style>
  <w:style w:type="paragraph" w:customStyle="1" w:styleId="D2855ECB1F1A4CA8B4EC8B51FD815DA0">
    <w:name w:val="D2855ECB1F1A4CA8B4EC8B51FD815DA0"/>
    <w:rsid w:val="00417A67"/>
  </w:style>
  <w:style w:type="paragraph" w:customStyle="1" w:styleId="30CFAD3744F94E8D9D5F6911997CB07E">
    <w:name w:val="30CFAD3744F94E8D9D5F6911997CB07E"/>
    <w:rsid w:val="00417A67"/>
  </w:style>
  <w:style w:type="paragraph" w:customStyle="1" w:styleId="DF7B930BCC7946FFB41360539415C0F5">
    <w:name w:val="DF7B930BCC7946FFB41360539415C0F5"/>
    <w:rsid w:val="00417A67"/>
  </w:style>
  <w:style w:type="paragraph" w:customStyle="1" w:styleId="EECCF423347743C2889508B0BB200085">
    <w:name w:val="EECCF423347743C2889508B0BB200085"/>
    <w:rsid w:val="00417A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9F7A1-F7FF-468F-BE61-CFB62FA6819A}"/>
</file>

<file path=customXml/itemProps2.xml><?xml version="1.0" encoding="utf-8"?>
<ds:datastoreItem xmlns:ds="http://schemas.openxmlformats.org/officeDocument/2006/customXml" ds:itemID="{B61ED52A-3FF8-4261-B70F-E439B8CEAC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597566-1931-4607-A038-F4416C8C23EB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aaa91121-71f7-40ee-8646-56660feff075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3FA0AA5-3141-4C93-B981-236D52FDE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7</TotalTime>
  <Pages>1</Pages>
  <Words>133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1</cp:revision>
  <dcterms:created xsi:type="dcterms:W3CDTF">2020-05-25T09:43:00Z</dcterms:created>
  <dcterms:modified xsi:type="dcterms:W3CDTF">2020-05-25T09:50:00Z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