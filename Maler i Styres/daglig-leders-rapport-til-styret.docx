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A0687F" w14:textId="0AA64D61" w:rsidR="00F70DCF" w:rsidRDefault="00F70DCF" w:rsidP="00900902"/>
    <w:p w14:paraId="241C2C00" w14:textId="67D0CAAC" w:rsidR="00135419" w:rsidRPr="00900902" w:rsidRDefault="00900902" w:rsidP="00900902">
      <w:pPr>
        <w:rPr>
          <w:rFonts w:ascii="Arial" w:hAnsi="Arial" w:cs="Arial"/>
          <w:b/>
          <w:bCs/>
          <w:sz w:val="40"/>
          <w:szCs w:val="40"/>
        </w:rPr>
      </w:pPr>
      <w:r w:rsidRPr="00900902">
        <w:rPr>
          <w:rFonts w:ascii="Arial" w:hAnsi="Arial" w:cs="Arial"/>
          <w:b/>
          <w:bCs/>
          <w:sz w:val="40"/>
          <w:szCs w:val="40"/>
        </w:rPr>
        <w:t>Daglig leder</w:t>
      </w:r>
      <w:r w:rsidRPr="00900902">
        <w:rPr>
          <w:rFonts w:ascii="Arial" w:hAnsi="Arial" w:cs="Arial"/>
          <w:b/>
          <w:bCs/>
          <w:sz w:val="40"/>
          <w:szCs w:val="40"/>
        </w:rPr>
        <w:t>s</w:t>
      </w:r>
      <w:r w:rsidRPr="00900902">
        <w:rPr>
          <w:rFonts w:ascii="Arial" w:hAnsi="Arial" w:cs="Arial"/>
          <w:b/>
          <w:bCs/>
          <w:sz w:val="40"/>
          <w:szCs w:val="40"/>
        </w:rPr>
        <w:t xml:space="preserve"> rapport</w:t>
      </w:r>
      <w:r w:rsidRPr="00900902">
        <w:rPr>
          <w:rFonts w:ascii="Arial" w:hAnsi="Arial" w:cs="Arial"/>
          <w:b/>
          <w:bCs/>
          <w:sz w:val="40"/>
          <w:szCs w:val="40"/>
        </w:rPr>
        <w:t xml:space="preserve"> til styret</w:t>
      </w:r>
    </w:p>
    <w:p w14:paraId="16198BFA" w14:textId="77777777" w:rsidR="00135419" w:rsidRDefault="00135419" w:rsidP="00900902">
      <w:pPr>
        <w:rPr>
          <w:rFonts w:ascii="Arial" w:hAnsi="Arial" w:cs="Arial"/>
          <w:b/>
          <w:bCs/>
          <w:sz w:val="20"/>
          <w:szCs w:val="20"/>
        </w:rPr>
      </w:pPr>
    </w:p>
    <w:p w14:paraId="248EDF93" w14:textId="4FFC1E0C" w:rsidR="00900902" w:rsidRDefault="00900902" w:rsidP="00900902">
      <w:pPr>
        <w:rPr>
          <w:rFonts w:ascii="Arial" w:hAnsi="Arial" w:cs="Arial"/>
          <w:sz w:val="20"/>
          <w:szCs w:val="20"/>
        </w:rPr>
      </w:pPr>
      <w:r w:rsidRPr="00135419">
        <w:rPr>
          <w:rFonts w:ascii="Arial" w:hAnsi="Arial" w:cs="Arial"/>
          <w:b/>
          <w:bCs/>
          <w:sz w:val="20"/>
          <w:szCs w:val="20"/>
        </w:rPr>
        <w:t>Dato</w:t>
      </w:r>
      <w:r w:rsidRPr="00900902">
        <w:rPr>
          <w:rFonts w:ascii="Arial" w:hAnsi="Arial" w:cs="Arial"/>
          <w:sz w:val="20"/>
          <w:szCs w:val="20"/>
        </w:rPr>
        <w:t xml:space="preserve">: </w:t>
      </w:r>
      <w:r w:rsidRPr="00135419">
        <w:rPr>
          <w:rFonts w:ascii="Arial" w:hAnsi="Arial" w:cs="Arial"/>
          <w:sz w:val="20"/>
          <w:szCs w:val="20"/>
          <w:highlight w:val="lightGray"/>
        </w:rPr>
        <w:t>[</w:t>
      </w:r>
      <w:proofErr w:type="spellStart"/>
      <w:r w:rsidRPr="00135419">
        <w:rPr>
          <w:rFonts w:ascii="Arial" w:hAnsi="Arial" w:cs="Arial"/>
          <w:sz w:val="20"/>
          <w:szCs w:val="20"/>
          <w:highlight w:val="lightGray"/>
        </w:rPr>
        <w:t>xx.</w:t>
      </w:r>
      <w:proofErr w:type="gramStart"/>
      <w:r w:rsidRPr="00135419">
        <w:rPr>
          <w:rFonts w:ascii="Arial" w:hAnsi="Arial" w:cs="Arial"/>
          <w:sz w:val="20"/>
          <w:szCs w:val="20"/>
          <w:highlight w:val="lightGray"/>
        </w:rPr>
        <w:t>xx.xxxx</w:t>
      </w:r>
      <w:proofErr w:type="spellEnd"/>
      <w:proofErr w:type="gramEnd"/>
      <w:r w:rsidRPr="00135419">
        <w:rPr>
          <w:rFonts w:ascii="Arial" w:hAnsi="Arial" w:cs="Arial"/>
          <w:sz w:val="20"/>
          <w:szCs w:val="20"/>
          <w:highlight w:val="lightGray"/>
        </w:rPr>
        <w:t>]</w:t>
      </w:r>
    </w:p>
    <w:p w14:paraId="0D61D8FD" w14:textId="7EF715F5" w:rsidR="00900902" w:rsidRPr="00900902" w:rsidRDefault="00900902" w:rsidP="00900902">
      <w:pPr>
        <w:rPr>
          <w:rFonts w:ascii="Arial" w:hAnsi="Arial" w:cs="Arial"/>
          <w:sz w:val="20"/>
          <w:szCs w:val="20"/>
        </w:rPr>
      </w:pPr>
      <w:r w:rsidRPr="00135419">
        <w:rPr>
          <w:rFonts w:ascii="Arial" w:hAnsi="Arial" w:cs="Arial"/>
          <w:b/>
          <w:bCs/>
          <w:sz w:val="20"/>
          <w:szCs w:val="20"/>
        </w:rPr>
        <w:t>Periode</w:t>
      </w:r>
      <w:r>
        <w:rPr>
          <w:rFonts w:ascii="Arial" w:hAnsi="Arial" w:cs="Arial"/>
          <w:sz w:val="20"/>
          <w:szCs w:val="20"/>
        </w:rPr>
        <w:t xml:space="preserve">: </w:t>
      </w:r>
      <w:r w:rsidRPr="00135419">
        <w:rPr>
          <w:rFonts w:ascii="Arial" w:hAnsi="Arial" w:cs="Arial"/>
          <w:sz w:val="20"/>
          <w:szCs w:val="20"/>
          <w:highlight w:val="lightGray"/>
        </w:rPr>
        <w:t>[Nøkkeltall fra uke x</w:t>
      </w:r>
      <w:r w:rsidR="00135419" w:rsidRPr="00135419">
        <w:rPr>
          <w:rFonts w:ascii="Arial" w:hAnsi="Arial" w:cs="Arial"/>
          <w:sz w:val="20"/>
          <w:szCs w:val="20"/>
          <w:highlight w:val="lightGray"/>
        </w:rPr>
        <w:t xml:space="preserve"> til y</w:t>
      </w:r>
      <w:r w:rsidRPr="00135419">
        <w:rPr>
          <w:rFonts w:ascii="Arial" w:hAnsi="Arial" w:cs="Arial"/>
          <w:sz w:val="20"/>
          <w:szCs w:val="20"/>
          <w:highlight w:val="lightGray"/>
        </w:rPr>
        <w:t>]</w:t>
      </w:r>
    </w:p>
    <w:p w14:paraId="18003D71" w14:textId="77777777" w:rsidR="00900902" w:rsidRDefault="00900902" w:rsidP="00900902">
      <w:pPr>
        <w:rPr>
          <w:rFonts w:ascii="Arial" w:hAnsi="Arial" w:cs="Arial"/>
          <w:b/>
          <w:bCs/>
          <w:sz w:val="20"/>
          <w:szCs w:val="20"/>
        </w:rPr>
      </w:pPr>
    </w:p>
    <w:p w14:paraId="28F331D2" w14:textId="05BF53D8" w:rsidR="00900902" w:rsidRPr="00900902" w:rsidRDefault="00900902" w:rsidP="00900902">
      <w:pPr>
        <w:rPr>
          <w:rFonts w:ascii="Arial" w:hAnsi="Arial" w:cs="Arial"/>
          <w:sz w:val="20"/>
          <w:szCs w:val="20"/>
        </w:rPr>
      </w:pPr>
      <w:r w:rsidRPr="00900902">
        <w:rPr>
          <w:rFonts w:ascii="Arial" w:hAnsi="Arial" w:cs="Arial"/>
          <w:b/>
          <w:bCs/>
          <w:sz w:val="20"/>
          <w:szCs w:val="20"/>
        </w:rPr>
        <w:t>Nøkkeltall</w:t>
      </w:r>
    </w:p>
    <w:tbl>
      <w:tblPr>
        <w:tblW w:w="9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8"/>
        <w:gridCol w:w="1327"/>
        <w:gridCol w:w="2032"/>
        <w:gridCol w:w="1304"/>
        <w:gridCol w:w="2357"/>
        <w:gridCol w:w="641"/>
      </w:tblGrid>
      <w:tr w:rsidR="00900902" w:rsidRPr="00900902" w14:paraId="5570AEC0" w14:textId="77777777" w:rsidTr="00900902">
        <w:trPr>
          <w:trHeight w:val="280"/>
        </w:trPr>
        <w:tc>
          <w:tcPr>
            <w:tcW w:w="3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55EDDD6B" w14:textId="77777777" w:rsidR="00900902" w:rsidRPr="00900902" w:rsidRDefault="00900902" w:rsidP="009009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>Økonomi</w:t>
            </w:r>
          </w:p>
        </w:tc>
        <w:tc>
          <w:tcPr>
            <w:tcW w:w="33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21543D8C" w14:textId="77777777" w:rsidR="00900902" w:rsidRPr="00900902" w:rsidRDefault="00900902" w:rsidP="009009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>Parameter</w:t>
            </w:r>
          </w:p>
        </w:tc>
        <w:tc>
          <w:tcPr>
            <w:tcW w:w="2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37C9D803" w14:textId="7D762037" w:rsidR="00900902" w:rsidRPr="00900902" w:rsidRDefault="00900902" w:rsidP="009009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  <w:proofErr w:type="spellStart"/>
            <w:r w:rsidRPr="0090090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>Balanced</w:t>
            </w:r>
            <w:proofErr w:type="spellEnd"/>
            <w:r w:rsidRPr="0090090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 xml:space="preserve"> </w:t>
            </w:r>
            <w:proofErr w:type="spellStart"/>
            <w:r w:rsidRPr="0090090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>scorecard</w:t>
            </w:r>
            <w:proofErr w:type="spellEnd"/>
          </w:p>
        </w:tc>
      </w:tr>
      <w:tr w:rsidR="00900902" w:rsidRPr="00900902" w14:paraId="73DB956E" w14:textId="77777777" w:rsidTr="00900902">
        <w:trPr>
          <w:trHeight w:val="280"/>
        </w:trPr>
        <w:tc>
          <w:tcPr>
            <w:tcW w:w="205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CD669" w14:textId="2BEBF61F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Innt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ekt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 denne per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A721B" w14:textId="3899B8F5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852 000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8483B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Varelager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7D1C7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1 750 000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7B108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Nye kunder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F75EB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5</w:t>
            </w:r>
          </w:p>
        </w:tc>
      </w:tr>
      <w:tr w:rsidR="00900902" w:rsidRPr="00900902" w14:paraId="421A2470" w14:textId="77777777" w:rsidTr="00900902">
        <w:trPr>
          <w:trHeight w:val="280"/>
        </w:trPr>
        <w:tc>
          <w:tcPr>
            <w:tcW w:w="205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08DBA" w14:textId="63A39058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Innt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ekt 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akk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.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A00A6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3 750 000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79F3F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Kundefordring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4FD8B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1 450 000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F862E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Reklamasjoner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4D88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19</w:t>
            </w:r>
          </w:p>
        </w:tc>
      </w:tr>
      <w:tr w:rsidR="00900902" w:rsidRPr="00900902" w14:paraId="420C0F8A" w14:textId="77777777" w:rsidTr="00900902">
        <w:trPr>
          <w:trHeight w:val="280"/>
        </w:trPr>
        <w:tc>
          <w:tcPr>
            <w:tcW w:w="205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A1D8" w14:textId="2324E56E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Innt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ekt 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akk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.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 i fjor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1CE68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4 150 000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85E32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Likviditet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28C04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1 650 000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245DB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Restordres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E9236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51</w:t>
            </w:r>
          </w:p>
        </w:tc>
      </w:tr>
      <w:tr w:rsidR="00900902" w:rsidRPr="00900902" w14:paraId="042E8C96" w14:textId="77777777" w:rsidTr="00900902">
        <w:trPr>
          <w:trHeight w:val="280"/>
        </w:trPr>
        <w:tc>
          <w:tcPr>
            <w:tcW w:w="205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CF427" w14:textId="212CFC86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Bud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sjett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 akk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.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5FE5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4 000 000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ECB55" w14:textId="4BA035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Lev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erandør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gjeld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B2803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1 110 000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AD467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Overtid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3610B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145</w:t>
            </w:r>
          </w:p>
        </w:tc>
      </w:tr>
      <w:tr w:rsidR="00900902" w:rsidRPr="00900902" w14:paraId="7B9CB27B" w14:textId="77777777" w:rsidTr="00900902">
        <w:trPr>
          <w:trHeight w:val="280"/>
        </w:trPr>
        <w:tc>
          <w:tcPr>
            <w:tcW w:w="205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402B4" w14:textId="764BD0A8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I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nnt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jening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 % av bud.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86D4F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93,75 %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65933" w14:textId="436A41DB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DB 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i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 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%, akk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.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8C9C7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45 %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19F60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Sykefravær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BF5AD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15</w:t>
            </w:r>
          </w:p>
        </w:tc>
      </w:tr>
      <w:tr w:rsidR="00900902" w:rsidRPr="00900902" w14:paraId="23C46267" w14:textId="77777777" w:rsidTr="00900902">
        <w:trPr>
          <w:trHeight w:val="280"/>
        </w:trPr>
        <w:tc>
          <w:tcPr>
            <w:tcW w:w="205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80135" w14:textId="51E66840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Res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ultat 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akk.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 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i kr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33715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975 000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4D886" w14:textId="01A6D17E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DB 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i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 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%, akk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.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 i fjor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379DB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42,50 %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6CB2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Kundebesøk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4D3F7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6</w:t>
            </w:r>
          </w:p>
        </w:tc>
      </w:tr>
      <w:tr w:rsidR="00900902" w:rsidRPr="00900902" w14:paraId="650C1673" w14:textId="77777777" w:rsidTr="00900902">
        <w:trPr>
          <w:trHeight w:val="28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FFE1AF" w14:textId="686A0D74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Res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ultat</w:t>
            </w: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grad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1CF5D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26 %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FD05FD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EK %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A7A2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35 %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BABAD6" w14:textId="77777777" w:rsidR="00900902" w:rsidRPr="00900902" w:rsidRDefault="00900902" w:rsidP="009009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Arbeidstimer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E5412" w14:textId="77777777" w:rsidR="00900902" w:rsidRPr="00900902" w:rsidRDefault="00900902" w:rsidP="0090090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</w:pPr>
            <w:r w:rsidRPr="00900902">
              <w:rPr>
                <w:rFonts w:ascii="Arial" w:eastAsia="Times New Roman" w:hAnsi="Arial" w:cs="Arial"/>
                <w:sz w:val="20"/>
                <w:szCs w:val="20"/>
                <w:highlight w:val="lightGray"/>
                <w:lang w:eastAsia="nb-NO"/>
              </w:rPr>
              <w:t>73</w:t>
            </w:r>
          </w:p>
        </w:tc>
      </w:tr>
    </w:tbl>
    <w:p w14:paraId="52A4E0C1" w14:textId="11BEB25B" w:rsidR="00900902" w:rsidRPr="00900902" w:rsidRDefault="00900902" w:rsidP="00900902">
      <w:pPr>
        <w:rPr>
          <w:rFonts w:ascii="Arial" w:hAnsi="Arial" w:cs="Arial"/>
          <w:sz w:val="20"/>
          <w:szCs w:val="20"/>
        </w:rPr>
      </w:pPr>
    </w:p>
    <w:p w14:paraId="48D40EFA" w14:textId="7C595C40" w:rsidR="00900902" w:rsidRPr="00900902" w:rsidRDefault="00900902" w:rsidP="00900902">
      <w:pPr>
        <w:rPr>
          <w:rFonts w:ascii="Arial" w:hAnsi="Arial" w:cs="Arial"/>
          <w:b/>
          <w:bCs/>
          <w:sz w:val="20"/>
          <w:szCs w:val="20"/>
        </w:rPr>
      </w:pPr>
      <w:r w:rsidRPr="00900902">
        <w:rPr>
          <w:rFonts w:ascii="Arial" w:hAnsi="Arial" w:cs="Arial"/>
          <w:b/>
          <w:bCs/>
          <w:sz w:val="20"/>
          <w:szCs w:val="20"/>
        </w:rPr>
        <w:t>Kort om perioden</w:t>
      </w:r>
    </w:p>
    <w:p w14:paraId="1A561CEF" w14:textId="4A2AC408" w:rsidR="00900902" w:rsidRPr="00900902" w:rsidRDefault="00900902" w:rsidP="00900902">
      <w:pPr>
        <w:rPr>
          <w:rFonts w:ascii="Arial" w:hAnsi="Arial" w:cs="Arial"/>
          <w:sz w:val="20"/>
          <w:szCs w:val="20"/>
        </w:rPr>
      </w:pPr>
      <w:r w:rsidRPr="00900902">
        <w:rPr>
          <w:rFonts w:ascii="Arial" w:hAnsi="Arial" w:cs="Arial"/>
          <w:sz w:val="20"/>
          <w:szCs w:val="20"/>
        </w:rPr>
        <w:t>Besøkt 6 kunder, hvorav to er nye kunder som ønsker å starte med vårt nye produktspekter på bil</w:t>
      </w:r>
      <w:r>
        <w:rPr>
          <w:rFonts w:ascii="Arial" w:hAnsi="Arial" w:cs="Arial"/>
          <w:sz w:val="20"/>
          <w:szCs w:val="20"/>
        </w:rPr>
        <w:t xml:space="preserve">. </w:t>
      </w:r>
      <w:r w:rsidRPr="00900902">
        <w:rPr>
          <w:rFonts w:ascii="Arial" w:hAnsi="Arial" w:cs="Arial"/>
          <w:sz w:val="20"/>
          <w:szCs w:val="20"/>
        </w:rPr>
        <w:t xml:space="preserve">Vil ikke konkurrere med de to forhandlerne vi har i distriktet i dag. Potensiell omsetning ca. </w:t>
      </w:r>
      <w:r w:rsidRPr="00900902">
        <w:rPr>
          <w:rFonts w:ascii="Arial" w:hAnsi="Arial" w:cs="Arial"/>
          <w:sz w:val="20"/>
          <w:szCs w:val="20"/>
        </w:rPr>
        <w:t>275.000</w:t>
      </w:r>
      <w:r w:rsidR="00135419">
        <w:rPr>
          <w:rFonts w:ascii="Arial" w:hAnsi="Arial" w:cs="Arial"/>
          <w:sz w:val="20"/>
          <w:szCs w:val="20"/>
        </w:rPr>
        <w:t xml:space="preserve"> kroner. </w:t>
      </w:r>
    </w:p>
    <w:p w14:paraId="5478818E" w14:textId="4487ABB0" w:rsidR="00900902" w:rsidRPr="00900902" w:rsidRDefault="00900902" w:rsidP="00900902">
      <w:pPr>
        <w:rPr>
          <w:rFonts w:ascii="Arial" w:hAnsi="Arial" w:cs="Arial"/>
          <w:sz w:val="20"/>
          <w:szCs w:val="20"/>
        </w:rPr>
      </w:pPr>
      <w:r w:rsidRPr="00900902">
        <w:rPr>
          <w:rFonts w:ascii="Arial" w:hAnsi="Arial" w:cs="Arial"/>
          <w:sz w:val="20"/>
          <w:szCs w:val="20"/>
        </w:rPr>
        <w:t xml:space="preserve">Gjennomført personalsamtaler med alle ansatte, stort sett </w:t>
      </w:r>
      <w:r w:rsidRPr="00900902">
        <w:rPr>
          <w:rFonts w:ascii="Arial" w:hAnsi="Arial" w:cs="Arial"/>
          <w:sz w:val="20"/>
          <w:szCs w:val="20"/>
        </w:rPr>
        <w:t>positive</w:t>
      </w:r>
      <w:r w:rsidRPr="00900902">
        <w:rPr>
          <w:rFonts w:ascii="Arial" w:hAnsi="Arial" w:cs="Arial"/>
          <w:sz w:val="20"/>
          <w:szCs w:val="20"/>
        </w:rPr>
        <w:t xml:space="preserve"> tilbakemeldinger</w:t>
      </w:r>
    </w:p>
    <w:p w14:paraId="13C444EC" w14:textId="1A782617" w:rsidR="00900902" w:rsidRPr="00900902" w:rsidRDefault="00900902" w:rsidP="00900902">
      <w:pPr>
        <w:rPr>
          <w:rFonts w:ascii="Arial" w:hAnsi="Arial" w:cs="Arial"/>
          <w:sz w:val="20"/>
          <w:szCs w:val="20"/>
        </w:rPr>
      </w:pPr>
      <w:r w:rsidRPr="00900902">
        <w:rPr>
          <w:rFonts w:ascii="Arial" w:hAnsi="Arial" w:cs="Arial"/>
          <w:sz w:val="20"/>
          <w:szCs w:val="20"/>
        </w:rPr>
        <w:t>ISO revisjon er gjennomført, to mindre avvik, retter opp og etablerer dette som nye rutiner</w:t>
      </w:r>
      <w:r w:rsidRPr="00900902">
        <w:rPr>
          <w:rFonts w:ascii="Arial" w:hAnsi="Arial" w:cs="Arial"/>
          <w:sz w:val="20"/>
          <w:szCs w:val="20"/>
        </w:rPr>
        <w:tab/>
      </w:r>
    </w:p>
    <w:p w14:paraId="6B94D757" w14:textId="177A8611" w:rsidR="00900902" w:rsidRPr="00900902" w:rsidRDefault="00900902" w:rsidP="00900902">
      <w:pPr>
        <w:rPr>
          <w:rFonts w:ascii="Arial" w:hAnsi="Arial" w:cs="Arial"/>
          <w:sz w:val="20"/>
          <w:szCs w:val="20"/>
        </w:rPr>
      </w:pPr>
      <w:r w:rsidRPr="00900902">
        <w:rPr>
          <w:rFonts w:ascii="Arial" w:hAnsi="Arial" w:cs="Arial"/>
          <w:sz w:val="20"/>
          <w:szCs w:val="20"/>
        </w:rPr>
        <w:t xml:space="preserve">Salgsmøte med </w:t>
      </w:r>
      <w:proofErr w:type="gramStart"/>
      <w:r w:rsidRPr="00900902">
        <w:rPr>
          <w:rFonts w:ascii="Arial" w:hAnsi="Arial" w:cs="Arial"/>
          <w:sz w:val="20"/>
          <w:szCs w:val="20"/>
        </w:rPr>
        <w:t>fokus</w:t>
      </w:r>
      <w:proofErr w:type="gramEnd"/>
      <w:r w:rsidRPr="00900902">
        <w:rPr>
          <w:rFonts w:ascii="Arial" w:hAnsi="Arial" w:cs="Arial"/>
          <w:sz w:val="20"/>
          <w:szCs w:val="20"/>
        </w:rPr>
        <w:t xml:space="preserve"> på produktopplæring og kampanjer, markedsplan påbegynt, mer info i kommend</w:t>
      </w:r>
      <w:r>
        <w:rPr>
          <w:rFonts w:ascii="Arial" w:hAnsi="Arial" w:cs="Arial"/>
          <w:sz w:val="20"/>
          <w:szCs w:val="20"/>
        </w:rPr>
        <w:t>e</w:t>
      </w:r>
    </w:p>
    <w:p w14:paraId="5BCD16B9" w14:textId="1B831B90" w:rsidR="00900902" w:rsidRDefault="00900902" w:rsidP="00900902">
      <w:pPr>
        <w:rPr>
          <w:rFonts w:ascii="Arial" w:hAnsi="Arial" w:cs="Arial"/>
          <w:sz w:val="20"/>
          <w:szCs w:val="20"/>
        </w:rPr>
      </w:pPr>
      <w:r w:rsidRPr="00900902">
        <w:rPr>
          <w:rFonts w:ascii="Arial" w:hAnsi="Arial" w:cs="Arial"/>
          <w:sz w:val="20"/>
          <w:szCs w:val="20"/>
        </w:rPr>
        <w:t>styremøte.</w:t>
      </w:r>
    </w:p>
    <w:p w14:paraId="0FC51358" w14:textId="77777777" w:rsidR="00900902" w:rsidRPr="00900902" w:rsidRDefault="00900902" w:rsidP="00900902">
      <w:pPr>
        <w:rPr>
          <w:rFonts w:ascii="Arial" w:hAnsi="Arial" w:cs="Arial"/>
          <w:sz w:val="20"/>
          <w:szCs w:val="20"/>
        </w:rPr>
      </w:pPr>
    </w:p>
    <w:p w14:paraId="68496F5A" w14:textId="1107B332" w:rsidR="00900902" w:rsidRPr="00900902" w:rsidRDefault="00900902" w:rsidP="00900902">
      <w:pPr>
        <w:rPr>
          <w:rFonts w:ascii="Arial" w:hAnsi="Arial" w:cs="Arial"/>
          <w:b/>
          <w:bCs/>
          <w:sz w:val="20"/>
          <w:szCs w:val="20"/>
        </w:rPr>
      </w:pPr>
      <w:r w:rsidRPr="00900902">
        <w:rPr>
          <w:rFonts w:ascii="Arial" w:hAnsi="Arial" w:cs="Arial"/>
          <w:b/>
          <w:bCs/>
          <w:sz w:val="20"/>
          <w:szCs w:val="20"/>
        </w:rPr>
        <w:t>Prioriterte oppgaver kommende periode</w:t>
      </w:r>
    </w:p>
    <w:p w14:paraId="214227FC" w14:textId="77777777" w:rsidR="00900902" w:rsidRPr="00900902" w:rsidRDefault="00900902" w:rsidP="00900902">
      <w:pPr>
        <w:pStyle w:val="Listeavsnitt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00902">
        <w:rPr>
          <w:rFonts w:ascii="Arial" w:hAnsi="Arial" w:cs="Arial"/>
          <w:sz w:val="20"/>
          <w:szCs w:val="20"/>
        </w:rPr>
        <w:t xml:space="preserve">Salgsbesøk tre dager på Vestlandet kommende uke. </w:t>
      </w:r>
    </w:p>
    <w:p w14:paraId="4BD17C3A" w14:textId="776CBAAB" w:rsidR="00900902" w:rsidRPr="00900902" w:rsidRDefault="00900902" w:rsidP="00900902">
      <w:pPr>
        <w:pStyle w:val="Listeavsnitt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00902">
        <w:rPr>
          <w:rFonts w:ascii="Arial" w:hAnsi="Arial" w:cs="Arial"/>
          <w:sz w:val="20"/>
          <w:szCs w:val="20"/>
        </w:rPr>
        <w:t>Deltakelse på messe mandag i Stavanger.</w:t>
      </w:r>
      <w:r w:rsidRPr="00900902">
        <w:rPr>
          <w:rFonts w:ascii="Arial" w:hAnsi="Arial" w:cs="Arial"/>
          <w:sz w:val="20"/>
          <w:szCs w:val="20"/>
        </w:rPr>
        <w:tab/>
      </w:r>
    </w:p>
    <w:p w14:paraId="0AF02201" w14:textId="5FCCF795" w:rsidR="00900902" w:rsidRPr="00900902" w:rsidRDefault="00900902" w:rsidP="00900902">
      <w:pPr>
        <w:pStyle w:val="Listeavsnitt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00902">
        <w:rPr>
          <w:rFonts w:ascii="Arial" w:hAnsi="Arial" w:cs="Arial"/>
          <w:sz w:val="20"/>
          <w:szCs w:val="20"/>
        </w:rPr>
        <w:t xml:space="preserve">Møte med revisor </w:t>
      </w:r>
      <w:r w:rsidR="00135419">
        <w:rPr>
          <w:rFonts w:ascii="Arial" w:hAnsi="Arial" w:cs="Arial"/>
          <w:sz w:val="20"/>
          <w:szCs w:val="20"/>
        </w:rPr>
        <w:t xml:space="preserve">om </w:t>
      </w:r>
      <w:r w:rsidRPr="00900902">
        <w:rPr>
          <w:rFonts w:ascii="Arial" w:hAnsi="Arial" w:cs="Arial"/>
          <w:sz w:val="20"/>
          <w:szCs w:val="20"/>
        </w:rPr>
        <w:t xml:space="preserve">årsregnskapet. </w:t>
      </w:r>
    </w:p>
    <w:p w14:paraId="5BCD0807" w14:textId="096C33A6" w:rsidR="00900902" w:rsidRPr="00900902" w:rsidRDefault="00900902" w:rsidP="00900902">
      <w:pPr>
        <w:pStyle w:val="Listeavsnitt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00902">
        <w:rPr>
          <w:rFonts w:ascii="Arial" w:hAnsi="Arial" w:cs="Arial"/>
          <w:sz w:val="20"/>
          <w:szCs w:val="20"/>
        </w:rPr>
        <w:t xml:space="preserve">Møte med bank er avtalt </w:t>
      </w:r>
      <w:r w:rsidR="00135419">
        <w:rPr>
          <w:rFonts w:ascii="Arial" w:hAnsi="Arial" w:cs="Arial"/>
          <w:sz w:val="20"/>
          <w:szCs w:val="20"/>
        </w:rPr>
        <w:t>om</w:t>
      </w:r>
      <w:r w:rsidRPr="00900902">
        <w:rPr>
          <w:rFonts w:ascii="Arial" w:hAnsi="Arial" w:cs="Arial"/>
          <w:sz w:val="20"/>
          <w:szCs w:val="20"/>
        </w:rPr>
        <w:t xml:space="preserve"> høyere KK, </w:t>
      </w:r>
      <w:proofErr w:type="spellStart"/>
      <w:r w:rsidRPr="00900902">
        <w:rPr>
          <w:rFonts w:ascii="Arial" w:hAnsi="Arial" w:cs="Arial"/>
          <w:sz w:val="20"/>
          <w:szCs w:val="20"/>
        </w:rPr>
        <w:t>ref</w:t>
      </w:r>
      <w:proofErr w:type="spellEnd"/>
      <w:r w:rsidRPr="00900902">
        <w:rPr>
          <w:rFonts w:ascii="Arial" w:hAnsi="Arial" w:cs="Arial"/>
          <w:sz w:val="20"/>
          <w:szCs w:val="20"/>
        </w:rPr>
        <w:t>, styresak.</w:t>
      </w:r>
    </w:p>
    <w:sectPr w:rsidR="00900902" w:rsidRPr="00900902" w:rsidSect="00AD6B0F">
      <w:headerReference w:type="default" r:id="rId11"/>
      <w:footerReference w:type="default" r:id="rId12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80B6FF" w14:textId="77777777" w:rsidR="00900902" w:rsidRDefault="00900902" w:rsidP="008A6C35">
      <w:pPr>
        <w:spacing w:after="0" w:line="240" w:lineRule="auto"/>
      </w:pPr>
      <w:r>
        <w:separator/>
      </w:r>
    </w:p>
  </w:endnote>
  <w:endnote w:type="continuationSeparator" w:id="0">
    <w:p w14:paraId="17976983" w14:textId="77777777" w:rsidR="00900902" w:rsidRDefault="00900902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3CE03F6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517AC657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D5BD4E" w14:textId="77777777" w:rsidR="00900902" w:rsidRDefault="00900902" w:rsidP="008A6C35">
      <w:pPr>
        <w:spacing w:after="0" w:line="240" w:lineRule="auto"/>
      </w:pPr>
      <w:r>
        <w:separator/>
      </w:r>
    </w:p>
  </w:footnote>
  <w:footnote w:type="continuationSeparator" w:id="0">
    <w:p w14:paraId="4D914BF4" w14:textId="77777777" w:rsidR="00900902" w:rsidRDefault="00900902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F327D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541616"/>
    <w:multiLevelType w:val="hybridMultilevel"/>
    <w:tmpl w:val="1DEC3A5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02"/>
    <w:rsid w:val="00037522"/>
    <w:rsid w:val="001207EA"/>
    <w:rsid w:val="00135419"/>
    <w:rsid w:val="001976F9"/>
    <w:rsid w:val="00421E71"/>
    <w:rsid w:val="007F0E7F"/>
    <w:rsid w:val="008A6C35"/>
    <w:rsid w:val="00900902"/>
    <w:rsid w:val="00911B85"/>
    <w:rsid w:val="009549F5"/>
    <w:rsid w:val="00AD6B0F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5A539"/>
  <w15:chartTrackingRefBased/>
  <w15:docId w15:val="{D6FC1B02-3B6C-43C4-A766-FFF6FD5C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eavsnitt">
    <w:name w:val="List Paragraph"/>
    <w:basedOn w:val="Normal"/>
    <w:uiPriority w:val="34"/>
    <w:qFormat/>
    <w:rsid w:val="00900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9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BD9C3-3364-40FE-9702-42553467752B}"/>
</file>

<file path=customXml/itemProps2.xml><?xml version="1.0" encoding="utf-8"?>
<ds:datastoreItem xmlns:ds="http://schemas.openxmlformats.org/officeDocument/2006/customXml" ds:itemID="{BFC6D091-CEA3-429D-8A22-6A79E5DF1E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AFA53B-BAC9-48BD-8FFB-AFCE71DC5090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aaa91121-71f7-40ee-8646-56660feff075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F81C993C-D2A4-463A-AE70-37C23A4C5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12</TotalTime>
  <Pages>1</Pages>
  <Words>206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2020-05-27T08:23:00Z</dcterms:created>
  <dcterms:modified xsi:type="dcterms:W3CDTF">2020-05-27T08:35:00Z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