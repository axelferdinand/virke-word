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6C35" w:rsidRDefault="008A6C35" w14:paraId="29145781" w14:textId="77777777"/>
    <w:p w:rsidR="002B6999" w:rsidP="008A6C35" w:rsidRDefault="002B6999" w14:paraId="0299E00C" w14:textId="27B57054">
      <w:pPr>
        <w:rPr>
          <w:rFonts w:ascii="Arial" w:hAnsi="Arial" w:cs="Arial" w:eastAsiaTheme="majorEastAsia"/>
          <w:b/>
          <w:bCs/>
          <w:sz w:val="40"/>
          <w:szCs w:val="40"/>
        </w:rPr>
      </w:pPr>
      <w:r w:rsidRPr="002B6999">
        <w:rPr>
          <w:rFonts w:ascii="Arial" w:hAnsi="Arial" w:cs="Arial" w:eastAsiaTheme="majorEastAsia"/>
          <w:b/>
          <w:bCs/>
          <w:sz w:val="40"/>
          <w:szCs w:val="40"/>
        </w:rPr>
        <w:t>Instruks for valgkomiteen</w:t>
      </w:r>
    </w:p>
    <w:p w:rsidRPr="002B6999" w:rsidR="002B6999" w:rsidP="008A6C35" w:rsidRDefault="002B6999" w14:paraId="76A3139D" w14:textId="77777777">
      <w:pPr>
        <w:rPr>
          <w:rFonts w:ascii="Arial" w:hAnsi="Arial" w:cs="Arial" w:eastAsiaTheme="majorEastAsia"/>
          <w:b/>
          <w:bCs/>
          <w:sz w:val="40"/>
          <w:szCs w:val="40"/>
        </w:rPr>
      </w:pPr>
    </w:p>
    <w:p w:rsidRPr="002B6999" w:rsidR="00FD0E3F" w:rsidP="008A6C35" w:rsidRDefault="002B6999" w14:paraId="589A2916" w14:textId="006D77CF">
      <w:pPr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b/>
          <w:bCs/>
          <w:sz w:val="20"/>
          <w:szCs w:val="20"/>
        </w:rPr>
        <w:t>V</w:t>
      </w:r>
      <w:r w:rsidRPr="002B6999">
        <w:rPr>
          <w:rFonts w:ascii="Arial" w:hAnsi="Arial" w:cs="Arial"/>
          <w:b/>
          <w:bCs/>
          <w:sz w:val="20"/>
          <w:szCs w:val="20"/>
        </w:rPr>
        <w:t>edtatt på generalforsamlingen den</w:t>
      </w:r>
      <w:r w:rsidRPr="002B6999">
        <w:rPr>
          <w:rFonts w:ascii="Arial" w:hAnsi="Arial" w:cs="Arial"/>
          <w:sz w:val="20"/>
          <w:szCs w:val="20"/>
        </w:rPr>
        <w:t>:</w:t>
      </w:r>
      <w:r w:rsidRPr="002B6999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576636485"/>
          <w:placeholder>
            <w:docPart w:val="7D8DA53D80D241C19652E07C76CE8983"/>
          </w:placeholder>
          <w:showingPlcHdr/>
          <w:text/>
        </w:sdtPr>
        <w:sdtContent>
          <w:r w:rsidRPr="002B6999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[dato/årstall]</w:t>
          </w:r>
        </w:sdtContent>
      </w:sdt>
    </w:p>
    <w:p w:rsidRPr="002B6999" w:rsidR="002B6999" w:rsidP="002B6999" w:rsidRDefault="002B6999" w14:paraId="5C9E44DA" w14:textId="77777777">
      <w:pPr>
        <w:rPr>
          <w:rFonts w:ascii="Arial" w:hAnsi="Arial" w:cs="Arial"/>
          <w:sz w:val="20"/>
          <w:szCs w:val="20"/>
        </w:rPr>
      </w:pPr>
    </w:p>
    <w:p w:rsidRPr="002B6999" w:rsidR="002B6999" w:rsidP="002B6999" w:rsidRDefault="002B6999" w14:paraId="32D96A82" w14:textId="77777777">
      <w:pPr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sz w:val="20"/>
          <w:szCs w:val="20"/>
        </w:rPr>
        <w:t>1.</w:t>
      </w:r>
      <w:r w:rsidRPr="002B6999">
        <w:rPr>
          <w:rFonts w:ascii="Arial" w:hAnsi="Arial" w:cs="Arial"/>
          <w:sz w:val="20"/>
          <w:szCs w:val="20"/>
        </w:rPr>
        <w:tab/>
      </w:r>
      <w:r w:rsidRPr="002B6999">
        <w:rPr>
          <w:rFonts w:ascii="Arial" w:hAnsi="Arial" w:cs="Arial"/>
          <w:sz w:val="20"/>
          <w:szCs w:val="20"/>
        </w:rPr>
        <w:t>Valgkomiteen velges av generalforsamlingen for ett år av gangen.</w:t>
      </w:r>
    </w:p>
    <w:p w:rsidRPr="002B6999" w:rsidR="002B6999" w:rsidP="002B6999" w:rsidRDefault="002B6999" w14:paraId="59D7D890" w14:textId="77777777">
      <w:pPr>
        <w:ind w:left="705" w:hanging="705"/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sz w:val="20"/>
          <w:szCs w:val="20"/>
        </w:rPr>
        <w:t>2.</w:t>
      </w:r>
      <w:r w:rsidRPr="002B6999">
        <w:rPr>
          <w:rFonts w:ascii="Arial" w:hAnsi="Arial" w:cs="Arial"/>
          <w:sz w:val="20"/>
          <w:szCs w:val="20"/>
        </w:rPr>
        <w:tab/>
      </w:r>
      <w:r w:rsidRPr="002B6999">
        <w:rPr>
          <w:rFonts w:ascii="Arial" w:hAnsi="Arial" w:cs="Arial"/>
          <w:sz w:val="20"/>
          <w:szCs w:val="20"/>
        </w:rPr>
        <w:t>Valg av valgkomiteen skjer ved flertallsvalg. Valget kan skje skriftlig eller ved håndsopprekning etter vedtak av generalforsamlingen.</w:t>
      </w:r>
    </w:p>
    <w:p w:rsidRPr="002B6999" w:rsidR="002B6999" w:rsidP="002B6999" w:rsidRDefault="002B6999" w14:paraId="489BF643" w14:textId="77777777">
      <w:pPr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sz w:val="20"/>
          <w:szCs w:val="20"/>
        </w:rPr>
        <w:t>3.</w:t>
      </w:r>
      <w:r w:rsidRPr="002B6999">
        <w:rPr>
          <w:rFonts w:ascii="Arial" w:hAnsi="Arial" w:cs="Arial"/>
          <w:sz w:val="20"/>
          <w:szCs w:val="20"/>
        </w:rPr>
        <w:tab/>
      </w:r>
      <w:r w:rsidRPr="002B6999">
        <w:rPr>
          <w:rFonts w:ascii="Arial" w:hAnsi="Arial" w:cs="Arial"/>
          <w:sz w:val="20"/>
          <w:szCs w:val="20"/>
        </w:rPr>
        <w:t>Forslag til ny valgkomité legges frem av valgkomiteen.</w:t>
      </w:r>
    </w:p>
    <w:p w:rsidRPr="002B6999" w:rsidR="002B6999" w:rsidP="002B6999" w:rsidRDefault="002B6999" w14:paraId="22433C09" w14:textId="77777777">
      <w:pPr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sz w:val="20"/>
          <w:szCs w:val="20"/>
        </w:rPr>
        <w:t>4.</w:t>
      </w:r>
      <w:r w:rsidRPr="002B6999">
        <w:rPr>
          <w:rFonts w:ascii="Arial" w:hAnsi="Arial" w:cs="Arial"/>
          <w:sz w:val="20"/>
          <w:szCs w:val="20"/>
        </w:rPr>
        <w:tab/>
      </w:r>
      <w:r w:rsidRPr="002B6999">
        <w:rPr>
          <w:rFonts w:ascii="Arial" w:hAnsi="Arial" w:cs="Arial"/>
          <w:sz w:val="20"/>
          <w:szCs w:val="20"/>
        </w:rPr>
        <w:t>Valgkomiteens formann velges på generalforsamlingen.</w:t>
      </w:r>
    </w:p>
    <w:p w:rsidRPr="002B6999" w:rsidR="002B6999" w:rsidP="002B6999" w:rsidRDefault="002B6999" w14:paraId="0862FAFE" w14:textId="77777777">
      <w:pPr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sz w:val="20"/>
          <w:szCs w:val="20"/>
        </w:rPr>
        <w:t>5.</w:t>
      </w:r>
      <w:r w:rsidRPr="002B6999">
        <w:rPr>
          <w:rFonts w:ascii="Arial" w:hAnsi="Arial" w:cs="Arial"/>
          <w:sz w:val="20"/>
          <w:szCs w:val="20"/>
        </w:rPr>
        <w:tab/>
      </w:r>
      <w:r w:rsidRPr="002B6999">
        <w:rPr>
          <w:rFonts w:ascii="Arial" w:hAnsi="Arial" w:cs="Arial"/>
          <w:sz w:val="20"/>
          <w:szCs w:val="20"/>
        </w:rPr>
        <w:t>Ingen kan sitte i valgkomiteen for mer enn 2 år av gangen (gjenvalg for 1 år).</w:t>
      </w:r>
    </w:p>
    <w:p w:rsidRPr="002B6999" w:rsidR="002B6999" w:rsidP="002B6999" w:rsidRDefault="002B6999" w14:paraId="58438DF5" w14:textId="77777777">
      <w:pPr>
        <w:ind w:left="705" w:hanging="705"/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sz w:val="20"/>
          <w:szCs w:val="20"/>
        </w:rPr>
        <w:t>6.</w:t>
      </w:r>
      <w:r w:rsidRPr="002B6999">
        <w:rPr>
          <w:rFonts w:ascii="Arial" w:hAnsi="Arial" w:cs="Arial"/>
          <w:sz w:val="20"/>
          <w:szCs w:val="20"/>
        </w:rPr>
        <w:tab/>
      </w:r>
      <w:r w:rsidRPr="002B6999">
        <w:rPr>
          <w:rFonts w:ascii="Arial" w:hAnsi="Arial" w:cs="Arial"/>
          <w:sz w:val="20"/>
          <w:szCs w:val="20"/>
        </w:rPr>
        <w:t>Valgkomiteen skal senest 4 uker før generalforsamlingen gi sin innstilling til styret som sender innstillingen ut sammen med de øvrige generalforsamlingspapirene.</w:t>
      </w:r>
    </w:p>
    <w:p w:rsidRPr="002B6999" w:rsidR="002B6999" w:rsidP="002B6999" w:rsidRDefault="002B6999" w14:paraId="32A9C5DF" w14:textId="77777777">
      <w:pPr>
        <w:rPr>
          <w:rFonts w:ascii="Arial" w:hAnsi="Arial" w:cs="Arial"/>
          <w:sz w:val="20"/>
          <w:szCs w:val="20"/>
        </w:rPr>
      </w:pPr>
      <w:r w:rsidRPr="002B6999">
        <w:rPr>
          <w:rFonts w:ascii="Arial" w:hAnsi="Arial" w:cs="Arial"/>
          <w:sz w:val="20"/>
          <w:szCs w:val="20"/>
        </w:rPr>
        <w:t>7.</w:t>
      </w:r>
      <w:r w:rsidRPr="002B6999">
        <w:rPr>
          <w:rFonts w:ascii="Arial" w:hAnsi="Arial" w:cs="Arial"/>
          <w:sz w:val="20"/>
          <w:szCs w:val="20"/>
        </w:rPr>
        <w:tab/>
      </w:r>
      <w:r w:rsidRPr="002B6999">
        <w:rPr>
          <w:rFonts w:ascii="Arial" w:hAnsi="Arial" w:cs="Arial"/>
          <w:sz w:val="20"/>
          <w:szCs w:val="20"/>
        </w:rPr>
        <w:t>Valgkomiteen skal ha dekket reisekostnadene for møtene.</w:t>
      </w:r>
    </w:p>
    <w:p w:rsidRPr="002B6999" w:rsidR="002B6999" w:rsidP="002B6999" w:rsidRDefault="002B6999" w14:paraId="3618DBFF" w14:textId="77777777">
      <w:pPr>
        <w:ind w:left="705" w:hanging="705"/>
        <w:rPr>
          <w:rFonts w:ascii="Arial" w:hAnsi="Arial" w:cs="Arial"/>
          <w:sz w:val="20"/>
          <w:szCs w:val="20"/>
        </w:rPr>
      </w:pPr>
      <w:r w:rsidRPr="002B6999" w:rsidR="002B6999">
        <w:rPr>
          <w:rFonts w:ascii="Arial" w:hAnsi="Arial" w:cs="Arial"/>
          <w:sz w:val="20"/>
          <w:szCs w:val="20"/>
        </w:rPr>
        <w:t>8.</w:t>
      </w:r>
      <w:r w:rsidRPr="002B6999">
        <w:rPr>
          <w:rFonts w:ascii="Arial" w:hAnsi="Arial" w:cs="Arial"/>
          <w:sz w:val="20"/>
          <w:szCs w:val="20"/>
        </w:rPr>
        <w:tab/>
      </w:r>
      <w:r w:rsidRPr="002B6999" w:rsidR="002B6999">
        <w:rPr>
          <w:rFonts w:ascii="Arial" w:hAnsi="Arial" w:cs="Arial"/>
          <w:sz w:val="20"/>
          <w:szCs w:val="20"/>
        </w:rPr>
        <w:t>Valgkomiteen kan innhente råd fra styret, daglig leder og eiere for å utarbeide sin innstilling til generalforsamlingen. Valgkomiteen tar selv initiativ til slike møter eller kontakter.</w:t>
      </w:r>
    </w:p>
    <w:p w:rsidRPr="002B6999" w:rsidR="00FB68FD" w:rsidP="00FD0E3F" w:rsidRDefault="00FB68FD" w14:paraId="4C5B0421" w14:textId="77777777">
      <w:pPr>
        <w:rPr>
          <w:rFonts w:ascii="Arial" w:hAnsi="Arial" w:cs="Arial"/>
        </w:rPr>
      </w:pPr>
    </w:p>
    <w:p w:rsidRPr="002B6999" w:rsidR="00F70DCF" w:rsidP="00F70DCF" w:rsidRDefault="00F70DCF" w14:paraId="5ABA4393" w14:textId="77777777">
      <w:pPr>
        <w:rPr>
          <w:rFonts w:ascii="Arial" w:hAnsi="Arial" w:cs="Arial"/>
        </w:rPr>
      </w:pPr>
    </w:p>
    <w:p w:rsidRPr="002B6999" w:rsidR="00F70DCF" w:rsidP="00F70DCF" w:rsidRDefault="00F70DCF" w14:paraId="36BF3339" w14:textId="77777777">
      <w:pPr>
        <w:rPr>
          <w:rFonts w:ascii="Arial" w:hAnsi="Arial" w:cs="Arial"/>
        </w:rPr>
      </w:pPr>
    </w:p>
    <w:p w:rsidRPr="002B6999" w:rsidR="00F70DCF" w:rsidP="00F70DCF" w:rsidRDefault="00F70DCF" w14:paraId="601CDCDC" w14:textId="77777777">
      <w:pPr>
        <w:rPr>
          <w:rFonts w:ascii="Arial" w:hAnsi="Arial" w:cs="Arial"/>
        </w:rPr>
      </w:pPr>
    </w:p>
    <w:p w:rsidRPr="002B6999" w:rsidR="00F70DCF" w:rsidP="00F70DCF" w:rsidRDefault="00F70DCF" w14:paraId="4E51C4E1" w14:textId="77777777">
      <w:pPr>
        <w:rPr>
          <w:rFonts w:ascii="Arial" w:hAnsi="Arial" w:cs="Arial"/>
        </w:rPr>
      </w:pPr>
    </w:p>
    <w:p w:rsidRPr="002B6999" w:rsidR="00F70DCF" w:rsidP="00F70DCF" w:rsidRDefault="00F70DCF" w14:paraId="31FAC73A" w14:textId="77777777">
      <w:pPr>
        <w:rPr>
          <w:rFonts w:ascii="Arial" w:hAnsi="Arial" w:cs="Arial"/>
        </w:rPr>
      </w:pPr>
    </w:p>
    <w:p w:rsidRPr="002B6999" w:rsidR="00F70DCF" w:rsidP="00F70DCF" w:rsidRDefault="00F70DCF" w14:paraId="7CB9CD97" w14:textId="77777777">
      <w:pPr>
        <w:rPr>
          <w:rFonts w:ascii="Arial" w:hAnsi="Arial" w:cs="Arial"/>
        </w:rPr>
      </w:pPr>
    </w:p>
    <w:p w:rsidRPr="002B6999" w:rsidR="00F70DCF" w:rsidP="00F70DCF" w:rsidRDefault="00F70DCF" w14:paraId="7F110BAB" w14:textId="77777777">
      <w:pPr>
        <w:rPr>
          <w:rFonts w:ascii="Arial" w:hAnsi="Arial" w:cs="Arial"/>
        </w:rPr>
      </w:pPr>
    </w:p>
    <w:p w:rsidRPr="002B6999" w:rsidR="00F70DCF" w:rsidP="00AD6B0F" w:rsidRDefault="00F70DCF" w14:paraId="4BF99C07" w14:textId="77777777">
      <w:pPr>
        <w:ind w:firstLine="708"/>
        <w:jc w:val="center"/>
        <w:rPr>
          <w:rFonts w:ascii="Arial" w:hAnsi="Arial" w:cs="Arial"/>
        </w:rPr>
      </w:pPr>
    </w:p>
    <w:sectPr w:rsidRPr="002B6999" w:rsidR="00F70DCF" w:rsidSect="00AD6B0F">
      <w:headerReference w:type="default" r:id="rId10"/>
      <w:footerReference w:type="default" r:id="rId11"/>
      <w:pgSz w:w="12240" w:h="15840" w:orient="portrait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B6999" w:rsidP="008A6C35" w:rsidRDefault="002B6999" w14:paraId="76ECC054" w14:textId="77777777">
      <w:pPr>
        <w:spacing w:after="0" w:line="240" w:lineRule="auto"/>
      </w:pPr>
      <w:r>
        <w:separator/>
      </w:r>
    </w:p>
  </w:endnote>
  <w:endnote w:type="continuationSeparator" w:id="0">
    <w:p w:rsidR="002B6999" w:rsidP="008A6C35" w:rsidRDefault="002B6999" w14:paraId="2677E3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Pr="00FD0E3F" w:rsidR="00FD0E3F" w:rsidP="00F70DCF" w:rsidRDefault="00FD0E3F" w14:paraId="02CF3157" w14:textId="77777777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:rsidRPr="00FD0E3F" w:rsidR="008A6C35" w:rsidP="00F70DCF" w:rsidRDefault="008A6C35" w14:paraId="61A475B3" w14:textId="77777777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B6999" w:rsidP="008A6C35" w:rsidRDefault="002B6999" w14:paraId="41E38A97" w14:textId="77777777">
      <w:pPr>
        <w:spacing w:after="0" w:line="240" w:lineRule="auto"/>
      </w:pPr>
      <w:r>
        <w:separator/>
      </w:r>
    </w:p>
  </w:footnote>
  <w:footnote w:type="continuationSeparator" w:id="0">
    <w:p w:rsidR="002B6999" w:rsidP="008A6C35" w:rsidRDefault="002B6999" w14:paraId="6917D13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D0E3F" w:rsidR="008A6C35" w:rsidRDefault="008A6C35" w14:paraId="1A90DCBD" w14:textId="77777777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10"/>
  <w:proofState w:spelling="clean" w:grammar="dirty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99"/>
    <w:rsid w:val="00037522"/>
    <w:rsid w:val="001207EA"/>
    <w:rsid w:val="001976F9"/>
    <w:rsid w:val="002B6999"/>
    <w:rsid w:val="00421E71"/>
    <w:rsid w:val="00762651"/>
    <w:rsid w:val="007F0E7F"/>
    <w:rsid w:val="008A6C35"/>
    <w:rsid w:val="00911B85"/>
    <w:rsid w:val="009549F5"/>
    <w:rsid w:val="00AD6B0F"/>
    <w:rsid w:val="00D50F03"/>
    <w:rsid w:val="00EB3DA0"/>
    <w:rsid w:val="00F70DCF"/>
    <w:rsid w:val="00FB68FD"/>
    <w:rsid w:val="00FD0E3F"/>
    <w:rsid w:val="14EC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3A4EA"/>
  <w15:chartTrackingRefBased/>
  <w15:docId w15:val="{F4536EC0-A87A-499B-B9FF-B7A5012F62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8A6C35"/>
  </w:style>
  <w:style w:type="character" w:styleId="Overskrift1Tegn" w:customStyle="1">
    <w:name w:val="Overskrift 1 Tegn"/>
    <w:basedOn w:val="Standardskriftforavsnitt"/>
    <w:link w:val="Overskrift1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8A6C3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Overskrift4Tegn" w:customStyle="1">
    <w:name w:val="Overskrift 4 Tegn"/>
    <w:basedOn w:val="Standardskriftforavsnitt"/>
    <w:link w:val="Overskrift4"/>
    <w:uiPriority w:val="9"/>
    <w:rsid w:val="008A6C3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Overskrift5Tegn" w:customStyle="1">
    <w:name w:val="Overskrift 5 Tegn"/>
    <w:basedOn w:val="Standardskriftforavsnitt"/>
    <w:link w:val="Overskrift5"/>
    <w:uiPriority w:val="9"/>
    <w:rsid w:val="00D50F03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2B6999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D8DA53D80D241C19652E07C76CE898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AB13ED-BFCF-424D-B7DD-1503382C8C0D}"/>
      </w:docPartPr>
      <w:docPartBody>
        <w:p w:rsidR="00000000" w:rsidRDefault="00762651" w:rsidP="00762651">
          <w:pPr>
            <w:pStyle w:val="7D8DA53D80D241C19652E07C76CE8983"/>
          </w:pPr>
          <w:r w:rsidRPr="00B86078">
            <w:rPr>
              <w:rStyle w:val="Plassholdertekst"/>
            </w:rPr>
            <w:t>[dato/årstall]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51"/>
    <w:rsid w:val="0076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762651"/>
    <w:rPr>
      <w:color w:val="000000" w:themeColor="text1"/>
    </w:rPr>
  </w:style>
  <w:style w:type="paragraph" w:customStyle="1" w:styleId="7D8DA53D80D241C19652E07C76CE8983">
    <w:name w:val="7D8DA53D80D241C19652E07C76CE8983"/>
    <w:rsid w:val="007626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84469-AD0B-4526-8674-CF8FC12F0417}"/>
</file>

<file path=customXml/itemProps2.xml><?xml version="1.0" encoding="utf-8"?>
<ds:datastoreItem xmlns:ds="http://schemas.openxmlformats.org/officeDocument/2006/customXml" ds:itemID="{F292F11E-FF3C-4269-BFF0-27EE6C3ADD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D56000-E98C-4AD7-8407-D06520CB9B6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aaa91121-71f7-40ee-8646-56660feff075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70BFC7B-4474-4292-88AF-A10C35AFE0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Styres skjema 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Jannicke Lundgaard</cp:lastModifiedBy>
  <cp:revision>2</cp:revision>
  <dcterms:created xsi:type="dcterms:W3CDTF">2020-05-22T10:26:00Z</dcterms:created>
  <dcterms:modified xsi:type="dcterms:W3CDTF">2020-10-26T14:16:13Z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