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22AFAD" w14:textId="77777777" w:rsidR="00691B3A" w:rsidRDefault="00000000">
      <w:pPr>
        <w:pStyle w:val="Tittel"/>
      </w:pPr>
      <w:r>
        <w:t>Utviklingssamtale mellom styreleder og daglig leder</w:t>
      </w:r>
    </w:p>
    <w:p w14:paraId="76BA61DA" w14:textId="77777777" w:rsidR="00691B3A" w:rsidRDefault="00000000">
      <w:r>
        <w:t>Partene bør være godt forberedt til samtalen. Etter samtalene lages et kort referat som tar utgangspunkt for kommende samtaler og oppfølging.</w:t>
      </w:r>
    </w:p>
    <w:p w14:paraId="6748D883" w14:textId="77777777" w:rsidR="00691B3A" w:rsidRDefault="00000000">
      <w:pPr>
        <w:pStyle w:val="Overskrift2"/>
        <w:numPr>
          <w:ilvl w:val="0"/>
          <w:numId w:val="50"/>
        </w:numPr>
      </w:pPr>
      <w:sdt>
        <w:sdtPr>
          <w:alias w:val="Arbeidsoppgave"/>
          <w:tag w:val="virke_1900000254"/>
          <w:id w:val="1900000272"/>
          <w:placeholder>
            <w:docPart w:val="VIRKE_PH_42E2B9D708C048F4A2F13740F5DB850E"/>
          </w:placeholder>
          <w:temporary/>
          <w:showingPlcHdr/>
        </w:sdtPr>
        <w:sdtContent>
          <w:r>
            <w:rPr>
              <w:color w:val="C9007F"/>
            </w:rPr>
            <w:t>[Arbeidsoppgave]</w:t>
          </w:r>
        </w:sdtContent>
      </w:sdt>
    </w:p>
    <w:p w14:paraId="70A6FE37" w14:textId="77777777" w:rsidR="00691B3A" w:rsidRDefault="00000000">
      <w:pPr>
        <w:keepNext/>
        <w:numPr>
          <w:ilvl w:val="1"/>
          <w:numId w:val="50"/>
        </w:numPr>
        <w:spacing w:after="120"/>
      </w:pPr>
      <w:r>
        <w:t>Hvilke oppgaver finner du stimulerende og tilfredsstillende, mindre tilfredsstillende?</w:t>
      </w:r>
    </w:p>
    <w:p w14:paraId="51738202" w14:textId="77777777" w:rsidR="00691B3A" w:rsidRDefault="00000000">
      <w:pPr>
        <w:pBdr>
          <w:bottom w:val="single" w:sz="6" w:space="6" w:color="CACACA"/>
        </w:pBdr>
      </w:pPr>
      <w:sdt>
        <w:sdtPr>
          <w:alias w:val="Fyll ut"/>
          <w:tag w:val="virke_1900000256"/>
          <w:id w:val="1900000273"/>
          <w:placeholder>
            <w:docPart w:val="VIRKE_PH_76EA9C46A6294CEF80E3FCD0E9D6656C"/>
          </w:placeholder>
          <w:temporary/>
          <w:showingPlcHdr/>
        </w:sdtPr>
        <w:sdtContent>
          <w:r>
            <w:rPr>
              <w:color w:val="C9007F"/>
            </w:rPr>
            <w:t>[Fyll ut]</w:t>
          </w:r>
        </w:sdtContent>
      </w:sdt>
    </w:p>
    <w:p w14:paraId="574F747F" w14:textId="77777777" w:rsidR="00691B3A" w:rsidRDefault="00000000">
      <w:pPr>
        <w:keepNext/>
        <w:numPr>
          <w:ilvl w:val="1"/>
          <w:numId w:val="50"/>
        </w:numPr>
        <w:spacing w:after="120"/>
      </w:pPr>
      <w:r>
        <w:t>Hvilke oppgaver finner du stimulerende og tilfredsstillende, mindre tilfredsstillende?</w:t>
      </w:r>
    </w:p>
    <w:p w14:paraId="1E3509F3" w14:textId="0CE9A393" w:rsidR="00691B3A" w:rsidRDefault="00FA32C2">
      <w:pPr>
        <w:pBdr>
          <w:bottom w:val="single" w:sz="6" w:space="6" w:color="CACACA"/>
        </w:pBdr>
      </w:pPr>
      <w:proofErr w:type="spellStart"/>
      <w:r>
        <w:t>QA</w:t>
      </w:r>
      <w:proofErr w:type="spellEnd"/>
      <w:r>
        <w:t>-test: Oppfølging av arbeidsmiljø, kompetanseutvikling og langsiktige forbedringstiltak i virksomheten. Vi avtaler tydelig ansvar, konkrete frister og ny gjennomgang ved neste samtale.</w:t>
      </w:r>
    </w:p>
    <w:p w14:paraId="73CB72A3" w14:textId="77777777" w:rsidR="00691B3A" w:rsidRDefault="00000000">
      <w:pPr>
        <w:pStyle w:val="Overskrift2"/>
        <w:numPr>
          <w:ilvl w:val="0"/>
          <w:numId w:val="50"/>
        </w:numPr>
      </w:pPr>
      <w:sdt>
        <w:sdtPr>
          <w:alias w:val="Arbeidsoppgave"/>
          <w:tag w:val="virke_1900000260"/>
          <w:id w:val="1900000275"/>
          <w:placeholder>
            <w:docPart w:val="VIRKE_PH_105CE22E93A645DDAE1502F537EBB466"/>
          </w:placeholder>
          <w:temporary/>
          <w:showingPlcHdr/>
        </w:sdtPr>
        <w:sdtContent>
          <w:r>
            <w:rPr>
              <w:color w:val="C9007F"/>
            </w:rPr>
            <w:t>[Arbeidsoppgave]</w:t>
          </w:r>
        </w:sdtContent>
      </w:sdt>
    </w:p>
    <w:p w14:paraId="5EF9BC5E" w14:textId="77777777" w:rsidR="00691B3A" w:rsidRDefault="00000000">
      <w:pPr>
        <w:keepNext/>
        <w:numPr>
          <w:ilvl w:val="1"/>
          <w:numId w:val="50"/>
        </w:numPr>
        <w:spacing w:after="120"/>
      </w:pPr>
      <w:r>
        <w:t>Hvilke oppgaver finner du stimulerende og tilfredsstillende, mindre tilfredsstillende?</w:t>
      </w:r>
    </w:p>
    <w:p w14:paraId="2DBC443B" w14:textId="77777777" w:rsidR="00691B3A" w:rsidRDefault="00000000">
      <w:pPr>
        <w:pBdr>
          <w:bottom w:val="single" w:sz="6" w:space="6" w:color="CACACA"/>
        </w:pBdr>
      </w:pPr>
      <w:sdt>
        <w:sdtPr>
          <w:alias w:val="Fyll ut"/>
          <w:tag w:val="virke_1900000262"/>
          <w:id w:val="1900000276"/>
          <w:placeholder>
            <w:docPart w:val="VIRKE_PH_FB5E2B1ACAC744708A6022132F170E78"/>
          </w:placeholder>
          <w:temporary/>
          <w:showingPlcHdr/>
        </w:sdtPr>
        <w:sdtContent>
          <w:r>
            <w:rPr>
              <w:color w:val="C9007F"/>
            </w:rPr>
            <w:t>[Fyll ut]</w:t>
          </w:r>
        </w:sdtContent>
      </w:sdt>
    </w:p>
    <w:p w14:paraId="2A925C5C" w14:textId="77777777" w:rsidR="00691B3A" w:rsidRDefault="00000000">
      <w:pPr>
        <w:keepNext/>
        <w:numPr>
          <w:ilvl w:val="1"/>
          <w:numId w:val="50"/>
        </w:numPr>
        <w:spacing w:after="120"/>
      </w:pPr>
      <w:r>
        <w:t>Hvilke oppgaver finner du stimulerende og tilfredsstillende, mindre tilfredsstillende?</w:t>
      </w:r>
    </w:p>
    <w:p w14:paraId="4BEDEF7E" w14:textId="77777777" w:rsidR="00691B3A" w:rsidRDefault="00000000">
      <w:pPr>
        <w:pBdr>
          <w:bottom w:val="single" w:sz="6" w:space="6" w:color="CACACA"/>
        </w:pBdr>
      </w:pPr>
      <w:sdt>
        <w:sdtPr>
          <w:alias w:val="Fyll ut"/>
          <w:tag w:val="virke_1900000264"/>
          <w:id w:val="1900000277"/>
          <w:placeholder>
            <w:docPart w:val="VIRKE_PH_78A4DF9C76A44BD8BA8963E0AB3BFA63"/>
          </w:placeholder>
          <w:temporary/>
          <w:showingPlcHdr/>
        </w:sdtPr>
        <w:sdtContent>
          <w:r>
            <w:rPr>
              <w:color w:val="C9007F"/>
            </w:rPr>
            <w:t>[Fyll ut]</w:t>
          </w:r>
        </w:sdtContent>
      </w:sdt>
    </w:p>
    <w:p w14:paraId="020985DA" w14:textId="77777777" w:rsidR="00691B3A" w:rsidRDefault="00000000">
      <w:pPr>
        <w:pStyle w:val="Overskrift2"/>
        <w:numPr>
          <w:ilvl w:val="0"/>
          <w:numId w:val="50"/>
        </w:numPr>
      </w:pPr>
      <w:sdt>
        <w:sdtPr>
          <w:alias w:val="Arbeidsoppgave"/>
          <w:tag w:val="virke_1900000266"/>
          <w:id w:val="1900000278"/>
          <w:placeholder>
            <w:docPart w:val="VIRKE_PH_DCB829721F6242A092E99FE6331E6F33"/>
          </w:placeholder>
          <w:temporary/>
          <w:showingPlcHdr/>
        </w:sdtPr>
        <w:sdtContent>
          <w:r>
            <w:rPr>
              <w:color w:val="C9007F"/>
            </w:rPr>
            <w:t>[Arbeidsoppgave]</w:t>
          </w:r>
        </w:sdtContent>
      </w:sdt>
    </w:p>
    <w:p w14:paraId="42609DD7" w14:textId="77777777" w:rsidR="00691B3A" w:rsidRDefault="00000000">
      <w:pPr>
        <w:keepNext/>
        <w:numPr>
          <w:ilvl w:val="1"/>
          <w:numId w:val="50"/>
        </w:numPr>
        <w:spacing w:after="120"/>
      </w:pPr>
      <w:r>
        <w:t>Hvilke oppgaver finner du stimulerende og tilfredsstillende, mindre tilfredsstillende?</w:t>
      </w:r>
    </w:p>
    <w:p w14:paraId="0F9409F1" w14:textId="77777777" w:rsidR="00691B3A" w:rsidRDefault="00000000">
      <w:pPr>
        <w:pBdr>
          <w:bottom w:val="single" w:sz="6" w:space="6" w:color="CACACA"/>
        </w:pBdr>
      </w:pPr>
      <w:sdt>
        <w:sdtPr>
          <w:alias w:val="Fyll ut"/>
          <w:tag w:val="virke_1900000268"/>
          <w:id w:val="1900000279"/>
          <w:placeholder>
            <w:docPart w:val="VIRKE_PH_DF58A133E270447FA4D85820C02E77F0"/>
          </w:placeholder>
          <w:temporary/>
          <w:showingPlcHdr/>
        </w:sdtPr>
        <w:sdtContent>
          <w:r>
            <w:rPr>
              <w:color w:val="C9007F"/>
            </w:rPr>
            <w:t>[Fyll ut]</w:t>
          </w:r>
        </w:sdtContent>
      </w:sdt>
    </w:p>
    <w:p w14:paraId="3D4E1BF2" w14:textId="77777777" w:rsidR="00691B3A" w:rsidRDefault="00000000">
      <w:pPr>
        <w:keepNext/>
        <w:numPr>
          <w:ilvl w:val="1"/>
          <w:numId w:val="50"/>
        </w:numPr>
        <w:spacing w:after="120"/>
      </w:pPr>
      <w:r>
        <w:t>Hvilke oppgaver finner du stimulerende og tilfredsstillende, mindre tilfredsstillende?</w:t>
      </w:r>
    </w:p>
    <w:p w14:paraId="7892F1FF" w14:textId="77777777" w:rsidR="00691B3A" w:rsidRDefault="00000000">
      <w:pPr>
        <w:pBdr>
          <w:bottom w:val="single" w:sz="6" w:space="6" w:color="CACACA"/>
        </w:pBdr>
      </w:pPr>
      <w:sdt>
        <w:sdtPr>
          <w:alias w:val="Fyll ut"/>
          <w:tag w:val="virke_1900000270"/>
          <w:id w:val="1900000280"/>
          <w:placeholder>
            <w:docPart w:val="VIRKE_PH_89651FDB9B3E47BF8A163B3FB9DA1747"/>
          </w:placeholder>
          <w:temporary/>
          <w:showingPlcHdr/>
        </w:sdtPr>
        <w:sdtContent>
          <w:r>
            <w:rPr>
              <w:color w:val="C9007F"/>
            </w:rPr>
            <w:t>[Fyll ut]</w:t>
          </w:r>
        </w:sdtContent>
      </w:sdt>
    </w:p>
    <w:sectPr w:rsidR="00691B3A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41D4A8" w14:textId="77777777" w:rsidR="00924C53" w:rsidRDefault="00924C53" w:rsidP="00A834E2">
      <w:pPr>
        <w:spacing w:after="0" w:line="240" w:lineRule="auto"/>
      </w:pPr>
      <w:r>
        <w:separator/>
      </w:r>
    </w:p>
  </w:endnote>
  <w:endnote w:type="continuationSeparator" w:id="0">
    <w:p w14:paraId="0D28F8B9" w14:textId="77777777" w:rsidR="00924C53" w:rsidRDefault="00924C53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AEE686" w14:textId="77777777" w:rsidR="00691B3A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  <w:t>Utviklingssamtale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27DD05" w14:textId="77777777" w:rsidR="00924C53" w:rsidRDefault="00924C53" w:rsidP="00A834E2">
      <w:pPr>
        <w:spacing w:after="0" w:line="240" w:lineRule="auto"/>
      </w:pPr>
      <w:r>
        <w:separator/>
      </w:r>
    </w:p>
  </w:footnote>
  <w:footnote w:type="continuationSeparator" w:id="0">
    <w:p w14:paraId="7DCBE6FB" w14:textId="77777777" w:rsidR="00924C53" w:rsidRDefault="00924C53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43EF6E" w14:textId="77777777" w:rsidR="00691B3A" w:rsidRDefault="00000000">
    <w:pPr>
      <w:pStyle w:val="Topptekst"/>
    </w:pPr>
    <w:r>
      <w:t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0395BB9"/>
    <w:multiLevelType w:val="multilevel"/>
    <w:tmpl w:val="2798346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0801025"/>
    <w:multiLevelType w:val="multilevel"/>
    <w:tmpl w:val="3C1A0DDA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49C3B21"/>
    <w:multiLevelType w:val="multilevel"/>
    <w:tmpl w:val="666A7C96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316779A7"/>
    <w:multiLevelType w:val="multilevel"/>
    <w:tmpl w:val="7DE432E0"/>
    <w:lvl w:ilvl="0">
      <w:start w:val="1"/>
      <w:numFmt w:val="decimal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3C15442E"/>
    <w:multiLevelType w:val="multilevel"/>
    <w:tmpl w:val="CEEA8E24"/>
    <w:numStyleLink w:val="VirkeListe"/>
  </w:abstractNum>
  <w:abstractNum w:abstractNumId="28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2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4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1C2A17"/>
    <w:multiLevelType w:val="multilevel"/>
    <w:tmpl w:val="C8143180"/>
    <w:lvl w:ilvl="0">
      <w:start w:val="1"/>
      <w:numFmt w:val="bullet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32"/>
  </w:num>
  <w:num w:numId="2" w16cid:durableId="645400299">
    <w:abstractNumId w:val="22"/>
  </w:num>
  <w:num w:numId="3" w16cid:durableId="1165437520">
    <w:abstractNumId w:val="36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21"/>
  </w:num>
  <w:num w:numId="9" w16cid:durableId="1972712342">
    <w:abstractNumId w:val="24"/>
  </w:num>
  <w:num w:numId="10" w16cid:durableId="865022870">
    <w:abstractNumId w:val="24"/>
  </w:num>
  <w:num w:numId="11" w16cid:durableId="766772816">
    <w:abstractNumId w:val="24"/>
  </w:num>
  <w:num w:numId="12" w16cid:durableId="1785340853">
    <w:abstractNumId w:val="24"/>
  </w:num>
  <w:num w:numId="13" w16cid:durableId="284392130">
    <w:abstractNumId w:val="24"/>
  </w:num>
  <w:num w:numId="14" w16cid:durableId="1162116571">
    <w:abstractNumId w:val="24"/>
  </w:num>
  <w:num w:numId="15" w16cid:durableId="530458177">
    <w:abstractNumId w:val="24"/>
  </w:num>
  <w:num w:numId="16" w16cid:durableId="494224054">
    <w:abstractNumId w:val="38"/>
  </w:num>
  <w:num w:numId="17" w16cid:durableId="521747363">
    <w:abstractNumId w:val="18"/>
  </w:num>
  <w:num w:numId="18" w16cid:durableId="1648122134">
    <w:abstractNumId w:val="28"/>
  </w:num>
  <w:num w:numId="19" w16cid:durableId="1901864556">
    <w:abstractNumId w:val="34"/>
  </w:num>
  <w:num w:numId="20" w16cid:durableId="511650067">
    <w:abstractNumId w:val="10"/>
  </w:num>
  <w:num w:numId="21" w16cid:durableId="1727800628">
    <w:abstractNumId w:val="37"/>
  </w:num>
  <w:num w:numId="22" w16cid:durableId="1489056773">
    <w:abstractNumId w:val="31"/>
  </w:num>
  <w:num w:numId="23" w16cid:durableId="231278841">
    <w:abstractNumId w:val="33"/>
  </w:num>
  <w:num w:numId="24" w16cid:durableId="417604701">
    <w:abstractNumId w:val="29"/>
  </w:num>
  <w:num w:numId="25" w16cid:durableId="316567667">
    <w:abstractNumId w:val="27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9"/>
  </w:num>
  <w:num w:numId="31" w16cid:durableId="953942447">
    <w:abstractNumId w:val="30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6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1901481108">
    <w:abstractNumId w:val="35"/>
  </w:num>
  <w:num w:numId="47" w16cid:durableId="1371491128">
    <w:abstractNumId w:val="23"/>
  </w:num>
  <w:num w:numId="48" w16cid:durableId="752628085">
    <w:abstractNumId w:val="20"/>
  </w:num>
  <w:num w:numId="49" w16cid:durableId="1006009137">
    <w:abstractNumId w:val="25"/>
  </w:num>
  <w:num w:numId="50" w16cid:durableId="27324995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B3A"/>
    <w:rsid w:val="00691B3A"/>
    <w:rsid w:val="00924C53"/>
    <w:rsid w:val="00B40445"/>
    <w:rsid w:val="00FA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E76DAF"/>
  <w15:chartTrackingRefBased/>
  <w15:docId w15:val="{4F1B05EF-66F0-6E4F-A8D7-322F78C4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qFormat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16/testkopier/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0730FA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0730FA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0730FA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0730FA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0730FA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0730FA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0730FA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0730FA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0730FA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0730FA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0730FA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0730FA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0730FA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0730FA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0730FA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0730FA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0730FA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0730FA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0730FA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0730FA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0730FA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0730FA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0730FA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0730FA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0730FA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0730FA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0730FA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0730FA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0730FA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0730FA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0730FA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0730FA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0730FA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0730FA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0730FA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0730FA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0730FA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0730FA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0730FA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0730FA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0730FA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0730FA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0730FA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0730FA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0730FA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0730FA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0730FA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0730FA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0730FA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0730FA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0730FA" w:rsidRDefault="00000000">
          <w:r>
            <w:rPr>
              <w:color w:val="C9007F"/>
            </w:rPr>
            <w:t>[Dokumentnavn]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 w:rsidR="000730FA" w:rsidRDefault="00000000">
          <w:r>
            <w:rPr>
              <w:rFonts w:asciiTheme="majorHAnsi" w:hAnsiTheme="majorHAnsi"/>
              <w:b/>
              <w:color w:val="C9007F"/>
            </w:rPr>
            <w:t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 w:rsidR="000730FA" w:rsidRDefault="00000000">
          <w:r>
            <w:rPr>
              <w:rFonts w:asciiTheme="majorHAnsi" w:hAnsiTheme="majorHAnsi"/>
              <w:b/>
              <w:color w:val="C9007F"/>
            </w:rPr>
            <w:t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 w:rsidR="000730FA" w:rsidRDefault="00000000">
          <w:r>
            <w:rPr>
              <w:rFonts w:asciiTheme="majorHAnsi" w:hAnsiTheme="majorHAnsi"/>
              <w:b/>
              <w:color w:val="C9007F"/>
            </w:rPr>
            <w:t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 w:rsidR="000730FA" w:rsidRDefault="00000000">
          <w:r>
            <w:rPr>
              <w:color w:val="C9007F"/>
            </w:rPr>
            <w:t>[Fyll ut]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0730FA"/>
    <w:rsid w:val="001A1F86"/>
    <w:rsid w:val="004413BF"/>
    <w:rsid w:val="00442068"/>
    <w:rsid w:val="00465788"/>
    <w:rsid w:val="0048432C"/>
    <w:rsid w:val="00594E5F"/>
    <w:rsid w:val="00860CD1"/>
    <w:rsid w:val="008D690F"/>
    <w:rsid w:val="009704E1"/>
    <w:rsid w:val="00AB437D"/>
    <w:rsid w:val="00AE00E6"/>
    <w:rsid w:val="00B07A5B"/>
    <w:rsid w:val="00B40445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5</TotalTime>
  <Pages>1</Pages>
  <Words>161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Utviklingssamtale</dc:title>
  <dc:subject/>
  <dc:creator>Prototypen</dc:creator>
  <cp:keywords/>
  <dc:description/>
  <cp:lastModifiedBy>Prototypen</cp:lastModifiedBy>
  <cp:revision>5</cp:revision>
  <dcterms:created xsi:type="dcterms:W3CDTF">2026-10-15T13:06:00Z</dcterms:created>
  <dcterms:modified xsi:type="dcterms:W3CDTF">2026-10-16T10:48:00Z</dcterms:modified>
</cp:coreProperties>
</file>