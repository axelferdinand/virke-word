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D76F6" w14:textId="77777777" w:rsidR="00ED1B05" w:rsidRDefault="00000000">
      <w:pPr>
        <w:pStyle w:val="Tittel"/>
      </w:pPr>
      <w:r>
        <w:t>Utfyllingsskjema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ED1B05" w14:paraId="4F83360A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97D87" w14:textId="01D1000A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r w:rsidR="00605DB3">
              <w:t>QA-test Alexandra Kristine Ødegård Hansen med et ekstra langt navn</w:t>
            </w:r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18CCB" w14:textId="3AC11AD1" w:rsidR="00ED1B05" w:rsidRDefault="00605DB3">
            <w:pPr>
              <w:pStyle w:val="Virketabelltekst"/>
            </w:pPr>
            <w:r>
              <w:rPr>
                <w:rFonts w:asciiTheme="majorHAnsi" w:hAnsiTheme="majorHAnsi"/>
                <w:b/>
              </w:rPr>
              <w:t>QA-test neste navn</w:t>
            </w:r>
          </w:p>
        </w:tc>
      </w:tr>
      <w:tr w:rsidR="00ED1B05" w14:paraId="10FD9AE3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D05DB" w14:textId="77777777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1900000062"/>
                <w:placeholder>
                  <w:docPart w:val="VIRKE_PH_8E41D62FADD04BD9B9F96EB2136D59D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695CD" w14:textId="77777777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1900000063"/>
                <w:placeholder>
                  <w:docPart w:val="VIRKE_PH_68E38E3CE357460BB5F060A81A7FD70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D1B05" w14:paraId="36FA1A23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BBFE4" w14:textId="77777777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1900000064"/>
                <w:placeholder>
                  <w:docPart w:val="VIRKE_PH_F035CD68729F4B23B3C80684A324F3C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D8E54" w14:textId="77777777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1900000065"/>
                <w:placeholder>
                  <w:docPart w:val="VIRKE_PH_51FF9D0BB06047FEA00314745862D9E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D1B05" w14:paraId="5456EC75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98097" w14:textId="77777777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1900000066"/>
                <w:placeholder>
                  <w:docPart w:val="VIRKE_PH_09794E6021CD4C4E8E55A3D80B9C1B5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D1B05" w14:paraId="71C03567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A28E9" w14:textId="77777777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1900000067"/>
                <w:placeholder>
                  <w:docPart w:val="VIRKE_PH_E7436CD6A2734DBBAE7F64C0909D2E4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D1B05" w14:paraId="6E14BFE8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DAA8C" w14:textId="77777777" w:rsidR="00ED1B0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1900000068"/>
                <w:placeholder>
                  <w:docPart w:val="VIRKE_PH_8A95FB7A5B634769829B7F50592FFB9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2D131BA5" w14:textId="77777777" w:rsidR="00ED1B05" w:rsidRDefault="00ED1B05">
      <w:pPr>
        <w:pStyle w:val="Virkemellomrom"/>
        <w:spacing w:line="20" w:lineRule="exact"/>
      </w:pPr>
    </w:p>
    <w:sectPr w:rsidR="00ED1B05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AED99E" w14:textId="77777777" w:rsidR="00C743A8" w:rsidRDefault="00C743A8" w:rsidP="00A834E2">
      <w:pPr>
        <w:spacing w:after="0" w:line="240" w:lineRule="auto"/>
      </w:pPr>
      <w:r>
        <w:separator/>
      </w:r>
    </w:p>
  </w:endnote>
  <w:endnote w:type="continuationSeparator" w:id="0">
    <w:p w14:paraId="03AF7DB7" w14:textId="77777777" w:rsidR="00C743A8" w:rsidRDefault="00C743A8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2D89C" w14:textId="77777777" w:rsidR="00ED1B05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D24E5" w14:textId="77777777" w:rsidR="00C743A8" w:rsidRDefault="00C743A8" w:rsidP="00A834E2">
      <w:pPr>
        <w:spacing w:after="0" w:line="240" w:lineRule="auto"/>
      </w:pPr>
      <w:r>
        <w:separator/>
      </w:r>
    </w:p>
  </w:footnote>
  <w:footnote w:type="continuationSeparator" w:id="0">
    <w:p w14:paraId="14733B8E" w14:textId="77777777" w:rsidR="00C743A8" w:rsidRDefault="00C743A8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40E47" w14:textId="77777777" w:rsidR="00ED1B05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B135695"/>
    <w:multiLevelType w:val="multilevel"/>
    <w:tmpl w:val="AB266094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15F4D5E"/>
    <w:multiLevelType w:val="multilevel"/>
    <w:tmpl w:val="A13AA840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5837A77"/>
    <w:multiLevelType w:val="multilevel"/>
    <w:tmpl w:val="E3A027F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9ED3CE3"/>
    <w:multiLevelType w:val="multilevel"/>
    <w:tmpl w:val="15688838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D34AA"/>
    <w:multiLevelType w:val="multilevel"/>
    <w:tmpl w:val="1D1AADBA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1"/>
  </w:num>
  <w:num w:numId="3" w16cid:durableId="1165437520">
    <w:abstractNumId w:val="35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7"/>
  </w:num>
  <w:num w:numId="17" w16cid:durableId="521747363">
    <w:abstractNumId w:val="19"/>
  </w:num>
  <w:num w:numId="18" w16cid:durableId="1648122134">
    <w:abstractNumId w:val="26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036807105">
    <w:abstractNumId w:val="30"/>
  </w:num>
  <w:num w:numId="47" w16cid:durableId="1197235875">
    <w:abstractNumId w:val="38"/>
  </w:num>
  <w:num w:numId="48" w16cid:durableId="1621261748">
    <w:abstractNumId w:val="17"/>
  </w:num>
  <w:num w:numId="49" w16cid:durableId="1817648582">
    <w:abstractNumId w:val="23"/>
  </w:num>
  <w:num w:numId="50" w16cid:durableId="103731295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05"/>
    <w:rsid w:val="00605DB3"/>
    <w:rsid w:val="00B40445"/>
    <w:rsid w:val="00C743A8"/>
    <w:rsid w:val="00ED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75005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94783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94783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94783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94783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94783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94783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94783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94783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94783D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94783D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94783D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94783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94783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94783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94783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94783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94783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94783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94783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94783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94783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94783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94783D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94783D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94783D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94783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94783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94783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94783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94783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94783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94783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94783D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94783D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652B1E"/>
    <w:rsid w:val="00860CD1"/>
    <w:rsid w:val="008D690F"/>
    <w:rsid w:val="0094783D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38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2026-10-16T10:54:00Z</dcterms:modified>
</cp:coreProperties>
</file>