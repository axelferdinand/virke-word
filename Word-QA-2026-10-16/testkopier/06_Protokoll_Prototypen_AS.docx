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F2147" w14:textId="77777777" w:rsidR="00EC67CB" w:rsidRDefault="00000000">
      <w:pPr>
        <w:pStyle w:val="Tittel"/>
      </w:pPr>
      <w:r>
        <w:t>Protokoll fra styremøte i Prototypen AS</w:t>
      </w:r>
    </w:p>
    <w:p w14:paraId="12EC84AD" w14:textId="77777777" w:rsidR="00EC67CB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  </w:t>
      </w:r>
      <w:r>
        <w:rPr>
          <w:rFonts w:asciiTheme="majorHAnsi" w:hAnsiTheme="majorHAnsi"/>
          <w:b/>
        </w:rPr>
        <w:t xml:space="preserve">Sted: </w:t>
      </w:r>
      <w:r>
        <w:t xml:space="preserve">Oslo  </w:t>
      </w:r>
      <w:r>
        <w:rPr>
          <w:rFonts w:asciiTheme="majorHAnsi" w:hAnsiTheme="majorHAnsi"/>
          <w:b/>
        </w:rPr>
        <w:t xml:space="preserve">Møtestart: </w:t>
      </w:r>
      <w:r>
        <w:t xml:space="preserve">10:30  </w:t>
      </w:r>
      <w:r>
        <w:rPr>
          <w:rFonts w:asciiTheme="majorHAnsi" w:hAnsiTheme="majorHAnsi"/>
          <w:b/>
        </w:rPr>
        <w:t xml:space="preserve">Møteslutt: </w:t>
      </w:r>
      <w:r>
        <w:t>12:30</w:t>
      </w:r>
    </w:p>
    <w:p w14:paraId="16AA9932" w14:textId="77777777" w:rsidR="00EC67CB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Til stede: </w:t>
      </w:r>
      <w:r>
        <w:t>Erling Kvaale, administrerende direktør</w:t>
      </w:r>
    </w:p>
    <w:p w14:paraId="29C3DD6B" w14:textId="77777777" w:rsidR="00EC67CB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Forfall: </w:t>
      </w:r>
      <w:r>
        <w:t>Britt Brittnes</w:t>
      </w:r>
    </w:p>
    <w:p w14:paraId="5A122BEF" w14:textId="77777777" w:rsidR="00EC67CB" w:rsidRDefault="00000000">
      <w:pPr>
        <w:pStyle w:val="Virkemteinformasjon"/>
        <w:spacing w:after="450"/>
      </w:pPr>
      <w:r>
        <w:rPr>
          <w:rFonts w:asciiTheme="majorHAnsi" w:hAnsiTheme="majorHAnsi"/>
          <w:b/>
        </w:rPr>
        <w:t xml:space="preserve">Referent: </w:t>
      </w:r>
      <w:r>
        <w:t>Åse Andersen</w:t>
      </w:r>
    </w:p>
    <w:p w14:paraId="062C5668" w14:textId="77777777" w:rsidR="00EC67CB" w:rsidRDefault="00000000">
      <w:pPr>
        <w:pStyle w:val="Overskrift3"/>
      </w:pPr>
      <w:r>
        <w:t>Sak 1 Årsregnskap</w:t>
      </w:r>
    </w:p>
    <w:p w14:paraId="6DFB7A71" w14:textId="77777777" w:rsidR="00EC67CB" w:rsidRDefault="00000000">
      <w:r>
        <w:t xml:space="preserve">Det ble fremlagt forslag til årsregnskap for regnskapsåret </w:t>
      </w:r>
      <w:sdt>
        <w:sdtPr>
          <w:alias w:val="årstall"/>
          <w:tag w:val="virke_1900000222"/>
          <w:id w:val="1900000230"/>
          <w:placeholder>
            <w:docPart w:val="VIRKE_PH_7DD1E6E70DA34DB39785C48D52C86B98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</w:t>
      </w:r>
    </w:p>
    <w:p w14:paraId="639536C3" w14:textId="77777777" w:rsidR="00EC67CB" w:rsidRDefault="00000000"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alias w:val="1.500.000"/>
          <w:tag w:val="virke_1900000224"/>
          <w:id w:val="1900000231"/>
          <w:placeholder>
            <w:docPart w:val="VIRKE_PH_E55055FC429742FE8C6AB46B3D1E2264"/>
          </w:placeholder>
          <w:temporary/>
          <w:showingPlcHdr/>
        </w:sdtPr>
        <w:sdtContent>
          <w:r>
            <w:rPr>
              <w:color w:val="C9007F"/>
            </w:rPr>
            <w:t>[1.500.000]</w:t>
          </w:r>
        </w:sdtContent>
      </w:sdt>
      <w:r>
        <w:t>,-</w:t>
      </w:r>
    </w:p>
    <w:p w14:paraId="6E62BE77" w14:textId="77777777" w:rsidR="00EC67CB" w:rsidRDefault="00EC67CB">
      <w:pPr>
        <w:pStyle w:val="Virkemellomrom"/>
        <w:spacing w:line="270" w:lineRule="exact"/>
      </w:pP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EC67CB" w14:paraId="74575AA5" w14:textId="77777777" w:rsidTr="00EC6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</w:tcPr>
          <w:p w14:paraId="5D31BD16" w14:textId="77777777" w:rsidR="00EC67CB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3110" w:type="dxa"/>
          </w:tcPr>
          <w:p w14:paraId="582FD75F" w14:textId="77777777" w:rsidR="00EC67CB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3110" w:type="dxa"/>
          </w:tcPr>
          <w:p w14:paraId="3E66444F" w14:textId="77777777" w:rsidR="00EC67CB" w:rsidRDefault="00000000">
            <w:pPr>
              <w:pStyle w:val="Virketabelloverskrift"/>
            </w:pPr>
            <w:r>
              <w:t>Navn</w:t>
            </w:r>
          </w:p>
        </w:tc>
      </w:tr>
      <w:tr w:rsidR="00EC67CB" w14:paraId="2071DCA8" w14:textId="77777777" w:rsidTr="00EC67CB">
        <w:trPr>
          <w:cantSplit/>
        </w:trPr>
        <w:tc>
          <w:tcPr>
            <w:tcW w:w="3110" w:type="dxa"/>
          </w:tcPr>
          <w:p w14:paraId="563D64E0" w14:textId="5EB71CE0" w:rsidR="00EC67CB" w:rsidRDefault="00830942">
            <w:pPr>
              <w:pStyle w:val="Virketabelltekst"/>
            </w:pPr>
            <w:r>
              <w:t>QA-test: Alexandra Kristine Ødegård Hansen, styremedlem og økonomiansvarlig</w:t>
            </w:r>
          </w:p>
        </w:tc>
        <w:tc>
          <w:tcPr>
            <w:tcW w:w="3110" w:type="dxa"/>
          </w:tcPr>
          <w:p w14:paraId="0C53C5A9" w14:textId="77777777" w:rsidR="00EC67CB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1900000233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04D2A789" w14:textId="77777777" w:rsidR="00EC67CB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1900000234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4B2AE11D" w14:textId="77777777" w:rsidR="00EC67CB" w:rsidRDefault="00EC67CB">
      <w:pPr>
        <w:pStyle w:val="Virkemellomrom"/>
        <w:spacing w:line="270" w:lineRule="exact"/>
      </w:pPr>
    </w:p>
    <w:p w14:paraId="470AE555" w14:textId="77777777" w:rsidR="00EC67CB" w:rsidRDefault="00000000">
      <w:r>
        <w:t xml:space="preserve">Styret vedtok enstemmig forslaget til årsregnskap, den fremlagte årsberetningen, resultatregnskapets disponeringer, balanse og noter som selskapets regnskap for </w:t>
      </w:r>
      <w:sdt>
        <w:sdtPr>
          <w:alias w:val="årstall"/>
          <w:tag w:val="virke_1900000226"/>
          <w:id w:val="1900000235"/>
          <w:placeholder>
            <w:docPart w:val="VIRKE_PH_2BEC0EF17BC74791A01B000FC9B8743E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</w:t>
      </w:r>
    </w:p>
    <w:p w14:paraId="080CD8E1" w14:textId="77777777" w:rsidR="00EC67CB" w:rsidRDefault="00000000">
      <w:r>
        <w:t xml:space="preserve">Kort om året </w:t>
      </w:r>
      <w:sdt>
        <w:sdtPr>
          <w:alias w:val="årstall"/>
          <w:tag w:val="virke_1900000228"/>
          <w:id w:val="1900000236"/>
          <w:placeholder>
            <w:docPart w:val="VIRKE_PH_0763A03679FC4E7BBB352DB8B42E5F37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6FE8F1E6" w14:textId="77777777" w:rsidR="00EC67CB" w:rsidRDefault="00000000">
      <w:r>
        <w:t>Styret vedtok å fremlegge årsregnskapet m.v. for generalforsamlingen for godkjenning.</w:t>
      </w:r>
    </w:p>
    <w:p w14:paraId="5694ED4E" w14:textId="77777777" w:rsidR="00EC67CB" w:rsidRDefault="00000000">
      <w:pPr>
        <w:spacing w:before="270" w:after="450"/>
      </w:pPr>
      <w:r>
        <w:t>Vennlig hilsen</w:t>
      </w:r>
    </w:p>
    <w:tbl>
      <w:tblPr>
        <w:tblW w:w="3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60"/>
      </w:tblGrid>
      <w:tr w:rsidR="00EC67CB" w14:paraId="6E65D3EC" w14:textId="77777777">
        <w:trPr>
          <w:cantSplit/>
        </w:trPr>
        <w:tc>
          <w:tcPr>
            <w:tcW w:w="336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2A60A0A1" w14:textId="77777777" w:rsidR="00EC67CB" w:rsidRDefault="00000000">
            <w:pPr>
              <w:pStyle w:val="Virkesignaturtekst"/>
              <w:keepNext/>
            </w:pPr>
            <w:r>
              <w:t>Fornavn, Etternavn</w:t>
            </w:r>
          </w:p>
          <w:p w14:paraId="57FF0B6A" w14:textId="77777777" w:rsidR="00EC67CB" w:rsidRDefault="00000000">
            <w:pPr>
              <w:pStyle w:val="Virkesignaturtekst"/>
            </w:pPr>
            <w:r>
              <w:t>Styreleder</w:t>
            </w:r>
          </w:p>
        </w:tc>
      </w:tr>
    </w:tbl>
    <w:p w14:paraId="537FEC96" w14:textId="77777777" w:rsidR="00EC67CB" w:rsidRDefault="00EC67CB">
      <w:pPr>
        <w:pStyle w:val="Virkemellomrom"/>
        <w:spacing w:line="20" w:lineRule="exact"/>
      </w:pPr>
    </w:p>
    <w:sectPr w:rsidR="00EC67CB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2E0BDE" w14:textId="77777777" w:rsidR="002F3B1E" w:rsidRDefault="002F3B1E" w:rsidP="00A834E2">
      <w:pPr>
        <w:spacing w:after="0" w:line="240" w:lineRule="auto"/>
      </w:pPr>
      <w:r>
        <w:separator/>
      </w:r>
    </w:p>
  </w:endnote>
  <w:endnote w:type="continuationSeparator" w:id="0">
    <w:p w14:paraId="2219EC79" w14:textId="77777777" w:rsidR="002F3B1E" w:rsidRDefault="002F3B1E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368D1" w14:textId="77777777" w:rsidR="00EC67CB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0A1AD" w14:textId="77777777" w:rsidR="002F3B1E" w:rsidRDefault="002F3B1E" w:rsidP="00A834E2">
      <w:pPr>
        <w:spacing w:after="0" w:line="240" w:lineRule="auto"/>
      </w:pPr>
      <w:r>
        <w:separator/>
      </w:r>
    </w:p>
  </w:footnote>
  <w:footnote w:type="continuationSeparator" w:id="0">
    <w:p w14:paraId="4CACB41E" w14:textId="77777777" w:rsidR="002F3B1E" w:rsidRDefault="002F3B1E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5F9A5" w14:textId="77777777" w:rsidR="00EC67CB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58D3402"/>
    <w:multiLevelType w:val="multilevel"/>
    <w:tmpl w:val="D3748F78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525D30"/>
    <w:multiLevelType w:val="multilevel"/>
    <w:tmpl w:val="8A5437B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EB17B5F"/>
    <w:multiLevelType w:val="multilevel"/>
    <w:tmpl w:val="7F66E660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26286E"/>
    <w:multiLevelType w:val="multilevel"/>
    <w:tmpl w:val="8D266B2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DB589A"/>
    <w:multiLevelType w:val="multilevel"/>
    <w:tmpl w:val="C7B029E8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1"/>
  </w:num>
  <w:num w:numId="3" w16cid:durableId="1165437520">
    <w:abstractNumId w:val="35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7"/>
  </w:num>
  <w:num w:numId="19" w16cid:durableId="1901864556">
    <w:abstractNumId w:val="33"/>
  </w:num>
  <w:num w:numId="20" w16cid:durableId="511650067">
    <w:abstractNumId w:val="11"/>
  </w:num>
  <w:num w:numId="21" w16cid:durableId="1727800628">
    <w:abstractNumId w:val="37"/>
  </w:num>
  <w:num w:numId="22" w16cid:durableId="1489056773">
    <w:abstractNumId w:val="30"/>
  </w:num>
  <w:num w:numId="23" w16cid:durableId="231278841">
    <w:abstractNumId w:val="32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8"/>
  </w:num>
  <w:num w:numId="36" w16cid:durableId="796753117">
    <w:abstractNumId w:val="12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3"/>
  </w:num>
  <w:num w:numId="46" w16cid:durableId="1818915888">
    <w:abstractNumId w:val="36"/>
  </w:num>
  <w:num w:numId="47" w16cid:durableId="659231931">
    <w:abstractNumId w:val="10"/>
  </w:num>
  <w:num w:numId="48" w16cid:durableId="672150929">
    <w:abstractNumId w:val="22"/>
  </w:num>
  <w:num w:numId="49" w16cid:durableId="1647708900">
    <w:abstractNumId w:val="24"/>
  </w:num>
  <w:num w:numId="50" w16cid:durableId="70760842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CB"/>
    <w:rsid w:val="002F3B1E"/>
    <w:rsid w:val="00830942"/>
    <w:rsid w:val="00B40445"/>
    <w:rsid w:val="00EC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CD791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801719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801719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801719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801719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801719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801719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801719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801719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801719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801719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801719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801719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801719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801719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801719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801719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801719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801719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801719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801719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801719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801719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801719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801719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801719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801719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801719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801719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801719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801719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801719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801719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801719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801719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 w:rsidR="00801719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 w:rsidR="00801719" w:rsidRDefault="00000000">
          <w:r>
            <w:rPr>
              <w:color w:val="C9007F"/>
            </w:rPr>
            <w:t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 w:rsidR="00801719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 w:rsidR="00801719" w:rsidRDefault="00000000">
          <w:r>
            <w:rPr>
              <w:color w:val="C9007F"/>
            </w:rPr>
            <w:t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01719"/>
    <w:rsid w:val="00860CD1"/>
    <w:rsid w:val="008D690F"/>
    <w:rsid w:val="009704E1"/>
    <w:rsid w:val="00AB437D"/>
    <w:rsid w:val="00AE00E6"/>
    <w:rsid w:val="00B07A5B"/>
    <w:rsid w:val="00B161FC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185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2026-10-16T10:52:00Z</dcterms:modified>
</cp:coreProperties>
</file>