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2B082C" w14:textId="77777777" w:rsidR="008B304C" w:rsidRDefault="00000000">
      <w:pPr>
        <w:pStyle w:val="Tittel"/>
      </w:pPr>
      <w:r>
        <w:t>Sjekkliste for kvalitetssikring av årsregnskapet</w:t>
      </w:r>
    </w:p>
    <w:p w14:paraId="76E57BEA" w14:textId="77777777" w:rsidR="008B304C" w:rsidRDefault="00000000">
      <w:pPr>
        <w:keepNext/>
      </w:pPr>
      <w:r>
        <w:rPr>
          <w:rFonts w:asciiTheme="majorHAnsi" w:hAnsiTheme="majorHAnsi"/>
          <w:b/>
        </w:rPr>
        <w:t xml:space="preserve">Dato: </w:t>
      </w:r>
      <w:sdt>
        <w:sdtPr>
          <w:alias w:val="xx.xx.xxxx"/>
          <w:tag w:val="virke_1900000245"/>
          <w:id w:val="1900000251"/>
          <w:placeholder>
            <w:docPart w:val="VIRKE_PH_193B70C4E1D946E5BF66D9C3CF629879"/>
          </w:placeholder>
          <w:temporary/>
          <w:showingPlcHdr/>
        </w:sdtPr>
        <w:sdtContent>
          <w:r>
            <w:rPr>
              <w:color w:val="C9007F"/>
            </w:rPr>
            <w:t>[xx.xx.xxxx]</w:t>
          </w:r>
        </w:sdtContent>
      </w:sdt>
    </w:p>
    <w:p w14:paraId="5CCFAA7B" w14:textId="77777777" w:rsidR="008B304C" w:rsidRDefault="00000000">
      <w:pPr>
        <w:keepNext/>
      </w:pPr>
      <w:r>
        <w:rPr>
          <w:rFonts w:asciiTheme="majorHAnsi" w:hAnsiTheme="majorHAnsi"/>
          <w:b/>
        </w:rPr>
        <w:t xml:space="preserve">Tid: </w:t>
      </w:r>
      <w:sdt>
        <w:sdtPr>
          <w:alias w:val="xx:xx"/>
          <w:tag w:val="virke_1900000247"/>
          <w:id w:val="1900000252"/>
          <w:placeholder>
            <w:docPart w:val="VIRKE_PH_69B18C7D9A7B473883DD0219AC9C6DAE"/>
          </w:placeholder>
          <w:temporary/>
          <w:showingPlcHdr/>
        </w:sdtPr>
        <w:sdtContent>
          <w:r>
            <w:rPr>
              <w:color w:val="C9007F"/>
            </w:rPr>
            <w:t>[xx:xx]</w:t>
          </w:r>
        </w:sdtContent>
      </w:sdt>
    </w:p>
    <w:p w14:paraId="25CC0EDF" w14:textId="22B3B949" w:rsidR="008B304C" w:rsidRDefault="00000000">
      <w:pPr>
        <w:keepNext/>
      </w:pPr>
      <w:r>
        <w:rPr>
          <w:rFonts w:asciiTheme="majorHAnsi" w:hAnsiTheme="majorHAnsi"/>
          <w:b/>
        </w:rPr>
        <w:t xml:space="preserve">Sted: </w:t>
      </w:r>
      <w:r w:rsidR="00AB4741">
        <w:t>QA-test Oslo, møterom for økonomi og regnskap</w:t>
      </w:r>
    </w:p>
    <w:p w14:paraId="206340DA" w14:textId="77777777" w:rsidR="008B304C" w:rsidRDefault="008B304C">
      <w:pPr>
        <w:pStyle w:val="Virkemellomrom"/>
        <w:spacing w:line="270" w:lineRule="exact"/>
      </w:pP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 w:rsidR="008B304C" w14:paraId="257991F1" w14:textId="77777777" w:rsidTr="008B3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300" w:type="dxa"/>
          </w:tcPr>
          <w:p w14:paraId="1ABBBBBF" w14:textId="77777777" w:rsidR="008B304C" w:rsidRDefault="00000000">
            <w:pPr>
              <w:pStyle w:val="Virketabelloverskrift"/>
            </w:pPr>
            <w:r>
              <w:t>Avstemninger</w:t>
            </w:r>
          </w:p>
        </w:tc>
        <w:tc>
          <w:tcPr>
            <w:tcW w:w="600" w:type="dxa"/>
          </w:tcPr>
          <w:p w14:paraId="2F1E4BFB" w14:textId="77777777" w:rsidR="008B304C" w:rsidRDefault="00000000">
            <w:pPr>
              <w:pStyle w:val="Virketabelloverskrift"/>
            </w:pPr>
            <w:r>
              <w:t>OK</w:t>
            </w:r>
          </w:p>
        </w:tc>
        <w:tc>
          <w:tcPr>
            <w:tcW w:w="600" w:type="dxa"/>
          </w:tcPr>
          <w:p w14:paraId="38559B80" w14:textId="77777777" w:rsidR="008B304C" w:rsidRDefault="00000000">
            <w:pPr>
              <w:pStyle w:val="Virketabelloverskrift"/>
            </w:pPr>
            <w:r>
              <w:t>I/A</w:t>
            </w:r>
          </w:p>
        </w:tc>
        <w:tc>
          <w:tcPr>
            <w:tcW w:w="2415" w:type="dxa"/>
          </w:tcPr>
          <w:p w14:paraId="473B43A2" w14:textId="77777777" w:rsidR="008B304C" w:rsidRDefault="00000000">
            <w:pPr>
              <w:pStyle w:val="Virketabelloverskrift"/>
            </w:pPr>
            <w:r>
              <w:t>Oppfølgingsansvar</w:t>
            </w:r>
          </w:p>
        </w:tc>
        <w:tc>
          <w:tcPr>
            <w:tcW w:w="2415" w:type="dxa"/>
          </w:tcPr>
          <w:p w14:paraId="479E784A" w14:textId="77777777" w:rsidR="008B304C" w:rsidRDefault="00000000">
            <w:pPr>
              <w:pStyle w:val="Virketabelloverskrift"/>
            </w:pPr>
            <w:r>
              <w:t>Merknad</w:t>
            </w:r>
          </w:p>
        </w:tc>
      </w:tr>
      <w:tr w:rsidR="008B304C" w14:paraId="2EC941E8" w14:textId="77777777" w:rsidTr="008B304C">
        <w:trPr>
          <w:cantSplit/>
          <w:trHeight w:val="3540"/>
        </w:trPr>
        <w:tc>
          <w:tcPr>
            <w:tcW w:w="3300" w:type="dxa"/>
            <w:vAlign w:val="top"/>
          </w:tcPr>
          <w:p w14:paraId="43E082F9" w14:textId="77777777" w:rsidR="008B304C" w:rsidRDefault="00000000">
            <w:pPr>
              <w:pStyle w:val="Virketabelltekst"/>
              <w:spacing w:after="180"/>
            </w:pPr>
            <w:r>
              <w:t>Er det foretatt avstemminger og tilfredsstillende dokumentert:</w:t>
            </w:r>
          </w:p>
          <w:p w14:paraId="170D5BAF" w14:textId="77777777" w:rsidR="008B304C" w:rsidRDefault="00000000">
            <w:pPr>
              <w:pStyle w:val="Virketabelltekst"/>
              <w:spacing w:after="180"/>
            </w:pPr>
            <w:r>
              <w:t>Kassetelling</w:t>
            </w:r>
          </w:p>
          <w:p w14:paraId="7682F827" w14:textId="77777777" w:rsidR="008B304C" w:rsidRDefault="00000000">
            <w:pPr>
              <w:pStyle w:val="Virketabelltekst"/>
            </w:pPr>
            <w:r>
              <w:t>Bank – åpne poster</w:t>
            </w:r>
          </w:p>
        </w:tc>
        <w:tc>
          <w:tcPr>
            <w:tcW w:w="600" w:type="dxa"/>
            <w:vAlign w:val="top"/>
          </w:tcPr>
          <w:p w14:paraId="1976D71F" w14:textId="63D7F371" w:rsidR="008B304C" w:rsidRDefault="00AB4741">
            <w:pPr>
              <w:pStyle w:val="Virketabelltekst"/>
            </w:pPr>
            <w:r>
              <w:t>X</w:t>
            </w:r>
          </w:p>
        </w:tc>
        <w:tc>
          <w:tcPr>
            <w:tcW w:w="600" w:type="dxa"/>
            <w:vAlign w:val="top"/>
          </w:tcPr>
          <w:p w14:paraId="7F2789C3" w14:textId="77777777" w:rsidR="008B304C" w:rsidRDefault="008B304C">
            <w:pPr>
              <w:pStyle w:val="Virketabelltekst"/>
            </w:pPr>
          </w:p>
        </w:tc>
        <w:tc>
          <w:tcPr>
            <w:tcW w:w="2415" w:type="dxa"/>
            <w:vAlign w:val="top"/>
          </w:tcPr>
          <w:p w14:paraId="2ADD0550" w14:textId="262BA086" w:rsidR="008B304C" w:rsidRDefault="00AB4741">
            <w:pPr>
              <w:pStyle w:val="Virketabelltekst"/>
            </w:pPr>
            <w:r>
              <w:t>QA-test ansvarlig</w:t>
            </w:r>
          </w:p>
        </w:tc>
        <w:tc>
          <w:tcPr>
            <w:tcW w:w="2415" w:type="dxa"/>
            <w:vAlign w:val="top"/>
          </w:tcPr>
          <w:p w14:paraId="7C21911F" w14:textId="71838CF4" w:rsidR="008B304C" w:rsidRDefault="00AB4741">
            <w:pPr>
              <w:pStyle w:val="Virketabelltekst"/>
            </w:pPr>
            <w:r>
              <w:t>Lang merknad for å teste at tabellcellen bryter teksten og beholder kolonnebredden.</w:t>
            </w:r>
          </w:p>
        </w:tc>
      </w:tr>
      <w:tr w:rsidR="00AB4741" w14:paraId="72792983" w14:textId="77777777" w:rsidTr="008B304C">
        <w:trPr>
          <w:cantSplit/>
          <w:trHeight w:val="3540"/>
        </w:trPr>
        <w:tc>
          <w:tcPr>
            <w:tcW w:w="3300" w:type="dxa"/>
            <w:vAlign w:val="top"/>
          </w:tcPr>
          <w:p w14:paraId="4B8167EA" w14:textId="377A029E" w:rsidR="00AB4741" w:rsidRDefault="00AB4741">
            <w:pPr>
              <w:pStyle w:val="Virketabelltekst"/>
              <w:spacing w:after="180"/>
            </w:pPr>
            <w:r>
              <w:t>QA-test ny rad</w:t>
            </w:r>
          </w:p>
        </w:tc>
        <w:tc>
          <w:tcPr>
            <w:tcW w:w="600" w:type="dxa"/>
            <w:vAlign w:val="top"/>
          </w:tcPr>
          <w:p w14:paraId="3E7C5253" w14:textId="77777777" w:rsidR="00AB4741" w:rsidRDefault="00AB4741">
            <w:pPr>
              <w:pStyle w:val="Virketabelltekst"/>
            </w:pPr>
          </w:p>
        </w:tc>
        <w:tc>
          <w:tcPr>
            <w:tcW w:w="600" w:type="dxa"/>
            <w:vAlign w:val="top"/>
          </w:tcPr>
          <w:p w14:paraId="426F1D95" w14:textId="77777777" w:rsidR="00AB4741" w:rsidRDefault="00AB4741">
            <w:pPr>
              <w:pStyle w:val="Virketabelltekst"/>
            </w:pPr>
          </w:p>
        </w:tc>
        <w:tc>
          <w:tcPr>
            <w:tcW w:w="2415" w:type="dxa"/>
            <w:vAlign w:val="top"/>
          </w:tcPr>
          <w:p w14:paraId="3BCEB864" w14:textId="77777777" w:rsidR="00AB4741" w:rsidRDefault="00AB4741">
            <w:pPr>
              <w:pStyle w:val="Virketabelltekst"/>
            </w:pPr>
          </w:p>
        </w:tc>
        <w:tc>
          <w:tcPr>
            <w:tcW w:w="2415" w:type="dxa"/>
            <w:vAlign w:val="top"/>
          </w:tcPr>
          <w:p w14:paraId="0484B750" w14:textId="77777777" w:rsidR="00AB4741" w:rsidRDefault="00AB4741">
            <w:pPr>
              <w:pStyle w:val="Virketabelltekst"/>
            </w:pPr>
          </w:p>
        </w:tc>
      </w:tr>
    </w:tbl>
    <w:p w14:paraId="79F22D7B" w14:textId="77777777" w:rsidR="008B304C" w:rsidRDefault="008B304C">
      <w:pPr>
        <w:pStyle w:val="Virkemellomrom"/>
        <w:spacing w:line="450" w:lineRule="exact"/>
      </w:pP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 w:rsidR="008B304C" w14:paraId="4EDE6229" w14:textId="77777777" w:rsidTr="008B3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300" w:type="dxa"/>
          </w:tcPr>
          <w:p w14:paraId="5AC7BD78" w14:textId="77777777" w:rsidR="008B304C" w:rsidRDefault="00000000">
            <w:pPr>
              <w:pStyle w:val="Virketabelloverskrift"/>
            </w:pPr>
            <w:r>
              <w:lastRenderedPageBreak/>
              <w:t>Avstemninger</w:t>
            </w:r>
          </w:p>
        </w:tc>
        <w:tc>
          <w:tcPr>
            <w:tcW w:w="600" w:type="dxa"/>
          </w:tcPr>
          <w:p w14:paraId="3BBC931D" w14:textId="77777777" w:rsidR="008B304C" w:rsidRDefault="00000000">
            <w:pPr>
              <w:pStyle w:val="Virketabelloverskrift"/>
            </w:pPr>
            <w:r>
              <w:t>OK</w:t>
            </w:r>
          </w:p>
        </w:tc>
        <w:tc>
          <w:tcPr>
            <w:tcW w:w="600" w:type="dxa"/>
          </w:tcPr>
          <w:p w14:paraId="4C64964D" w14:textId="77777777" w:rsidR="008B304C" w:rsidRDefault="00000000">
            <w:pPr>
              <w:pStyle w:val="Virketabelloverskrift"/>
            </w:pPr>
            <w:r>
              <w:t>I/A</w:t>
            </w:r>
          </w:p>
        </w:tc>
        <w:tc>
          <w:tcPr>
            <w:tcW w:w="2415" w:type="dxa"/>
          </w:tcPr>
          <w:p w14:paraId="49E6EED9" w14:textId="77777777" w:rsidR="008B304C" w:rsidRDefault="00000000">
            <w:pPr>
              <w:pStyle w:val="Virketabelloverskrift"/>
            </w:pPr>
            <w:r>
              <w:t>Oppfølgingsansvar</w:t>
            </w:r>
          </w:p>
        </w:tc>
        <w:tc>
          <w:tcPr>
            <w:tcW w:w="2415" w:type="dxa"/>
          </w:tcPr>
          <w:p w14:paraId="3B65E3BB" w14:textId="77777777" w:rsidR="008B304C" w:rsidRDefault="00000000">
            <w:pPr>
              <w:pStyle w:val="Virketabelloverskrift"/>
            </w:pPr>
            <w:r>
              <w:t>Merknad</w:t>
            </w:r>
          </w:p>
        </w:tc>
      </w:tr>
      <w:tr w:rsidR="008B304C" w14:paraId="3D14D838" w14:textId="77777777" w:rsidTr="008B304C">
        <w:trPr>
          <w:cantSplit/>
          <w:trHeight w:val="3540"/>
        </w:trPr>
        <w:tc>
          <w:tcPr>
            <w:tcW w:w="3300" w:type="dxa"/>
            <w:vAlign w:val="top"/>
          </w:tcPr>
          <w:p w14:paraId="4468A7F2" w14:textId="77777777" w:rsidR="008B304C" w:rsidRDefault="00000000">
            <w:pPr>
              <w:pStyle w:val="Virketabelltekst"/>
              <w:spacing w:after="180"/>
            </w:pPr>
            <w:r>
              <w:t>Er det foretatt avstemminger og tilfredsstillende dokumentert:</w:t>
            </w:r>
          </w:p>
          <w:p w14:paraId="7DFFBBB6" w14:textId="77777777" w:rsidR="008B304C" w:rsidRDefault="00000000">
            <w:pPr>
              <w:pStyle w:val="Virketabelltekst"/>
              <w:spacing w:after="180"/>
            </w:pPr>
            <w:r>
              <w:t>Kassetelling</w:t>
            </w:r>
          </w:p>
          <w:p w14:paraId="56D13C49" w14:textId="77777777" w:rsidR="008B304C" w:rsidRDefault="00000000">
            <w:pPr>
              <w:pStyle w:val="Virketabelltekst"/>
            </w:pPr>
            <w:r>
              <w:t>Bank – åpne poster</w:t>
            </w:r>
          </w:p>
        </w:tc>
        <w:tc>
          <w:tcPr>
            <w:tcW w:w="600" w:type="dxa"/>
            <w:vAlign w:val="top"/>
          </w:tcPr>
          <w:p w14:paraId="3402B06F" w14:textId="77777777" w:rsidR="008B304C" w:rsidRDefault="008B304C">
            <w:pPr>
              <w:pStyle w:val="Virketabelltekst"/>
            </w:pPr>
          </w:p>
        </w:tc>
        <w:tc>
          <w:tcPr>
            <w:tcW w:w="600" w:type="dxa"/>
            <w:vAlign w:val="top"/>
          </w:tcPr>
          <w:p w14:paraId="66376C16" w14:textId="77777777" w:rsidR="008B304C" w:rsidRDefault="008B304C">
            <w:pPr>
              <w:pStyle w:val="Virketabelltekst"/>
            </w:pPr>
          </w:p>
        </w:tc>
        <w:tc>
          <w:tcPr>
            <w:tcW w:w="2415" w:type="dxa"/>
            <w:vAlign w:val="top"/>
          </w:tcPr>
          <w:p w14:paraId="773A790E" w14:textId="77777777" w:rsidR="008B304C" w:rsidRDefault="008B304C">
            <w:pPr>
              <w:pStyle w:val="Virketabelltekst"/>
            </w:pPr>
          </w:p>
        </w:tc>
        <w:tc>
          <w:tcPr>
            <w:tcW w:w="2415" w:type="dxa"/>
            <w:vAlign w:val="top"/>
          </w:tcPr>
          <w:p w14:paraId="194311F6" w14:textId="77777777" w:rsidR="008B304C" w:rsidRDefault="008B304C">
            <w:pPr>
              <w:pStyle w:val="Virketabelltekst"/>
            </w:pPr>
          </w:p>
        </w:tc>
      </w:tr>
    </w:tbl>
    <w:p w14:paraId="63B7AB9E" w14:textId="77777777" w:rsidR="008B304C" w:rsidRDefault="008B304C">
      <w:pPr>
        <w:pStyle w:val="Virkemellomrom"/>
        <w:spacing w:line="20" w:lineRule="exact"/>
      </w:pPr>
    </w:p>
    <w:sectPr w:rsidR="008B304C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0477BA" w14:textId="77777777" w:rsidR="00F55A97" w:rsidRDefault="00F55A97" w:rsidP="00A834E2">
      <w:pPr>
        <w:spacing w:after="0" w:line="240" w:lineRule="auto"/>
      </w:pPr>
      <w:r>
        <w:separator/>
      </w:r>
    </w:p>
  </w:endnote>
  <w:endnote w:type="continuationSeparator" w:id="0">
    <w:p w14:paraId="29303807" w14:textId="77777777" w:rsidR="00F55A97" w:rsidRDefault="00F55A97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9FC731" w14:textId="77777777" w:rsidR="008B304C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  <w:t>Sjekkliste for årsregnskapet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29E71B" w14:textId="77777777" w:rsidR="00F55A97" w:rsidRDefault="00F55A97" w:rsidP="00A834E2">
      <w:pPr>
        <w:spacing w:after="0" w:line="240" w:lineRule="auto"/>
      </w:pPr>
      <w:r>
        <w:separator/>
      </w:r>
    </w:p>
  </w:footnote>
  <w:footnote w:type="continuationSeparator" w:id="0">
    <w:p w14:paraId="1BE71976" w14:textId="77777777" w:rsidR="00F55A97" w:rsidRDefault="00F55A97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D212C7" w14:textId="77777777" w:rsidR="008B304C" w:rsidRDefault="00000000">
    <w:pPr>
      <w:pStyle w:val="Topptekst"/>
    </w:pPr>
    <w:r>
      <w:t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3661920"/>
    <w:multiLevelType w:val="multilevel"/>
    <w:tmpl w:val="34AE3D5C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ECD0CE3"/>
    <w:multiLevelType w:val="multilevel"/>
    <w:tmpl w:val="1B9A5104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5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1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C15442E"/>
    <w:multiLevelType w:val="multilevel"/>
    <w:tmpl w:val="CEEA8E24"/>
    <w:numStyleLink w:val="VirkeListe"/>
  </w:abstractNum>
  <w:abstractNum w:abstractNumId="26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4BE7240C"/>
    <w:multiLevelType w:val="multilevel"/>
    <w:tmpl w:val="0DD28B02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1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3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05256B"/>
    <w:multiLevelType w:val="multilevel"/>
    <w:tmpl w:val="6D40C36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1016A5"/>
    <w:multiLevelType w:val="multilevel"/>
    <w:tmpl w:val="DF2898CE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31"/>
  </w:num>
  <w:num w:numId="2" w16cid:durableId="645400299">
    <w:abstractNumId w:val="22"/>
  </w:num>
  <w:num w:numId="3" w16cid:durableId="1165437520">
    <w:abstractNumId w:val="35"/>
  </w:num>
  <w:num w:numId="4" w16cid:durableId="1136608941">
    <w:abstractNumId w:val="17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21"/>
  </w:num>
  <w:num w:numId="9" w16cid:durableId="1972712342">
    <w:abstractNumId w:val="23"/>
  </w:num>
  <w:num w:numId="10" w16cid:durableId="865022870">
    <w:abstractNumId w:val="23"/>
  </w:num>
  <w:num w:numId="11" w16cid:durableId="766772816">
    <w:abstractNumId w:val="23"/>
  </w:num>
  <w:num w:numId="12" w16cid:durableId="1785340853">
    <w:abstractNumId w:val="23"/>
  </w:num>
  <w:num w:numId="13" w16cid:durableId="284392130">
    <w:abstractNumId w:val="23"/>
  </w:num>
  <w:num w:numId="14" w16cid:durableId="1162116571">
    <w:abstractNumId w:val="23"/>
  </w:num>
  <w:num w:numId="15" w16cid:durableId="530458177">
    <w:abstractNumId w:val="23"/>
  </w:num>
  <w:num w:numId="16" w16cid:durableId="494224054">
    <w:abstractNumId w:val="37"/>
  </w:num>
  <w:num w:numId="17" w16cid:durableId="521747363">
    <w:abstractNumId w:val="20"/>
  </w:num>
  <w:num w:numId="18" w16cid:durableId="1648122134">
    <w:abstractNumId w:val="26"/>
  </w:num>
  <w:num w:numId="19" w16cid:durableId="1901864556">
    <w:abstractNumId w:val="33"/>
  </w:num>
  <w:num w:numId="20" w16cid:durableId="511650067">
    <w:abstractNumId w:val="11"/>
  </w:num>
  <w:num w:numId="21" w16cid:durableId="1727800628">
    <w:abstractNumId w:val="36"/>
  </w:num>
  <w:num w:numId="22" w16cid:durableId="1489056773">
    <w:abstractNumId w:val="30"/>
  </w:num>
  <w:num w:numId="23" w16cid:durableId="231278841">
    <w:abstractNumId w:val="32"/>
  </w:num>
  <w:num w:numId="24" w16cid:durableId="417604701">
    <w:abstractNumId w:val="27"/>
  </w:num>
  <w:num w:numId="25" w16cid:durableId="316567667">
    <w:abstractNumId w:val="25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6"/>
  </w:num>
  <w:num w:numId="27" w16cid:durableId="418675669">
    <w:abstractNumId w:val="16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8"/>
  </w:num>
  <w:num w:numId="29" w16cid:durableId="786580014">
    <w:abstractNumId w:val="15"/>
  </w:num>
  <w:num w:numId="30" w16cid:durableId="1138570016">
    <w:abstractNumId w:val="39"/>
  </w:num>
  <w:num w:numId="31" w16cid:durableId="953942447">
    <w:abstractNumId w:val="28"/>
  </w:num>
  <w:num w:numId="32" w16cid:durableId="20124872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4"/>
  </w:num>
  <w:num w:numId="35" w16cid:durableId="110054769">
    <w:abstractNumId w:val="19"/>
  </w:num>
  <w:num w:numId="36" w16cid:durableId="796753117">
    <w:abstractNumId w:val="12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4"/>
  </w:num>
  <w:num w:numId="46" w16cid:durableId="60297091">
    <w:abstractNumId w:val="10"/>
  </w:num>
  <w:num w:numId="47" w16cid:durableId="850334020">
    <w:abstractNumId w:val="29"/>
  </w:num>
  <w:num w:numId="48" w16cid:durableId="1243443011">
    <w:abstractNumId w:val="38"/>
  </w:num>
  <w:num w:numId="49" w16cid:durableId="576137820">
    <w:abstractNumId w:val="13"/>
  </w:num>
  <w:num w:numId="50" w16cid:durableId="139226789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04C"/>
    <w:rsid w:val="008B304C"/>
    <w:rsid w:val="00AB4741"/>
    <w:rsid w:val="00B40445"/>
    <w:rsid w:val="00F5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410E08"/>
  <w15:chartTrackingRefBased/>
  <w15:docId w15:val="{4F1B05EF-66F0-6E4F-A8D7-322F78C4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qFormat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16/testkopier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C04A94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C04A94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C04A94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C04A94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C04A94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C04A94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C04A94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C04A94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C04A94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C04A94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C04A94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C04A94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C04A94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C04A94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C04A94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C04A94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C04A94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C04A94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C04A94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C04A94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C04A94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C04A94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C04A94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C04A94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C04A94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C04A94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C04A94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C04A94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C04A94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C04A94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C04A94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C04A94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C04A94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C04A9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C04A9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C04A9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C04A9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C04A9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C04A9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C04A9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C04A9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C04A9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C04A9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C04A9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C04A9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C04A9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C04A9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C04A94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C04A94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C04A9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C04A94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C04A94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 w:rsidR="00C04A94" w:rsidRDefault="00000000">
          <w:r>
            <w:rPr>
              <w:color w:val="C9007F"/>
            </w:rPr>
            <w:t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 w:rsidR="00C04A94" w:rsidRDefault="00000000">
          <w:r>
            <w:rPr>
              <w:color w:val="C9007F"/>
            </w:rPr>
            <w:t>[xx:xx]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992F0A"/>
    <w:rsid w:val="00AB437D"/>
    <w:rsid w:val="00AE00E6"/>
    <w:rsid w:val="00B07A5B"/>
    <w:rsid w:val="00B40445"/>
    <w:rsid w:val="00C04A94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4</TotalTime>
  <Pages>2</Pages>
  <Words>88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Sjekkliste for årsregnskapet</dc:title>
  <dc:subject/>
  <dc:creator>Prototypen</dc:creator>
  <cp:keywords/>
  <dc:description/>
  <cp:lastModifiedBy>Prototypen</cp:lastModifiedBy>
  <cp:revision>5</cp:revision>
  <dcterms:created xsi:type="dcterms:W3CDTF">2026-10-15T13:06:00Z</dcterms:created>
  <dcterms:modified xsi:type="dcterms:W3CDTF">2026-10-16T10:50:00Z</dcterms:modified>
</cp:coreProperties>
</file>