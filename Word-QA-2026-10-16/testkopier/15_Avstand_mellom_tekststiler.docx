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76F8D" w14:textId="77777777" w:rsidR="0037355C" w:rsidRDefault="00000000">
      <w:pPr>
        <w:pStyle w:val="Tittel"/>
      </w:pPr>
      <w:r>
        <w:t>Tittel som flyter over på flere linjer fordi den består av veldig mange bokstaver</w:t>
      </w:r>
    </w:p>
    <w:p w14:paraId="213F4406" w14:textId="1196D951" w:rsidR="0037355C" w:rsidRDefault="00000000">
      <w:r>
        <w:t xml:space="preserve">Kort om året </w:t>
      </w:r>
      <w:r w:rsidR="0044014F">
        <w:t>2026 – QA-test</w:t>
      </w:r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13215ED1" w14:textId="77777777" w:rsidR="0037355C" w:rsidRDefault="00000000">
      <w:pPr>
        <w:pStyle w:val="Overskrift2"/>
      </w:pPr>
      <w:r>
        <w:t>Underoverskrift som er litt mindre</w:t>
      </w:r>
    </w:p>
    <w:p w14:paraId="023F3A17" w14:textId="77777777" w:rsidR="0037355C" w:rsidRDefault="00000000">
      <w:r>
        <w:t xml:space="preserve">Kort om året </w:t>
      </w:r>
      <w:sdt>
        <w:sdtPr>
          <w:alias w:val="årstall"/>
          <w:tag w:val="virke_1900000324"/>
          <w:id w:val="1900000333"/>
          <w:placeholder>
            <w:docPart w:val="VIRKE_PH_9BE911A740784D3393FECA98DFF29126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4EA446BE" w14:textId="77777777" w:rsidR="0037355C" w:rsidRDefault="00000000">
      <w:pPr>
        <w:pStyle w:val="Overskrift3"/>
      </w:pPr>
      <w:r>
        <w:t>Mindre underoverskrift</w:t>
      </w:r>
    </w:p>
    <w:p w14:paraId="0F3ABE52" w14:textId="77777777" w:rsidR="0037355C" w:rsidRDefault="00000000">
      <w:r>
        <w:t xml:space="preserve">Kort om året </w:t>
      </w:r>
      <w:sdt>
        <w:sdtPr>
          <w:alias w:val="årstall"/>
          <w:tag w:val="virke_1900000326"/>
          <w:id w:val="1900000334"/>
          <w:placeholder>
            <w:docPart w:val="VIRKE_PH_28FB55F61B844C4095BF7A37C4FCBED9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5BA40B5B" w14:textId="77777777" w:rsidR="0037355C" w:rsidRDefault="00000000">
      <w:r>
        <w:t xml:space="preserve">Kort om året </w:t>
      </w:r>
      <w:sdt>
        <w:sdtPr>
          <w:alias w:val="årstall"/>
          <w:tag w:val="virke_1900000328"/>
          <w:id w:val="1900000335"/>
          <w:placeholder>
            <w:docPart w:val="VIRKE_PH_9CC2F13A3F7B4DEF88E5583809938E7E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3F548B68" w14:textId="77777777" w:rsidR="0037355C" w:rsidRDefault="00000000">
      <w:pPr>
        <w:pStyle w:val="Overskrift3"/>
      </w:pPr>
      <w:r>
        <w:t>Mindre underoverskrift</w:t>
      </w:r>
    </w:p>
    <w:p w14:paraId="2974FD75" w14:textId="56340EC4" w:rsidR="0037355C" w:rsidRDefault="00000000">
      <w:r>
        <w:t xml:space="preserve">Kort om året </w:t>
      </w:r>
      <w:sdt>
        <w:sdtPr>
          <w:alias w:val="årstall"/>
          <w:tag w:val="virke_1900000330"/>
          <w:id w:val="1900000336"/>
          <w:placeholder>
            <w:docPart w:val="VIRKE_PH_C232ED28EFB848D8B0FBC6522392AA18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  <w:r w:rsidR="0044014F">
        <w:t xml:space="preserve"> QA-test av avsnittsavstand.</w:t>
      </w:r>
    </w:p>
    <w:p w14:paraId="4D88E53C" w14:textId="4828E65D" w:rsidR="0044014F" w:rsidRDefault="0044014F">
      <w:r>
        <w:t>QA-test: Et nytt avsnitt med lang norsk tekst skal beholde samme avstand og linjehøyde som den øvrige brødteksten. Æ, ø og å skal vises korrekt, og avsnittet skal holde seg innenfor dokumentets marger.</w:t>
      </w:r>
    </w:p>
    <w:sectPr w:rsidR="0044014F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D70CC" w14:textId="77777777" w:rsidR="00714C10" w:rsidRDefault="00714C10" w:rsidP="00A834E2">
      <w:pPr>
        <w:spacing w:after="0" w:line="240" w:lineRule="auto"/>
      </w:pPr>
      <w:r>
        <w:separator/>
      </w:r>
    </w:p>
  </w:endnote>
  <w:endnote w:type="continuationSeparator" w:id="0">
    <w:p w14:paraId="45D1F201" w14:textId="77777777" w:rsidR="00714C10" w:rsidRDefault="00714C10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8A7C8" w14:textId="77777777" w:rsidR="0037355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92DBB" w14:textId="77777777" w:rsidR="00714C10" w:rsidRDefault="00714C10" w:rsidP="00A834E2">
      <w:pPr>
        <w:spacing w:after="0" w:line="240" w:lineRule="auto"/>
      </w:pPr>
      <w:r>
        <w:separator/>
      </w:r>
    </w:p>
  </w:footnote>
  <w:footnote w:type="continuationSeparator" w:id="0">
    <w:p w14:paraId="4CEF0FA7" w14:textId="77777777" w:rsidR="00714C10" w:rsidRDefault="00714C10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EE45" w14:textId="77777777" w:rsidR="0037355C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2F005231"/>
    <w:multiLevelType w:val="multilevel"/>
    <w:tmpl w:val="F40612F2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4821116"/>
    <w:multiLevelType w:val="multilevel"/>
    <w:tmpl w:val="6D3ADDD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8DF4891"/>
    <w:multiLevelType w:val="multilevel"/>
    <w:tmpl w:val="4414343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DE87FF2"/>
    <w:multiLevelType w:val="multilevel"/>
    <w:tmpl w:val="829E492E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2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84FBE"/>
    <w:multiLevelType w:val="multilevel"/>
    <w:tmpl w:val="F33E2B1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2"/>
  </w:num>
  <w:num w:numId="2" w16cid:durableId="645400299">
    <w:abstractNumId w:val="20"/>
  </w:num>
  <w:num w:numId="3" w16cid:durableId="1165437520">
    <w:abstractNumId w:val="35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7"/>
  </w:num>
  <w:num w:numId="17" w16cid:durableId="521747363">
    <w:abstractNumId w:val="18"/>
  </w:num>
  <w:num w:numId="18" w16cid:durableId="1648122134">
    <w:abstractNumId w:val="26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31"/>
  </w:num>
  <w:num w:numId="23" w16cid:durableId="231278841">
    <w:abstractNumId w:val="33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720906532">
    <w:abstractNumId w:val="30"/>
  </w:num>
  <w:num w:numId="47" w16cid:durableId="1982536565">
    <w:abstractNumId w:val="38"/>
  </w:num>
  <w:num w:numId="48" w16cid:durableId="241139389">
    <w:abstractNumId w:val="29"/>
  </w:num>
  <w:num w:numId="49" w16cid:durableId="1573930463">
    <w:abstractNumId w:val="22"/>
  </w:num>
  <w:num w:numId="50" w16cid:durableId="16284678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5C"/>
    <w:rsid w:val="0037355C"/>
    <w:rsid w:val="0044014F"/>
    <w:rsid w:val="00714C10"/>
    <w:rsid w:val="00B40445"/>
    <w:rsid w:val="00B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03C4E8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5D24B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5D24B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5D24B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5D24B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5D24B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5D24B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5D24B2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5D24B2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5D24B2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5D24B2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5D24B2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5D24B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5D24B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5D24B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5D24B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5D24B2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5D24B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5D24B2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5D24B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5D24B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5D24B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5D24B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5D24B2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5D24B2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5D24B2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5D24B2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5D24B2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5D24B2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5D24B2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5D24B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5D24B2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5D24B2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5D24B2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5D24B2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 w:rsidR="005D24B2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 w:rsidR="005D24B2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 w:rsidR="005D24B2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 w:rsidR="005D24B2" w:rsidRDefault="00000000">
          <w:r>
            <w:rPr>
              <w:color w:val="C9007F"/>
            </w:rPr>
            <w:t>[årstall]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5D24B2"/>
    <w:rsid w:val="00672F14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6</TotalTime>
  <Pages>1</Pages>
  <Words>275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6</cp:revision>
  <dcterms:created xsi:type="dcterms:W3CDTF">2026-10-15T13:06:00Z</dcterms:created>
  <dcterms:modified xsi:type="dcterms:W3CDTF">2026-10-16T11:07:00Z</dcterms:modified>
</cp:coreProperties>
</file>