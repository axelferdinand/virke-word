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764E1" w14:textId="77777777" w:rsidR="00DB57E8" w:rsidRDefault="00000000">
      <w:pPr>
        <w:pStyle w:val="Tittel"/>
      </w:pPr>
      <w:r>
        <w:t>Protokoll fra styremøte i Prototypen AS</w:t>
      </w:r>
    </w:p>
    <w:p w14:paraId="0EF5D88B" w14:textId="77777777" w:rsidR="00DB57E8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  </w:t>
      </w:r>
      <w:r>
        <w:rPr>
          <w:rFonts w:asciiTheme="majorHAnsi" w:hAnsiTheme="majorHAnsi"/>
          <w:b/>
        </w:rPr>
        <w:t xml:space="preserve">Sted: </w:t>
      </w:r>
      <w:r>
        <w:t xml:space="preserve">Oslo  </w:t>
      </w:r>
      <w:r>
        <w:rPr>
          <w:rFonts w:asciiTheme="majorHAnsi" w:hAnsiTheme="majorHAnsi"/>
          <w:b/>
        </w:rPr>
        <w:t xml:space="preserve">Møtestart: </w:t>
      </w:r>
      <w:r>
        <w:t xml:space="preserve">10:30  </w:t>
      </w:r>
      <w:r>
        <w:rPr>
          <w:rFonts w:asciiTheme="majorHAnsi" w:hAnsiTheme="majorHAnsi"/>
          <w:b/>
        </w:rPr>
        <w:t xml:space="preserve">Møteslutt: </w:t>
      </w:r>
      <w:r>
        <w:t>12:30</w:t>
      </w:r>
    </w:p>
    <w:p w14:paraId="088106F2" w14:textId="77777777" w:rsidR="00DB57E8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r>
        <w:t>Erling Kvaale, administrerende direktør</w:t>
      </w:r>
    </w:p>
    <w:p w14:paraId="58F4191A" w14:textId="77777777" w:rsidR="00DB57E8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r>
        <w:t>Britt Brittnes</w:t>
      </w:r>
    </w:p>
    <w:p w14:paraId="2773D436" w14:textId="77777777" w:rsidR="00DB57E8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r>
        <w:t>Åse Andersen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DB57E8" w14:paraId="1AB8766C" w14:textId="77777777" w:rsidTr="00DB5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</w:tcPr>
          <w:p w14:paraId="21A0E653" w14:textId="77777777" w:rsidR="00DB57E8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1713" w:type="dxa"/>
          </w:tcPr>
          <w:p w14:paraId="34B0B54D" w14:textId="77777777" w:rsidR="00DB57E8" w:rsidRDefault="00000000">
            <w:pPr>
              <w:pStyle w:val="Virketabelloverskrift"/>
            </w:pPr>
            <w:r>
              <w:t>Fødselsdato eller org. nr.</w:t>
            </w:r>
          </w:p>
        </w:tc>
        <w:tc>
          <w:tcPr>
            <w:tcW w:w="1713" w:type="dxa"/>
          </w:tcPr>
          <w:p w14:paraId="7A2818D2" w14:textId="77777777" w:rsidR="00DB57E8" w:rsidRDefault="00000000">
            <w:pPr>
              <w:pStyle w:val="Virketabelloverskrift"/>
            </w:pPr>
            <w:r>
              <w:t>Adresse</w:t>
            </w:r>
          </w:p>
        </w:tc>
        <w:tc>
          <w:tcPr>
            <w:tcW w:w="1713" w:type="dxa"/>
          </w:tcPr>
          <w:p w14:paraId="6F4D25ED" w14:textId="77777777" w:rsidR="00DB57E8" w:rsidRDefault="00000000">
            <w:pPr>
              <w:pStyle w:val="Virketabelloverskrift"/>
            </w:pPr>
            <w:r>
              <w:t>Antall aksjer</w:t>
            </w:r>
          </w:p>
        </w:tc>
        <w:tc>
          <w:tcPr>
            <w:tcW w:w="1713" w:type="dxa"/>
          </w:tcPr>
          <w:p w14:paraId="7DB4D5AD" w14:textId="77777777" w:rsidR="00DB57E8" w:rsidRDefault="00000000">
            <w:pPr>
              <w:pStyle w:val="Virketabelloverskrift"/>
            </w:pPr>
            <w:r>
              <w:t>Aksjenr. (fra–til)</w:t>
            </w:r>
          </w:p>
        </w:tc>
        <w:tc>
          <w:tcPr>
            <w:tcW w:w="1713" w:type="dxa"/>
          </w:tcPr>
          <w:p w14:paraId="1D76534C" w14:textId="77777777" w:rsidR="00DB57E8" w:rsidRDefault="00000000">
            <w:pPr>
              <w:pStyle w:val="Virketabelloverskrift"/>
            </w:pPr>
            <w:r>
              <w:t>Aksjeklasse</w:t>
            </w:r>
          </w:p>
        </w:tc>
        <w:tc>
          <w:tcPr>
            <w:tcW w:w="1713" w:type="dxa"/>
          </w:tcPr>
          <w:p w14:paraId="5F66516A" w14:textId="77777777" w:rsidR="00DB57E8" w:rsidRDefault="00000000">
            <w:pPr>
              <w:pStyle w:val="Virketabelloverskrift"/>
            </w:pPr>
            <w:r>
              <w:t>Dato for innføring i aksjeeierboken</w:t>
            </w:r>
          </w:p>
        </w:tc>
        <w:tc>
          <w:tcPr>
            <w:tcW w:w="1713" w:type="dxa"/>
          </w:tcPr>
          <w:p w14:paraId="734E424C" w14:textId="77777777" w:rsidR="00DB57E8" w:rsidRDefault="00000000">
            <w:pPr>
              <w:pStyle w:val="Virketabelloverskrift"/>
            </w:pPr>
            <w:r>
              <w:t>Solgt dato</w:t>
            </w:r>
          </w:p>
        </w:tc>
        <w:tc>
          <w:tcPr>
            <w:tcW w:w="1716" w:type="dxa"/>
          </w:tcPr>
          <w:p w14:paraId="1C5241F1" w14:textId="77777777" w:rsidR="00DB57E8" w:rsidRDefault="00000000">
            <w:pPr>
              <w:pStyle w:val="Virketabelloverskrift"/>
            </w:pPr>
            <w:r>
              <w:t>Evt. merknader</w:t>
            </w:r>
          </w:p>
        </w:tc>
      </w:tr>
      <w:tr w:rsidR="00DB57E8" w14:paraId="5E5AE144" w14:textId="77777777" w:rsidTr="00DB57E8">
        <w:trPr>
          <w:cantSplit/>
        </w:trPr>
        <w:tc>
          <w:tcPr>
            <w:tcW w:w="1713" w:type="dxa"/>
          </w:tcPr>
          <w:p w14:paraId="31A3C5BB" w14:textId="61F5E3FB" w:rsidR="00DB57E8" w:rsidRDefault="009423BA">
            <w:pPr>
              <w:pStyle w:val="Virketabelltekst"/>
            </w:pPr>
            <w:r>
              <w:t>QA-test Alexandra Kristine Ødegård Hansen</w:t>
            </w:r>
          </w:p>
        </w:tc>
        <w:tc>
          <w:tcPr>
            <w:tcW w:w="1713" w:type="dxa"/>
          </w:tcPr>
          <w:p w14:paraId="72E56F1F" w14:textId="2F5FCD23" w:rsidR="00DB57E8" w:rsidRDefault="009423BA">
            <w:pPr>
              <w:pStyle w:val="Virketabelltekst"/>
            </w:pPr>
            <w:r>
              <w:t>QA-123456789</w:t>
            </w:r>
          </w:p>
        </w:tc>
        <w:tc>
          <w:tcPr>
            <w:tcW w:w="1713" w:type="dxa"/>
          </w:tcPr>
          <w:p w14:paraId="66E4F072" w14:textId="3149233C" w:rsidR="00DB57E8" w:rsidRDefault="009423BA">
            <w:pPr>
              <w:pStyle w:val="Virketabelltekst"/>
            </w:pPr>
            <w:r>
              <w:t>Eksempelveien 123, 7010 Trondheim, Norge</w:t>
            </w:r>
          </w:p>
        </w:tc>
        <w:tc>
          <w:tcPr>
            <w:tcW w:w="1713" w:type="dxa"/>
          </w:tcPr>
          <w:p w14:paraId="77E92CBD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44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7663B02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45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7F2883B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46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E61045D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47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AF16830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48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3A36AB6A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49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2F74AF14" w14:textId="77777777" w:rsidTr="00DB57E8">
        <w:trPr>
          <w:cantSplit/>
        </w:trPr>
        <w:tc>
          <w:tcPr>
            <w:tcW w:w="1713" w:type="dxa"/>
          </w:tcPr>
          <w:p w14:paraId="5F80CCC9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50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B3D281D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51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438CC5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52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204A796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53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79DE7E0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54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FD57A07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55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BB74FE9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56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28170BE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57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3ACEED5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58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5C492030" w14:textId="77777777" w:rsidTr="00DB57E8">
        <w:trPr>
          <w:cantSplit/>
        </w:trPr>
        <w:tc>
          <w:tcPr>
            <w:tcW w:w="1713" w:type="dxa"/>
          </w:tcPr>
          <w:p w14:paraId="2A6D55C7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59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F808005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60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FBC19A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61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E3113B4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62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BCDB9C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63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E5CFBE2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64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037D8DB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65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987158A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66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6E5209A6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67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793063B8" w14:textId="77777777" w:rsidTr="00DB57E8">
        <w:trPr>
          <w:cantSplit/>
        </w:trPr>
        <w:tc>
          <w:tcPr>
            <w:tcW w:w="1713" w:type="dxa"/>
          </w:tcPr>
          <w:p w14:paraId="7C64A714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68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C6A9BB5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69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0E448BE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70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0C780A2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71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09E97FF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72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F3A06FA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73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02A698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74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61F4F8A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75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6A3B1F65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76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5CB94561" w14:textId="77777777" w:rsidTr="00DB57E8">
        <w:trPr>
          <w:cantSplit/>
        </w:trPr>
        <w:tc>
          <w:tcPr>
            <w:tcW w:w="1713" w:type="dxa"/>
          </w:tcPr>
          <w:p w14:paraId="506E779D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77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8EF9FE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78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BD6EB10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79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F04A5D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80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05B31ED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81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5971E7F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82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179E054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83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B9FC976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84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1C0090A2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85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5C1FE116" w14:textId="77777777" w:rsidTr="00DB57E8">
        <w:trPr>
          <w:cantSplit/>
        </w:trPr>
        <w:tc>
          <w:tcPr>
            <w:tcW w:w="1713" w:type="dxa"/>
          </w:tcPr>
          <w:p w14:paraId="4AA792B9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86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9B4A00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87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16CA1D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88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F8A42EB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89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63634F1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90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89A0042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191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7089D72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192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08D0477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193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4CF13234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194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4716C50A" w14:textId="77777777" w:rsidTr="00DB57E8">
        <w:trPr>
          <w:cantSplit/>
        </w:trPr>
        <w:tc>
          <w:tcPr>
            <w:tcW w:w="1713" w:type="dxa"/>
          </w:tcPr>
          <w:p w14:paraId="4E0AEDE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19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145643EA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19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C781EEE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19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7476FC5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19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A97B434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19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8E90E5A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20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FD855E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20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09647C80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20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6F08FE75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20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08CC0849" w14:textId="77777777" w:rsidTr="00DB57E8">
        <w:trPr>
          <w:cantSplit/>
        </w:trPr>
        <w:tc>
          <w:tcPr>
            <w:tcW w:w="1713" w:type="dxa"/>
          </w:tcPr>
          <w:p w14:paraId="4F91F81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204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DE81E1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205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CD742FB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206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29315CDE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207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5C487A3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208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F9473FF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209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3D32DA2C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210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2E8B056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211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13C1B1BB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212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DB57E8" w14:paraId="173E4B32" w14:textId="77777777" w:rsidTr="00DB57E8">
        <w:trPr>
          <w:cantSplit/>
        </w:trPr>
        <w:tc>
          <w:tcPr>
            <w:tcW w:w="1713" w:type="dxa"/>
          </w:tcPr>
          <w:p w14:paraId="16669896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1900000213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8F87194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1900000214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E2A38B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1900000215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4CED1B8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1900000216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6D5068D1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1900000217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40D2061F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1900000218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5441B830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1900000219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</w:tcPr>
          <w:p w14:paraId="7843FCF9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1900000220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</w:tcPr>
          <w:p w14:paraId="634CE01B" w14:textId="77777777" w:rsidR="00DB57E8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1900000221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4BD77968" w14:textId="77777777" w:rsidR="00DB57E8" w:rsidRDefault="00DB57E8">
      <w:pPr>
        <w:pStyle w:val="Virkemellomrom"/>
        <w:spacing w:line="20" w:lineRule="exact"/>
      </w:pPr>
    </w:p>
    <w:sectPr w:rsidR="00DB57E8"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38F67" w14:textId="77777777" w:rsidR="00354528" w:rsidRDefault="00354528" w:rsidP="00A834E2">
      <w:pPr>
        <w:spacing w:after="0" w:line="240" w:lineRule="auto"/>
      </w:pPr>
      <w:r>
        <w:separator/>
      </w:r>
    </w:p>
  </w:endnote>
  <w:endnote w:type="continuationSeparator" w:id="0">
    <w:p w14:paraId="2B0218FC" w14:textId="77777777" w:rsidR="00354528" w:rsidRDefault="00354528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195C0" w14:textId="77777777" w:rsidR="00DB57E8" w:rsidRDefault="00000000">
    <w:pPr>
      <w:pStyle w:val="Bunntekst"/>
      <w:tabs>
        <w:tab w:val="clear" w:pos="9330"/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FF86A" w14:textId="77777777" w:rsidR="00354528" w:rsidRDefault="00354528" w:rsidP="00A834E2">
      <w:pPr>
        <w:spacing w:after="0" w:line="240" w:lineRule="auto"/>
      </w:pPr>
      <w:r>
        <w:separator/>
      </w:r>
    </w:p>
  </w:footnote>
  <w:footnote w:type="continuationSeparator" w:id="0">
    <w:p w14:paraId="3F475257" w14:textId="77777777" w:rsidR="00354528" w:rsidRDefault="00354528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3D7D1" w14:textId="77777777" w:rsidR="00DB57E8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7863E71"/>
    <w:multiLevelType w:val="multilevel"/>
    <w:tmpl w:val="81A40E4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A3D59A7"/>
    <w:multiLevelType w:val="multilevel"/>
    <w:tmpl w:val="30E6567C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1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71B6E7C"/>
    <w:multiLevelType w:val="multilevel"/>
    <w:tmpl w:val="C1600350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15442E"/>
    <w:multiLevelType w:val="multilevel"/>
    <w:tmpl w:val="CEEA8E24"/>
    <w:numStyleLink w:val="VirkeListe"/>
  </w:abstractNum>
  <w:abstractNum w:abstractNumId="27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C533DE"/>
    <w:multiLevelType w:val="multilevel"/>
    <w:tmpl w:val="144CE4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8C5054"/>
    <w:multiLevelType w:val="multilevel"/>
    <w:tmpl w:val="F6082EC8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2"/>
  </w:num>
  <w:num w:numId="3" w16cid:durableId="1165437520">
    <w:abstractNumId w:val="36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1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20"/>
  </w:num>
  <w:num w:numId="18" w16cid:durableId="1648122134">
    <w:abstractNumId w:val="27"/>
  </w:num>
  <w:num w:numId="19" w16cid:durableId="1901864556">
    <w:abstractNumId w:val="33"/>
  </w:num>
  <w:num w:numId="20" w16cid:durableId="511650067">
    <w:abstractNumId w:val="11"/>
  </w:num>
  <w:num w:numId="21" w16cid:durableId="1727800628">
    <w:abstractNumId w:val="37"/>
  </w:num>
  <w:num w:numId="22" w16cid:durableId="1489056773">
    <w:abstractNumId w:val="30"/>
  </w:num>
  <w:num w:numId="23" w16cid:durableId="231278841">
    <w:abstractNumId w:val="32"/>
  </w:num>
  <w:num w:numId="24" w16cid:durableId="417604701">
    <w:abstractNumId w:val="28"/>
  </w:num>
  <w:num w:numId="25" w16cid:durableId="316567667">
    <w:abstractNumId w:val="26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9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5"/>
  </w:num>
  <w:num w:numId="35" w16cid:durableId="110054769">
    <w:abstractNumId w:val="19"/>
  </w:num>
  <w:num w:numId="36" w16cid:durableId="796753117">
    <w:abstractNumId w:val="12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3"/>
  </w:num>
  <w:num w:numId="46" w16cid:durableId="295064621">
    <w:abstractNumId w:val="18"/>
  </w:num>
  <w:num w:numId="47" w16cid:durableId="1177572399">
    <w:abstractNumId w:val="24"/>
  </w:num>
  <w:num w:numId="48" w16cid:durableId="1531214182">
    <w:abstractNumId w:val="10"/>
  </w:num>
  <w:num w:numId="49" w16cid:durableId="922301111">
    <w:abstractNumId w:val="35"/>
  </w:num>
  <w:num w:numId="50" w16cid:durableId="8924229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E8"/>
    <w:rsid w:val="00354528"/>
    <w:rsid w:val="009423BA"/>
    <w:rsid w:val="00B40445"/>
    <w:rsid w:val="00DB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52CDF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467E61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467E61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467E61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467E61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467E61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467E61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467E61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467E61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467E61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467E61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467E61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467E6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467E6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467E61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467E61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467E61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467E6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467E61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467E61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467E61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467E61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467E61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467E61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467E61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467E61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467E61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467E61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467E61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467E61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467E61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467E61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467E61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467E61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467E61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B1409"/>
    <w:rsid w:val="001A1F86"/>
    <w:rsid w:val="004413BF"/>
    <w:rsid w:val="00442068"/>
    <w:rsid w:val="00467E61"/>
    <w:rsid w:val="0048432C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2</Pages>
  <Words>221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2026-10-16T10:53:00Z</dcterms:modified>
</cp:coreProperties>
</file>