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76ED4" w14:textId="77777777" w:rsidR="005C1954" w:rsidRDefault="00000000">
      <w:pPr>
        <w:pStyle w:val="Tittel"/>
      </w:pPr>
      <w:r>
        <w:t>Eksempel på avtalemal</w:t>
      </w:r>
    </w:p>
    <w:p w14:paraId="2E5374F0" w14:textId="77777777" w:rsidR="005C1954" w:rsidRDefault="00000000">
      <w:r>
        <w:rPr>
          <w:rFonts w:asciiTheme="majorHAnsi" w:hAnsiTheme="majorHAnsi"/>
          <w:b/>
        </w:rPr>
        <w:t>Mellom</w:t>
      </w:r>
    </w:p>
    <w:p w14:paraId="52B9DE53" w14:textId="77777777" w:rsidR="005C1954" w:rsidRDefault="00000000">
      <w:pPr>
        <w:spacing w:after="0"/>
      </w:pPr>
      <w:r>
        <w:rPr>
          <w:rFonts w:asciiTheme="majorHAnsi" w:hAnsiTheme="majorHAnsi"/>
          <w:b/>
        </w:rPr>
        <w:t xml:space="preserve">Navn: </w:t>
      </w:r>
      <w:r>
        <w:t>Ola Nordmann</w:t>
      </w:r>
    </w:p>
    <w:p w14:paraId="3F92E667" w14:textId="77777777" w:rsidR="005C1954" w:rsidRDefault="00000000">
      <w:r>
        <w:rPr>
          <w:rFonts w:asciiTheme="majorHAnsi" w:hAnsiTheme="majorHAnsi"/>
          <w:b/>
        </w:rPr>
        <w:t xml:space="preserve">Org.nr/fødselsnr: </w:t>
      </w:r>
      <w:r>
        <w:t>010185 12345</w:t>
      </w:r>
    </w:p>
    <w:p w14:paraId="019DC581" w14:textId="77777777" w:rsidR="005C1954" w:rsidRDefault="00000000">
      <w:r>
        <w:rPr>
          <w:rFonts w:asciiTheme="majorHAnsi" w:hAnsiTheme="majorHAnsi"/>
          <w:b/>
        </w:rPr>
        <w:t>Og</w:t>
      </w:r>
    </w:p>
    <w:p w14:paraId="1CAE8F4D" w14:textId="77777777" w:rsidR="005C1954" w:rsidRDefault="00000000">
      <w:pPr>
        <w:spacing w:after="0"/>
      </w:pPr>
      <w:r>
        <w:rPr>
          <w:rFonts w:asciiTheme="majorHAnsi" w:hAnsiTheme="majorHAnsi"/>
          <w:b/>
        </w:rPr>
        <w:t xml:space="preserve">Navn: </w:t>
      </w:r>
      <w:r>
        <w:t>Ola Nordmann</w:t>
      </w:r>
    </w:p>
    <w:p w14:paraId="6FBC419B" w14:textId="77777777" w:rsidR="005C1954" w:rsidRDefault="00000000">
      <w:r>
        <w:rPr>
          <w:rFonts w:asciiTheme="majorHAnsi" w:hAnsiTheme="majorHAnsi"/>
          <w:b/>
        </w:rPr>
        <w:t xml:space="preserve">Org.nr/fødselsnr: </w:t>
      </w:r>
      <w:r>
        <w:t>010185 12345</w:t>
      </w:r>
    </w:p>
    <w:p w14:paraId="242DCB56" w14:textId="77777777" w:rsidR="005C1954" w:rsidRDefault="00000000">
      <w:r>
        <w:t>Er det pr dags dato inngått følgende avtale:</w:t>
      </w:r>
    </w:p>
    <w:p w14:paraId="0BDE733E" w14:textId="77777777" w:rsidR="005C1954" w:rsidRDefault="00000000">
      <w:pPr>
        <w:pStyle w:val="Listeavsnitt"/>
        <w:numPr>
          <w:ilvl w:val="0"/>
          <w:numId w:val="46"/>
        </w:numPr>
      </w:pPr>
      <w:r>
        <w:t>Kari Nordmann leier en parkeringsplass av Ola Nordmann i perioden 01.09.2026 til 31.12.2026.</w:t>
      </w:r>
    </w:p>
    <w:p w14:paraId="6FF7D28F" w14:textId="77777777" w:rsidR="005C1954" w:rsidRDefault="00000000">
      <w:pPr>
        <w:pStyle w:val="Overskrift2"/>
      </w:pPr>
      <w:r>
        <w:t>1. Bakgrunn og virksomhetens formål</w:t>
      </w:r>
    </w:p>
    <w:p w14:paraId="1155AB44" w14:textId="77777777" w:rsidR="005C1954" w:rsidRDefault="00000000">
      <w:r>
        <w:rPr>
          <w:rFonts w:asciiTheme="majorHAnsi" w:hAnsiTheme="majorHAnsi"/>
          <w:b/>
        </w:rPr>
        <w:t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 w14:paraId="1E981829" w14:textId="77777777" w:rsidR="005C1954" w:rsidRDefault="00000000">
      <w:r>
        <w:rPr>
          <w:rFonts w:asciiTheme="majorHAnsi" w:hAnsiTheme="majorHAnsi"/>
          <w:b/>
        </w:rPr>
        <w:t>Virksomheten driver virksomhet</w:t>
      </w:r>
      <w:r>
        <w:t xml:space="preserve"> innen utvikling av programvare, skybaserte tjenester og IT-rådgivning for bank- og finanssektoren.</w:t>
      </w:r>
    </w:p>
    <w:p w14:paraId="4BE3A92C" w14:textId="77777777" w:rsidR="005C1954" w:rsidRDefault="00000000">
      <w:pPr>
        <w:pStyle w:val="Overskrift2"/>
      </w:pPr>
      <w:r>
        <w:t>2. Overdragelse av aksjer</w:t>
      </w:r>
    </w:p>
    <w:p w14:paraId="77DDD360" w14:textId="77777777" w:rsidR="005C1954" w:rsidRDefault="00000000">
      <w:pPr>
        <w:pStyle w:val="Overskrift3"/>
        <w:spacing w:before="0"/>
      </w:pPr>
      <w:r>
        <w:t>5.1 Forkjøpsrett</w:t>
      </w:r>
    </w:p>
    <w:p w14:paraId="1402F447" w14:textId="77777777" w:rsidR="005C1954" w:rsidRDefault="00000000">
      <w:r>
        <w:t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 w14:paraId="5061F892" w14:textId="77777777" w:rsidR="005C1954" w:rsidRDefault="005C1954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5C1954" w14:paraId="18D8E2FD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 w14:paraId="5989DC65" w14:textId="24A8A210" w:rsidR="005C1954" w:rsidRDefault="00FB693A">
            <w:pPr>
              <w:keepNext/>
              <w:spacing w:after="0"/>
            </w:pPr>
            <w:r>
              <w:t>QA-test Trondheim, 16. oktober 2026</w:t>
            </w:r>
          </w:p>
        </w:tc>
      </w:tr>
      <w:tr w:rsidR="005C1954" w14:paraId="686783E6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5388C4A6" w14:textId="77777777" w:rsidR="005C1954" w:rsidRDefault="00000000">
            <w:pPr>
              <w:pStyle w:val="Virkesignaturtekst"/>
              <w:keepNext/>
            </w:pPr>
            <w:r>
              <w:t>Fornavn, Etternavn</w:t>
            </w:r>
          </w:p>
          <w:p w14:paraId="40ECEBBF" w14:textId="77777777" w:rsidR="005C1954" w:rsidRDefault="00000000">
            <w:pPr>
              <w:pStyle w:val="Virkesignaturtekst"/>
              <w:keepNext/>
            </w:pPr>
            <w:r>
              <w:t>Styreleder</w:t>
            </w:r>
          </w:p>
        </w:tc>
        <w:tc>
          <w:tcPr>
            <w:tcW w:w="300" w:type="dxa"/>
            <w:vAlign w:val="center"/>
          </w:tcPr>
          <w:p w14:paraId="5C1CD740" w14:textId="77777777" w:rsidR="005C1954" w:rsidRDefault="005C1954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597A9C6C" w14:textId="77777777" w:rsidR="005C1954" w:rsidRDefault="00000000">
            <w:pPr>
              <w:pStyle w:val="Virkesignaturtekst"/>
              <w:keepNext/>
            </w:pPr>
            <w:r>
              <w:t>Fornavn, Etternavn</w:t>
            </w:r>
          </w:p>
          <w:p w14:paraId="4FCFC3D5" w14:textId="77777777" w:rsidR="005C1954" w:rsidRDefault="00000000">
            <w:pPr>
              <w:pStyle w:val="Virkesignaturtekst"/>
              <w:keepNext/>
            </w:pPr>
            <w:r>
              <w:t>Styremedlem</w:t>
            </w:r>
          </w:p>
        </w:tc>
        <w:tc>
          <w:tcPr>
            <w:tcW w:w="300" w:type="dxa"/>
            <w:vAlign w:val="center"/>
          </w:tcPr>
          <w:p w14:paraId="7098B218" w14:textId="77777777" w:rsidR="005C1954" w:rsidRDefault="005C1954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2CF53C41" w14:textId="77777777" w:rsidR="005C1954" w:rsidRDefault="00000000">
            <w:pPr>
              <w:pStyle w:val="Virkesignaturtekst"/>
              <w:keepNext/>
            </w:pPr>
            <w:r>
              <w:t>Fornavn, Etternavn</w:t>
            </w:r>
          </w:p>
          <w:p w14:paraId="571554EA" w14:textId="77777777" w:rsidR="005C1954" w:rsidRDefault="00000000">
            <w:pPr>
              <w:pStyle w:val="Virkesignaturtekst"/>
            </w:pPr>
            <w:r>
              <w:t>Styremedlem</w:t>
            </w:r>
          </w:p>
        </w:tc>
      </w:tr>
    </w:tbl>
    <w:p w14:paraId="663C0829" w14:textId="77777777" w:rsidR="005C1954" w:rsidRDefault="005C1954">
      <w:pPr>
        <w:pStyle w:val="Virkemellomrom"/>
        <w:spacing w:line="20" w:lineRule="exact"/>
      </w:pPr>
    </w:p>
    <w:sectPr w:rsidR="005C1954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6FB8E0" w14:textId="77777777" w:rsidR="00704A03" w:rsidRDefault="00704A03" w:rsidP="00A834E2">
      <w:pPr>
        <w:spacing w:after="0" w:line="240" w:lineRule="auto"/>
      </w:pPr>
      <w:r>
        <w:separator/>
      </w:r>
    </w:p>
  </w:endnote>
  <w:endnote w:type="continuationSeparator" w:id="0">
    <w:p w14:paraId="5A8EDBBB" w14:textId="77777777" w:rsidR="00704A03" w:rsidRDefault="00704A03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1FE1F" w14:textId="77777777" w:rsidR="005C1954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69B41A" w14:textId="77777777" w:rsidR="00704A03" w:rsidRDefault="00704A03" w:rsidP="00A834E2">
      <w:pPr>
        <w:spacing w:after="0" w:line="240" w:lineRule="auto"/>
      </w:pPr>
      <w:r>
        <w:separator/>
      </w:r>
    </w:p>
  </w:footnote>
  <w:footnote w:type="continuationSeparator" w:id="0">
    <w:p w14:paraId="57CB604E" w14:textId="77777777" w:rsidR="00704A03" w:rsidRDefault="00704A03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D3C5BD" w14:textId="77777777" w:rsidR="005C1954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FFD7D4B"/>
    <w:multiLevelType w:val="multilevel"/>
    <w:tmpl w:val="E440226A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CD4CA0"/>
    <w:multiLevelType w:val="multilevel"/>
    <w:tmpl w:val="B100F3C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8A00707"/>
    <w:multiLevelType w:val="multilevel"/>
    <w:tmpl w:val="95E05BFA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3F3D5ABD"/>
    <w:multiLevelType w:val="multilevel"/>
    <w:tmpl w:val="9B4EABC6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05A17"/>
    <w:multiLevelType w:val="multilevel"/>
    <w:tmpl w:val="F588264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2"/>
  </w:num>
  <w:num w:numId="3" w16cid:durableId="1165437520">
    <w:abstractNumId w:val="36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8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9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30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1130781171">
    <w:abstractNumId w:val="25"/>
  </w:num>
  <w:num w:numId="47" w16cid:durableId="2096053714">
    <w:abstractNumId w:val="27"/>
  </w:num>
  <w:num w:numId="48" w16cid:durableId="46032000">
    <w:abstractNumId w:val="21"/>
  </w:num>
  <w:num w:numId="49" w16cid:durableId="384716368">
    <w:abstractNumId w:val="12"/>
  </w:num>
  <w:num w:numId="50" w16cid:durableId="1627358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54"/>
    <w:rsid w:val="005C1954"/>
    <w:rsid w:val="00704A03"/>
    <w:rsid w:val="00B40445"/>
    <w:rsid w:val="00FB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6778D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47169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47169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47169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47169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47169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47169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47169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47169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47169F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47169F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47169F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47169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47169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47169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47169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47169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47169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47169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47169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47169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47169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47169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47169F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47169F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47169F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47169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47169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47169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47169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47169F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47169F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47169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47169F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47169F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7169F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BE74A7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175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2026-10-16T10:51:00Z</dcterms:modified>
</cp:coreProperties>
</file>