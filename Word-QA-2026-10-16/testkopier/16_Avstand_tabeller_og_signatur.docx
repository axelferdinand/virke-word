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476C79" w14:paraId="4A0D8947" w14:textId="77777777" w:rsidTr="00476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6ACF2680" w14:textId="77777777" w:rsidR="00476C79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2804E494" w14:textId="77777777" w:rsidR="00476C79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5EC1C0C7" w14:textId="77777777" w:rsidR="00476C79" w:rsidRDefault="00000000">
            <w:pPr>
              <w:pStyle w:val="Virketabelloverskrift"/>
            </w:pPr>
            <w:r>
              <w:t>Navn</w:t>
            </w:r>
          </w:p>
        </w:tc>
      </w:tr>
      <w:tr w:rsidR="00476C79" w14:paraId="537286FE" w14:textId="77777777" w:rsidTr="00476C79">
        <w:trPr>
          <w:cantSplit/>
        </w:trPr>
        <w:tc>
          <w:tcPr>
            <w:tcW w:w="3110" w:type="dxa"/>
          </w:tcPr>
          <w:p w14:paraId="045853B8" w14:textId="6F3897D5" w:rsidR="00476C79" w:rsidRDefault="00AC40C1">
            <w:pPr>
              <w:pStyle w:val="Virketabelltekst"/>
            </w:pPr>
            <w:r>
              <w:t>QA-test Alexandra Kristine Ødegård Hansen</w:t>
            </w:r>
          </w:p>
        </w:tc>
        <w:tc>
          <w:tcPr>
            <w:tcW w:w="3110" w:type="dxa"/>
          </w:tcPr>
          <w:p w14:paraId="4B907509" w14:textId="77777777" w:rsidR="00476C79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348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7FE6C723" w14:textId="77777777" w:rsidR="00476C79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349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0EB3A52A" w14:textId="77777777" w:rsidTr="00476C79">
        <w:trPr>
          <w:cantSplit/>
        </w:trPr>
        <w:tc>
          <w:tcPr>
            <w:tcW w:w="3110" w:type="dxa"/>
          </w:tcPr>
          <w:p w14:paraId="6BB1B316" w14:textId="77777777" w:rsidR="00476C79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1900000350"/>
                <w:placeholder>
                  <w:docPart w:val="VIRKE_PH_5F5BA861B1C849EB82C67584680FAEC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1B3033A7" w14:textId="77777777" w:rsidR="00476C79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351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233A4D49" w14:textId="77777777" w:rsidR="00476C79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352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1CD40637" w14:textId="77777777" w:rsidR="00476C79" w:rsidRDefault="00476C79">
      <w:pPr>
        <w:pStyle w:val="Virkemellomrom"/>
        <w:spacing w:line="45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476C79" w14:paraId="28CC0DE2" w14:textId="77777777" w:rsidTr="00476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0CFF2A2D" w14:textId="77777777" w:rsidR="00476C79" w:rsidRDefault="00000000">
            <w:pPr>
              <w:pStyle w:val="Virketabelloverskrift"/>
            </w:pPr>
            <w:r>
              <w:t xml:space="preserve">Periode: </w:t>
            </w:r>
            <w:sdt>
              <w:sdtPr>
                <w:alias w:val="Måned"/>
                <w:tag w:val="virke_1900000337"/>
                <w:id w:val="1900000353"/>
                <w:placeholder>
                  <w:docPart w:val="VIRKE_PH_84512B5643DA48F4B80B17019C210D93"/>
                </w:placeholder>
                <w:temporary/>
                <w:showingPlcHdr/>
              </w:sdtPr>
              <w:sdtContent>
                <w:r>
                  <w:rPr>
                    <w:b/>
                    <w:color w:val="C9007F"/>
                  </w:rPr>
                  <w:t>[Måned]</w:t>
                </w:r>
              </w:sdtContent>
            </w:sdt>
          </w:p>
        </w:tc>
        <w:tc>
          <w:tcPr>
            <w:tcW w:w="3110" w:type="dxa"/>
          </w:tcPr>
          <w:p w14:paraId="3401AAAF" w14:textId="77777777" w:rsidR="00476C79" w:rsidRDefault="00000000">
            <w:pPr>
              <w:pStyle w:val="Virketabelloverskrift"/>
              <w:jc w:val="right"/>
            </w:pPr>
            <w:r>
              <w:t>2026</w:t>
            </w:r>
          </w:p>
        </w:tc>
        <w:tc>
          <w:tcPr>
            <w:tcW w:w="3110" w:type="dxa"/>
          </w:tcPr>
          <w:p w14:paraId="3EFDC71A" w14:textId="77777777" w:rsidR="00476C79" w:rsidRDefault="00000000">
            <w:pPr>
              <w:pStyle w:val="Virketabelloverskrift"/>
              <w:jc w:val="right"/>
            </w:pPr>
            <w:r>
              <w:t>2027</w:t>
            </w:r>
          </w:p>
        </w:tc>
      </w:tr>
      <w:tr w:rsidR="00476C79" w14:paraId="0AD47503" w14:textId="77777777" w:rsidTr="00476C79">
        <w:trPr>
          <w:cantSplit/>
        </w:trPr>
        <w:tc>
          <w:tcPr>
            <w:tcW w:w="3110" w:type="dxa"/>
          </w:tcPr>
          <w:p w14:paraId="373D5DFC" w14:textId="77777777" w:rsidR="00476C79" w:rsidRDefault="00000000">
            <w:pPr>
              <w:pStyle w:val="Virketabelltekst"/>
            </w:pPr>
            <w:r>
              <w:t>Omsetning denne måneden</w:t>
            </w:r>
          </w:p>
        </w:tc>
        <w:tc>
          <w:tcPr>
            <w:tcW w:w="3110" w:type="dxa"/>
          </w:tcPr>
          <w:p w14:paraId="484B5FF1" w14:textId="77777777" w:rsidR="00476C79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88"/>
                <w:id w:val="1900000354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0EAC80C3" w14:textId="77777777" w:rsidR="00476C79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90"/>
                <w:id w:val="1900000355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3AD6EAA2" w14:textId="77777777" w:rsidTr="00476C79">
        <w:trPr>
          <w:cantSplit/>
        </w:trPr>
        <w:tc>
          <w:tcPr>
            <w:tcW w:w="3110" w:type="dxa"/>
          </w:tcPr>
          <w:p w14:paraId="1399A219" w14:textId="77777777" w:rsidR="00476C79" w:rsidRDefault="00000000">
            <w:pPr>
              <w:pStyle w:val="Virketabelltekst"/>
            </w:pPr>
            <w:r>
              <w:t>Oppnådd av budsjett</w:t>
            </w:r>
          </w:p>
        </w:tc>
        <w:tc>
          <w:tcPr>
            <w:tcW w:w="3110" w:type="dxa"/>
          </w:tcPr>
          <w:p w14:paraId="07EC60CB" w14:textId="77777777" w:rsidR="00476C79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88"/>
                <w:id w:val="1900000356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1249F8B5" w14:textId="77777777" w:rsidR="00476C79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90"/>
                <w:id w:val="1900000357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61F40923" w14:textId="77777777" w:rsidR="00476C79" w:rsidRDefault="00476C79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476C79" w14:paraId="7A485BE9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6A0F7E12" w14:textId="77777777" w:rsidR="00476C79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6F646A21" w14:textId="77777777" w:rsidR="00476C79" w:rsidRDefault="00000000">
            <w:pPr>
              <w:pStyle w:val="Virkeoppsummering"/>
              <w:keepNext/>
              <w:jc w:val="right"/>
            </w:pPr>
            <w:sdt>
              <w:sdtPr>
                <w:alias w:val="kr. 1.000.000,-"/>
                <w:tag w:val="virke_1900000339"/>
                <w:id w:val="1900000358"/>
                <w:placeholder>
                  <w:docPart w:val="VIRKE_PH_4A75E3DB1EC64473B3F2B5EA0B38461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1.000.000,-]</w:t>
                </w:r>
              </w:sdtContent>
            </w:sdt>
          </w:p>
        </w:tc>
      </w:tr>
      <w:tr w:rsidR="00476C79" w14:paraId="267490A0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4FAF773" w14:textId="77777777" w:rsidR="00476C79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AF3CFB7" w14:textId="77777777" w:rsidR="00476C79" w:rsidRDefault="00000000">
            <w:pPr>
              <w:pStyle w:val="Virkeoppsummering"/>
              <w:keepNext/>
              <w:jc w:val="right"/>
            </w:pPr>
            <w:sdt>
              <w:sdtPr>
                <w:alias w:val="kr. 500.000,-"/>
                <w:tag w:val="virke_1900000341"/>
                <w:id w:val="1900000359"/>
                <w:placeholder>
                  <w:docPart w:val="VIRKE_PH_399E1CD84724405086406C78BB8FA68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500.000,-]</w:t>
                </w:r>
              </w:sdtContent>
            </w:sdt>
          </w:p>
        </w:tc>
      </w:tr>
      <w:tr w:rsidR="00476C79" w14:paraId="6D871942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0DD083D" w14:textId="77777777" w:rsidR="00476C79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A91FC41" w14:textId="77777777" w:rsidR="00476C79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1.500.000,-"/>
                <w:tag w:val="virke_1900000343"/>
                <w:id w:val="1900000360"/>
                <w:placeholder>
                  <w:docPart w:val="VIRKE_PH_87F169EF50C447BAB47A9DC7A84D985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1.500.000,-]</w:t>
                </w:r>
              </w:sdtContent>
            </w:sdt>
          </w:p>
        </w:tc>
      </w:tr>
    </w:tbl>
    <w:p w14:paraId="72E0FC66" w14:textId="77777777" w:rsidR="00476C79" w:rsidRDefault="00476C79">
      <w:pPr>
        <w:pStyle w:val="Virkemellomrom"/>
        <w:spacing w:line="450" w:lineRule="exact"/>
      </w:pP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476C79" w14:paraId="6DFC6216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FC5D3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1900000361"/>
                <w:placeholder>
                  <w:docPart w:val="VIRKE_PH_395DDE2299CB47C59E9945546BABC35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4F15D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1900000362"/>
                <w:placeholder>
                  <w:docPart w:val="VIRKE_PH_B947399D679E405BB8D8978DE05AE15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7E46BB9E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BD604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900000363"/>
                <w:placeholder>
                  <w:docPart w:val="VIRKE_PH_8E41D62FADD04BD9B9F96EB2136D59D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F9D9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900000364"/>
                <w:placeholder>
                  <w:docPart w:val="VIRKE_PH_68E38E3CE357460BB5F060A81A7FD70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07040CD2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888AB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900000365"/>
                <w:placeholder>
                  <w:docPart w:val="VIRKE_PH_F035CD68729F4B23B3C80684A324F3C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FF418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900000366"/>
                <w:placeholder>
                  <w:docPart w:val="VIRKE_PH_51FF9D0BB06047FEA00314745862D9E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7CA1105D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C8E6F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900000367"/>
                <w:placeholder>
                  <w:docPart w:val="VIRKE_PH_09794E6021CD4C4E8E55A3D80B9C1B5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2370E47A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DAA08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900000368"/>
                <w:placeholder>
                  <w:docPart w:val="VIRKE_PH_E7436CD6A2734DBBAE7F64C0909D2E4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476C79" w14:paraId="594ED821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E18E" w14:textId="77777777" w:rsidR="00476C79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900000369"/>
                <w:placeholder>
                  <w:docPart w:val="VIRKE_PH_8A95FB7A5B634769829B7F50592FFB9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0C65822" w14:textId="77777777" w:rsidR="00476C79" w:rsidRDefault="00476C79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476C79" w14:paraId="0D496AB3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142FEAA5" w14:textId="22D28956" w:rsidR="00476C79" w:rsidRDefault="00AC40C1">
            <w:pPr>
              <w:keepNext/>
              <w:spacing w:after="0"/>
            </w:pPr>
            <w:r>
              <w:t>QA-test Trondheim, 16. oktober 2026</w:t>
            </w:r>
          </w:p>
        </w:tc>
      </w:tr>
      <w:tr w:rsidR="00476C79" w14:paraId="5923993C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48F15B1" w14:textId="77777777" w:rsidR="00476C79" w:rsidRDefault="00000000">
            <w:pPr>
              <w:pStyle w:val="Virkesignaturtekst"/>
              <w:keepNext/>
            </w:pPr>
            <w:r>
              <w:t>Fornavn, Etternavn</w:t>
            </w:r>
          </w:p>
          <w:p w14:paraId="103FF7C7" w14:textId="77777777" w:rsidR="00476C79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011143EB" w14:textId="77777777" w:rsidR="00476C79" w:rsidRDefault="00476C79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E6751CF" w14:textId="77777777" w:rsidR="00476C79" w:rsidRDefault="00000000">
            <w:pPr>
              <w:pStyle w:val="Virkesignaturtekst"/>
              <w:keepNext/>
            </w:pPr>
            <w:r>
              <w:t>Fornavn, Etternavn</w:t>
            </w:r>
          </w:p>
          <w:p w14:paraId="2CBA37F6" w14:textId="77777777" w:rsidR="00476C79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7F019B76" w14:textId="77777777" w:rsidR="00476C79" w:rsidRDefault="00476C79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BB6042C" w14:textId="77777777" w:rsidR="00476C79" w:rsidRDefault="00000000">
            <w:pPr>
              <w:pStyle w:val="Virkesignaturtekst"/>
              <w:keepNext/>
            </w:pPr>
            <w:r>
              <w:t>Fornavn, Etternavn</w:t>
            </w:r>
          </w:p>
          <w:p w14:paraId="10CB0FA3" w14:textId="77777777" w:rsidR="00476C79" w:rsidRDefault="00000000">
            <w:pPr>
              <w:pStyle w:val="Virkesignaturtekst"/>
            </w:pPr>
            <w:r>
              <w:t>Styremedlem</w:t>
            </w:r>
          </w:p>
        </w:tc>
      </w:tr>
    </w:tbl>
    <w:p w14:paraId="45BA7567" w14:textId="77777777" w:rsidR="00476C79" w:rsidRDefault="00476C79">
      <w:pPr>
        <w:pStyle w:val="Virkemellomrom"/>
        <w:spacing w:line="20" w:lineRule="exact"/>
      </w:pPr>
    </w:p>
    <w:sectPr w:rsidR="00476C79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866DB" w14:textId="77777777" w:rsidR="00592977" w:rsidRDefault="00592977" w:rsidP="00A834E2">
      <w:pPr>
        <w:spacing w:after="0" w:line="240" w:lineRule="auto"/>
      </w:pPr>
      <w:r>
        <w:separator/>
      </w:r>
    </w:p>
  </w:endnote>
  <w:endnote w:type="continuationSeparator" w:id="0">
    <w:p w14:paraId="2E1A2B76" w14:textId="77777777" w:rsidR="00592977" w:rsidRDefault="00592977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82F3D" w14:textId="77777777" w:rsidR="00476C79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C3B139" w14:textId="77777777" w:rsidR="00592977" w:rsidRDefault="00592977" w:rsidP="00A834E2">
      <w:pPr>
        <w:spacing w:after="0" w:line="240" w:lineRule="auto"/>
      </w:pPr>
      <w:r>
        <w:separator/>
      </w:r>
    </w:p>
  </w:footnote>
  <w:footnote w:type="continuationSeparator" w:id="0">
    <w:p w14:paraId="34CF4E77" w14:textId="77777777" w:rsidR="00592977" w:rsidRDefault="00592977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84069" w14:textId="77777777" w:rsidR="00476C79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C530BC5"/>
    <w:multiLevelType w:val="multilevel"/>
    <w:tmpl w:val="67C8D5DC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D1A076A"/>
    <w:multiLevelType w:val="multilevel"/>
    <w:tmpl w:val="4F4437B6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35D46A5"/>
    <w:multiLevelType w:val="multilevel"/>
    <w:tmpl w:val="E3468CF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CD37F8"/>
    <w:multiLevelType w:val="multilevel"/>
    <w:tmpl w:val="B704A33C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8E15E9"/>
    <w:multiLevelType w:val="multilevel"/>
    <w:tmpl w:val="8BBE84D4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1"/>
  </w:num>
  <w:num w:numId="3" w16cid:durableId="1165437520">
    <w:abstractNumId w:val="36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7"/>
  </w:num>
  <w:num w:numId="19" w16cid:durableId="1901864556">
    <w:abstractNumId w:val="33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647787069">
    <w:abstractNumId w:val="35"/>
  </w:num>
  <w:num w:numId="47" w16cid:durableId="650982353">
    <w:abstractNumId w:val="34"/>
  </w:num>
  <w:num w:numId="48" w16cid:durableId="680208042">
    <w:abstractNumId w:val="12"/>
  </w:num>
  <w:num w:numId="49" w16cid:durableId="1495223770">
    <w:abstractNumId w:val="23"/>
  </w:num>
  <w:num w:numId="50" w16cid:durableId="13112514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79"/>
    <w:rsid w:val="00476C79"/>
    <w:rsid w:val="00592977"/>
    <w:rsid w:val="00AC40C1"/>
    <w:rsid w:val="00B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03C41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D279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D279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D279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D279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D279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D279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D279CB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D279CB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D279CB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D279CB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D279CB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D279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D279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D279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D279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D279CB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D279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D279CB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D279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D279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D279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D279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D279CB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D279CB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D279CB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D279CB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D279CB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D279CB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D279CB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D279CB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D279CB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D279CB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D279CB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 w:rsidR="00D279CB" w:rsidRDefault="00000000">
          <w:r>
            <w:rPr>
              <w:rFonts w:asciiTheme="majorHAnsi" w:hAnsiTheme="majorHAnsi"/>
              <w:b/>
              <w:color w:val="C9007F"/>
            </w:rPr>
            <w:t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 w:rsidR="00D279CB" w:rsidRDefault="00000000">
          <w:r>
            <w:rPr>
              <w:color w:val="C9007F"/>
            </w:rPr>
            <w:t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 w:rsidR="00D279CB" w:rsidRDefault="00000000">
          <w:r>
            <w:rPr>
              <w:color w:val="C9007F"/>
            </w:rPr>
            <w:t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 w:rsidR="00D279CB" w:rsidRDefault="00000000">
          <w:r>
            <w:rPr>
              <w:color w:val="C9007F"/>
            </w:rPr>
            <w:t>[kr. 1.500.000,-]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E5AD9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279CB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103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2026-10-16T11:08:00Z</dcterms:modified>
</cp:coreProperties>
</file>