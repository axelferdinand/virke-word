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CC64B" w14:textId="350ED9CB" w:rsidR="00AF7453" w:rsidRDefault="005B11C8">
      <w:pPr>
        <w:pStyle w:val="Tittel"/>
      </w:pPr>
      <w:r>
        <w:t>QA-test: En ekstra lang norsk dokumenttittel om arbeidsmiljø, kompetanseutvikling, bærekraftige forbedringer og oppfølging av virksomhetens langsiktige mål</w:t>
      </w:r>
      <w:r w:rsidR="00000000">
        <w:t>Tittel som flyter over på flere linjer fordi den består av veldig mange bokstaver</w:t>
      </w:r>
    </w:p>
    <w:p w14:paraId="3E300F5A" w14:textId="77777777" w:rsidR="00AF7453" w:rsidRDefault="00000000">
      <w:r>
        <w:t xml:space="preserve">Kort om året </w:t>
      </w:r>
      <w:sdt>
        <w:sdtPr>
          <w:alias w:val="årstall"/>
          <w:tag w:val="virke_1900000307"/>
          <w:id w:val="1900000317"/>
          <w:placeholder>
            <w:docPart w:val="VIRKE_PH_80A545C043A749DBBA91C129A21FAEDF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54C9BCF2" w14:textId="77777777" w:rsidR="00AF7453" w:rsidRDefault="00000000">
      <w:pPr>
        <w:pStyle w:val="Overskrift2"/>
      </w:pPr>
      <w:r>
        <w:t>Underoverskrift som er litt mindre</w:t>
      </w:r>
    </w:p>
    <w:p w14:paraId="5A62742B" w14:textId="498D4A2A" w:rsidR="00AF7453" w:rsidRDefault="00000000">
      <w:r>
        <w:t xml:space="preserve">Kort om året </w:t>
      </w:r>
      <w:r w:rsidR="00FE4C40">
        <w:t>2026</w:t>
      </w:r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0E0F70D0" w14:textId="77777777" w:rsidR="00AF7453" w:rsidRDefault="00000000">
      <w:pPr>
        <w:pStyle w:val="Overskrift3"/>
      </w:pPr>
      <w:r>
        <w:t>Mindre underoverskrift</w:t>
      </w:r>
    </w:p>
    <w:p w14:paraId="01679137" w14:textId="77777777" w:rsidR="00AF7453" w:rsidRDefault="00000000">
      <w:r>
        <w:t xml:space="preserve">Kort om året </w:t>
      </w:r>
      <w:sdt>
        <w:sdtPr>
          <w:alias w:val="årstall"/>
          <w:tag w:val="virke_1900000311"/>
          <w:id w:val="1900000319"/>
          <w:placeholder>
            <w:docPart w:val="VIRKE_PH_9F2B1C694AF34490B9414AB36FFD46A9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7D3AA08D" w14:textId="77777777" w:rsidR="00AF7453" w:rsidRDefault="00000000">
      <w:r>
        <w:t xml:space="preserve">Kort om året </w:t>
      </w:r>
      <w:sdt>
        <w:sdtPr>
          <w:alias w:val="årstall"/>
          <w:tag w:val="virke_1900000313"/>
          <w:id w:val="1900000320"/>
          <w:placeholder>
            <w:docPart w:val="VIRKE_PH_0412980D1C204BD3B453425FE66270E5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4D2E3C8E" w14:textId="77777777" w:rsidR="00AF7453" w:rsidRDefault="00000000">
      <w:pPr>
        <w:pStyle w:val="Overskrift3"/>
      </w:pPr>
      <w:r>
        <w:t>Mindre underoverskrift</w:t>
      </w:r>
    </w:p>
    <w:p w14:paraId="01D5F838" w14:textId="77777777" w:rsidR="00AF7453" w:rsidRDefault="00000000">
      <w:r>
        <w:t xml:space="preserve">Kort om året </w:t>
      </w:r>
      <w:sdt>
        <w:sdtPr>
          <w:alias w:val="årstall"/>
          <w:tag w:val="virke_1900000315"/>
          <w:id w:val="1900000321"/>
          <w:placeholder>
            <w:docPart w:val="VIRKE_PH_2BBB47B9E0384B36A66502236810E711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 w:rsidR="00AF7453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E9847" w14:textId="77777777" w:rsidR="00095ABB" w:rsidRDefault="00095ABB" w:rsidP="00A834E2">
      <w:pPr>
        <w:spacing w:after="0" w:line="240" w:lineRule="auto"/>
      </w:pPr>
      <w:r>
        <w:separator/>
      </w:r>
    </w:p>
  </w:endnote>
  <w:endnote w:type="continuationSeparator" w:id="0">
    <w:p w14:paraId="0BB5EB01" w14:textId="77777777" w:rsidR="00095ABB" w:rsidRDefault="00095ABB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AE6CF" w14:textId="77777777" w:rsidR="00AF745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014AA" w14:textId="77777777" w:rsidR="00095ABB" w:rsidRDefault="00095ABB" w:rsidP="00A834E2">
      <w:pPr>
        <w:spacing w:after="0" w:line="240" w:lineRule="auto"/>
      </w:pPr>
      <w:r>
        <w:separator/>
      </w:r>
    </w:p>
  </w:footnote>
  <w:footnote w:type="continuationSeparator" w:id="0">
    <w:p w14:paraId="7C2D4FD5" w14:textId="77777777" w:rsidR="00095ABB" w:rsidRDefault="00095ABB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16692" w14:textId="77777777" w:rsidR="00AF7453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5D90AF1"/>
    <w:multiLevelType w:val="multilevel"/>
    <w:tmpl w:val="F8AC696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EE3A3A"/>
    <w:multiLevelType w:val="multilevel"/>
    <w:tmpl w:val="03B0E51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5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1B31BA"/>
    <w:multiLevelType w:val="multilevel"/>
    <w:tmpl w:val="E88A990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2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AF54FD"/>
    <w:multiLevelType w:val="multilevel"/>
    <w:tmpl w:val="5B4AC152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0176B7"/>
    <w:multiLevelType w:val="multilevel"/>
    <w:tmpl w:val="1762706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3"/>
  </w:num>
  <w:num w:numId="3" w16cid:durableId="1165437520">
    <w:abstractNumId w:val="36"/>
  </w:num>
  <w:num w:numId="4" w16cid:durableId="1136608941">
    <w:abstractNumId w:val="17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2"/>
  </w:num>
  <w:num w:numId="9" w16cid:durableId="1972712342">
    <w:abstractNumId w:val="24"/>
  </w:num>
  <w:num w:numId="10" w16cid:durableId="865022870">
    <w:abstractNumId w:val="24"/>
  </w:num>
  <w:num w:numId="11" w16cid:durableId="766772816">
    <w:abstractNumId w:val="24"/>
  </w:num>
  <w:num w:numId="12" w16cid:durableId="1785340853">
    <w:abstractNumId w:val="24"/>
  </w:num>
  <w:num w:numId="13" w16cid:durableId="284392130">
    <w:abstractNumId w:val="24"/>
  </w:num>
  <w:num w:numId="14" w16cid:durableId="1162116571">
    <w:abstractNumId w:val="24"/>
  </w:num>
  <w:num w:numId="15" w16cid:durableId="530458177">
    <w:abstractNumId w:val="24"/>
  </w:num>
  <w:num w:numId="16" w16cid:durableId="494224054">
    <w:abstractNumId w:val="38"/>
  </w:num>
  <w:num w:numId="17" w16cid:durableId="521747363">
    <w:abstractNumId w:val="21"/>
  </w:num>
  <w:num w:numId="18" w16cid:durableId="1648122134">
    <w:abstractNumId w:val="27"/>
  </w:num>
  <w:num w:numId="19" w16cid:durableId="1901864556">
    <w:abstractNumId w:val="34"/>
  </w:num>
  <w:num w:numId="20" w16cid:durableId="511650067">
    <w:abstractNumId w:val="12"/>
  </w:num>
  <w:num w:numId="21" w16cid:durableId="1727800628">
    <w:abstractNumId w:val="37"/>
  </w:num>
  <w:num w:numId="22" w16cid:durableId="1489056773">
    <w:abstractNumId w:val="30"/>
  </w:num>
  <w:num w:numId="23" w16cid:durableId="231278841">
    <w:abstractNumId w:val="33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6"/>
  </w:num>
  <w:num w:numId="27" w16cid:durableId="418675669">
    <w:abstractNumId w:val="16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9"/>
  </w:num>
  <w:num w:numId="29" w16cid:durableId="786580014">
    <w:abstractNumId w:val="15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20"/>
  </w:num>
  <w:num w:numId="36" w16cid:durableId="796753117">
    <w:abstractNumId w:val="13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4"/>
  </w:num>
  <w:num w:numId="46" w16cid:durableId="247009756">
    <w:abstractNumId w:val="11"/>
  </w:num>
  <w:num w:numId="47" w16cid:durableId="1697735340">
    <w:abstractNumId w:val="18"/>
  </w:num>
  <w:num w:numId="48" w16cid:durableId="701592412">
    <w:abstractNumId w:val="10"/>
  </w:num>
  <w:num w:numId="49" w16cid:durableId="923762302">
    <w:abstractNumId w:val="32"/>
  </w:num>
  <w:num w:numId="50" w16cid:durableId="13219996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53"/>
    <w:rsid w:val="00095ABB"/>
    <w:rsid w:val="005B11C8"/>
    <w:rsid w:val="00AF7453"/>
    <w:rsid w:val="00B40445"/>
    <w:rsid w:val="00F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297B5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5712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5712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5712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5712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5712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5712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5712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5712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5712CB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5712CB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5712CB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5712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5712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5712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5712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5712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5712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5712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5712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5712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5712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5712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5712CB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5712CB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5712CB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5712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5712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5712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5712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5712CB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5712CB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5712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5712CB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5712CB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 w:rsidR="005712CB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 w:rsidR="005712CB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 w:rsidR="005712CB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 w:rsidR="005712CB" w:rsidRDefault="00000000">
          <w:r>
            <w:rPr>
              <w:color w:val="C9007F"/>
            </w:rPr>
            <w:t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712CB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04485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262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6</cp:revision>
  <dcterms:created xsi:type="dcterms:W3CDTF">2026-10-15T13:06:00Z</dcterms:created>
  <dcterms:modified xsi:type="dcterms:W3CDTF">2026-10-16T11:03:00Z</dcterms:modified>
</cp:coreProperties>
</file>