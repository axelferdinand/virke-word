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C7FA3" w14:textId="3EED257D" w:rsidR="00A65CAA" w:rsidRDefault="00000000">
      <w:pPr>
        <w:pStyle w:val="Tittel"/>
      </w:pPr>
      <w:r>
        <w:t xml:space="preserve">Protokoll fra styremøte i </w:t>
      </w:r>
      <w:r w:rsidR="007E0FCC">
        <w:t>QA-test Virksomheten for bærekraftig utvikling og kompetanse AS</w:t>
      </w:r>
    </w:p>
    <w:p w14:paraId="7609628F" w14:textId="77777777" w:rsidR="00A65CAA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Dato: </w:t>
      </w:r>
      <w:sdt>
        <w:sdtPr>
          <w:alias w:val="Dato"/>
          <w:tag w:val="virke_170000048"/>
          <w:id w:val="1900000028"/>
          <w:placeholder>
            <w:docPart w:val="VIRKE_PH_63EC835CB3264146B87AA86BE26779C8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alias w:val="Sted"/>
          <w:tag w:val="virke_170000050"/>
          <w:id w:val="1900000029"/>
          <w:placeholder>
            <w:docPart w:val="VIRKE_PH_3DC70F6F11044CF7983208CDDBF15931"/>
          </w:placeholder>
          <w:temporary/>
          <w:showingPlcHdr/>
        </w:sdtPr>
        <w:sdtContent>
          <w:r>
            <w:rPr>
              <w:color w:val="C9007F"/>
            </w:rPr>
            <w:t>[Sted]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sdt>
        <w:sdtPr>
          <w:alias w:val="Tid"/>
          <w:tag w:val="virke_170000052"/>
          <w:id w:val="1900000030"/>
          <w:placeholder>
            <w:docPart w:val="VIRKE_PH_9CFA9FF5F80B41248965B1DCA0A16A9A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sdt>
        <w:sdtPr>
          <w:alias w:val="Tid"/>
          <w:tag w:val="virke_170000054"/>
          <w:id w:val="1900000031"/>
          <w:placeholder>
            <w:docPart w:val="VIRKE_PH_78ADC74322D244BDA548A7F35DA5A040"/>
          </w:placeholder>
          <w:temporary/>
          <w:showingPlcHdr/>
        </w:sdtPr>
        <w:sdtContent>
          <w:r>
            <w:rPr>
              <w:color w:val="C9007F"/>
            </w:rPr>
            <w:t>[Tid]</w:t>
          </w:r>
        </w:sdtContent>
      </w:sdt>
    </w:p>
    <w:p w14:paraId="6116F9B0" w14:textId="77777777" w:rsidR="00A65CAA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Til stede: </w:t>
      </w:r>
      <w:sdt>
        <w:sdtPr>
          <w:alias w:val="Navn og ev. stilling på tilstedeværende"/>
          <w:tag w:val="virke_170000056"/>
          <w:id w:val="1900000032"/>
          <w:placeholder>
            <w:docPart w:val="VIRKE_PH_C0988A4FE3B14F88BEF46C9AB8ED3DB6"/>
          </w:placeholder>
          <w:temporary/>
          <w:showingPlcHdr/>
        </w:sdtPr>
        <w:sdtContent>
          <w:r>
            <w:rPr>
              <w:color w:val="C9007F"/>
            </w:rPr>
            <w:t>[Navn og ev. stilling på tilstedeværende]</w:t>
          </w:r>
        </w:sdtContent>
      </w:sdt>
    </w:p>
    <w:p w14:paraId="4975CACD" w14:textId="77777777" w:rsidR="00A65CAA" w:rsidRDefault="00000000">
      <w:pPr>
        <w:pStyle w:val="Virkemteinformasjon"/>
        <w:keepNext/>
      </w:pPr>
      <w:r>
        <w:rPr>
          <w:rFonts w:asciiTheme="majorHAnsi" w:hAnsiTheme="majorHAnsi"/>
          <w:b/>
        </w:rPr>
        <w:t xml:space="preserve">Forfall: </w:t>
      </w:r>
      <w:sdt>
        <w:sdtPr>
          <w:alias w:val="Navn på innkalte som hadde forfall"/>
          <w:tag w:val="virke_170000058"/>
          <w:id w:val="1900000033"/>
          <w:placeholder>
            <w:docPart w:val="VIRKE_PH_BF4CCA4897B14EE1B798084174724AD2"/>
          </w:placeholder>
          <w:temporary/>
          <w:showingPlcHdr/>
        </w:sdtPr>
        <w:sdtContent>
          <w:r>
            <w:rPr>
              <w:color w:val="C9007F"/>
            </w:rPr>
            <w:t>[Navn på innkalte som hadde forfall]</w:t>
          </w:r>
        </w:sdtContent>
      </w:sdt>
    </w:p>
    <w:p w14:paraId="46F1E999" w14:textId="77777777" w:rsidR="00A65CAA" w:rsidRDefault="00000000">
      <w:pPr>
        <w:pStyle w:val="Virkemteinformasjon"/>
        <w:spacing w:after="450"/>
      </w:pPr>
      <w:r>
        <w:rPr>
          <w:rFonts w:asciiTheme="majorHAnsi" w:hAnsiTheme="majorHAnsi"/>
          <w:b/>
        </w:rPr>
        <w:t xml:space="preserve">Referent: </w:t>
      </w:r>
      <w:sdt>
        <w:sdtPr>
          <w:alias w:val="Navn på referenten"/>
          <w:tag w:val="virke_170000060"/>
          <w:id w:val="1900000034"/>
          <w:placeholder>
            <w:docPart w:val="VIRKE_PH_7A31F0E718E94822982166D5F632F56A"/>
          </w:placeholder>
          <w:temporary/>
          <w:showingPlcHdr/>
        </w:sdtPr>
        <w:sdtContent>
          <w:r>
            <w:rPr>
              <w:color w:val="C9007F"/>
            </w:rPr>
            <w:t>[Navn på referenten]</w:t>
          </w:r>
        </w:sdtContent>
      </w:sdt>
    </w:p>
    <w:p w14:paraId="499B653A" w14:textId="77777777" w:rsidR="00A65CAA" w:rsidRDefault="00000000">
      <w:r>
        <w:t>Styret var beslutningsdyktig. Styreleder ledet møtet. Det var ingen innvendinger til innkallingen eller dagsorden. Møtet ble erklært for lovlig satt. Følgende saker forelå til behandling:</w:t>
      </w:r>
    </w:p>
    <w:p w14:paraId="69874952" w14:textId="77777777" w:rsidR="00A65CAA" w:rsidRDefault="00000000">
      <w:pPr>
        <w:pStyle w:val="Overskrift3"/>
      </w:pPr>
      <w:r>
        <w:t>Sak 1 Årsregnskap</w:t>
      </w:r>
    </w:p>
    <w:p w14:paraId="0614B42C" w14:textId="77777777" w:rsidR="00A65CAA" w:rsidRDefault="00000000">
      <w:r>
        <w:t xml:space="preserve">Det ble fremlagt forslag til årsregnskap for regnskapsåret </w:t>
      </w:r>
      <w:sdt>
        <w:sdtPr>
          <w:alias w:val="årstall"/>
          <w:tag w:val="virke_1900000003"/>
          <w:id w:val="1900000035"/>
          <w:placeholder>
            <w:docPart w:val="VIRKE_PH_AEA59321859740A5A7F28458B2D5B67B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</w:t>
      </w:r>
    </w:p>
    <w:p w14:paraId="6350A63E" w14:textId="77777777" w:rsidR="00A65CAA" w:rsidRDefault="00000000"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alias w:val="1.500.000"/>
          <w:tag w:val="virke_1900000005"/>
          <w:id w:val="1900000036"/>
          <w:placeholder>
            <w:docPart w:val="VIRKE_PH_8B892E87ACE6476E9E9A3D88F9E3DBD7"/>
          </w:placeholder>
          <w:temporary/>
          <w:showingPlcHdr/>
        </w:sdtPr>
        <w:sdtContent>
          <w:r>
            <w:rPr>
              <w:color w:val="C9007F"/>
            </w:rPr>
            <w:t>[1.500.000]</w:t>
          </w:r>
        </w:sdtContent>
      </w:sdt>
      <w:r>
        <w:t>,-</w:t>
      </w:r>
    </w:p>
    <w:p w14:paraId="28068373" w14:textId="77777777" w:rsidR="00A65CAA" w:rsidRDefault="00A65CAA">
      <w:pPr>
        <w:pStyle w:val="Virkemellomrom"/>
        <w:spacing w:line="27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665"/>
        <w:gridCol w:w="4665"/>
      </w:tblGrid>
      <w:tr w:rsidR="00A65CAA" w14:paraId="36448DA6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14:paraId="1CED8DF9" w14:textId="77777777" w:rsidR="00A65CAA" w:rsidRDefault="00000000">
            <w:pPr>
              <w:pStyle w:val="Virkeoppsummering"/>
              <w:keepNext/>
            </w:pPr>
            <w:r>
              <w:t>Utbytte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 w14:paraId="606C4FF7" w14:textId="759E5DE6" w:rsidR="00A65CAA" w:rsidRDefault="007E0FCC">
            <w:pPr>
              <w:pStyle w:val="Virkeoppsummering"/>
              <w:keepNext/>
              <w:jc w:val="right"/>
            </w:pPr>
            <w:r>
              <w:t>Kr. 12.345.678,90</w:t>
            </w:r>
          </w:p>
        </w:tc>
      </w:tr>
      <w:tr w:rsidR="00A65CAA" w14:paraId="762BE68A" w14:textId="77777777">
        <w:trPr>
          <w:cantSplit/>
        </w:trPr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EFAE7C0" w14:textId="77777777" w:rsidR="00A65CAA" w:rsidRDefault="00000000">
            <w:pPr>
              <w:pStyle w:val="Virkeoppsummering"/>
              <w:keepNext/>
            </w:pPr>
            <w:r>
              <w:t>Annen egenkapital</w:t>
            </w:r>
          </w:p>
        </w:tc>
        <w:tc>
          <w:tcPr>
            <w:tcW w:w="4665" w:type="dxa"/>
            <w:tcBorders>
              <w:bottom w:val="single" w:sz="6" w:space="0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A99B7C4" w14:textId="77777777" w:rsidR="00A65CAA" w:rsidRDefault="00000000">
            <w:pPr>
              <w:pStyle w:val="Virkeoppsummering"/>
              <w:keepNext/>
              <w:jc w:val="right"/>
            </w:pPr>
            <w:sdt>
              <w:sdtPr>
                <w:alias w:val="kr. 500.000,-"/>
                <w:tag w:val="virke_1900000009"/>
                <w:id w:val="1900000038"/>
                <w:placeholder>
                  <w:docPart w:val="VIRKE_PH_874D6179F3974F21A8B9BF93EC94707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[kr. 500.000,-]</w:t>
                </w:r>
              </w:sdtContent>
            </w:sdt>
          </w:p>
        </w:tc>
      </w:tr>
      <w:tr w:rsidR="00A65CAA" w14:paraId="4FF5CA3E" w14:textId="77777777">
        <w:trPr>
          <w:cantSplit/>
        </w:trPr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D384495" w14:textId="77777777" w:rsidR="00A65CAA" w:rsidRDefault="00000000">
            <w:pPr>
              <w:pStyle w:val="Virkeoppsummering"/>
              <w:keepNext/>
            </w:pPr>
            <w:r>
              <w:rPr>
                <w:rFonts w:asciiTheme="majorHAnsi" w:hAnsiTheme="majorHAnsi"/>
                <w:b/>
              </w:rPr>
              <w:t>Sum disponert</w:t>
            </w:r>
          </w:p>
        </w:tc>
        <w:tc>
          <w:tcPr>
            <w:tcW w:w="4665" w:type="dxa"/>
            <w:tcBorders>
              <w:bottom w:val="single" w:sz="6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2ABB2C3" w14:textId="77777777" w:rsidR="00A65CAA" w:rsidRDefault="00000000">
            <w:pPr>
              <w:pStyle w:val="Virkeoppsummering"/>
              <w:jc w:val="right"/>
            </w:pPr>
            <w:sdt>
              <w:sdtPr>
                <w:rPr>
                  <w:rFonts w:asciiTheme="majorHAnsi" w:hAnsiTheme="majorHAnsi"/>
                  <w:b/>
                </w:rPr>
                <w:alias w:val="kr. 1.500.000,-"/>
                <w:tag w:val="virke_1900000011"/>
                <w:id w:val="1900000039"/>
                <w:placeholder>
                  <w:docPart w:val="VIRKE_PH_FEB8CE7F248B4055B117783F2DA2DBBE"/>
                </w:placeholder>
                <w:temporary/>
                <w:showingPlcHdr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>[kr. 1.500.000,-]</w:t>
                </w:r>
              </w:sdtContent>
            </w:sdt>
          </w:p>
        </w:tc>
      </w:tr>
    </w:tbl>
    <w:p w14:paraId="235C797A" w14:textId="77777777" w:rsidR="00A65CAA" w:rsidRDefault="00A65CAA">
      <w:pPr>
        <w:pStyle w:val="Virkemellomrom"/>
        <w:spacing w:line="270" w:lineRule="exact"/>
      </w:pPr>
    </w:p>
    <w:p w14:paraId="2DAD05B4" w14:textId="77777777" w:rsidR="00A65CAA" w:rsidRDefault="00000000">
      <w:r>
        <w:t xml:space="preserve">Styret vedtok enstemmig forslaget til årsregnskap, den fremlagte årsberetningen, resultatregnskapets disponeringer, balanse og noter som selskapets regnskap for </w:t>
      </w:r>
      <w:sdt>
        <w:sdtPr>
          <w:alias w:val="årstall"/>
          <w:tag w:val="virke_1900000013"/>
          <w:id w:val="1900000040"/>
          <w:placeholder>
            <w:docPart w:val="VIRKE_PH_3D32FF7CE9B54750BF1AB24D9CDFD10E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</w:t>
      </w:r>
    </w:p>
    <w:p w14:paraId="61C08FB3" w14:textId="77777777" w:rsidR="00A65CAA" w:rsidRDefault="00000000">
      <w:r>
        <w:t xml:space="preserve">Kort om året </w:t>
      </w:r>
      <w:sdt>
        <w:sdtPr>
          <w:alias w:val="årstall"/>
          <w:tag w:val="virke_1900000015"/>
          <w:id w:val="1900000041"/>
          <w:placeholder>
            <w:docPart w:val="VIRKE_PH_0D82DD49DB0F464FB6CB573EEE4BA8E1"/>
          </w:placeholder>
          <w:temporary/>
          <w:showingPlcHdr/>
        </w:sdtPr>
        <w:sdtContent>
          <w:r>
            <w:rPr>
              <w:color w:val="C9007F"/>
            </w:rPr>
            <w:t>[årstall]</w:t>
          </w:r>
        </w:sdtContent>
      </w:sdt>
      <w:r>
        <w:t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 w14:paraId="3355A08B" w14:textId="77777777" w:rsidR="00A65CAA" w:rsidRDefault="00000000">
      <w:r>
        <w:t>Styret vedtok å fremlegge årsregnskapet m.v. for generalforsamlingen for godkjenning.</w:t>
      </w:r>
    </w:p>
    <w:p w14:paraId="76FCB827" w14:textId="77777777" w:rsidR="00A65CAA" w:rsidRDefault="00000000">
      <w:pPr>
        <w:pStyle w:val="Overskrift3"/>
      </w:pPr>
      <w:r>
        <w:t>Sak 2 Honorar til styret</w:t>
      </w:r>
    </w:p>
    <w:p w14:paraId="5831B131" w14:textId="77777777" w:rsidR="00A65CAA" w:rsidRDefault="00000000">
      <w:r>
        <w:t xml:space="preserve">Styret besluttet å foreslå for generalforsamlingen at styrehonoraret ble satt til </w:t>
      </w:r>
      <w:sdt>
        <w:sdtPr>
          <w:alias w:val="innta"/>
          <w:tag w:val="virke_1900000017"/>
          <w:id w:val="1900000042"/>
          <w:placeholder>
            <w:docPart w:val="VIRKE_PH_F48B93191AD04CC79659876A93002511"/>
          </w:placeholder>
          <w:temporary/>
          <w:showingPlcHdr/>
        </w:sdtPr>
        <w:sdtContent>
          <w:r>
            <w:rPr>
              <w:color w:val="C9007F"/>
            </w:rPr>
            <w:t>[innta]</w:t>
          </w:r>
        </w:sdtContent>
      </w:sdt>
    </w:p>
    <w:p w14:paraId="05679CC4" w14:textId="77777777" w:rsidR="00A65CAA" w:rsidRDefault="00000000">
      <w:pPr>
        <w:pStyle w:val="Overskrift3"/>
      </w:pPr>
      <w:r>
        <w:t>Sak 3 Innkalling til generalforsamling</w:t>
      </w:r>
    </w:p>
    <w:p w14:paraId="72F5B742" w14:textId="77777777" w:rsidR="00A65CAA" w:rsidRDefault="00000000">
      <w:r>
        <w:t>Styret besluttet å innkalle til ordinær generalforsamling i selskapet for behandling av angitte saker.</w:t>
      </w:r>
    </w:p>
    <w:p w14:paraId="578457AF" w14:textId="77777777" w:rsidR="00A65CAA" w:rsidRDefault="00000000">
      <w:pPr>
        <w:keepNext/>
      </w:pPr>
      <w:r>
        <w:lastRenderedPageBreak/>
        <w:t xml:space="preserve">Generalforsamlingen innkalles til </w:t>
      </w:r>
      <w:sdt>
        <w:sdtPr>
          <w:alias w:val="dato"/>
          <w:tag w:val="virke_1900000019"/>
          <w:id w:val="1900000043"/>
          <w:placeholder>
            <w:docPart w:val="VIRKE_PH_B1CD112DF9884F4B9FB088D8148357B6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 xml:space="preserve"> og avholdes </w:t>
      </w:r>
      <w:sdt>
        <w:sdtPr>
          <w:alias w:val="enten møtested/møteform (digitalt)"/>
          <w:tag w:val="virke_1900000021"/>
          <w:id w:val="1900000044"/>
          <w:placeholder>
            <w:docPart w:val="VIRKE_PH_59C0300319494265A0AAFB0987135484"/>
          </w:placeholder>
          <w:temporary/>
          <w:showingPlcHdr/>
        </w:sdtPr>
        <w:sdtContent>
          <w:r>
            <w:rPr>
              <w:color w:val="C9007F"/>
            </w:rPr>
            <w:t>[enten møtested/møteform (digitalt)]</w:t>
          </w:r>
        </w:sdtContent>
      </w:sdt>
    </w:p>
    <w:p w14:paraId="0B24C665" w14:textId="77777777" w:rsidR="00A65CAA" w:rsidRDefault="00000000">
      <w:pPr>
        <w:keepNext/>
      </w:pPr>
      <w:r>
        <w:t>Alle beslutninger var enstemmige,</w:t>
      </w:r>
    </w:p>
    <w:p w14:paraId="1CDBC0CC" w14:textId="77777777" w:rsidR="00A65CAA" w:rsidRDefault="00000000">
      <w:pPr>
        <w:keepNext/>
      </w:pPr>
      <w:r>
        <w:t>Det var ingen flere saker til behandling. Møtet ble hevet.</w:t>
      </w:r>
    </w:p>
    <w:p w14:paraId="35801D1D" w14:textId="77777777" w:rsidR="00A65CAA" w:rsidRDefault="00000000">
      <w:r>
        <w:t xml:space="preserve">Neste styremøte er i henhold til styreplan: </w:t>
      </w:r>
      <w:sdt>
        <w:sdtPr>
          <w:alias w:val="dato"/>
          <w:tag w:val="virke_1900000023"/>
          <w:id w:val="1900000045"/>
          <w:placeholder>
            <w:docPart w:val="VIRKE_PH_3BEA6ECA012D47E1A242C218C87DE126"/>
          </w:placeholder>
          <w:temporary/>
          <w:showingPlcHdr/>
        </w:sdtPr>
        <w:sdtContent>
          <w:r>
            <w:rPr>
              <w:color w:val="C9007F"/>
            </w:rPr>
            <w:t>[dato]</w:t>
          </w:r>
        </w:sdtContent>
      </w:sdt>
      <w:r>
        <w:t>.</w:t>
      </w:r>
    </w:p>
    <w:p w14:paraId="0EE9B48F" w14:textId="77777777" w:rsidR="00A65CAA" w:rsidRDefault="00A65CAA">
      <w:pPr>
        <w:pStyle w:val="Virkemellomrom"/>
        <w:spacing w:line="270" w:lineRule="exact"/>
      </w:pP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 w:rsidR="00A65CAA" w14:paraId="1446E734" w14:textId="77777777"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 w14:paraId="36C08F51" w14:textId="77777777" w:rsidR="00A65CAA" w:rsidRDefault="00000000">
            <w:pPr>
              <w:keepNext/>
              <w:spacing w:after="0"/>
            </w:pPr>
            <w:sdt>
              <w:sdtPr>
                <w:alias w:val="Sted/dato"/>
                <w:tag w:val="virke_1900000025"/>
                <w:id w:val="1900000046"/>
                <w:placeholder>
                  <w:docPart w:val="VIRKE_PH_5ACACC3F12154B88A624CA90D82B3E4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[Sted/dato]</w:t>
                </w:r>
              </w:sdtContent>
            </w:sdt>
          </w:p>
        </w:tc>
      </w:tr>
      <w:tr w:rsidR="00A65CAA" w14:paraId="6A72605A" w14:textId="77777777">
        <w:trPr>
          <w:cantSplit/>
        </w:trPr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7F206205" w14:textId="77777777" w:rsidR="00A65CAA" w:rsidRDefault="00000000">
            <w:pPr>
              <w:pStyle w:val="Virkesignaturtekst"/>
              <w:keepNext/>
            </w:pPr>
            <w:r>
              <w:t>Fornavn, Etternavn</w:t>
            </w:r>
          </w:p>
          <w:p w14:paraId="185D597F" w14:textId="77777777" w:rsidR="00A65CAA" w:rsidRDefault="00000000">
            <w:pPr>
              <w:pStyle w:val="Virkesignaturtekst"/>
              <w:keepNext/>
            </w:pPr>
            <w:r>
              <w:t>Styreleder</w:t>
            </w:r>
          </w:p>
        </w:tc>
        <w:tc>
          <w:tcPr>
            <w:tcW w:w="300" w:type="dxa"/>
            <w:vAlign w:val="center"/>
          </w:tcPr>
          <w:p w14:paraId="503F2465" w14:textId="77777777" w:rsidR="00A65CAA" w:rsidRDefault="00A65CAA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21640691" w14:textId="77777777" w:rsidR="00A65CAA" w:rsidRDefault="00000000">
            <w:pPr>
              <w:pStyle w:val="Virkesignaturtekst"/>
              <w:keepNext/>
            </w:pPr>
            <w:r>
              <w:t>Fornavn, Etternavn</w:t>
            </w:r>
          </w:p>
          <w:p w14:paraId="155CB448" w14:textId="77777777" w:rsidR="00A65CAA" w:rsidRDefault="00000000">
            <w:pPr>
              <w:pStyle w:val="Virkesignaturtekst"/>
              <w:keepNext/>
            </w:pPr>
            <w:r>
              <w:t>Styremedlem</w:t>
            </w:r>
          </w:p>
        </w:tc>
        <w:tc>
          <w:tcPr>
            <w:tcW w:w="300" w:type="dxa"/>
            <w:vAlign w:val="center"/>
          </w:tcPr>
          <w:p w14:paraId="207CEC33" w14:textId="77777777" w:rsidR="00A65CAA" w:rsidRDefault="00A65CAA">
            <w:pPr>
              <w:pStyle w:val="Virkemellomrom"/>
              <w:keepNext/>
            </w:pPr>
          </w:p>
        </w:tc>
        <w:tc>
          <w:tcPr>
            <w:tcW w:w="2910" w:type="dxa"/>
            <w:tcBorders>
              <w:top w:val="single" w:sz="6" w:space="0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737E2349" w14:textId="77777777" w:rsidR="00A65CAA" w:rsidRDefault="00000000">
            <w:pPr>
              <w:pStyle w:val="Virkesignaturtekst"/>
              <w:keepNext/>
            </w:pPr>
            <w:r>
              <w:t>Fornavn, Etternavn</w:t>
            </w:r>
          </w:p>
          <w:p w14:paraId="491CA1A7" w14:textId="77777777" w:rsidR="00A65CAA" w:rsidRDefault="00000000">
            <w:pPr>
              <w:pStyle w:val="Virkesignaturtekst"/>
            </w:pPr>
            <w:r>
              <w:t>Styremedlem</w:t>
            </w:r>
          </w:p>
        </w:tc>
      </w:tr>
    </w:tbl>
    <w:p w14:paraId="40E750FC" w14:textId="77777777" w:rsidR="00A65CAA" w:rsidRDefault="00A65CAA">
      <w:pPr>
        <w:pStyle w:val="Virkemellomrom"/>
        <w:spacing w:line="20" w:lineRule="exact"/>
      </w:pPr>
    </w:p>
    <w:sectPr w:rsidR="00A65CAA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E2FA0F" w14:textId="77777777" w:rsidR="00D933D4" w:rsidRDefault="00D933D4" w:rsidP="00A834E2">
      <w:pPr>
        <w:spacing w:after="0" w:line="240" w:lineRule="auto"/>
      </w:pPr>
      <w:r>
        <w:separator/>
      </w:r>
    </w:p>
  </w:endnote>
  <w:endnote w:type="continuationSeparator" w:id="0">
    <w:p w14:paraId="3911A4FB" w14:textId="77777777" w:rsidR="00D933D4" w:rsidRDefault="00D933D4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253153" w14:textId="77777777" w:rsidR="00A65CAA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2</w:t>
      </w:r>
    </w:fldSimple>
    <w:r>
      <w:tab/>
      <w:t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2CE9E7" w14:textId="77777777" w:rsidR="00D933D4" w:rsidRDefault="00D933D4" w:rsidP="00A834E2">
      <w:pPr>
        <w:spacing w:after="0" w:line="240" w:lineRule="auto"/>
      </w:pPr>
      <w:r>
        <w:separator/>
      </w:r>
    </w:p>
  </w:footnote>
  <w:footnote w:type="continuationSeparator" w:id="0">
    <w:p w14:paraId="21F64E3A" w14:textId="77777777" w:rsidR="00D933D4" w:rsidRDefault="00D933D4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C37F8E" w14:textId="77777777" w:rsidR="00A65CAA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B3111A"/>
    <w:multiLevelType w:val="multilevel"/>
    <w:tmpl w:val="8872EA18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FB37FF3"/>
    <w:multiLevelType w:val="multilevel"/>
    <w:tmpl w:val="D4F2C87E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5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1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2F42420"/>
    <w:multiLevelType w:val="multilevel"/>
    <w:tmpl w:val="54C69E8C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2B021D5E"/>
    <w:multiLevelType w:val="multilevel"/>
    <w:tmpl w:val="C8B0AA4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C15442E"/>
    <w:multiLevelType w:val="multilevel"/>
    <w:tmpl w:val="CEEA8E24"/>
    <w:numStyleLink w:val="VirkeListe"/>
  </w:abstractNum>
  <w:abstractNum w:abstractNumId="28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D394DF5"/>
    <w:multiLevelType w:val="multilevel"/>
    <w:tmpl w:val="CA7C8BC0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5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3"/>
  </w:num>
  <w:num w:numId="2" w16cid:durableId="645400299">
    <w:abstractNumId w:val="23"/>
  </w:num>
  <w:num w:numId="3" w16cid:durableId="1165437520">
    <w:abstractNumId w:val="36"/>
  </w:num>
  <w:num w:numId="4" w16cid:durableId="1136608941">
    <w:abstractNumId w:val="17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1"/>
  </w:num>
  <w:num w:numId="9" w16cid:durableId="1972712342">
    <w:abstractNumId w:val="24"/>
  </w:num>
  <w:num w:numId="10" w16cid:durableId="865022870">
    <w:abstractNumId w:val="24"/>
  </w:num>
  <w:num w:numId="11" w16cid:durableId="766772816">
    <w:abstractNumId w:val="24"/>
  </w:num>
  <w:num w:numId="12" w16cid:durableId="1785340853">
    <w:abstractNumId w:val="24"/>
  </w:num>
  <w:num w:numId="13" w16cid:durableId="284392130">
    <w:abstractNumId w:val="24"/>
  </w:num>
  <w:num w:numId="14" w16cid:durableId="1162116571">
    <w:abstractNumId w:val="24"/>
  </w:num>
  <w:num w:numId="15" w16cid:durableId="530458177">
    <w:abstractNumId w:val="24"/>
  </w:num>
  <w:num w:numId="16" w16cid:durableId="494224054">
    <w:abstractNumId w:val="38"/>
  </w:num>
  <w:num w:numId="17" w16cid:durableId="521747363">
    <w:abstractNumId w:val="20"/>
  </w:num>
  <w:num w:numId="18" w16cid:durableId="1648122134">
    <w:abstractNumId w:val="28"/>
  </w:num>
  <w:num w:numId="19" w16cid:durableId="1901864556">
    <w:abstractNumId w:val="35"/>
  </w:num>
  <w:num w:numId="20" w16cid:durableId="511650067">
    <w:abstractNumId w:val="10"/>
  </w:num>
  <w:num w:numId="21" w16cid:durableId="1727800628">
    <w:abstractNumId w:val="37"/>
  </w:num>
  <w:num w:numId="22" w16cid:durableId="1489056773">
    <w:abstractNumId w:val="32"/>
  </w:num>
  <w:num w:numId="23" w16cid:durableId="231278841">
    <w:abstractNumId w:val="34"/>
  </w:num>
  <w:num w:numId="24" w16cid:durableId="417604701">
    <w:abstractNumId w:val="29"/>
  </w:num>
  <w:num w:numId="25" w16cid:durableId="316567667">
    <w:abstractNumId w:val="27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6"/>
  </w:num>
  <w:num w:numId="27" w16cid:durableId="418675669">
    <w:abstractNumId w:val="16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8"/>
  </w:num>
  <w:num w:numId="29" w16cid:durableId="786580014">
    <w:abstractNumId w:val="15"/>
  </w:num>
  <w:num w:numId="30" w16cid:durableId="1138570016">
    <w:abstractNumId w:val="39"/>
  </w:num>
  <w:num w:numId="31" w16cid:durableId="953942447">
    <w:abstractNumId w:val="30"/>
  </w:num>
  <w:num w:numId="32" w16cid:durableId="20124872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6"/>
  </w:num>
  <w:num w:numId="35" w16cid:durableId="110054769">
    <w:abstractNumId w:val="19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4"/>
  </w:num>
  <w:num w:numId="46" w16cid:durableId="1651206633">
    <w:abstractNumId w:val="13"/>
  </w:num>
  <w:num w:numId="47" w16cid:durableId="219101693">
    <w:abstractNumId w:val="31"/>
  </w:num>
  <w:num w:numId="48" w16cid:durableId="1729719770">
    <w:abstractNumId w:val="12"/>
  </w:num>
  <w:num w:numId="49" w16cid:durableId="429200698">
    <w:abstractNumId w:val="22"/>
  </w:num>
  <w:num w:numId="50" w16cid:durableId="60519216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AA"/>
    <w:rsid w:val="007E0FCC"/>
    <w:rsid w:val="00A65CAA"/>
    <w:rsid w:val="00B40445"/>
    <w:rsid w:val="00D9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B9E74"/>
  <w15:chartTrackingRefBased/>
  <w15:docId w15:val="{4F1B05EF-66F0-6E4F-A8D7-322F78C4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qFormat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16/testkopier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590204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590204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590204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590204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590204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590204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590204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590204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590204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590204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590204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590204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590204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590204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590204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590204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590204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590204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590204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590204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590204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590204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590204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590204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590204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590204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590204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590204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590204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590204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590204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590204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590204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590204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 w:rsidR="00590204" w:rsidRDefault="00000000">
          <w:r>
            <w:rPr>
              <w:color w:val="C9007F"/>
            </w:rPr>
            <w:t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 w:rsidR="00590204" w:rsidRDefault="00000000">
          <w:r>
            <w:rPr>
              <w:color w:val="C9007F"/>
            </w:rPr>
            <w:t>[1.500.000]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 w:rsidR="00590204" w:rsidRDefault="00000000">
          <w:r>
            <w:rPr>
              <w:color w:val="C9007F"/>
            </w:rPr>
            <w:t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 w:rsidR="00590204" w:rsidRDefault="00000000">
          <w:r>
            <w:rPr>
              <w:color w:val="C9007F"/>
            </w:rPr>
            <w:t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 w:rsidR="00590204" w:rsidRDefault="00000000">
          <w:r>
            <w:rPr>
              <w:color w:val="C9007F"/>
            </w:rPr>
            <w:t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 w:rsidR="00590204" w:rsidRDefault="00000000">
          <w:r>
            <w:rPr>
              <w:color w:val="C9007F"/>
            </w:rPr>
            <w:t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 w:rsidR="00590204" w:rsidRDefault="00000000">
          <w:r>
            <w:rPr>
              <w:color w:val="C9007F"/>
            </w:rPr>
            <w:t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 w:rsidR="00590204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 w:rsidR="00590204" w:rsidRDefault="00000000">
          <w:r>
            <w:rPr>
              <w:color w:val="C9007F"/>
            </w:rPr>
            <w:t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 w:rsidR="00590204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 w:rsidR="00590204" w:rsidRDefault="00000000">
          <w:r>
            <w:rPr>
              <w:color w:val="C9007F"/>
            </w:rPr>
            <w:t>[Sted/dato]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2D753D"/>
    <w:rsid w:val="004413BF"/>
    <w:rsid w:val="00442068"/>
    <w:rsid w:val="0048432C"/>
    <w:rsid w:val="00590204"/>
    <w:rsid w:val="00594E5F"/>
    <w:rsid w:val="00860CD1"/>
    <w:rsid w:val="008D690F"/>
    <w:rsid w:val="009704E1"/>
    <w:rsid w:val="00AB437D"/>
    <w:rsid w:val="00AE00E6"/>
    <w:rsid w:val="00B07A5B"/>
    <w:rsid w:val="00B40445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/>
      <w:bCs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/>
      <w:bCs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spacing w:val="-10"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blPr/>
      <w:tcPr>
        <w:shd w:val="clear" w:color="auto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numPr>
        <w:numId w:val="30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numPr>
        <w:numId w:val="31"/>
      </w:numPr>
      <w:tabs>
        <w:tab w:val="right" w:pos="9330"/>
      </w:tabs>
      <w:spacing w:after="90" w:line="240" w:lineRule="atLeast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qFormat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qFormat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qFormat/>
    <w:pPr>
      <w:spacing w:after="0"/>
    </w:pPr>
  </w:style>
  <w:style w:type="paragraph" w:customStyle="1" w:styleId="Virkemteinformasjon">
    <w:name w:val="Virke møteinformasjon"/>
    <w:basedOn w:val="Normal"/>
    <w:next w:val="Normal"/>
    <w:qFormat/>
  </w:style>
  <w:style w:type="paragraph" w:customStyle="1" w:styleId="Virkehjelpetekst">
    <w:name w:val="Virke hjelpetekst"/>
    <w:basedOn w:val="Normal"/>
    <w:next w:val="Normal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qFormat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2</Pages>
  <Words>316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2026-10-16T10:57:00Z</dcterms:modified>
</cp:coreProperties>
</file>