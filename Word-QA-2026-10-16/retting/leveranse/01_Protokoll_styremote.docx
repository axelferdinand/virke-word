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</w:t>
      </w:r>
      <w:sdt>
        <w:sdtPr>
          <w:rPr>
            <w:color w:val="000000"/>
          </w:rPr>
          <w:alias w:val="foretaksnavn"/>
          <w:placeholder>
            <w:docPart w:val="VIRKE_PH_D5547625EFD64B38AEB194FE4B3F7F42"/>
          </w:placeholder>
          <w:showingPlcHdr/>
          <w:temporary/>
          <w:id w:val="1900000027"/>
          <w:tag w:val="virke_1900000001"/>
        </w:sdtPr>
        <w:sdtContent>
          <w:r>
            <w:rPr>
              <w:color w:val="C9007F"/>
            </w:rPr>
            <w:t xml:space="preserve">[foretaksnavn]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63EC835CB3264146B87AA86BE26779C8"/>
          </w:placeholder>
          <w:showingPlcHdr/>
          <w:temporary/>
          <w:id w:val="1900000028"/>
          <w:tag w:val="virke_170000048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3DC70F6F11044CF7983208CDDBF15931"/>
          </w:placeholder>
          <w:showingPlcHdr/>
          <w:temporary/>
          <w:id w:val="1900000029"/>
          <w:tag w:val="virke_170000050"/>
        </w:sdtPr>
        <w:sdtContent>
          <w:r>
            <w:rPr>
              <w:color w:val="C9007F"/>
            </w:rPr>
            <w:t xml:space="preserve"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rPr>
            <w:color w:val="000000"/>
          </w:rPr>
          <w:alias w:val="Tid"/>
          <w:placeholder>
            <w:docPart w:val="VIRKE_PH_9CFA9FF5F80B41248965B1DCA0A16A9A"/>
          </w:placeholder>
          <w:showingPlcHdr/>
          <w:temporary/>
          <w:id w:val="1900000030"/>
          <w:tag w:val="virke_170000052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rPr>
            <w:color w:val="000000"/>
          </w:rPr>
          <w:alias w:val="Tid"/>
          <w:placeholder>
            <w:docPart w:val="VIRKE_PH_78ADC74322D244BDA548A7F35DA5A040"/>
          </w:placeholder>
          <w:showingPlcHdr/>
          <w:temporary/>
          <w:id w:val="1900000031"/>
          <w:tag w:val="virke_170000054"/>
        </w:sdtPr>
        <w:sdtContent>
          <w:r>
            <w:rPr>
              <w:color w:val="C9007F"/>
            </w:rPr>
            <w:t xml:space="preserve">[Tid]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rPr>
            <w:color w:val="000000"/>
          </w:rPr>
          <w:alias w:val="Navn og ev. stilling på tilstedeværende"/>
          <w:placeholder>
            <w:docPart w:val="VIRKE_PH_C0988A4FE3B14F88BEF46C9AB8ED3DB6"/>
          </w:placeholder>
          <w:showingPlcHdr/>
          <w:temporary/>
          <w:id w:val="1900000032"/>
          <w:tag w:val="virke_170000056"/>
        </w:sdtPr>
        <w:sdtContent>
          <w:r>
            <w:rPr>
              <w:color w:val="C9007F"/>
            </w:rPr>
            <w:t xml:space="preserve">[Navn og ev. stilling på tilstedeværende]</w:t>
          </w:r>
        </w:sdtContent>
      </w:sdt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rPr>
            <w:color w:val="000000"/>
          </w:rPr>
          <w:alias w:val="Navn på innkalte som hadde forfall"/>
          <w:placeholder>
            <w:docPart w:val="VIRKE_PH_BF4CCA4897B14EE1B798084174724AD2"/>
          </w:placeholder>
          <w:showingPlcHdr/>
          <w:temporary/>
          <w:id w:val="1900000033"/>
          <w:tag w:val="virke_170000058"/>
        </w:sdtPr>
        <w:sdtContent>
          <w:r>
            <w:rPr>
              <w:color w:val="C9007F"/>
            </w:rPr>
            <w:t xml:space="preserve">[Navn på innkalte som hadde forfall]</w:t>
          </w:r>
        </w:sdtContent>
      </w:sdt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rPr>
            <w:color w:val="000000"/>
          </w:rPr>
          <w:alias w:val="Navn på referenten"/>
          <w:placeholder>
            <w:docPart w:val="VIRKE_PH_7A31F0E718E94822982166D5F632F56A"/>
          </w:placeholder>
          <w:showingPlcHdr/>
          <w:temporary/>
          <w:id w:val="1900000034"/>
          <w:tag w:val="virke_170000060"/>
        </w:sdtPr>
        <w:sdtContent>
          <w:r>
            <w:rPr>
              <w:color w:val="C9007F"/>
            </w:rPr>
            <w:t xml:space="preserve">[Navn på referenten]</w:t>
          </w:r>
        </w:sdtContent>
      </w:sdt>
    </w:p>
    <w:p>
      <w:pPr>
        <w:pStyle w:val="Normal"/>
      </w:pPr>
      <w:r>
        <w:t xml:space="preserve">Styret var beslutningsdyktig. Styreleder ledet møtet. Det var ingen innvendinger til innkallingen eller dagsorden. Møtet ble erklært for lovlig satt. Følgende saker forelå til behandling: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AEA59321859740A5A7F28458B2D5B67B"/>
          </w:placeholder>
          <w:showingPlcHdr/>
          <w:temporary/>
          <w:id w:val="1900000035"/>
          <w:tag w:val="virke_190000000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8B892E87ACE6476E9E9A3D88F9E3DBD7"/>
          </w:placeholder>
          <w:showingPlcHdr/>
          <w:temporary/>
          <w:id w:val="1900000036"/>
          <w:tag w:val="virke_1900000005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8FE6CC6626024B58B21980FC9BA779A7"/>
                </w:placeholder>
                <w:showingPlcHdr/>
                <w:temporary/>
                <w:id w:val="1900000037"/>
                <w:tag w:val="virke_1900000007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874D6179F3974F21A8B9BF93EC947075"/>
                </w:placeholder>
                <w:showingPlcHdr/>
                <w:temporary/>
                <w:id w:val="1900000038"/>
                <w:tag w:val="virke_1900000009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FEB8CE7F248B4055B117783F2DA2DBBE"/>
                </w:placeholder>
                <w:showingPlcHdr/>
                <w:temporary/>
                <w:id w:val="1900000039"/>
                <w:tag w:val="virke_1900000011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3D32FF7CE9B54750BF1AB24D9CDFD10E"/>
          </w:placeholder>
          <w:showingPlcHdr/>
          <w:temporary/>
          <w:id w:val="1900000040"/>
          <w:tag w:val="virke_1900000013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D82DD49DB0F464FB6CB573EEE4BA8E1"/>
          </w:placeholder>
          <w:showingPlcHdr/>
          <w:temporary/>
          <w:id w:val="1900000041"/>
          <w:tag w:val="virke_1900000015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Overskrift3"/>
      </w:pPr>
      <w:r>
        <w:t xml:space="preserve">Sak 2 Honorar til styret</w:t>
      </w:r>
    </w:p>
    <w:p>
      <w:pPr>
        <w:pStyle w:val="Normal"/>
      </w:pPr>
      <w:r>
        <w:t xml:space="preserve">Styret besluttet å foreslå for generalforsamlingen at styrehonoraret ble satt til </w:t>
      </w:r>
      <w:sdt>
        <w:sdtPr>
          <w:rPr>
            <w:color w:val="000000"/>
          </w:rPr>
          <w:alias w:val="innta"/>
          <w:placeholder>
            <w:docPart w:val="VIRKE_PH_F48B93191AD04CC79659876A93002511"/>
          </w:placeholder>
          <w:showingPlcHdr/>
          <w:temporary/>
          <w:id w:val="1900000042"/>
          <w:tag w:val="virke_1900000017"/>
        </w:sdtPr>
        <w:sdtContent>
          <w:r>
            <w:rPr>
              <w:color w:val="C9007F"/>
            </w:rPr>
            <w:t xml:space="preserve">[innta]</w:t>
          </w:r>
        </w:sdtContent>
      </w:sdt>
    </w:p>
    <w:p>
      <w:pPr>
        <w:pStyle w:val="Overskrift3"/>
      </w:pPr>
      <w:r>
        <w:t xml:space="preserve">Sak 3 Innkalling til generalforsamling</w:t>
      </w:r>
    </w:p>
    <w:p>
      <w:pPr>
        <w:pStyle w:val="Normal"/>
      </w:pPr>
      <w:r>
        <w:t xml:space="preserve">Styret besluttet å innkalle til ordinær generalforsamling i selskapet for behandling av angitte saker.</w:t>
      </w:r>
    </w:p>
    <w:p>
      <w:pPr>
        <w:pStyle w:val="Normal"/>
        <w:keepNext w:val="1"/>
      </w:pPr>
      <w:r>
        <w:t xml:space="preserve">Generalforsamlingen innkalles til </w:t>
      </w:r>
      <w:sdt>
        <w:sdtPr>
          <w:rPr>
            <w:color w:val="000000"/>
          </w:rPr>
          <w:alias w:val="dato"/>
          <w:placeholder>
            <w:docPart w:val="VIRKE_PH_B1CD112DF9884F4B9FB088D8148357B6"/>
          </w:placeholder>
          <w:showingPlcHdr/>
          <w:temporary/>
          <w:id w:val="1900000043"/>
          <w:tag w:val="virke_1900000019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og avholdes </w:t>
      </w:r>
      <w:sdt>
        <w:sdtPr>
          <w:rPr>
            <w:color w:val="000000"/>
          </w:rPr>
          <w:alias w:val="enten møtested/møteform (digitalt)"/>
          <w:placeholder>
            <w:docPart w:val="VIRKE_PH_59C0300319494265A0AAFB0987135484"/>
          </w:placeholder>
          <w:showingPlcHdr/>
          <w:temporary/>
          <w:id w:val="1900000044"/>
          <w:tag w:val="virke_1900000021"/>
        </w:sdtPr>
        <w:sdtContent>
          <w:r>
            <w:rPr>
              <w:color w:val="C9007F"/>
            </w:rPr>
            <w:t xml:space="preserve">[enten møtested/møteform (digitalt)]</w:t>
          </w:r>
        </w:sdtContent>
      </w:sdt>
    </w:p>
    <w:p>
      <w:pPr>
        <w:pStyle w:val="Normal"/>
        <w:keepNext w:val="1"/>
      </w:pPr>
      <w:r>
        <w:t xml:space="preserve">Alle beslutninger var enstemmige,</w:t>
      </w:r>
    </w:p>
    <w:p>
      <w:pPr>
        <w:pStyle w:val="Normal"/>
        <w:keepNext w:val="1"/>
      </w:pPr>
      <w:r>
        <w:t xml:space="preserve">Det var ingen flere saker til behandling. Møtet ble hevet.</w:t>
      </w:r>
    </w:p>
    <w:p>
      <w:pPr>
        <w:pStyle w:val="Normal"/>
        <w:keepNext w:val="0"/>
      </w:pPr>
      <w:r>
        <w:t xml:space="preserve">Neste styremøte er i henhold til styreplan: </w:t>
      </w:r>
      <w:sdt>
        <w:sdtPr>
          <w:rPr>
            <w:color w:val="000000"/>
          </w:rPr>
          <w:alias w:val="dato"/>
          <w:placeholder>
            <w:docPart w:val="VIRKE_PH_3BEA6ECA012D47E1A242C218C87DE126"/>
          </w:placeholder>
          <w:showingPlcHdr/>
          <w:temporary/>
          <w:id w:val="1900000045"/>
          <w:tag w:val="virke_1900000023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5ACACC3F12154B88A624CA90D82B3E4D"/>
                </w:placeholder>
                <w:showingPlcHdr/>
                <w:temporary/>
                <w:id w:val="1900000046"/>
                <w:tag w:val="virke_190000002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Styreleder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1"/>
            </w:pPr>
            <w:r>
              <w:t xml:space="preserve">Styremedlem</w:t>
            </w:r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r>
              <w:t xml:space="preserve">Fornavn, Etternavn</w:t>
            </w:r>
          </w:p>
          <w:p>
            <w:pPr>
              <w:pStyle w:val="VirkeSignatur"/>
              <w:keepNext w:val="0"/>
            </w:pPr>
            <w:r>
              <w:t xml:space="preserve">Styremedlem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2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0720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0721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0722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0723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0724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0725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0726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0727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0728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0729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0730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0731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0732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0733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0734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0735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0736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0737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0738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0739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0740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0741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0742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0743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0744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0745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0746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0747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0748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0749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0750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0751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0752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0753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0754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0755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0756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0757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0758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0759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0760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0761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0762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0763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0764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0765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0766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0767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0768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0769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0770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0771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0772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0773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0774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0775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0776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0777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0778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0779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0780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0781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0782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0783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0784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0785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0786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0787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0788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0789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0790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0791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0792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0793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0794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0795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70000796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70000797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70000798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70000799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70000800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70000801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70000802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70000803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70000804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0805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0806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0807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0808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0809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0810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0811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0812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0813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0814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0815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0816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0817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0818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0819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0820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0821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0822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0823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0824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0825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0826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0827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0828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0829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0830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0831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0832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0833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0834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0835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0836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0837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0838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0839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0840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0841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0842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0843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0844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0845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0846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0847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0848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0849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0850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0851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0852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0853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0854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0855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0856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0857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0858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0859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0860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0861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0862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0863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0864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0865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0866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0867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0868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0869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0870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0871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0872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0873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0874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0875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0876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0877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0878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0879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0880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0881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0882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0883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0884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0885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0886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0887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0888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0889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0890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0891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0892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0893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0894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0895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0896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0897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0898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0899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0900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0901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0902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0903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0904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0905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0906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0907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0908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0909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0910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0911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0912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0913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0914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0915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0916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0917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0918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