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900000060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900000061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900000062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900000063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900000064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900000065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900000066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900000067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900000068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