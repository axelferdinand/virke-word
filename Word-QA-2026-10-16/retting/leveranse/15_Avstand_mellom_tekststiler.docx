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Tittel som flyter over på flere linjer fordi den består av veldig mange bokstaver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81F011DF6C6A4A5D84235AD28CC1DCEC"/>
          </w:placeholder>
          <w:showingPlcHdr/>
          <w:temporary/>
          <w:id w:val="1900000332"/>
          <w:tag w:val="virke_1900000322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2"/>
      </w:pPr>
      <w:r>
        <w:t xml:space="preserve">Underoverskrift som er litt mindre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BE911A740784D3393FECA98DFF29126"/>
          </w:placeholder>
          <w:showingPlcHdr/>
          <w:temporary/>
          <w:id w:val="1900000333"/>
          <w:tag w:val="virke_1900000324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28FB55F61B844C4095BF7A37C4FCBED9"/>
          </w:placeholder>
          <w:showingPlcHdr/>
          <w:temporary/>
          <w:id w:val="1900000334"/>
          <w:tag w:val="virke_1900000326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CC2F13A3F7B4DEF88E5583809938E7E"/>
          </w:placeholder>
          <w:showingPlcHdr/>
          <w:temporary/>
          <w:id w:val="1900000335"/>
          <w:tag w:val="virke_1900000328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C232ED28EFB848D8B0FBC6522392AA18"/>
          </w:placeholder>
          <w:showingPlcHdr/>
          <w:temporary/>
          <w:id w:val="1900000336"/>
          <w:tag w:val="virke_1900000330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Avstand mellom tekststiler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1F011DF6C6A4A5D84235AD28CC1DCE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6A8DE30-98B3-48C2-89B7-68BB79ABBD24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E911A740784D3393FECA98DFF29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8DBAFFF-2A59-474C-BB43-F6124E5C6A4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8FB55F61B844C4095BF7A37C4FCBE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ACBFBC5-580C-48B7-AE2C-287C4B5E283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CC2F13A3F7B4DEF88E5583809938E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422E88-74AD-4543-86B3-00A6C780745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C232ED28EFB848D8B0FBC6522392AA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30C57C-A650-42DF-A984-3578203B480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Avstand mellom tekststiler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