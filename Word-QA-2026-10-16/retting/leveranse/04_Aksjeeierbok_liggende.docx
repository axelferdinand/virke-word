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Aksjeeierbok</w:t>
      </w:r>
    </w:p>
    <w:tbl>
      <w:tblPr>
        <w:tblW w:w="15420" w:type="dxa"/>
        <w:tblInd w:w="0" w:type="dxa"/>
        <w:tblBorders>
          <w:top w:val="single" w:sz="6" w:color="C9007F"/>
          <w:left w:val="single" w:sz="6" w:color="C9007F"/>
          <w:bottom w:val="single" w:sz="6" w:color="C9007F"/>
          <w:right w:val="single" w:sz="6" w:color="C9007F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5420"/>
      </w:tblGrid>
      <w:tr>
        <w:trPr>
          <w:cantSplit/>
        </w:trPr>
        <w:tc>
          <w:tcPr>
            <w:tcW w:w="1542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VirkeHjelpetekst"/>
              <w:spacing w:after="180"/>
            </w:pPr>
            <w:r>
              <w:t xml:space="preserve">Hjelpetekst: Når selskapet er stiftet, skal styret uten opphold opprette en aksjeeierbok. I denne skal aksjeeierne innføres i alfabetisk orden med angivelse av navn, fødselsnummer eller organisasjonsnummer, adresse, antall aksjer og nummer på aksjene. Det må også oppgis hvilken klasse aksjene tilhører dersom aksjeselskapet har flere aksjeklasse.</w:t>
            </w:r>
          </w:p>
          <w:p>
            <w:pPr>
              <w:pStyle w:val="VirkeHjelpetekst"/>
              <w:spacing w:after="180"/>
            </w:pPr>
            <w:r>
              <w:t xml:space="preserve">Når en aksjeeier er innført i aksjeeierboken, skal selskapet gi aksjeeieren melding om dette. Den skal også være tilgjengelig for enhver som vil ha innsyn. Aksjeeierboken oppdateres ved eierskifte eller pantsettelse av aksjer etter fastsatte regler i aksjeloven (§ 4-7). Selskapet må oppbevare opplysninger om tidligere aksjeeiere i minst ti år.</w:t>
            </w:r>
          </w:p>
          <w:p>
            <w:pPr>
              <w:pStyle w:val="VirkeHjelpetekst"/>
              <w:spacing w:after="0"/>
            </w:pPr>
            <w:r>
              <w:t xml:space="preserve">Det presiseres at dette dokumentet er av generell art, og at teksten må tilpasses den enkeltes virksomhet.</w:t>
            </w:r>
          </w:p>
        </w:tc>
      </w:tr>
    </w:tbl>
    <w:p>
      <w:pPr>
        <w:pStyle w:val="VirkeMellomrom"/>
        <w:spacing w:before="0" w:after="0" w:line="240" w:lineRule="exact"/>
      </w:pPr>
    </w:p>
    <w:tbl>
      <w:tblPr>
        <w:tblStyle w:val="Virke1"/>
        <w:tblW w:w="1542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0" w:lastColumn="0" w:noHBand="1" w:noVBand="1"/>
      </w:tblPr>
      <w:tblGrid>
        <w:gridCol w:w="1713"/>
        <w:gridCol w:w="1713"/>
        <w:gridCol w:w="1713"/>
        <w:gridCol w:w="1713"/>
        <w:gridCol w:w="1713"/>
        <w:gridCol w:w="1713"/>
        <w:gridCol w:w="1713"/>
        <w:gridCol w:w="1713"/>
        <w:gridCol w:w="1716"/>
      </w:tblGrid>
      <w:tr>
        <w:trPr>
          <w:cantSplit/>
          <w:tblHeader/>
        </w:trPr>
        <w:tc>
          <w:tcPr>
            <w:tcW w:w="1713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Navn</w:t>
            </w:r>
          </w:p>
        </w:tc>
        <w:tc>
          <w:tcPr>
            <w:tcW w:w="1713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Fødselsdato eller org. nr.</w:t>
            </w:r>
          </w:p>
        </w:tc>
        <w:tc>
          <w:tcPr>
            <w:tcW w:w="1713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Adresse</w:t>
            </w:r>
          </w:p>
        </w:tc>
        <w:tc>
          <w:tcPr>
            <w:tcW w:w="1713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Antall aksjer</w:t>
            </w:r>
          </w:p>
        </w:tc>
        <w:tc>
          <w:tcPr>
            <w:tcW w:w="1713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Aksjenr. (fra–til)</w:t>
            </w:r>
          </w:p>
        </w:tc>
        <w:tc>
          <w:tcPr>
            <w:tcW w:w="1713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Aksjeklasse</w:t>
            </w:r>
          </w:p>
        </w:tc>
        <w:tc>
          <w:tcPr>
            <w:tcW w:w="1713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Dato for innføring i aksjeeierboken</w:t>
            </w:r>
          </w:p>
        </w:tc>
        <w:tc>
          <w:tcPr>
            <w:tcW w:w="1713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Solgt dato</w:t>
            </w:r>
          </w:p>
        </w:tc>
        <w:tc>
          <w:tcPr>
            <w:tcW w:w="1716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Evt. merknader</w:t>
            </w:r>
          </w:p>
        </w:tc>
      </w:tr>
      <w:tr>
        <w:trPr>
          <w:cantSplit/>
        </w:trPr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900000069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900000070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900000071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900000072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900000073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900000074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900000075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900000076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900000077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900000078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900000079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900000080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900000081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900000082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900000083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900000084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900000085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900000086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900000087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900000088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900000089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900000090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900000091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900000092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900000093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900000094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900000095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900000096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900000097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900000098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900000099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900000100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900000101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900000102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900000103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900000104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900000105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900000106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900000107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900000108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900000109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900000110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900000111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900000112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900000113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900000114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900000115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900000116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900000117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900000118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900000119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900000120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900000121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900000122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900000123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900000124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900000125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900000126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900000127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900000128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900000129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900000130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900000131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900000132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900000133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900000134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900000135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900000136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900000137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900000138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900000139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900000140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6838" w:h="11906" w:orient="landscape"/>
      <w:pgMar w:top="1995" w:right="709" w:bottom="1410" w:left="709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clear" w:pos="9330"/>
        <w:tab w:val="right" w:pos="1542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Aksjeeierbok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-1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34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cPr>
        <w:shd w:val="clear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54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0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  <w:rPr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qFormat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qFormat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qFormat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center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70000720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70000721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70000722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70000723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center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70000724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70000725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center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70000726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70000727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_Virk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70000728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70000729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70000730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70000731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70000732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70000733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70000734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70000735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70000736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70000737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70000738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70000739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70000740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70000741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70000742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70000743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ergefield 1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70000744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70000745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70000746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70000747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70000748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70000749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70000750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ergefield 2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70000751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70000752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70000753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70000754"/>
                    <w:tag w:val="virke_17000006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70000755"/>
                    <w:tag w:val="virke_17000007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70000756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70000757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70000758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70000759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70000760"/>
                    <w:tag w:val="virke_17000008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70000761"/>
                    <w:tag w:val="virke_17000008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70000762"/>
                    <w:tag w:val="virke_17000008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70000763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70000764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70000765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70000766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70000767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70000768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70000769"/>
                    <w:tag w:val="virke_17000009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70000770"/>
                    <w:tag w:val="virke_17000010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70000771"/>
                    <w:tag w:val="virke_17000010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70000772"/>
                    <w:tag w:val="virke_17000010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70000773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70000774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70000775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70000776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70000777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70000778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70000779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70000780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70000781"/>
                    <w:tag w:val="virke_17000012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70000782"/>
                    <w:tag w:val="virke_17000012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70000783"/>
                    <w:tag w:val="virke_17000012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70000784"/>
                    <w:tag w:val="virke_1700001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70000785"/>
                    <w:tag w:val="virke_17000013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70000786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70000787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70000788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70000789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70000790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70000791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70000792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70000793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70000794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70000795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70000796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70000797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70000798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70000799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70000800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70000801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70000802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70000803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70000804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center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70000805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70000806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70000807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70000808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70000809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70000810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70000811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70000812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70000813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70000814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70000815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70000816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70000817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70000818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70000819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70000820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70000821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70000822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70000823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70000824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70000825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70000826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70000827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70000828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70000829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70000830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70000831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70000832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70000833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70000834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70000835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70000836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70000837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70000838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70000839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70000840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70000841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70000842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70000843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70000844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70000845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70000846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70000847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70000848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70000849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70000850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70000851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70000852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70000853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70000854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70000855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70000856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70000857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70000858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70000859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70000860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70000861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70000862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70000863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70000864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70000865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70000866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70000867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70000868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70000869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70000870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70000871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70000872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70000873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70000874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70000875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70000876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70000877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70000878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70000879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70000880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70000881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70000882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70000883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70000884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70000885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70000886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70000887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70000888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70000889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70000890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70000891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70000892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70000893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70000894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70000895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70000896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70000897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70000898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70000899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70000900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70000901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70000902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70000903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70000904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70000905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70000906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70000907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70000908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70000909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70000910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70000911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70000912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70000913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70000914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70000915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70000916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70000917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70000918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-1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34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cPr>
        <w:shd w:val="clear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54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0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  <w:rPr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qFormat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qFormat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qFormat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Aksjeeierbok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