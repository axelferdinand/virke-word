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xlsx" ContentType="application/vnd.openxmlformats-officedocument.spreadsheetml.sheet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glossary/charts/chart1.xml" ContentType="application/vnd.openxmlformats-officedocument.drawingml.chart+xml"/>
  <Override PartName="/word/glossary/charts/style1.xml" ContentType="application/vnd.ms-office.chartstyle+xml"/>
  <Override PartName="/word/glossary/charts/colors1.xml" ContentType="application/vnd.ms-office.chartcolorstyle+xml"/>
  <Override PartName="/word/glossary/charts/chart2.xml" ContentType="application/vnd.openxmlformats-officedocument.drawingml.chart+xml"/>
  <Override PartName="/word/glossary/charts/style2.xml" ContentType="application/vnd.ms-office.chartstyle+xml"/>
  <Override PartName="/word/glossary/charts/colors2.xml" ContentType="application/vnd.ms-office.chartcolorsty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tel"/>
      </w:pPr>
      <w:r>
        <w:t xml:space="preserve">Eksempel på avtalemal</w:t>
      </w:r>
    </w:p>
    <w:p>
      <w:pPr>
        <w:pStyle w:val="Normal"/>
      </w:pPr>
      <w:r>
        <w:rPr>
          <w:rFonts w:asciiTheme="majorHAnsi" w:hAnsiTheme="majorHAnsi"/>
          <w:b/>
        </w:rPr>
        <w:t xml:space="preserve">Mellom</w:t>
      </w:r>
      <w:r/>
    </w:p>
    <w:p>
      <w:pPr>
        <w:pStyle w:val="Normal"/>
        <w:spacing w:after="0"/>
      </w:pPr>
      <w:r>
        <w:rPr>
          <w:rFonts w:asciiTheme="majorHAnsi" w:hAnsiTheme="majorHAnsi"/>
          <w:b/>
        </w:rPr>
        <w:t xml:space="preserve">Navn: </w:t>
      </w:r>
      <w:r>
        <w:t xml:space="preserve">Ola Nordmann</w:t>
      </w:r>
    </w:p>
    <w:p>
      <w:pPr>
        <w:pStyle w:val="Normal"/>
      </w:pPr>
      <w:r>
        <w:rPr>
          <w:rFonts w:asciiTheme="majorHAnsi" w:hAnsiTheme="majorHAnsi"/>
          <w:b/>
        </w:rPr>
        <w:t xml:space="preserve">Org.nr/fødselsnr: </w:t>
      </w:r>
      <w:r>
        <w:t xml:space="preserve">010185 12345</w:t>
      </w:r>
    </w:p>
    <w:p>
      <w:pPr>
        <w:pStyle w:val="Normal"/>
      </w:pPr>
      <w:r>
        <w:rPr>
          <w:rFonts w:asciiTheme="majorHAnsi" w:hAnsiTheme="majorHAnsi"/>
          <w:b/>
        </w:rPr>
        <w:t xml:space="preserve">Og</w:t>
      </w:r>
      <w:r/>
    </w:p>
    <w:p>
      <w:pPr>
        <w:pStyle w:val="Normal"/>
        <w:spacing w:after="0"/>
      </w:pPr>
      <w:r>
        <w:rPr>
          <w:rFonts w:asciiTheme="majorHAnsi" w:hAnsiTheme="majorHAnsi"/>
          <w:b/>
        </w:rPr>
        <w:t xml:space="preserve">Navn: </w:t>
      </w:r>
      <w:r>
        <w:t xml:space="preserve">Ola Nordmann</w:t>
      </w:r>
    </w:p>
    <w:p>
      <w:pPr>
        <w:pStyle w:val="Normal"/>
      </w:pPr>
      <w:r>
        <w:rPr>
          <w:rFonts w:asciiTheme="majorHAnsi" w:hAnsiTheme="majorHAnsi"/>
          <w:b/>
        </w:rPr>
        <w:t xml:space="preserve">Org.nr/fødselsnr: </w:t>
      </w:r>
      <w:r>
        <w:t xml:space="preserve">010185 12345</w:t>
      </w:r>
    </w:p>
    <w:p>
      <w:pPr>
        <w:pStyle w:val="Normal"/>
      </w:pPr>
      <w:r>
        <w:t xml:space="preserve">Er det pr dags dato inngått følgende avtale:</w:t>
      </w:r>
    </w:p>
    <w:p>
      <w:pPr>
        <w:pStyle w:val="Listeavsnitt"/>
        <w:numPr>
          <w:ilvl w:val="0"/>
          <w:numId w:val="46"/>
        </w:numPr>
      </w:pPr>
      <w:r>
        <w:t xml:space="preserve">Kari Nordmann leier en parkeringsplass av Ola Nordmann i perioden 01.09.2026 til 31.12.2026.</w:t>
      </w:r>
    </w:p>
    <w:p>
      <w:pPr>
        <w:pStyle w:val="Overskrift2"/>
      </w:pPr>
      <w:r>
        <w:t xml:space="preserve">1. Bakgrunn og virksomhetens formål</w:t>
      </w:r>
    </w:p>
    <w:p>
      <w:pPr>
        <w:pStyle w:val="Normal"/>
      </w:pPr>
      <w:r>
        <w:rPr>
          <w:rFonts w:asciiTheme="majorHAnsi" w:hAnsiTheme="majorHAnsi"/>
          <w:b/>
        </w:rPr>
        <w:t xml:space="preserve">Bakgrunnen for avtalen</w:t>
      </w:r>
      <w:r>
        <w:t xml:space="preserve"> er at partene ønsker å kombinere sin kompetanse for å utvikle nye digitale løsninger, samt styrke sin posisjon i det nordiske markedet gjennom et langsiktig og gjensidig forpliktende samarbeid.</w:t>
      </w:r>
    </w:p>
    <w:p>
      <w:pPr>
        <w:pStyle w:val="Normal"/>
      </w:pPr>
      <w:r>
        <w:rPr>
          <w:rFonts w:asciiTheme="majorHAnsi" w:hAnsiTheme="majorHAnsi"/>
          <w:b/>
        </w:rPr>
        <w:t xml:space="preserve">Virksomheten driver virksomhet</w:t>
      </w:r>
      <w:r>
        <w:t xml:space="preserve"> innen utvikling av programvare, skybaserte tjenester og IT-rådgivning for bank- og finanssektoren.</w:t>
      </w:r>
    </w:p>
    <w:p>
      <w:pPr>
        <w:pStyle w:val="Overskrift2"/>
      </w:pPr>
      <w:r>
        <w:t xml:space="preserve">2. Overdragelse av aksjer</w:t>
      </w:r>
    </w:p>
    <w:p>
      <w:pPr>
        <w:pStyle w:val="Overskrift3"/>
        <w:spacing w:before="0"/>
      </w:pPr>
      <w:r>
        <w:t xml:space="preserve">5.1 Forkjøpsrett</w:t>
      </w:r>
    </w:p>
    <w:p>
      <w:pPr>
        <w:pStyle w:val="Normal"/>
      </w:pPr>
      <w:r>
        <w:t xml:space="preserve">Øvrige aksjonærer har forkjøpsrett når en aksje avhendes eller for øvrig skifter eier. Forkjøpsrett til aksjer i Virksomheten følger de til enhver tid gjeldende regler i aksjeloven jf. asl. §§ 4-19 til 4-23. Forkjøpsretten må gjøres gjeldende for hele den aktuelle aksjeposten.</w:t>
      </w:r>
    </w:p>
    <w:p>
      <w:pPr>
        <w:pStyle w:val="VirkeMellomrom"/>
        <w:spacing w:before="0" w:after="0" w:line="270" w:lineRule="exact"/>
      </w:pPr>
    </w:p>
    <w:tbl>
      <w:tblPr>
        <w:tblW w:w="9330" w:type="dxa"/>
        <w:tblInd w:w="0" w:type="dxa"/>
        <w:tblBorders>
          <w:top w:val="nil" w:sz="6" w:color="CACACA"/>
          <w:left w:val="nil" w:sz="6" w:color="CACACA"/>
          <w:bottom w:val="nil" w:sz="6" w:color="CACACA"/>
          <w:right w:val="nil" w:sz="6" w:color="CACACA"/>
          <w:insideH w:val="nil" w:sz="6" w:color="CACACA"/>
          <w:insideV w:val="nil" w:sz="6" w:color="CACAC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2910"/>
        <w:gridCol w:w="300"/>
        <w:gridCol w:w="2910"/>
        <w:gridCol w:w="300"/>
        <w:gridCol w:w="2910"/>
      </w:tblGrid>
      <w:tr>
        <w:trPr>
          <w:cantSplit/>
        </w:trPr>
        <w:tc>
          <w:tcPr>
            <w:tcW w:w="9330" w:type="dxa"/>
            <w:gridSpan w:val="5"/>
            <w:tcMar>
              <w:top w:w="0" w:type="dxa"/>
              <w:left w:w="0" w:type="dxa"/>
              <w:bottom w:w="630" w:type="dxa"/>
              <w:right w:w="0" w:type="dxa"/>
            </w:tcMar>
            <w:vAlign w:val="center"/>
          </w:tcPr>
          <w:p>
            <w:pPr>
              <w:pStyle w:val="Normal"/>
              <w:keepNext w:val="1"/>
              <w:spacing w:after="0"/>
            </w:pPr>
            <w:sdt>
              <w:sdtPr>
                <w:rPr>
                  <w:color w:val="000000"/>
                </w:rPr>
                <w:alias w:val="Sted/dato"/>
                <w:placeholder>
                  <w:docPart w:val="VIRKE_PH_92933B4FEAA24E9BAC10C972FE6435DA"/>
                </w:placeholder>
                <w:showingPlcHdr/>
                <w:temporary/>
                <w:id w:val="1900000244"/>
                <w:tag w:val="virke_1900000242"/>
              </w:sdtPr>
              <w:sdtContent>
                <w:r>
                  <w:rPr>
                    <w:color w:val="C9007F"/>
                  </w:rPr>
                  <w:t xml:space="preserve">[Sted/dato]</w:t>
                </w:r>
              </w:sdtContent>
            </w:sdt>
          </w:p>
        </w:tc>
      </w:tr>
      <w:tr>
        <w:trPr>
          <w:cantSplit/>
        </w:trPr>
        <w:tc>
          <w:tcPr>
            <w:tcW w:w="2910" w:type="dxa"/>
            <w:tcBorders>
              <w:top w:val="single" w:sz="6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</w:tcPr>
          <w:p>
            <w:pPr>
              <w:pStyle w:val="VirkeSignatur"/>
              <w:keepNext w:val="1"/>
            </w:pPr>
            <w:r>
              <w:t xml:space="preserve">Fornavn, Etternavn</w:t>
            </w:r>
          </w:p>
          <w:p>
            <w:pPr>
              <w:pStyle w:val="VirkeSignatur"/>
              <w:keepNext w:val="1"/>
            </w:pPr>
            <w:r>
              <w:t xml:space="preserve">Styreleder</w:t>
            </w:r>
          </w:p>
        </w:tc>
        <w:tc>
          <w:tcPr>
            <w:tcW w:w="300" w:type="dxa"/>
            <w:vAlign w:val="center"/>
          </w:tcPr>
          <w:p>
            <w:pPr>
              <w:pStyle w:val="VirkeMellomrom"/>
              <w:keepNext w:val="1"/>
            </w:pPr>
          </w:p>
        </w:tc>
        <w:tc>
          <w:tcPr>
            <w:tcW w:w="2910" w:type="dxa"/>
            <w:tcBorders>
              <w:top w:val="single" w:sz="6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</w:tcPr>
          <w:p>
            <w:pPr>
              <w:pStyle w:val="VirkeSignatur"/>
              <w:keepNext w:val="1"/>
            </w:pPr>
            <w:r>
              <w:t xml:space="preserve">Fornavn, Etternavn</w:t>
            </w:r>
          </w:p>
          <w:p>
            <w:pPr>
              <w:pStyle w:val="VirkeSignatur"/>
              <w:keepNext w:val="1"/>
            </w:pPr>
            <w:r>
              <w:t xml:space="preserve">Styremedlem</w:t>
            </w:r>
          </w:p>
        </w:tc>
        <w:tc>
          <w:tcPr>
            <w:tcW w:w="300" w:type="dxa"/>
            <w:vAlign w:val="center"/>
          </w:tcPr>
          <w:p>
            <w:pPr>
              <w:pStyle w:val="VirkeMellomrom"/>
              <w:keepNext w:val="1"/>
            </w:pPr>
          </w:p>
        </w:tc>
        <w:tc>
          <w:tcPr>
            <w:tcW w:w="2910" w:type="dxa"/>
            <w:tcBorders>
              <w:top w:val="single" w:sz="6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</w:tcPr>
          <w:p>
            <w:pPr>
              <w:pStyle w:val="VirkeSignatur"/>
              <w:keepNext w:val="1"/>
            </w:pPr>
            <w:r>
              <w:t xml:space="preserve">Fornavn, Etternavn</w:t>
            </w:r>
          </w:p>
          <w:p>
            <w:pPr>
              <w:pStyle w:val="VirkeSignatur"/>
              <w:keepNext w:val="0"/>
            </w:pPr>
            <w:r>
              <w:t xml:space="preserve">Styremedlem</w:t>
            </w:r>
          </w:p>
        </w:tc>
      </w:tr>
    </w:tbl>
    <w:p>
      <w:pPr>
        <w:pStyle w:val="VirkeMellomrom"/>
        <w:spacing w:before="0" w:after="0" w:line="20" w:lineRule="exact"/>
      </w:pPr>
    </w:p>
    <w:sectPr>
      <w:headerReference w:type="default" r:id="rId8"/>
      <w:footerReference w:type="default" r:id="rId9"/>
      <w:pgSz w:w="11906" w:h="16838"/>
      <w:pgMar w:top="1995" w:right="1288" w:bottom="1410" w:left="1288" w:header="705" w:footer="7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DCC51" w14:textId="77777777" w:rsidR="002C28BE" w:rsidRDefault="002C28BE" w:rsidP="00A834E2">
      <w:pPr>
        <w:spacing w:before="0" w:after="0" w:line="240" w:lineRule="auto"/>
      </w:pPr>
      <w:r>
        <w:separator/>
      </w:r>
    </w:p>
  </w:endnote>
  <w:endnote w:type="continuationSeparator" w:id="0">
    <w:p w14:paraId="0D129C09" w14:textId="77777777" w:rsidR="002C28BE" w:rsidRDefault="002C28BE" w:rsidP="00A834E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Bunntekst"/>
      <w:tabs>
        <w:tab w:val="right" w:pos="9330"/>
      </w:tabs>
    </w:pPr>
    <w:r>
      <w:rPr>
        <w:color w:val="616161"/>
      </w:rPr>
      <w:t xml:space="preserve">Side </w:t>
    </w:r>
    <w:r>
      <w:rPr>
        <w:color w:val="616161"/>
      </w:rPr>
      <w:fldChar w:fldCharType="begin"/>
    </w:r>
    <w:r>
      <w:rPr>
        <w:color w:val="616161"/>
      </w:rPr>
      <w:instrText xml:space="preserve"> PAGE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rPr>
        <w:color w:val="616161"/>
      </w:rPr>
      <w:t xml:space="preserve"> av </w:t>
    </w:r>
    <w:r>
      <w:rPr>
        <w:color w:val="616161"/>
      </w:rPr>
      <w:fldChar w:fldCharType="begin"/>
    </w:r>
    <w:r>
      <w:rPr>
        <w:color w:val="616161"/>
      </w:rPr>
      <w:instrText xml:space="preserve"> NUMPAGES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tab/>
    </w:r>
    <w:r>
      <w:rPr>
        <w:color w:val="616161"/>
      </w:rPr>
      <w:t xml:space="preserve">Eksempel på avtalemal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3D910" w14:textId="77777777" w:rsidR="002C28BE" w:rsidRDefault="002C28BE" w:rsidP="00A834E2">
      <w:pPr>
        <w:spacing w:before="0" w:after="0" w:line="240" w:lineRule="auto"/>
      </w:pPr>
      <w:r>
        <w:separator/>
      </w:r>
    </w:p>
  </w:footnote>
  <w:footnote w:type="continuationSeparator" w:id="0">
    <w:p w14:paraId="4B8AEB8B" w14:textId="77777777" w:rsidR="002C28BE" w:rsidRDefault="002C28BE" w:rsidP="00A834E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pStyle w:val="Topptekst"/>
    </w:pPr>
    <w:r>
      <w:rPr>
        <w:color w:val="616161"/>
      </w:rPr>
      <w:t xml:space="preserve">Arbeidsmiljø, HMS og likestilling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multiLevelType w:val="multilevel"/>
    <w:lvl w:ilvl="0">
      <w:start w:val="1"/>
      <w:numFmt w:val="bullet"/>
      <w:suff w:val="tab"/>
      <w:lvlText w:val="•"/>
      <w:lvlJc w:val="left"/>
      <w:pPr>
        <w:tabs>
          <w:tab w:val="num" w:pos="210"/>
        </w:tabs>
        <w:ind w:left="210" w:hanging="210"/>
      </w:pPr>
      <w:rPr>
        <w:rFonts w:ascii="Arial" w:hAnsi="Arial"/>
        <w:color w:val="C9007F"/>
      </w:rPr>
    </w:lvl>
  </w:abstractNum>
  <w:abstractNum w:abstractNumId="36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270"/>
        </w:tabs>
        <w:ind w:left="270" w:hanging="270"/>
      </w:pPr>
      <w:rPr>
        <w:color w:val="000000"/>
      </w:rPr>
    </w:lvl>
  </w:abstractNum>
  <w:abstractNum w:abstractNumId="37">
    <w:multiLevelType w:val="multilevel"/>
    <w:lvl w:ilvl="0">
      <w:start w:val="1"/>
      <w:numFmt w:val="decimal"/>
      <w:suff w:val="tab"/>
      <w:lvlText w:val="%1"/>
      <w:lvlJc w:val="left"/>
      <w:pPr>
        <w:tabs>
          <w:tab w:val="num" w:pos="0"/>
        </w:tabs>
        <w:ind w:left="0" w:hanging="0"/>
      </w:pPr>
      <w:rPr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1005"/>
        </w:tabs>
        <w:ind w:left="1005" w:hanging="645"/>
      </w:pPr>
      <w:rPr>
        <w:color w:val="000000"/>
      </w:rPr>
    </w:lvl>
    <w:lvl w:ilvl="2">
      <w:start w:val="1"/>
      <w:numFmt w:val="decimal"/>
      <w:suff w:val="tab"/>
      <w:lvlText w:val="%1.%2.%3"/>
      <w:lvlJc w:val="left"/>
      <w:pPr>
        <w:tabs>
          <w:tab w:val="num" w:pos="1815"/>
        </w:tabs>
        <w:ind w:left="1815" w:hanging="810"/>
      </w:pPr>
      <w:rPr>
        <w:color w:val="000000"/>
      </w:rPr>
    </w:lvl>
  </w:abstractNum>
  <w:abstractNum w:abstractNumId="38">
    <w:multiLevelType w:val="multilevel"/>
    <w:lvl w:ilvl="0">
      <w:start w:val="1"/>
      <w:numFmt w:val="decimal"/>
      <w:suff w:val="tab"/>
      <w:lvlText w:val="Sak %1"/>
      <w:lvlJc w:val="left"/>
      <w:pPr>
        <w:tabs>
          <w:tab w:val="num" w:pos="1005"/>
        </w:tabs>
        <w:ind w:left="1005" w:hanging="1005"/>
      </w:pPr>
      <w:rPr>
        <w:rFonts w:asciiTheme="minorHAnsi" w:hAnsiTheme="minorHAnsi"/>
        <w:b w:val="0"/>
        <w:color w:val="616161"/>
        <w:sz w:val="18"/>
      </w:rPr>
    </w:lvl>
  </w:abstractNum>
  <w:abstractNum w:abstractNumId="39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  <w:num w:numId="46">
    <w:abstractNumId w:val="35"/>
  </w:num>
  <w:num w:numId="47">
    <w:abstractNumId w:val="36"/>
  </w:num>
  <w:num w:numId="48">
    <w:abstractNumId w:val="37"/>
  </w:num>
  <w:num w:numId="49">
    <w:abstractNumId w:val="38"/>
  </w:num>
  <w:num w:numId="50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VirkeMaster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hyphenationZone w:val="425"/>
  <w:defaultTableStyle w:val="Virke1"/>
  <w:characterSpacingControl w:val="doNotCompress"/>
  <w:updateFields w:val="true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FFBA3E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Normal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9F68DC"/>
    <w:pPr>
      <w:keepNext/>
      <w:keepLines/>
      <w:widowControl/>
      <w:spacing w:before="0" w:after="45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D56EB9"/>
    <w:pPr>
      <w:keepNext/>
      <w:keepLines/>
      <w:widowControl/>
      <w:spacing w:before="45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"/>
    <w:unhideWhenUsed/>
    <w:qFormat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"/>
    <w:unhideWhenUsed/>
    <w:qFormat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"/>
    <w:unhideWhenUsed/>
    <w:qFormat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"/>
    <w:unhideWhenUsed/>
    <w:qFormat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9F68DC"/>
    <w:rPr>
      <w:rFonts w:asciiTheme="majorHAnsi" w:hAnsiTheme="majorHAnsi"/>
      <w:b w:val="1"/>
      <w:bCs w:val="1"/>
      <w:color w:val="00000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9F68DC"/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"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"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"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"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-1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10"/>
    <w:rsid w:val="00C76F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34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21"/>
    <w:qFormat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32"/>
    <w:qFormat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19"/>
    <w:qFormat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33"/>
    <w:qFormat/>
    <w:rsid w:val="00E80FCA"/>
    <w:rPr>
      <w:b/>
      <w:bCs/>
      <w:i/>
      <w:iCs/>
      <w:spacing w:val="5"/>
    </w:rPr>
  </w:style>
  <w:style w:type="paragraph" w:styleId="Ingenmellomrom">
    <w:name w:val="No Spacing"/>
    <w:uiPriority w:val="1"/>
    <w:qFormat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22"/>
    <w:qFormat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unhideWhenUsed/>
    <w:qFormat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unhideWhenUsed/>
    <w:qFormat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unhideWhenUsed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unhideWhenUsed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unhideWhenUsed/>
    <w:rsid w:val="00721075"/>
    <w:pPr>
      <w:ind w:left="283" w:hanging="283"/>
    </w:pPr>
  </w:style>
  <w:style w:type="paragraph" w:styleId="Nummerertliste">
    <w:name w:val="List Number"/>
    <w:basedOn w:val="Normal"/>
    <w:uiPriority w:val="99"/>
    <w:unhideWhenUsed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unhideWhenUsed/>
    <w:rsid w:val="00721075"/>
    <w:pPr>
      <w:numPr>
        <w:numId w:val="7"/>
      </w:numPr>
    </w:pPr>
  </w:style>
  <w:style w:type="numbering" w:customStyle="1" w:styleId="VirkeListe">
    <w:name w:val="Virke Liste"/>
    <w:uiPriority w:val="99"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35"/>
    <w:unhideWhenUsed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39"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49"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20" w:type="dxa"/>
        <w:left w:w="120" w:type="dxa"/>
        <w:bottom w:w="120" w:type="dxa"/>
        <w:right w:w="120" w:type="dxa"/>
      </w:tblCellMar>
    </w:tblPr>
    <w:tcPr>
      <w:vAlign w:val="center"/>
    </w:tcPr>
    <w:tblStylePr w:type="firstRow">
      <w:rPr>
        <w:rFonts w:asciiTheme="majorHAnsi" w:hAnsiTheme="majorHAnsi"/>
        <w:b/>
        <w:color w:val="000000"/>
        <w:sz w:val="15"/>
      </w:rPr>
      <w:tcPr>
        <w:shd w:val="clear" w:fill="EDEDED"/>
      </w:tcPr>
    </w:tblStylePr>
  </w:style>
  <w:style w:type="table" w:styleId="Vanligtabell5">
    <w:name w:val="Plain Table 5"/>
    <w:basedOn w:val="Vanligtabell"/>
    <w:uiPriority w:val="45"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44"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40"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98" w:type="dxa"/>
        <w:bottom w:w="198" w:type="dxa"/>
      </w:tblCellMar>
    </w:tblPr>
    <w:tcPr>
      <w:shd w:val="clear" w:color="auto" w:fill="auto"/>
    </w:tcPr>
    <w:tblStylePr w:type="lastRow"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</w:tcPr>
    </w:tblStylePr>
  </w:style>
  <w:style w:type="paragraph" w:styleId="Overskriftforinnholdsfortegnelse">
    <w:name w:val="TOC Heading"/>
    <w:basedOn w:val="Normal"/>
    <w:next w:val="Normal"/>
    <w:uiPriority w:val="39"/>
    <w:unhideWhenUsed/>
    <w:qFormat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39"/>
    <w:unhideWhenUsed/>
    <w:qFormat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39"/>
    <w:unhideWhenUsed/>
    <w:qFormat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540" w:hanging="180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39"/>
    <w:unhideWhenUsed/>
    <w:qFormat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00" w:hanging="180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unhideWhenUsed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unhideWhenUsed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unhideWhenUsed/>
    <w:qFormat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unhideWhenUsed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unhideWhenUsed/>
    <w:rsid w:val="00D26B6A"/>
    <w:rPr/>
  </w:style>
  <w:style w:type="paragraph" w:styleId="INNH4">
    <w:name w:val="toc 4"/>
    <w:basedOn w:val="Normal"/>
    <w:next w:val="Normal"/>
    <w:autoRedefine/>
    <w:uiPriority w:val="39"/>
    <w:unhideWhenUsed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39"/>
    <w:unhideWhenUsed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39"/>
    <w:unhideWhenUsed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39"/>
    <w:unhideWhenUsed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39"/>
    <w:unhideWhenUsed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39"/>
    <w:unhideWhenUsed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unhideWhenUsed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unhideWhenUsed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unhideWhenUsed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unhideWhenUsed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37"/>
    <w:semiHidden/>
    <w:unhideWhenUsed/>
    <w:rsid w:val="006C2084"/>
  </w:style>
  <w:style w:type="paragraph" w:styleId="Blokktekst">
    <w:name w:val="Block Text"/>
    <w:basedOn w:val="Normal"/>
    <w:uiPriority w:val="99"/>
    <w:semiHidden/>
    <w:unhideWhenUsed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unhideWhenUsed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unhideWhenUsed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unhideWhenUsed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unhideWhenUsed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unhideWhenUsed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unhideWhenUsed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unhideWhenUsed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unhideWhenUsed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unhideWhenUsed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unhideWhenUsed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unhideWhenUsed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unhideWhenUsed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unhideWhenUsed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unhideWhenUsed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unhideWhenUsed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unhideWhenUsed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unhideWhenUsed/>
    <w:rsid w:val="006C2084"/>
  </w:style>
  <w:style w:type="character" w:styleId="HTML-definisjon">
    <w:name w:val="HTML Definition"/>
    <w:basedOn w:val="Standardskriftforavsnitt"/>
    <w:uiPriority w:val="99"/>
    <w:semiHidden/>
    <w:unhideWhenUsed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unhideWhenUsed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unhideWhenUsed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unhideWhenUsed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unhideWhenUsed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unhideWhenUsed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unhideWhenUsed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unhideWhenUsed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unhideWhenUsed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unhideWhenUsed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unhideWhenUsed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unhideWhenUsed/>
    <w:rsid w:val="006C2084"/>
  </w:style>
  <w:style w:type="paragraph" w:styleId="Liste-forts">
    <w:name w:val="List Continue"/>
    <w:basedOn w:val="Normal"/>
    <w:uiPriority w:val="99"/>
    <w:semiHidden/>
    <w:unhideWhenUsed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unhideWhenUsed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unhideWhenUsed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unhideWhenUsed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unhideWhenUsed/>
    <w:rsid w:val="006C2084"/>
    <w:pPr>
      <w:ind w:left="1415"/>
    </w:pPr>
  </w:style>
  <w:style w:type="paragraph" w:styleId="Liste2">
    <w:name w:val="List 2"/>
    <w:basedOn w:val="Normal"/>
    <w:uiPriority w:val="99"/>
    <w:semiHidden/>
    <w:unhideWhenUsed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unhideWhenUsed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unhideWhenUsed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unhideWhenUsed/>
    <w:rsid w:val="006C2084"/>
    <w:pPr>
      <w:ind w:left="1415" w:hanging="283"/>
    </w:pPr>
  </w:style>
  <w:style w:type="table" w:styleId="Listetabell1lys">
    <w:name w:val="List Table 1 Light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51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51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51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51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51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51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51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52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52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52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52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52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52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52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60"/>
    <w:semiHidden/>
    <w:unhideWhenUsed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60"/>
    <w:semiHidden/>
    <w:unhideWhenUsed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60"/>
    <w:semiHidden/>
    <w:unhideWhenUsed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60"/>
    <w:semiHidden/>
    <w:unhideWhenUsed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60"/>
    <w:semiHidden/>
    <w:unhideWhenUsed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60"/>
    <w:semiHidden/>
    <w:unhideWhenUsed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60"/>
    <w:semiHidden/>
    <w:unhideWhenUsed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unhideWhenUsed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unhideWhenUsed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unhideWhenUsed/>
    <w:rsid w:val="006C2084"/>
    <w:rPr>
      <w:sz w:val="16"/>
      <w:szCs w:val="16"/>
    </w:rPr>
  </w:style>
  <w:style w:type="table" w:styleId="Middelsliste1">
    <w:name w:val="Medium List 1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unhideWhenUsed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unhideWhenUsed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unhideWhenUsed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unhideWhenUsed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unhideWhenUsed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unhideWhenUsed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unhideWhenUsed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unhideWhenUsed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unhideWhenUsed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unhideWhenUsed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51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51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51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51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51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51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51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52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52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52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52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52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52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52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unhideWhenUsed/>
    <w:rsid w:val="006C2084"/>
  </w:style>
  <w:style w:type="character" w:styleId="Sluttnotereferanse">
    <w:name w:val="endnote reference"/>
    <w:basedOn w:val="Standardskriftforavsnitt"/>
    <w:uiPriority w:val="99"/>
    <w:semiHidden/>
    <w:unhideWhenUsed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unhideWhenUsed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unhideWhenUsed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unhideWhenUsed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31"/>
    <w:qFormat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unhideWhenUsed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unhideWhenUsed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20"/>
    <w:qFormat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unhideWhenUsed/>
    <w:rsid w:val="006C2084"/>
    <w:pPr>
      <w:ind w:left="708"/>
    </w:pPr>
  </w:style>
  <w:style w:type="table" w:styleId="Vanligtabell1">
    <w:name w:val="Plain Table 1"/>
    <w:basedOn w:val="Vanligtabell"/>
    <w:uiPriority w:val="41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42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43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qFormat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qFormat/>
    <w:pPr>
      <w:widowControl/>
      <w:spacing w:before="0" w:after="0" w:line="240" w:lineRule="atLeast"/>
      <w:contextualSpacing w:val="0"/>
    </w:pPr>
    <w:rPr>
      <w:rFonts w:asciiTheme="majorHAnsi" w:hAnsiTheme="majorHAnsi"/>
      <w:b w:val="1"/>
      <w:bCs w:val="1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qFormat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qFormat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qFormat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qFormat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rPr>
      <w:color w:val="616161"/>
      <w:sz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_rels/settings.xml.rels><?xml version='1.0' encoding='UTF-8' standalone='yes'?>
<Relationships xmlns="http://schemas.openxmlformats.org/package/2006/relationships"><Relationship Id="rIdVirkeMaster" Type="http://schemas.openxmlformats.org/officeDocument/2006/relationships/attachedTemplate" Target="Virke_master_test.dotx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glossary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glossary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glossary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VIRKE_PH_7CD0AF0204E546568739EE7BB4B1356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903299-A611-43CC-B6DA-462EA71FEABD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56D3930166764413B4C27CD5F481D6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7FF98D-3CF1-436A-B337-3C0FBDE21D35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1C86930DC124A66A31C4FCDB4E1486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708C87-7829-4464-8809-4692CDB4568B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5ED069C4A3844867B639F1E5D32179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DD16BCE-C13D-453F-A85E-CF546EF57BA8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C24B073FBE354E5F8CE3549F099A91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19B08D-CE46-44E9-A24C-B0494B6D6036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3BDB187108CE42D796A16F25DA6151B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C150CC-9832-4821-BD92-83C83C192B0A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FFFA761D6C374F65B8AA7B1960F5B5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AFD1B91-FD6A-408A-919A-3E7BAC06E69D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161D73AB57AF4C768D10CDE6F473031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BC0457C-5BEF-4B47-8CCC-32E9D09AB407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BEE848E949BD4638ADCFBAEE9D6C08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ADBE58-67C2-410E-A95C-5B4783E18E79}"/>
      </w:docPartPr>
      <w:docPartBody>
        <w:p>
          <w:pPr>
            <w:pStyle w:val="Normal"/>
          </w:pPr>
          <w:r>
            <w:rPr>
              <w:color w:val="C9007F"/>
            </w:rPr>
            <w:t xml:space="preserve">[Paragraftittel]</w:t>
          </w:r>
        </w:p>
      </w:docPartBody>
    </w:docPart>
    <w:docPart>
      <w:docPartPr>
        <w:name w:val="VIRKE_PH_31D8F33A2AC54708A74F776D9E53B15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E4FF0E3-B446-44C4-8127-9E6CB3C1AA30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1]</w:t>
          </w:r>
        </w:p>
      </w:docPartBody>
    </w:docPart>
    <w:docPart>
      <w:docPartPr>
        <w:name w:val="VIRKE_PH_797BC98EA88B4C0C89C0896211A320E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1D85F93-A550-4904-ACE9-CF9E5BC8DB25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2]</w:t>
          </w:r>
        </w:p>
      </w:docPartBody>
    </w:docPart>
    <w:docPart>
      <w:docPartPr>
        <w:name w:val="VIRKE_PH_C3558BE61386491DBA06CC3F462B341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C35DE-E955-48C1-8143-CAF3B11532EC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A389DFE5BC8B437CBF60FA567AA42F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84A9F50-B223-45FB-8CFA-5B71F7D0E3C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74793F0FF4874879AB2A7B1DA5D9EA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BA72C3-9F68-4C6D-923B-D7E6B187DF2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9BD49A3A80D48CDB7B89BB001E435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0CE3B39-BF1B-41FF-A2C5-4E9F348D817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210F8573CBE84910A78F873C30FD3B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87B9604-C1AD-4C7D-83B0-B2A5649057D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B4CB142985E2442B893ED0BA72066B9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51955A0-466F-4BFE-9C8A-C35DF015C57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029A70D36E1A4011944632429DF80E3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A1ECD6-B443-4489-AB61-34540291B53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6E180E7E7F64B02B74F14A0CB16C5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EF71BA-B2D8-4E5D-9B53-4F5CDC0B4B2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154634D226534946BE75AE0962E4FDE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92FB60-ECD1-4C23-A06E-F57614CB15D1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73BCD5A306944D68D489CC46B4445A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B65615B-C09C-4263-B1EF-7665C7751AD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5899C2B1AECB49D8B093C8EADDB13F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C0C983-5B58-4F60-88E9-D8E063CA97B4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97DFBAA050524AE4A7265325895743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BC135E9-49E8-43DD-8649-0084001CB8D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3EC835CB3264146B87AA86BE26779C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658768-E169-4749-9790-822907CFCED4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3DC70F6F11044CF7983208CDDBF159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E0E71D-6972-4383-A980-651F5996D658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CFA9FF5F80B41248965B1DCA0A16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DE5CA8-DDE6-49C2-AE35-43D134A5FEEB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78ADC74322D244BDA548A7F35DA5A04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563E3B-B9EB-490A-BA6E-BD28782208F1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C0988A4FE3B14F88BEF46C9AB8ED3D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717A1F1-42E7-40C9-87D0-B4CECC1D9459}"/>
      </w:docPartPr>
      <w:docPartBody>
        <w:p>
          <w:pPr>
            <w:pStyle w:val="Normal"/>
          </w:pPr>
          <w:r>
            <w:rPr>
              <w:color w:val="C9007F"/>
            </w:rPr>
            <w:t xml:space="preserve">[Navn og ev. stilling på tilstedeværende]</w:t>
          </w:r>
        </w:p>
      </w:docPartBody>
    </w:docPart>
    <w:docPart>
      <w:docPartPr>
        <w:name w:val="VIRKE_PH_BF4CCA4897B14EE1B798084174724A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4ED48B5-B722-4181-9986-7CB84F06D96E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innkalte som hadde forfall]</w:t>
          </w:r>
        </w:p>
      </w:docPartBody>
    </w:docPart>
    <w:docPart>
      <w:docPartPr>
        <w:name w:val="VIRKE_PH_7A31F0E718E94822982166D5F632F56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4A63DD-1847-4E47-8258-05DF975914BF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referenten]</w:t>
          </w:r>
        </w:p>
      </w:docPartBody>
    </w:docPart>
    <w:docPart>
      <w:docPartPr>
        <w:name w:val="VIRKE_PH_1FD3BF6BE34C4D4CB782477D48AF923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B3B4A-DD8F-43F2-9584-CF151076EC3D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F6192EB30844DB984A0081B6936CA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E3E8E8-5D3C-4829-B18A-63F838789922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4F2841A4054847348F3D8FDFC61B9B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F608BBC-65E3-48E5-9DB5-39F80E9018FB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87F0612041E415A89CA84BB42209E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B8FF1F2-D575-46D9-8344-CAFC5DD20A8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CC851A481614D78839802C9A7BAB89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5555C5E-5876-4BD6-8826-6323D60D6082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31D9042AEA849B6BB8109D4B9490C4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3680F26-1A95-4E2A-ABA2-39C6030432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38DB35EBF446908959D285F41AF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8A698E-2002-40CE-B4EA-180F7FEED1E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D4CDD42A53497BBCFBAB730AE127E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39F6F0-2617-496F-A826-3BFE55B8A71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1F49239F1F54257B70124AF211C11E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6DED1F-39D3-4610-AA3B-D2D2DD65917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DEE765BFEAD4393814D5B2C6CA2F16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874A075-D184-4F38-AE73-B8797B10EA23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86C5648CB9A84D4F9FC8C59ECEF6F53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4C516F5-E89C-4671-8925-137533BC675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C0B56EFCB47143F4841D21F472157B0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6650FA1-C5BF-4733-AB34-A87203091E8F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F5BA861B1C849EB82C67584680FAEC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DA427D5-1CE2-4302-BDC2-685F46344D8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E4FA5A4D2ED4A29ABE5088093CACF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AA45BE4-0147-4DA4-BD85-EA257E6A97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7EE2CEF01D04E6C9169B00682211EE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3835F0-FD7B-4514-B807-557D0EED4A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F62A25EC1146D19A75E3B8F118DF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06E982-0416-4801-BF5A-8E3E56A34A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2509D203CA4EF2A3A88192B41909F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55BB7A-4918-4A31-88A1-DE336EF9A4F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0E67BE72994CF2BEB2C3F1A51FD6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0D44FD-5BCE-4342-9C03-1B22F7E1AF5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4096CC5DD49467CB613EE29DEAD55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30F5B-D347-474A-8C9F-3B98C89B11C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DE018E0FC9B435AADBAF7358F3988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A111034-8894-45BF-B59F-589B2705129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B914F044275D44388C3674FB7C78EC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560313-EF05-4DE5-9BDE-A85FC0CEFEE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39C1509D052648919F6EB43F5185D0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C96CB7-A78D-449F-BE68-3A7B6701382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6689CCD23A364C9F862CF67B84CF3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77DC5A4-2E58-4D0C-B9FF-88242010D96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D4E7748ABF8436CAC3E28AC9E4528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BD5AC83-EAA6-48D9-9272-4DA98EAC5D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E7D208D7C64074954C0B5A19D142B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7A6494-5EEA-4E28-BC65-EDBCE87B541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90307053C714D55880C54C2C9122D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5DE0AF-00CC-43E9-9346-BF8024E5AB7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E5D03E390F64771B4E052EFE900B1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0CB6F-37BF-4AC8-9EB9-6DE3737608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3DB36FE727A410EB119DF8336AC51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E9E0B-B084-41AB-8200-11423D78BC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0F9977DF2044EBB5513FB20B3791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0AF893F-244A-44BE-A588-5559BC52A1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226C8582E8C4D1FA9441BD19BFD8B1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1FB9FE2-AFD2-4748-BA13-ADC14CEDB15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0044120D6E7489AA0DAC42E3FF9C4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9DEC1F-7FED-48D8-AFFF-A7A38ACA8D7B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A4ACA330A0B04D31BAA15B5E8EE29B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89A111B-0676-47EA-BCF3-3DBA11A8066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E241F3AD20AC46C18E777A9D4100BA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BDF96D-37C2-49AA-BC54-397EA598E30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12412032DA6D4B04BBEA23FD2EE00E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85E1CC-BDF5-4F20-8737-5A977E050BA8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4E669CBF2CC448EBADA64873A75EE3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C611C68-9B29-42F3-A396-796207F6A2A0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E5DACE9661140EF8F83A7F1967D70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5697663-AB71-4048-AC4A-6706183D50F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F606C4C734FEBA69A20AA1EEF18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56E640-ED17-4FA8-B049-72F799F706D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6F14DE5FBEA411CA5738EDE0ABD3B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53C93D-111F-4B75-BF17-C799A4B219E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12E3B95A7D43E99C9E78C26171EF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9F589C7-6B40-44EE-A2CD-31FE3FDF85D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908B07330734BDCBD37357047F3380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18A7DA0-B137-4243-8834-1B138FDC5C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09DE7C4C124C72BBA268529EC83E2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D92D56F-9C48-41EE-8849-1DBD738C66A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EBC9E3F5F3E48B78B4EEE0C5407A5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F8CB60-4393-4DF2-9816-51B6905148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8B09C0866294C17992C1F12DFCEC00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0F0AD9-D8CA-4ABE-8B87-1F18FFF5D1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F18560EA604B2E9C83A5135ABF04C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37F2772-256B-48EA-B86F-EDC077901E8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B4E2CD964F149C2BF736C745AEE00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017AC-0B22-4030-8593-F1A4EA898A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DDE2299CB47C59E9945546BABC35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7713A46-1FFE-4DB7-B86A-931D92DDE1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47399D679E405BB8D8978DE05AE15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3F2AA6-29A9-489A-9B23-83EE1CDDD4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E41D62FADD04BD9B9F96EB2136D59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9E98BE2-2A06-4936-BD2D-1C53A9ACE02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8E38E3CE357460BB5F060A81A7FD70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28EBF-C18B-4126-B402-4494E0CC53A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035CD68729F4B23B3C80684A324F3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1C1585-72AB-461F-A606-DDA2B7F3FA3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1FF9D0BB06047FEA00314745862D9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132C82-0462-466E-A8A0-013BB6350C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9794E6021CD4C4E8E55A3D80B9C1B5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FA1A505-FF11-4800-AADE-770B68DBD71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7436CD6A2734DBBAE7F64C0909D2E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C85F42-663D-459D-BAA6-DCC52EFBEB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95FB7A5B634769829B7F50592FFB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5C73CBE-3A8D-4642-9770-342C002607A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26B1484C5B4151ACD75E697025CCD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82EF916-A251-4723-95B1-0E2B45671F0B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A2D08F3B04564A3CBC74C9B29807B3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1637CF-5F18-4DE9-80F8-375231CD70F4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DBDC2881689548FF8B16AB9052F32C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55ED6A-3777-4481-951D-6AC4D484B5B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73DA1257B74F9A983FC5F18E8E9D9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B8837C6-D08D-444F-B8AD-B77FFEDBBE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F1F008988A148959B605ED28744B7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6A2B7D-8B84-4FFF-9A3F-B87FCB0F3C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31F35E5BAF49598B07740A807DD28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B2EF5-A95E-4B76-B0D5-9A9EF4B5A1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265A403D34946288A7B94AA720C01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52B5B63-E3A0-41C2-A0EA-F99188A065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C7AC938BA1440BAEBF52408120D32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C3599F-0E2F-4C53-A4E5-0B5AB01110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232E03C1174911A3747AE0F3635CB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9DB73DD-224B-4D9E-A3DC-04655E0672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7A20B8FC49A47E695A1DFA7083B5F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E0F6828-F9CD-4FDE-8945-0E334F7C275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F576214768749159C6CDEC196092F8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A4DA799-0B4F-4D02-94B5-CF76B40435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C1897D7F7DE4122B65C27EBDED13B2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A41D4-F05A-4E40-A105-899ACBE65B2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7B017AF67554FDDA6EC3E22AD210E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014550-75F1-4CC8-B05A-2E44F400B36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2A54D4CDA3349C1BC1FDE3E39E90C0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2B4F34A-B4BD-4200-9BA6-7C8558A44A9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B060814B6CA4B96855487BCAD472D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2177BF8-A58E-4906-8396-6BB61D6523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7176CE8E124E7F831BC0611D5495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A6A5CEA-2671-44C4-86B5-BD09259FD08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FD6023640C347608F52A0FB94F7A3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97F1C7-F1B8-4045-9EEF-D5A16857BA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185B501F8A4AAB9C7BAFE32E6F5B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C3F108-323C-4BA5-BB0B-B4AF422D88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56E479C422A4878B2D07C3421230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842ACBA-BF48-4411-BAAE-72069F3099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1F2A3C12C8F499ABEAE92DF9D1AF87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346C2C6-50C0-42E4-BF3B-A8BE01DBABA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563657D501D47888BE4DDCDCBE88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27A0169-E461-4116-B610-DA28D05C75F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C0946BC789B458F919202D2F748286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08DFB7E-9BBB-4B75-91DF-13E430C319B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E3CAE5C72B14C7CA379512A7A76B4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5B7B33-952C-45BB-805A-CC9CD26AD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ADE15DC39C44048B7F2D16DAB584CF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348237-4C92-4AF7-80ED-8591BBAC8B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CB28FE97B442C886500126284525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EEB9C05-8294-44BB-952C-61728C66E3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8572A86197D431AAC197F0293B9CC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212BF0-7DEF-41DE-9600-851B5E0749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67292AFE1408C9C33C65ABE2936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4CEB050-1F16-4A90-AC83-32EC0FE86FB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BA36F07C67F4C7EBC14F3BC2875CBF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CEFF93F-9BD6-4F25-B25E-1DECA386D96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7F106521E84AF28770AE32BD8DDB9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BB5302-0C65-4657-82A5-73D5D1F6C8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C4BD82B9A34785B3C6797765F49F4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EA880E-7679-4BA4-8688-F955BD68D9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54B9D971E412EB8F2AB1ACB6FAB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456A5F4-D9DF-4ED4-88DC-B0E5E7E0BB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5786961D1904AF499BA3CBFB25047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76507D-FAFE-4A47-BBA7-772D07BF88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D39B4BF8EE54F06A91762D95C9AB9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F17712-9472-495D-BAAF-82248E3E3D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3401307461644E5AFD0549B3B1D2B0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43D638A-28AA-43BF-BED4-19C8144D61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54AC5B57D384AE786FFCFBEA9FC84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1A8E4E-1BDE-411F-9E5D-6768062EAA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D1836A37B845899252CB7D280A6F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20F9F1-E1B0-457A-97CA-B55F3523238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4FC54A995134A1C91D318F18B31F1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DDC6E8-5505-41AF-851D-EF29B226B9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BDC61E2408B4A1F838828DB4E648A5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BDE52D-B764-44C7-B93D-8D097E094AB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EC1ECBC6824F8E984C24E80886A2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CD096C-11DD-4FA2-B1BD-5B096C4C855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7C7BB31BD54DFBB36FA2FC79B57D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078F24-F4AA-4BB9-8BB9-56709816B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481696DC042D1891D7164FD6784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624732B-2778-4A87-A6B3-AB85B818AFB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04AFE03AD6A452385F83EA179E7D2F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728BC59-F9BA-49E4-908F-CD8574041A5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812343AD4840AF8054BFB472C625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4C40A72-B50C-45CB-A73A-A6B18EB656E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018BDBAD9164A34AC2C522D6DFC4C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E26977A-C0B4-48BF-B17F-DB052CDE722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61DD18664004378A7A8F8C8025A746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B108CA-C2E6-4059-B1CF-4EA18C6F632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A2EF317D8354D2F86DCA58BEC6091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D675A9-87A0-4162-BE05-F858DFF62B5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CF465BC6EBB40DFA9BB0ED9D03DBB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55AEC5C-6F9E-4D9E-B3A9-324DFD41AF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A799A7A657C456291F94E77C435D2A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196BE9-6978-4D18-9305-C442757B6F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C74117F82A431DA7B3AE20F872F7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60BDB09-9E87-4035-838F-101E3C3EFDE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42CD8562D4403CB99752F0562D2F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6DE047-8FF5-49DF-A74D-872A5E992D7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B8947B73234F618ED7338FC2020D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F83095-3D4F-424E-BDA4-DE0EFA6B464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639E4FB9544AF4A13425435B584F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89A6CBB-3AB4-45CB-8322-B2286B511F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9122783AAB46D1BDF3D7F89ADB3A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64D149-1362-4CBC-AE25-566C8CF852D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FD25D56627C47958D76CE7ACCC5AF5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9184C75-F47A-4BED-BB83-8337A342B43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2C47B9E14666B38CDB3344101A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0D5FA8-7A88-41A5-BC9F-59CA04E80F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3FDAAE756B44BEB860770D175252B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C094C0-4131-4501-ABA4-80D2813971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4BE4CF0AAE0430F9A6D31278207A5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783C03-840C-4B71-82C3-3BF9CF86404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72CA6A68B34430EA8DB19915B7F33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18C8AD-811C-46C8-B69D-294BE7941B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0F02C673B4456B97084DC80C0E56B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196AE6-7FF3-4986-9B9B-CBA24B732C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52046C1B2304740B3545D2EB80A01E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DB893B5-18E1-4051-9891-DA1D27D66B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6BEBA32F4EB4DCCAE669D1021A13C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F100DC-A222-4E73-87D4-14DAA9372EF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7C0A161F20648E8B1745FAEF64B8F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22B9250-AD46-4011-B5BF-B73B6CF5A2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689C0BE694B4002AF84EDA5063A0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7DAFE7-37C4-474F-A1DA-0C58FDFF7C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54B52F074F24222A96D19BF1C0623B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92BB-3156-4526-AAE4-EEFF474510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BEC3DD0309470B9CF92DCD296CC7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CEF1E0-5875-4699-813B-B68699F55B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68B0F6D093543B58B07E42A7DD3D8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E7D50F3-C937-47B8-91BC-F0BA52EF78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9A029DFA6BA47DBB53BF29068B9ABF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25E413-67DC-4D85-8A29-7803AB47480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6100EB346E84C20AB6D7F07B92DCB9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DB974E-2BE5-45DF-A594-F7A8930903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6C0727CE8114B689B54DFB48D93E1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8F5D90-2326-4B06-BE1E-318278A1C8E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C5CB3E652D049A6BDFE05418E3487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A110A8-9507-4CD9-AE6D-50F067A474B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27C51266835406EB5DB9CE72E34B4C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AE592BF-89EA-4CF9-A557-0B0D8F8CE5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17F78892EF493EB3E575D54A99FD1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B6CE4-5213-4665-9300-E1F31EA3F36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744106B297B433EB35623FB1BC65F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0E18F43-4A23-469C-A236-5EFFFE812BC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9B4A23681D54561BA7FA703928E3CC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7A55B92-DF6B-4667-92F8-7D7E519AB1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3A4E0BE6B2141479C61085D03A418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E7219B0-ED9E-4A15-ABA2-5EA83B732E0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07EBF677C04F5DA1AC5387F1DBC62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FD871BC-98F2-43EA-82CF-E2477F7F67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E945B3167A4745AF29E8846393F7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0DDC5C-7734-4B85-8308-B389615E001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6C2943696C546A0BE1982423E356BD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976FB52-60BC-4F8B-94C0-69C4B12CC8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1E88631B14A0BB50BAE7C8D39CF3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55C6EEF-D295-4909-B0CF-C5D5C7E2244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ED63B2E283488682BB9B53AF7F301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776ACA-C1AB-49B4-8512-9AFE6D10FA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570333E5C54B4C97B1426A6F517A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A1104FF-FDB1-4A43-B4D3-5A2C0B11C2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A7AF0A3700B491AA3AC334FE8AC7C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2ECA4F-1583-4866-B39C-9C7511150E4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65ECB5DA26646BC93C96E5397DFFA9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E9A877-A835-4110-9CF5-83D7C8126B3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C6147446A741A09DBF677139B025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64A14AE-04D0-442F-B1CD-90D3C7EBDF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52B5FD832E4629AD64BA0C7FC0E6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5E9B2-E6B9-4D95-95A0-EC4AB50F7F5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1B3331350E141F6AB290E771400099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C79C74-09B6-499E-86EE-088605BA89B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2AE3964B39844FF813DF929DDCA73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238027-D359-4516-965A-066C7031B4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130AA1BA3646E6B695B7293F6247D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03928B8-1DB9-41FD-AB90-119E2CD8A9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8E6B28DAF7446FC901A047CDAD9BF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0B0B9A-389D-4069-8213-2D3211DD9F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2DF35E5F71B4545956007FF684BD21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D47C6FD-5AD9-4171-A851-24CF37DDAB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488E02FBED4DF5AA22A68349B4070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334C0F-3E12-46FA-8491-D3A244ECDA0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84EABEEFF745798A9FF0C9FA8E051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04F0C73-E7A0-47F0-85CD-74021079F91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DDD44B8FE7F454C99ABE3FE02A3987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48CD0CF-E1F3-4A93-B730-F5C68DF7182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CF8FCAF85E422A96B2A797F7DC08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CFF4B9-9860-49A5-B607-DA41100083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E379A4D81F3424CBEB00AE5E0555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F8C94F8-E887-4BE4-A624-7667DD539E3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68676633334470585A8628BB69DE15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7DEA-2625-4C35-87FF-9AED807350D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DADA903D14746C086DCAD2EF36F6C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6355C78-1127-472D-AC31-C1D31ED65D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D421D7185348E3A323E7A731EB45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99234F-EF23-442C-8501-D223DCB319D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6122F3957A45A79DC6F09D18880B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08A9CB-AC5B-4EB8-8942-A141C4117DC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9AFDE81C4A149929DBC7E3CC499979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6ED31F-D518-4426-BE93-A69F3317CD0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BF424D0B149413E8376A04B21A9E9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DB2E235-E506-472B-8141-A919409597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61169D656C48399EC4077341A6064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052A06-A8E2-4EF9-B90B-1CA8E39FF1C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012881A9F074E5094FD2AB1AAC701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E40CD21-0F55-4B65-BADD-F9192D30EA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3CF8E5D4454719A705E45D902E85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99DDD96-146A-4116-B63E-A65BCCDB714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049FDE0DAD8453D9E294F837C860A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2819214-16A5-4B1F-B88A-5CCE01FF64A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31359F2D34848BBB5195B8D3E885C3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D20931-0D9D-4D13-A95E-6BDF24FA6E0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14757E22D0443B88B54EB3DCED221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05BB24-C808-4645-BCFB-93D525960E4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08468E064446BFDBC989055095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4088D-8EA6-4519-8D62-BE0641F40B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FBA395B82034D1FA8AD869590FBC9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8FAAFF-79E4-4E8C-BF7D-2A567B4F36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20A87DD86B4899BBD69B5887616F8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B05F4D6-E8C3-4509-AC52-A8674E52083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731EC3DD52484E9BA39A34F619A7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A3C39-4AA4-4904-B159-CFB21C88A67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D53D2E310BE443EA399457C4C81A21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30370CB-4851-43D4-B69C-8DC03807949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BE83D512625423F88AAC7BCDD44700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C3BDB09-EA62-45F5-865D-B75F2074D06F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A6784EBD2068418CBA32BEFCDDF5DD0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288390-272B-454F-89E8-8096BD125974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DFE9511C5A14B84A8A6F742818A45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055874D-5053-4AB6-8BE9-FCF5B6FDE68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[Dokumenttittel]</w:t>
          </w:r>
        </w:p>
      </w:docPartBody>
    </w:docPart>
    <w:docPart>
      <w:docPartPr>
        <w:name w:val="VIRKE_PH_420CAD7D37314732AAE08D2936CF9A4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2CB6ADD-2D9C-464C-99E9-573353AD505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[Overskrift]</w:t>
          </w:r>
        </w:p>
      </w:docPartBody>
    </w:docPart>
    <w:docPart>
      <w:docPartPr>
        <w:name w:val="VIRKE_PH_FA04B4276FFA4EBD8F3DAF7B6B9CB3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2CF05A-784B-4DD3-B8EF-61494A3DB0C1}"/>
      </w:docPartPr>
      <w:docPartBody>
        <w:p>
          <w:pPr>
            <w:pStyle w:val="Normal"/>
          </w:pPr>
          <w:r>
            <w:rPr>
              <w:color w:val="C9007F"/>
            </w:rPr>
            <w:t xml:space="preserve">[Skriv dokumentteksten her]</w:t>
          </w:r>
        </w:p>
      </w:docPartBody>
    </w:docPart>
    <w:docPart>
      <w:docPartPr>
        <w:name w:val="Signatu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AE6C958-5D23-42C3-B60F-1F0B3791176C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center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70000720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70000721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center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70000722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70000723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center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center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70000724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70000725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center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center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70000726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70000727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Innhold_Virke"/>
        <w:style w:val="Overskrift for innholdsfortegnels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4668400F-FA00-4AD0-93DD-74A658F53EF9}"/>
      </w:docPartPr>
      <w:docPartBody>
        <w:sdt>
          <w:sdtPr>
            <w:id w:val="170000728"/>
            <w:docPartObj>
              <w:docPartGallery w:val="Table of Contents"/>
              <w:docPartUnique/>
            </w:docPartObj>
          </w:sdtPr>
          <w:sdtContent>
            <w:p>
              <w:pPr>
                <w:pStyle w:val="Overskriftforinnholdsfortegnelse"/>
              </w:pPr>
              <w:r>
                <w:t xml:space="preserve">Innhold</w:t>
              </w:r>
            </w:p>
            <w:p>
              <w:pPr>
                <w:pStyle w:val="INNH1"/>
              </w:pPr>
              <w:r>
                <w:rPr>
                  <w:color w:val="000000"/>
                </w:rPr>
                <w:fldChar w:fldCharType="begin"/>
              </w:r>
              <w:r>
                <w:rPr>
                  <w:color w:val="000000"/>
                </w:rPr>
                <w:instrText xml:space="preserve"> TOC \o "1-3" \h \z \u \* MERGEFORMAT </w:instrText>
              </w:r>
              <w:r>
                <w:rPr>
                  <w:color w:val="000000"/>
                </w:rPr>
                <w:fldChar w:fldCharType="separate"/>
              </w:r>
              <w:r>
                <w:rPr>
                  <w:color w:val="000000"/>
                </w:rPr>
                <w:t xml:space="preserve">Overskrift på nivå 1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2"/>
              </w:pPr>
              <w:r>
                <w:rPr>
                  <w:color w:val="616161"/>
                </w:rPr>
                <w:t xml:space="preserve">Overskrift på nivå 2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3"/>
              </w:pPr>
              <w:r>
                <w:rPr>
                  <w:color w:val="616161"/>
                </w:rPr>
                <w:t xml:space="preserve">Overskrift på nivå 3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  <w:r>
                <w:rPr>
                  <w:color w:val="000000"/>
                </w:rPr>
                <w:fldChar w:fldCharType="end"/>
              </w:r>
            </w:p>
          </w:sdtContent>
        </w:sdt>
      </w:docPartBody>
    </w:docPart>
    <w:docPart>
      <w:docPartPr>
        <w:name w:val="Lovtekst"/>
        <w:style w:val="Overskrift 4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43741AD-A5E0-4A11-8F3E-606E35A54227}"/>
      </w:docPartPr>
      <w:docPartBody>
        <w:p>
          <w:pPr>
            <w:pStyle w:val="Overskrift4"/>
          </w:pPr>
          <w:sdt>
            <w:sdtPr>
              <w:rPr>
                <w:color w:val="000000"/>
              </w:rPr>
              <w:alias w:val="Paragraftittel"/>
              <w:placeholder>
                <w:docPart w:val="VIRKE_PH_BEE848E949BD4638ADCFBAEE9D6C086F"/>
              </w:placeholder>
              <w:showingPlcHdr/>
              <w:temporary/>
              <w:id w:val="170000729"/>
              <w:tag w:val="virke_170000018"/>
            </w:sdtPr>
            <w:sdtContent>
              <w:r>
                <w:rPr>
                  <w:color w:val="C9007F"/>
                </w:rPr>
                <w:t xml:space="preserve">[Paragraftittel]</w:t>
              </w:r>
            </w:sdtContent>
          </w:sdt>
        </w:p>
        <w:p>
          <w:pPr>
            <w:pStyle w:val="Overskrift5"/>
          </w:pPr>
          <w:sdt>
            <w:sdtPr>
              <w:rPr>
                <w:color w:val="000000"/>
              </w:rPr>
              <w:alias w:val="Lovtekst på nivå 1"/>
              <w:placeholder>
                <w:docPart w:val="VIRKE_PH_31D8F33A2AC54708A74F776D9E53B154"/>
              </w:placeholder>
              <w:showingPlcHdr/>
              <w:temporary/>
              <w:id w:val="170000730"/>
              <w:tag w:val="virke_170000020"/>
            </w:sdtPr>
            <w:sdtContent>
              <w:r>
                <w:rPr>
                  <w:color w:val="C9007F"/>
                </w:rPr>
                <w:t xml:space="preserve">[Lovtekst på nivå 1]</w:t>
              </w:r>
            </w:sdtContent>
          </w:sdt>
        </w:p>
        <w:p>
          <w:pPr>
            <w:pStyle w:val="Overskrift6"/>
          </w:pPr>
          <w:sdt>
            <w:sdtPr>
              <w:rPr>
                <w:color w:val="000000"/>
              </w:rPr>
              <w:alias w:val="Lovtekst på nivå 2"/>
              <w:placeholder>
                <w:docPart w:val="VIRKE_PH_797BC98EA88B4C0C89C0896211A320E6"/>
              </w:placeholder>
              <w:showingPlcHdr/>
              <w:temporary/>
              <w:id w:val="170000731"/>
              <w:tag w:val="virke_170000022"/>
            </w:sdtPr>
            <w:sdtContent>
              <w:r>
                <w:rPr>
                  <w:color w:val="C9007F"/>
                </w:rPr>
                <w:t xml:space="preserve">[Lovtekst på nivå 2]</w:t>
              </w:r>
            </w:sdtContent>
          </w:sdt>
        </w:p>
      </w:docPartBody>
    </w:docPart>
    <w:docPart>
      <w:docPartPr>
        <w:name w:val="Tabel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FADC4FE-A6D6-4ECC-A687-91DCEB2A4AAF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C3558BE61386491DBA06CC3F462B341D"/>
                    </w:placeholder>
                    <w:showingPlcHdr/>
                    <w:temporary/>
                    <w:id w:val="170000732"/>
                    <w:tag w:val="virke_17000002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A389DFE5BC8B437CBF60FA567AA42F97"/>
                    </w:placeholder>
                    <w:showingPlcHdr/>
                    <w:temporary/>
                    <w:id w:val="170000733"/>
                    <w:tag w:val="virke_170000026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74793F0FF4874879AB2A7B1DA5D9EAA7"/>
                    </w:placeholder>
                    <w:showingPlcHdr/>
                    <w:temporary/>
                    <w:id w:val="170000734"/>
                    <w:tag w:val="virke_170000028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aksliste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5829E93-79AF-4094-86F4-F93BE38E8C46}"/>
      </w:docPartPr>
      <w:docPartBody>
        <w:p>
          <w:pPr>
            <w:pStyle w:val="Overskrift3"/>
          </w:pPr>
          <w:r>
            <w:t xml:space="preserve">Sak 1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69BD49A3A80D48CDB7B89BB001E43566"/>
              </w:placeholder>
              <w:showingPlcHdr/>
              <w:temporary/>
              <w:id w:val="170000735"/>
              <w:tag w:val="virke_170000030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210F8573CBE84910A78F873C30FD3B5E"/>
              </w:placeholder>
              <w:showingPlcHdr/>
              <w:temporary/>
              <w:id w:val="170000736"/>
              <w:tag w:val="virke_170000032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2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B4CB142985E2442B893ED0BA72066B99"/>
              </w:placeholder>
              <w:showingPlcHdr/>
              <w:temporary/>
              <w:id w:val="170000737"/>
              <w:tag w:val="virke_170000034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029A70D36E1A4011944632429DF80E35"/>
              </w:placeholder>
              <w:showingPlcHdr/>
              <w:temporary/>
              <w:id w:val="170000738"/>
              <w:tag w:val="virke_170000036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3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16E180E7E7F64B02B74F14A0CB16C598"/>
              </w:placeholder>
              <w:showingPlcHdr/>
              <w:temporary/>
              <w:id w:val="170000739"/>
              <w:tag w:val="virke_170000038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154634D226534946BE75AE0962E4FDED"/>
              </w:placeholder>
              <w:showingPlcHdr/>
              <w:temporary/>
              <w:id w:val="170000740"/>
              <w:tag w:val="virke_170000040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VirkeMellomrom"/>
            <w:spacing w:before="0" w:after="0" w:line="270" w:lineRule="exact"/>
          </w:pPr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173BCD5A306944D68D489CC46B4445A5"/>
                    </w:placeholder>
                    <w:showingPlcHdr/>
                    <w:temporary/>
                    <w:id w:val="170000741"/>
                    <w:tag w:val="virke_170000042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5899C2B1AECB49D8B093C8EADDB13FE1"/>
                    </w:placeholder>
                    <w:showingPlcHdr/>
                    <w:temporary/>
                    <w:id w:val="170000742"/>
                    <w:tag w:val="virke_17000004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97DFBAA050524AE4A726532589574381"/>
                    </w:placeholder>
                    <w:showingPlcHdr/>
                    <w:temporary/>
                    <w:id w:val="170000743"/>
                    <w:tag w:val="virke_170000046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70" w:lineRule="exact"/>
          </w:pPr>
        </w:p>
      </w:docPartBody>
    </w:docPart>
    <w:docPart>
      <w:docPartPr>
        <w:name w:val="Mergefield 1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E630FE6-7CEA-4B3E-A7D8-6261F39EA6EA}"/>
      </w:docPartPr>
      <w:docPartBody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63EC835CB3264146B87AA86BE26779C8"/>
              </w:placeholder>
              <w:showingPlcHdr/>
              <w:temporary/>
              <w:id w:val="170000744"/>
              <w:tag w:val="virke_170000048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3DC70F6F11044CF7983208CDDBF15931"/>
              </w:placeholder>
              <w:showingPlcHdr/>
              <w:temporary/>
              <w:id w:val="170000745"/>
              <w:tag w:val="virke_170000050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Møtestart: </w:t>
          </w:r>
          <w:sdt>
            <w:sdtPr>
              <w:rPr>
                <w:color w:val="000000"/>
              </w:rPr>
              <w:alias w:val="Tid"/>
              <w:placeholder>
                <w:docPart w:val="VIRKE_PH_9CFA9FF5F80B41248965B1DCA0A16A9A"/>
              </w:placeholder>
              <w:showingPlcHdr/>
              <w:temporary/>
              <w:id w:val="170000746"/>
              <w:tag w:val="virke_170000052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Møteslutt: </w:t>
          </w:r>
          <w:sdt>
            <w:sdtPr>
              <w:rPr>
                <w:color w:val="000000"/>
              </w:rPr>
              <w:alias w:val="Tid"/>
              <w:placeholder>
                <w:docPart w:val="VIRKE_PH_78ADC74322D244BDA548A7F35DA5A040"/>
              </w:placeholder>
              <w:showingPlcHdr/>
              <w:temporary/>
              <w:id w:val="170000747"/>
              <w:tag w:val="virke_17000005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Til stede: </w:t>
          </w:r>
          <w:sdt>
            <w:sdtPr>
              <w:rPr>
                <w:color w:val="000000"/>
              </w:rPr>
              <w:alias w:val="Navn og ev. stilling på tilstedeværende"/>
              <w:placeholder>
                <w:docPart w:val="VIRKE_PH_C0988A4FE3B14F88BEF46C9AB8ED3DB6"/>
              </w:placeholder>
              <w:showingPlcHdr/>
              <w:temporary/>
              <w:id w:val="170000748"/>
              <w:tag w:val="virke_170000056"/>
            </w:sdtPr>
            <w:sdtContent>
              <w:r>
                <w:rPr>
                  <w:color w:val="C9007F"/>
                </w:rPr>
                <w:t xml:space="preserve">[Navn og ev. stilling på tilstedeværende]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Forfall: </w:t>
          </w:r>
          <w:sdt>
            <w:sdtPr>
              <w:rPr>
                <w:color w:val="000000"/>
              </w:rPr>
              <w:alias w:val="Navn på innkalte som hadde forfall"/>
              <w:placeholder>
                <w:docPart w:val="VIRKE_PH_BF4CCA4897B14EE1B798084174724AD2"/>
              </w:placeholder>
              <w:showingPlcHdr/>
              <w:temporary/>
              <w:id w:val="170000749"/>
              <w:tag w:val="virke_170000058"/>
            </w:sdtPr>
            <w:sdtContent>
              <w:r>
                <w:rPr>
                  <w:color w:val="C9007F"/>
                </w:rPr>
                <w:t xml:space="preserve">[Navn på innkalte som hadde forfall]</w:t>
              </w:r>
            </w:sdtContent>
          </w:sdt>
        </w:p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Referent: </w:t>
          </w:r>
          <w:sdt>
            <w:sdtPr>
              <w:rPr>
                <w:color w:val="000000"/>
              </w:rPr>
              <w:alias w:val="Navn på referenten"/>
              <w:placeholder>
                <w:docPart w:val="VIRKE_PH_7A31F0E718E94822982166D5F632F56A"/>
              </w:placeholder>
              <w:showingPlcHdr/>
              <w:temporary/>
              <w:id w:val="170000750"/>
              <w:tag w:val="virke_170000060"/>
            </w:sdtPr>
            <w:sdtContent>
              <w:r>
                <w:rPr>
                  <w:color w:val="C9007F"/>
                </w:rPr>
                <w:t xml:space="preserve">[Navn på referenten]</w:t>
              </w:r>
            </w:sdtContent>
          </w:sdt>
        </w:p>
      </w:docPartBody>
    </w:docPart>
    <w:docPart>
      <w:docPartPr>
        <w:name w:val="Mergefield 2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5F987AA-D4FD-4042-AA01-1D2197BC3F77}"/>
      </w:docPartPr>
      <w:docPartBody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1FD3BF6BE34C4D4CB782477D48AF9234"/>
              </w:placeholder>
              <w:showingPlcHdr/>
              <w:temporary/>
              <w:id w:val="170000751"/>
              <w:tag w:val="virke_170000062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Tid: </w:t>
          </w:r>
          <w:sdt>
            <w:sdtPr>
              <w:rPr>
                <w:color w:val="000000"/>
              </w:rPr>
              <w:alias w:val="Tid"/>
              <w:placeholder>
                <w:docPart w:val="VIRKE_PH_AF6192EB30844DB984A0081B6936CA49"/>
              </w:placeholder>
              <w:showingPlcHdr/>
              <w:temporary/>
              <w:id w:val="170000752"/>
              <w:tag w:val="virke_17000006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4F2841A4054847348F3D8FDFC61B9B46"/>
              </w:placeholder>
              <w:showingPlcHdr/>
              <w:temporary/>
              <w:id w:val="170000753"/>
              <w:tag w:val="virke_170000066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</w:p>
      </w:docPartBody>
    </w:docPart>
    <w:docPart>
      <w:docPartPr>
        <w:name w:val="Tabell med 2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8B61762B-BA16-48ED-AF6C-A991C8402B41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20" w:type="dxa"/>
              <w:left w:w="120" w:type="dxa"/>
              <w:bottom w:w="12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  <w:tblHeader/>
            </w:trPr>
            <w:tc>
              <w:tcPr>
                <w:tcW w:w="4665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987F0612041E415A89CA84BB42209E42"/>
                    </w:placeholder>
                    <w:showingPlcHdr/>
                    <w:temporary/>
                    <w:id w:val="170000754"/>
                    <w:tag w:val="virke_170000068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4665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4CC851A481614D78839802C9A7BAB89E"/>
                    </w:placeholder>
                    <w:showingPlcHdr/>
                    <w:temporary/>
                    <w:id w:val="170000755"/>
                    <w:tag w:val="virke_170000070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D9042AEA849B6BB8109D4B9490C4B"/>
                    </w:placeholder>
                    <w:showingPlcHdr/>
                    <w:temporary/>
                    <w:id w:val="170000756"/>
                    <w:tag w:val="virke_1700000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38DB35EBF446908959D285F41AFA9A"/>
                    </w:placeholder>
                    <w:showingPlcHdr/>
                    <w:temporary/>
                    <w:id w:val="170000757"/>
                    <w:tag w:val="virke_1700000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D4CDD42A53497BBCFBAB730AE127E8"/>
                    </w:placeholder>
                    <w:showingPlcHdr/>
                    <w:temporary/>
                    <w:id w:val="170000758"/>
                    <w:tag w:val="virke_1700000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1F49239F1F54257B70124AF211C11EA"/>
                    </w:placeholder>
                    <w:showingPlcHdr/>
                    <w:temporary/>
                    <w:id w:val="170000759"/>
                    <w:tag w:val="virke_1700000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3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94137DA7-9BA0-471A-8D1C-5EEDAEFF2BD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20" w:type="dxa"/>
              <w:left w:w="120" w:type="dxa"/>
              <w:bottom w:w="12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110"/>
            <w:gridCol w:w="3110"/>
            <w:gridCol w:w="3110"/>
          </w:tblGrid>
          <w:tr>
            <w:trPr>
              <w:cantSplit/>
              <w:tblHeader/>
            </w:trPr>
            <w:tc>
              <w:tcPr>
                <w:tcW w:w="3110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9DEE765BFEAD4393814D5B2C6CA2F160"/>
                    </w:placeholder>
                    <w:showingPlcHdr/>
                    <w:temporary/>
                    <w:id w:val="170000760"/>
                    <w:tag w:val="virke_170000080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86C5648CB9A84D4F9FC8C59ECEF6F532"/>
                    </w:placeholder>
                    <w:showingPlcHdr/>
                    <w:temporary/>
                    <w:id w:val="170000761"/>
                    <w:tag w:val="virke_170000082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C0B56EFCB47143F4841D21F472157B0D"/>
                    </w:placeholder>
                    <w:showingPlcHdr/>
                    <w:temporary/>
                    <w:id w:val="170000762"/>
                    <w:tag w:val="virke_170000084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F5BA861B1C849EB82C67584680FAECB"/>
                    </w:placeholder>
                    <w:showingPlcHdr/>
                    <w:temporary/>
                    <w:id w:val="170000763"/>
                    <w:tag w:val="virke_1700000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E4FA5A4D2ED4A29ABE5088093CACFF3"/>
                    </w:placeholder>
                    <w:showingPlcHdr/>
                    <w:temporary/>
                    <w:id w:val="170000764"/>
                    <w:tag w:val="virke_1700000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7EE2CEF01D04E6C9169B00682211EEF"/>
                    </w:placeholder>
                    <w:showingPlcHdr/>
                    <w:temporary/>
                    <w:id w:val="170000765"/>
                    <w:tag w:val="virke_1700000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F62A25EC1146D19A75E3B8F118DFC4"/>
                    </w:placeholder>
                    <w:showingPlcHdr/>
                    <w:temporary/>
                    <w:id w:val="170000766"/>
                    <w:tag w:val="virke_1700000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2509D203CA4EF2A3A88192B41909FB"/>
                    </w:placeholder>
                    <w:showingPlcHdr/>
                    <w:temporary/>
                    <w:id w:val="170000767"/>
                    <w:tag w:val="virke_1700000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0E67BE72994CF2BEB2C3F1A51FD630"/>
                    </w:placeholder>
                    <w:showingPlcHdr/>
                    <w:temporary/>
                    <w:id w:val="170000768"/>
                    <w:tag w:val="virke_1700000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4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637284D-FA25-4161-9D28-975543AC9062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20" w:type="dxa"/>
              <w:left w:w="120" w:type="dxa"/>
              <w:bottom w:w="12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32"/>
            <w:gridCol w:w="2332"/>
            <w:gridCol w:w="2332"/>
            <w:gridCol w:w="2334"/>
          </w:tblGrid>
          <w:tr>
            <w:trPr>
              <w:cantSplit/>
              <w:tblHeader/>
            </w:trPr>
            <w:tc>
              <w:tcPr>
                <w:tcW w:w="2332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84096CC5DD49467CB613EE29DEAD55CD"/>
                    </w:placeholder>
                    <w:showingPlcHdr/>
                    <w:temporary/>
                    <w:id w:val="170000769"/>
                    <w:tag w:val="virke_170000098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5DE018E0FC9B435AADBAF7358F39883D"/>
                    </w:placeholder>
                    <w:showingPlcHdr/>
                    <w:temporary/>
                    <w:id w:val="170000770"/>
                    <w:tag w:val="virke_170000100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B914F044275D44388C3674FB7C78EC27"/>
                    </w:placeholder>
                    <w:showingPlcHdr/>
                    <w:temporary/>
                    <w:id w:val="170000771"/>
                    <w:tag w:val="virke_170000102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4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39C1509D052648919F6EB43F5185D0BD"/>
                    </w:placeholder>
                    <w:showingPlcHdr/>
                    <w:temporary/>
                    <w:id w:val="170000772"/>
                    <w:tag w:val="virke_170000104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89CCD23A364C9F862CF67B84CF327B"/>
                    </w:placeholder>
                    <w:showingPlcHdr/>
                    <w:temporary/>
                    <w:id w:val="170000773"/>
                    <w:tag w:val="virke_1700001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D4E7748ABF8436CAC3E28AC9E4528D3"/>
                    </w:placeholder>
                    <w:showingPlcHdr/>
                    <w:temporary/>
                    <w:id w:val="170000774"/>
                    <w:tag w:val="virke_1700001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E7D208D7C64074954C0B5A19D142B4"/>
                    </w:placeholder>
                    <w:showingPlcHdr/>
                    <w:temporary/>
                    <w:id w:val="170000775"/>
                    <w:tag w:val="virke_1700001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90307053C714D55880C54C2C9122DE2"/>
                    </w:placeholder>
                    <w:showingPlcHdr/>
                    <w:temporary/>
                    <w:id w:val="170000776"/>
                    <w:tag w:val="virke_1700001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E5D03E390F64771B4E052EFE900B130"/>
                    </w:placeholder>
                    <w:showingPlcHdr/>
                    <w:temporary/>
                    <w:id w:val="170000777"/>
                    <w:tag w:val="virke_1700001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3DB36FE727A410EB119DF8336AC5175"/>
                    </w:placeholder>
                    <w:showingPlcHdr/>
                    <w:temporary/>
                    <w:id w:val="170000778"/>
                    <w:tag w:val="virke_1700001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0F9977DF2044EBB5513FB20B379147"/>
                    </w:placeholder>
                    <w:showingPlcHdr/>
                    <w:temporary/>
                    <w:id w:val="170000779"/>
                    <w:tag w:val="virke_1700001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226C8582E8C4D1FA9441BD19BFD8B1A"/>
                    </w:placeholder>
                    <w:showingPlcHdr/>
                    <w:temporary/>
                    <w:id w:val="170000780"/>
                    <w:tag w:val="virke_1700001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5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48C496E-4932-44B5-98FA-58F951B9292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20" w:type="dxa"/>
              <w:left w:w="120" w:type="dxa"/>
              <w:bottom w:w="12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866"/>
            <w:gridCol w:w="1866"/>
            <w:gridCol w:w="1866"/>
            <w:gridCol w:w="1866"/>
            <w:gridCol w:w="1866"/>
          </w:tblGrid>
          <w:tr>
            <w:trPr>
              <w:cantSplit/>
              <w:tblHeader/>
            </w:trPr>
            <w:tc>
              <w:tcPr>
                <w:tcW w:w="1866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30044120D6E7489AA0DAC42E3FF9C4DF"/>
                    </w:placeholder>
                    <w:showingPlcHdr/>
                    <w:temporary/>
                    <w:id w:val="170000781"/>
                    <w:tag w:val="virke_170000122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A4ACA330A0B04D31BAA15B5E8EE29BEB"/>
                    </w:placeholder>
                    <w:showingPlcHdr/>
                    <w:temporary/>
                    <w:id w:val="170000782"/>
                    <w:tag w:val="virke_170000124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E241F3AD20AC46C18E777A9D4100BAAA"/>
                    </w:placeholder>
                    <w:showingPlcHdr/>
                    <w:temporary/>
                    <w:id w:val="170000783"/>
                    <w:tag w:val="virke_170000126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12412032DA6D4B04BBEA23FD2EE00EB1"/>
                    </w:placeholder>
                    <w:showingPlcHdr/>
                    <w:temporary/>
                    <w:id w:val="170000784"/>
                    <w:tag w:val="virke_170000128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24E669CBF2CC448EBADA64873A75EE38"/>
                    </w:placeholder>
                    <w:showingPlcHdr/>
                    <w:temporary/>
                    <w:id w:val="170000785"/>
                    <w:tag w:val="virke_170000130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E5DACE9661140EF8F83A7F1967D706C"/>
                    </w:placeholder>
                    <w:showingPlcHdr/>
                    <w:temporary/>
                    <w:id w:val="170000786"/>
                    <w:tag w:val="virke_1700001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F606C4C734FEBA69A20AA1EEF1833"/>
                    </w:placeholder>
                    <w:showingPlcHdr/>
                    <w:temporary/>
                    <w:id w:val="170000787"/>
                    <w:tag w:val="virke_1700001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6F14DE5FBEA411CA5738EDE0ABD3BCD"/>
                    </w:placeholder>
                    <w:showingPlcHdr/>
                    <w:temporary/>
                    <w:id w:val="170000788"/>
                    <w:tag w:val="virke_1700001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12E3B95A7D43E99C9E78C26171EFFF"/>
                    </w:placeholder>
                    <w:showingPlcHdr/>
                    <w:temporary/>
                    <w:id w:val="170000789"/>
                    <w:tag w:val="virke_1700001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908B07330734BDCBD37357047F33802"/>
                    </w:placeholder>
                    <w:showingPlcHdr/>
                    <w:temporary/>
                    <w:id w:val="170000790"/>
                    <w:tag w:val="virke_1700001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09DE7C4C124C72BBA268529EC83E29"/>
                    </w:placeholder>
                    <w:showingPlcHdr/>
                    <w:temporary/>
                    <w:id w:val="170000791"/>
                    <w:tag w:val="virke_1700001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EBC9E3F5F3E48B78B4EEE0C5407A516"/>
                    </w:placeholder>
                    <w:showingPlcHdr/>
                    <w:temporary/>
                    <w:id w:val="170000792"/>
                    <w:tag w:val="virke_1700001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8B09C0866294C17992C1F12DFCEC006"/>
                    </w:placeholder>
                    <w:showingPlcHdr/>
                    <w:temporary/>
                    <w:id w:val="170000793"/>
                    <w:tag w:val="virke_1700001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F18560EA604B2E9C83A5135ABF04CA"/>
                    </w:placeholder>
                    <w:showingPlcHdr/>
                    <w:temporary/>
                    <w:id w:val="170000794"/>
                    <w:tag w:val="virke_1700001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B4E2CD964F149C2BF736C745AEE0047"/>
                    </w:placeholder>
                    <w:showingPlcHdr/>
                    <w:temporary/>
                    <w:id w:val="170000795"/>
                    <w:tag w:val="virke_1700001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Utfyllings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544B7D04-8A83-435C-B5F0-07E5407AEC99}"/>
      </w:docPartPr>
      <w:docPartBody>
        <w:tbl>
          <w:tblPr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DDE2299CB47C59E9945546BABC35B"/>
                    </w:placeholder>
                    <w:showingPlcHdr/>
                    <w:id w:val="170000796"/>
                    <w:tag w:val="virke_17000015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947399D679E405BB8D8978DE05AE153"/>
                    </w:placeholder>
                    <w:showingPlcHdr/>
                    <w:id w:val="170000797"/>
                    <w:tag w:val="virke_17000015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E41D62FADD04BD9B9F96EB2136D59D2"/>
                    </w:placeholder>
                    <w:showingPlcHdr/>
                    <w:id w:val="170000798"/>
                    <w:tag w:val="virke_17000015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8E38E3CE357460BB5F060A81A7FD70C"/>
                    </w:placeholder>
                    <w:showingPlcHdr/>
                    <w:id w:val="170000799"/>
                    <w:tag w:val="virke_17000015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035CD68729F4B23B3C80684A324F3CD"/>
                    </w:placeholder>
                    <w:showingPlcHdr/>
                    <w:id w:val="170000800"/>
                    <w:tag w:val="virke_170000160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1FF9D0BB06047FEA00314745862D9E4"/>
                    </w:placeholder>
                    <w:showingPlcHdr/>
                    <w:id w:val="170000801"/>
                    <w:tag w:val="virke_17000016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9794E6021CD4C4E8E55A3D80B9C1B58"/>
                    </w:placeholder>
                    <w:showingPlcHdr/>
                    <w:id w:val="170000802"/>
                    <w:tag w:val="virke_17000016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7436CD6A2734DBBAE7F64C0909D2E45"/>
                    </w:placeholder>
                    <w:showingPlcHdr/>
                    <w:id w:val="170000803"/>
                    <w:tag w:val="virke_17000016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95FB7A5B634769829B7F50592FFB96"/>
                    </w:placeholder>
                    <w:showingPlcHdr/>
                    <w:id w:val="170000804"/>
                    <w:tag w:val="virke_17000016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Hjelpe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CC548183-A4AB-4529-A92B-C648B7D55474}"/>
      </w:docPartPr>
      <w:docPartBody>
        <w:tbl>
          <w:tblPr>
            <w:tblW w:w="9330" w:type="dxa"/>
            <w:tblInd w:w="0" w:type="dxa"/>
            <w:tblBorders>
              <w:top w:val="single" w:sz="6" w:color="C9007F"/>
              <w:left w:val="single" w:sz="6" w:color="C9007F"/>
              <w:bottom w:val="single" w:sz="6" w:color="C9007F"/>
              <w:right w:val="single" w:sz="6" w:color="C9007F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9330"/>
          </w:tblGrid>
          <w:tr>
            <w:trPr>
              <w:cantSplit/>
            </w:trPr>
            <w:tc>
              <w:tcPr>
                <w:tcW w:w="9330" w:type="dxa"/>
                <w:tcMar>
                  <w:top w:w="150" w:type="dxa"/>
                  <w:left w:w="150" w:type="dxa"/>
                  <w:bottom w:w="150" w:type="dxa"/>
                  <w:right w:w="150" w:type="dxa"/>
                </w:tcMar>
                <w:vAlign w:val="center"/>
              </w:tcPr>
              <w:p>
                <w:pPr>
                  <w:pStyle w:val="VirkeHjelpetekst"/>
                </w:pPr>
                <w:r>
                  <w:t xml:space="preserve">Hjelpetekst: Gi en beskrivelse av hvilke typer personopplysninger som samles inn.</w:t>
                </w:r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tore celle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E050636-E795-4617-8978-3181C9BB445D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20" w:type="dxa"/>
              <w:left w:w="120" w:type="dxa"/>
              <w:bottom w:w="12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300"/>
            <w:gridCol w:w="600"/>
            <w:gridCol w:w="600"/>
            <w:gridCol w:w="2415"/>
            <w:gridCol w:w="2415"/>
          </w:tblGrid>
          <w:tr>
            <w:trPr>
              <w:cantSplit/>
              <w:tblHeader/>
            </w:trPr>
            <w:tc>
              <w:tcPr>
                <w:tcW w:w="3300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Avstemninger</w:t>
                </w:r>
              </w:p>
            </w:tc>
            <w:tc>
              <w:tcPr>
                <w:tcW w:w="600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OK</w:t>
                </w:r>
              </w:p>
            </w:tc>
            <w:tc>
              <w:tcPr>
                <w:tcW w:w="600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I/A</w:t>
                </w:r>
              </w:p>
            </w:tc>
            <w:tc>
              <w:tcPr>
                <w:tcW w:w="2415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Oppfølgingsansvar</w:t>
                </w:r>
              </w:p>
            </w:tc>
            <w:tc>
              <w:tcPr>
                <w:tcW w:w="2415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Merknad</w:t>
                </w:r>
              </w:p>
            </w:tc>
          </w:tr>
          <w:tr>
            <w:trPr>
              <w:cantSplit/>
              <w:trHeight w:val="360" w:hRule="atLeast"/>
            </w:trPr>
            <w:tc>
              <w:tcPr>
                <w:tcW w:w="3300" w:type="dxa"/>
                <w:vAlign w:val="top"/>
              </w:tcPr>
              <w:p>
                <w:pPr>
                  <w:pStyle w:val="VirkeTabelltekst"/>
                </w:pPr>
                <w:r>
                  <w:t xml:space="preserve">Er det foretatt avstemminger og tilfredsstillende dokumentert:</w:t>
                </w:r>
              </w:p>
              <w:p>
                <w:pPr>
                  <w:pStyle w:val="VirkeTabelltekst"/>
                </w:pPr>
                <w:r>
                  <w:t xml:space="preserve">Kassetelling</w:t>
                </w:r>
              </w:p>
              <w:p>
                <w:pPr>
                  <w:pStyle w:val="VirkeTabelltekst"/>
                </w:pPr>
                <w:r>
                  <w:t xml:space="preserve">Bank – åpne poster</w:t>
                </w:r>
              </w:p>
            </w:tc>
            <w:tc>
              <w:tcPr>
                <w:tcW w:w="600" w:type="dxa"/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B926B1484C5B4151ACD75E697025CCDB"/>
                    </w:placeholder>
                    <w:showingPlcHdr/>
                    <w:temporary/>
                    <w:id w:val="170000805"/>
                    <w:tag w:val="virke_170000170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600" w:type="dxa"/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A2D08F3B04564A3CBC74C9B29807B35E"/>
                    </w:placeholder>
                    <w:showingPlcHdr/>
                    <w:temporary/>
                    <w:id w:val="170000806"/>
                    <w:tag w:val="virke_170000172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2415" w:type="dxa"/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BDC2881689548FF8B16AB9052F32C84"/>
                    </w:placeholder>
                    <w:showingPlcHdr/>
                    <w:temporary/>
                    <w:id w:val="170000807"/>
                    <w:tag w:val="virke_1700001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415" w:type="dxa"/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73DA1257B74F9A983FC5F18E8E9D91"/>
                    </w:placeholder>
                    <w:showingPlcHdr/>
                    <w:temporary/>
                    <w:id w:val="170000808"/>
                    <w:tag w:val="virke_1700001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9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FEC06560-B9A4-4F5A-A0D2-0BDBC50DA6E8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20" w:type="dxa"/>
              <w:left w:w="120" w:type="dxa"/>
              <w:bottom w:w="12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72"/>
            <w:gridCol w:w="2177"/>
            <w:gridCol w:w="2177"/>
            <w:gridCol w:w="871"/>
            <w:gridCol w:w="1201"/>
            <w:gridCol w:w="1276"/>
            <w:gridCol w:w="1592"/>
            <w:gridCol w:w="1592"/>
            <w:gridCol w:w="2162"/>
          </w:tblGrid>
          <w:tr>
            <w:trPr>
              <w:cantSplit/>
              <w:tblHeader/>
            </w:trPr>
            <w:tc>
              <w:tcPr>
                <w:tcW w:w="2372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Navn</w:t>
                </w:r>
              </w:p>
            </w:tc>
            <w:tc>
              <w:tcPr>
                <w:tcW w:w="2177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Fødselsdato eller org. nr.</w:t>
                </w:r>
              </w:p>
            </w:tc>
            <w:tc>
              <w:tcPr>
                <w:tcW w:w="2177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Adresse</w:t>
                </w:r>
              </w:p>
            </w:tc>
            <w:tc>
              <w:tcPr>
                <w:tcW w:w="871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Antall aksjer</w:t>
                </w:r>
              </w:p>
            </w:tc>
            <w:tc>
              <w:tcPr>
                <w:tcW w:w="1201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Aksjenr. (fra–til)</w:t>
                </w:r>
              </w:p>
            </w:tc>
            <w:tc>
              <w:tcPr>
                <w:tcW w:w="1276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Aksjeklasse</w:t>
                </w:r>
              </w:p>
            </w:tc>
            <w:tc>
              <w:tcPr>
                <w:tcW w:w="1592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Dato for innføring i aksjeeierboken</w:t>
                </w:r>
              </w:p>
            </w:tc>
            <w:tc>
              <w:tcPr>
                <w:tcW w:w="1592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Solgt dato</w:t>
                </w:r>
              </w:p>
            </w:tc>
            <w:tc>
              <w:tcPr>
                <w:tcW w:w="2162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237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F1F008988A148959B605ED28744B76F"/>
                    </w:placeholder>
                    <w:showingPlcHdr/>
                    <w:temporary/>
                    <w:id w:val="170000809"/>
                    <w:tag w:val="virke_1700001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31F35E5BAF49598B07740A807DD28E"/>
                    </w:placeholder>
                    <w:showingPlcHdr/>
                    <w:temporary/>
                    <w:id w:val="170000810"/>
                    <w:tag w:val="virke_1700001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265A403D34946288A7B94AA720C01EB"/>
                    </w:placeholder>
                    <w:showingPlcHdr/>
                    <w:temporary/>
                    <w:id w:val="170000811"/>
                    <w:tag w:val="virke_1700001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C7AC938BA1440BAEBF52408120D325"/>
                    </w:placeholder>
                    <w:showingPlcHdr/>
                    <w:temporary/>
                    <w:id w:val="170000812"/>
                    <w:tag w:val="virke_1700001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232E03C1174911A3747AE0F3635CB7"/>
                    </w:placeholder>
                    <w:showingPlcHdr/>
                    <w:temporary/>
                    <w:id w:val="170000813"/>
                    <w:tag w:val="virke_1700001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7A20B8FC49A47E695A1DFA7083B5FE5"/>
                    </w:placeholder>
                    <w:showingPlcHdr/>
                    <w:temporary/>
                    <w:id w:val="170000814"/>
                    <w:tag w:val="virke_1700001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F576214768749159C6CDEC196092F80"/>
                    </w:placeholder>
                    <w:showingPlcHdr/>
                    <w:temporary/>
                    <w:id w:val="170000815"/>
                    <w:tag w:val="virke_1700001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C1897D7F7DE4122B65C27EBDED13B20"/>
                    </w:placeholder>
                    <w:showingPlcHdr/>
                    <w:temporary/>
                    <w:id w:val="170000816"/>
                    <w:tag w:val="virke_1700001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7B017AF67554FDDA6EC3E22AD210EE5"/>
                    </w:placeholder>
                    <w:showingPlcHdr/>
                    <w:temporary/>
                    <w:id w:val="170000817"/>
                    <w:tag w:val="virke_1700001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2A54D4CDA3349C1BC1FDE3E39E90C0B"/>
                    </w:placeholder>
                    <w:showingPlcHdr/>
                    <w:temporary/>
                    <w:id w:val="170000818"/>
                    <w:tag w:val="virke_1700001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B060814B6CA4B96855487BCAD472D31"/>
                    </w:placeholder>
                    <w:showingPlcHdr/>
                    <w:temporary/>
                    <w:id w:val="170000819"/>
                    <w:tag w:val="virke_1700001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7176CE8E124E7F831BC0611D5495C4"/>
                    </w:placeholder>
                    <w:showingPlcHdr/>
                    <w:temporary/>
                    <w:id w:val="170000820"/>
                    <w:tag w:val="virke_1700002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FD6023640C347608F52A0FB94F7A398"/>
                    </w:placeholder>
                    <w:showingPlcHdr/>
                    <w:temporary/>
                    <w:id w:val="170000821"/>
                    <w:tag w:val="virke_1700002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185B501F8A4AAB9C7BAFE32E6F5B74"/>
                    </w:placeholder>
                    <w:showingPlcHdr/>
                    <w:temporary/>
                    <w:id w:val="170000822"/>
                    <w:tag w:val="virke_1700002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56E479C422A4878B2D07C342123027B"/>
                    </w:placeholder>
                    <w:showingPlcHdr/>
                    <w:temporary/>
                    <w:id w:val="170000823"/>
                    <w:tag w:val="virke_1700002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1F2A3C12C8F499ABEAE92DF9D1AF87D"/>
                    </w:placeholder>
                    <w:showingPlcHdr/>
                    <w:temporary/>
                    <w:id w:val="170000824"/>
                    <w:tag w:val="virke_1700002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563657D501D47888BE4DDCDCBE88075"/>
                    </w:placeholder>
                    <w:showingPlcHdr/>
                    <w:temporary/>
                    <w:id w:val="170000825"/>
                    <w:tag w:val="virke_1700002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C0946BC789B458F919202D2F7482862"/>
                    </w:placeholder>
                    <w:showingPlcHdr/>
                    <w:temporary/>
                    <w:id w:val="170000826"/>
                    <w:tag w:val="virke_1700002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E3CAE5C72B14C7CA379512A7A76B401"/>
                    </w:placeholder>
                    <w:showingPlcHdr/>
                    <w:temporary/>
                    <w:id w:val="170000827"/>
                    <w:tag w:val="virke_1700002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ADE15DC39C44048B7F2D16DAB584CF6"/>
                    </w:placeholder>
                    <w:showingPlcHdr/>
                    <w:temporary/>
                    <w:id w:val="170000828"/>
                    <w:tag w:val="virke_1700002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CB28FE97B442C8865001262845255E"/>
                    </w:placeholder>
                    <w:showingPlcHdr/>
                    <w:temporary/>
                    <w:id w:val="170000829"/>
                    <w:tag w:val="virke_1700002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8572A86197D431AAC197F0293B9CCB3"/>
                    </w:placeholder>
                    <w:showingPlcHdr/>
                    <w:temporary/>
                    <w:id w:val="170000830"/>
                    <w:tag w:val="virke_1700002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67292AFE1408C9C33C65ABE29364E"/>
                    </w:placeholder>
                    <w:showingPlcHdr/>
                    <w:temporary/>
                    <w:id w:val="170000831"/>
                    <w:tag w:val="virke_1700002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BA36F07C67F4C7EBC14F3BC2875CBF4"/>
                    </w:placeholder>
                    <w:showingPlcHdr/>
                    <w:temporary/>
                    <w:id w:val="170000832"/>
                    <w:tag w:val="virke_1700002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7F106521E84AF28770AE32BD8DDB95"/>
                    </w:placeholder>
                    <w:showingPlcHdr/>
                    <w:temporary/>
                    <w:id w:val="170000833"/>
                    <w:tag w:val="virke_1700002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C4BD82B9A34785B3C6797765F49F4F"/>
                    </w:placeholder>
                    <w:showingPlcHdr/>
                    <w:temporary/>
                    <w:id w:val="170000834"/>
                    <w:tag w:val="virke_1700002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54B9D971E412EB8F2AB1ACB6FAB0E"/>
                    </w:placeholder>
                    <w:showingPlcHdr/>
                    <w:temporary/>
                    <w:id w:val="170000835"/>
                    <w:tag w:val="virke_1700002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5786961D1904AF499BA3CBFB250473B"/>
                    </w:placeholder>
                    <w:showingPlcHdr/>
                    <w:temporary/>
                    <w:id w:val="170000836"/>
                    <w:tag w:val="virke_1700002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D39B4BF8EE54F06A91762D95C9AB974"/>
                    </w:placeholder>
                    <w:showingPlcHdr/>
                    <w:temporary/>
                    <w:id w:val="170000837"/>
                    <w:tag w:val="virke_1700002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3401307461644E5AFD0549B3B1D2B03"/>
                    </w:placeholder>
                    <w:showingPlcHdr/>
                    <w:temporary/>
                    <w:id w:val="170000838"/>
                    <w:tag w:val="virke_1700002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54AC5B57D384AE786FFCFBEA9FC847B"/>
                    </w:placeholder>
                    <w:showingPlcHdr/>
                    <w:temporary/>
                    <w:id w:val="170000839"/>
                    <w:tag w:val="virke_1700002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D1836A37B845899252CB7D280A6FF0"/>
                    </w:placeholder>
                    <w:showingPlcHdr/>
                    <w:temporary/>
                    <w:id w:val="170000840"/>
                    <w:tag w:val="virke_1700002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4FC54A995134A1C91D318F18B31F100"/>
                    </w:placeholder>
                    <w:showingPlcHdr/>
                    <w:temporary/>
                    <w:id w:val="170000841"/>
                    <w:tag w:val="virke_1700002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BDC61E2408B4A1F838828DB4E648A5A"/>
                    </w:placeholder>
                    <w:showingPlcHdr/>
                    <w:temporary/>
                    <w:id w:val="170000842"/>
                    <w:tag w:val="virke_1700002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EC1ECBC6824F8E984C24E80886A2FA"/>
                    </w:placeholder>
                    <w:showingPlcHdr/>
                    <w:temporary/>
                    <w:id w:val="170000843"/>
                    <w:tag w:val="virke_1700002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7C7BB31BD54DFBB36FA2FC79B57D4D"/>
                    </w:placeholder>
                    <w:showingPlcHdr/>
                    <w:temporary/>
                    <w:id w:val="170000844"/>
                    <w:tag w:val="virke_1700002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481696DC042D1891D7164FD6784D3"/>
                    </w:placeholder>
                    <w:showingPlcHdr/>
                    <w:temporary/>
                    <w:id w:val="170000845"/>
                    <w:tag w:val="virke_1700002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04AFE03AD6A452385F83EA179E7D2F9"/>
                    </w:placeholder>
                    <w:showingPlcHdr/>
                    <w:temporary/>
                    <w:id w:val="170000846"/>
                    <w:tag w:val="virke_1700002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812343AD4840AF8054BFB472C625F0"/>
                    </w:placeholder>
                    <w:showingPlcHdr/>
                    <w:temporary/>
                    <w:id w:val="170000847"/>
                    <w:tag w:val="virke_1700002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018BDBAD9164A34AC2C522D6DFC4C16"/>
                    </w:placeholder>
                    <w:showingPlcHdr/>
                    <w:temporary/>
                    <w:id w:val="170000848"/>
                    <w:tag w:val="virke_1700002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61DD18664004378A7A8F8C8025A7468"/>
                    </w:placeholder>
                    <w:showingPlcHdr/>
                    <w:temporary/>
                    <w:id w:val="170000849"/>
                    <w:tag w:val="virke_1700002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A2EF317D8354D2F86DCA58BEC609145"/>
                    </w:placeholder>
                    <w:showingPlcHdr/>
                    <w:temporary/>
                    <w:id w:val="170000850"/>
                    <w:tag w:val="virke_1700002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CF465BC6EBB40DFA9BB0ED9D03DBBDF"/>
                    </w:placeholder>
                    <w:showingPlcHdr/>
                    <w:temporary/>
                    <w:id w:val="170000851"/>
                    <w:tag w:val="virke_1700002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A799A7A657C456291F94E77C435D2A9"/>
                    </w:placeholder>
                    <w:showingPlcHdr/>
                    <w:temporary/>
                    <w:id w:val="170000852"/>
                    <w:tag w:val="virke_1700002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C74117F82A431DA7B3AE20F872F779"/>
                    </w:placeholder>
                    <w:showingPlcHdr/>
                    <w:temporary/>
                    <w:id w:val="170000853"/>
                    <w:tag w:val="virke_1700002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42CD8562D4403CB99752F0562D2F83"/>
                    </w:placeholder>
                    <w:showingPlcHdr/>
                    <w:temporary/>
                    <w:id w:val="170000854"/>
                    <w:tag w:val="virke_1700002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B8947B73234F618ED7338FC2020D46"/>
                    </w:placeholder>
                    <w:showingPlcHdr/>
                    <w:temporary/>
                    <w:id w:val="170000855"/>
                    <w:tag w:val="virke_1700002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639E4FB9544AF4A13425435B584FE4"/>
                    </w:placeholder>
                    <w:showingPlcHdr/>
                    <w:temporary/>
                    <w:id w:val="170000856"/>
                    <w:tag w:val="virke_1700002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9122783AAB46D1BDF3D7F89ADB3AD9"/>
                    </w:placeholder>
                    <w:showingPlcHdr/>
                    <w:temporary/>
                    <w:id w:val="170000857"/>
                    <w:tag w:val="virke_1700002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FD25D56627C47958D76CE7ACCC5AF51"/>
                    </w:placeholder>
                    <w:showingPlcHdr/>
                    <w:temporary/>
                    <w:id w:val="170000858"/>
                    <w:tag w:val="virke_1700002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2C47B9E14666B38CDB3344101A01"/>
                    </w:placeholder>
                    <w:showingPlcHdr/>
                    <w:temporary/>
                    <w:id w:val="170000859"/>
                    <w:tag w:val="virke_1700002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3FDAAE756B44BEB860770D175252BAA"/>
                    </w:placeholder>
                    <w:showingPlcHdr/>
                    <w:temporary/>
                    <w:id w:val="170000860"/>
                    <w:tag w:val="virke_1700002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4BE4CF0AAE0430F9A6D31278207A570"/>
                    </w:placeholder>
                    <w:showingPlcHdr/>
                    <w:temporary/>
                    <w:id w:val="170000861"/>
                    <w:tag w:val="virke_1700002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72CA6A68B34430EA8DB19915B7F33D9"/>
                    </w:placeholder>
                    <w:showingPlcHdr/>
                    <w:temporary/>
                    <w:id w:val="170000862"/>
                    <w:tag w:val="virke_1700002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9 like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B1971070-7072-4B35-B781-775F1428C649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20" w:type="dxa"/>
              <w:left w:w="120" w:type="dxa"/>
              <w:bottom w:w="12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6"/>
          </w:tblGrid>
          <w:tr>
            <w:trPr>
              <w:cantSplit/>
              <w:tblHeader/>
            </w:trPr>
            <w:tc>
              <w:tcPr>
                <w:tcW w:w="1713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Navn</w:t>
                </w:r>
              </w:p>
            </w:tc>
            <w:tc>
              <w:tcPr>
                <w:tcW w:w="1713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Fødselsdato eller org. nr.</w:t>
                </w:r>
              </w:p>
            </w:tc>
            <w:tc>
              <w:tcPr>
                <w:tcW w:w="1713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Adresse</w:t>
                </w:r>
              </w:p>
            </w:tc>
            <w:tc>
              <w:tcPr>
                <w:tcW w:w="1713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Antall aksjer</w:t>
                </w:r>
              </w:p>
            </w:tc>
            <w:tc>
              <w:tcPr>
                <w:tcW w:w="1713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Aksjenr. (fra–til)</w:t>
                </w:r>
              </w:p>
            </w:tc>
            <w:tc>
              <w:tcPr>
                <w:tcW w:w="1713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Aksjeklasse</w:t>
                </w:r>
              </w:p>
            </w:tc>
            <w:tc>
              <w:tcPr>
                <w:tcW w:w="1713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Dato for innføring i aksjeeierboken</w:t>
                </w:r>
              </w:p>
            </w:tc>
            <w:tc>
              <w:tcPr>
                <w:tcW w:w="1713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Solgt dato</w:t>
                </w:r>
              </w:p>
            </w:tc>
            <w:tc>
              <w:tcPr>
                <w:tcW w:w="1716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0F02C673B4456B97084DC80C0E56BC"/>
                    </w:placeholder>
                    <w:showingPlcHdr/>
                    <w:temporary/>
                    <w:id w:val="170000863"/>
                    <w:tag w:val="virke_1700002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52046C1B2304740B3545D2EB80A01E3"/>
                    </w:placeholder>
                    <w:showingPlcHdr/>
                    <w:temporary/>
                    <w:id w:val="170000864"/>
                    <w:tag w:val="virke_1700002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6BEBA32F4EB4DCCAE669D1021A13C98"/>
                    </w:placeholder>
                    <w:showingPlcHdr/>
                    <w:temporary/>
                    <w:id w:val="170000865"/>
                    <w:tag w:val="virke_1700002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7C0A161F20648E8B1745FAEF64B8F3D"/>
                    </w:placeholder>
                    <w:showingPlcHdr/>
                    <w:temporary/>
                    <w:id w:val="170000866"/>
                    <w:tag w:val="virke_1700002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689C0BE694B4002AF84EDA5063A07F0"/>
                    </w:placeholder>
                    <w:showingPlcHdr/>
                    <w:temporary/>
                    <w:id w:val="170000867"/>
                    <w:tag w:val="virke_1700002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54B52F074F24222A96D19BF1C0623B9"/>
                    </w:placeholder>
                    <w:showingPlcHdr/>
                    <w:temporary/>
                    <w:id w:val="170000868"/>
                    <w:tag w:val="virke_1700002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BEC3DD0309470B9CF92DCD296CC7FA"/>
                    </w:placeholder>
                    <w:showingPlcHdr/>
                    <w:temporary/>
                    <w:id w:val="170000869"/>
                    <w:tag w:val="virke_1700002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68B0F6D093543B58B07E42A7DD3D827"/>
                    </w:placeholder>
                    <w:showingPlcHdr/>
                    <w:temporary/>
                    <w:id w:val="170000870"/>
                    <w:tag w:val="virke_1700003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9A029DFA6BA47DBB53BF29068B9ABF5"/>
                    </w:placeholder>
                    <w:showingPlcHdr/>
                    <w:temporary/>
                    <w:id w:val="170000871"/>
                    <w:tag w:val="virke_1700003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6100EB346E84C20AB6D7F07B92DCB9F"/>
                    </w:placeholder>
                    <w:showingPlcHdr/>
                    <w:temporary/>
                    <w:id w:val="170000872"/>
                    <w:tag w:val="virke_1700003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6C0727CE8114B689B54DFB48D93E181"/>
                    </w:placeholder>
                    <w:showingPlcHdr/>
                    <w:temporary/>
                    <w:id w:val="170000873"/>
                    <w:tag w:val="virke_1700003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C5CB3E652D049A6BDFE05418E34872F"/>
                    </w:placeholder>
                    <w:showingPlcHdr/>
                    <w:temporary/>
                    <w:id w:val="170000874"/>
                    <w:tag w:val="virke_1700003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27C51266835406EB5DB9CE72E34B4C1"/>
                    </w:placeholder>
                    <w:showingPlcHdr/>
                    <w:temporary/>
                    <w:id w:val="170000875"/>
                    <w:tag w:val="virke_1700003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17F78892EF493EB3E575D54A99FD18"/>
                    </w:placeholder>
                    <w:showingPlcHdr/>
                    <w:temporary/>
                    <w:id w:val="170000876"/>
                    <w:tag w:val="virke_1700003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744106B297B433EB35623FB1BC65F2C"/>
                    </w:placeholder>
                    <w:showingPlcHdr/>
                    <w:temporary/>
                    <w:id w:val="170000877"/>
                    <w:tag w:val="virke_1700003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9B4A23681D54561BA7FA703928E3CC6"/>
                    </w:placeholder>
                    <w:showingPlcHdr/>
                    <w:temporary/>
                    <w:id w:val="170000878"/>
                    <w:tag w:val="virke_1700003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3A4E0BE6B2141479C61085D03A4182C"/>
                    </w:placeholder>
                    <w:showingPlcHdr/>
                    <w:temporary/>
                    <w:id w:val="170000879"/>
                    <w:tag w:val="virke_1700003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07EBF677C04F5DA1AC5387F1DBC624"/>
                    </w:placeholder>
                    <w:showingPlcHdr/>
                    <w:temporary/>
                    <w:id w:val="170000880"/>
                    <w:tag w:val="virke_1700003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E945B3167A4745AF29E8846393F733"/>
                    </w:placeholder>
                    <w:showingPlcHdr/>
                    <w:temporary/>
                    <w:id w:val="170000881"/>
                    <w:tag w:val="virke_1700003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C2943696C546A0BE1982423E356BDD"/>
                    </w:placeholder>
                    <w:showingPlcHdr/>
                    <w:temporary/>
                    <w:id w:val="170000882"/>
                    <w:tag w:val="virke_1700003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1E88631B14A0BB50BAE7C8D39CF36"/>
                    </w:placeholder>
                    <w:showingPlcHdr/>
                    <w:temporary/>
                    <w:id w:val="170000883"/>
                    <w:tag w:val="virke_1700003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ED63B2E283488682BB9B53AF7F301E"/>
                    </w:placeholder>
                    <w:showingPlcHdr/>
                    <w:temporary/>
                    <w:id w:val="170000884"/>
                    <w:tag w:val="virke_1700003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570333E5C54B4C97B1426A6F517A2C"/>
                    </w:placeholder>
                    <w:showingPlcHdr/>
                    <w:temporary/>
                    <w:id w:val="170000885"/>
                    <w:tag w:val="virke_1700003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A7AF0A3700B491AA3AC334FE8AC7C49"/>
                    </w:placeholder>
                    <w:showingPlcHdr/>
                    <w:temporary/>
                    <w:id w:val="170000886"/>
                    <w:tag w:val="virke_1700003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65ECB5DA26646BC93C96E5397DFFA90"/>
                    </w:placeholder>
                    <w:showingPlcHdr/>
                    <w:temporary/>
                    <w:id w:val="170000887"/>
                    <w:tag w:val="virke_1700003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C6147446A741A09DBF677139B025B3"/>
                    </w:placeholder>
                    <w:showingPlcHdr/>
                    <w:temporary/>
                    <w:id w:val="170000888"/>
                    <w:tag w:val="virke_1700003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52B5FD832E4629AD64BA0C7FC0E6FF"/>
                    </w:placeholder>
                    <w:showingPlcHdr/>
                    <w:temporary/>
                    <w:id w:val="170000889"/>
                    <w:tag w:val="virke_1700003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1B3331350E141F6AB290E771400099B"/>
                    </w:placeholder>
                    <w:showingPlcHdr/>
                    <w:temporary/>
                    <w:id w:val="170000890"/>
                    <w:tag w:val="virke_1700003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2AE3964B39844FF813DF929DDCA7337"/>
                    </w:placeholder>
                    <w:showingPlcHdr/>
                    <w:temporary/>
                    <w:id w:val="170000891"/>
                    <w:tag w:val="virke_1700003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130AA1BA3646E6B695B7293F6247DE"/>
                    </w:placeholder>
                    <w:showingPlcHdr/>
                    <w:temporary/>
                    <w:id w:val="170000892"/>
                    <w:tag w:val="virke_1700003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8E6B28DAF7446FC901A047CDAD9BF56"/>
                    </w:placeholder>
                    <w:showingPlcHdr/>
                    <w:temporary/>
                    <w:id w:val="170000893"/>
                    <w:tag w:val="virke_1700003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2DF35E5F71B4545956007FF684BD213"/>
                    </w:placeholder>
                    <w:showingPlcHdr/>
                    <w:temporary/>
                    <w:id w:val="170000894"/>
                    <w:tag w:val="virke_1700003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488E02FBED4DF5AA22A68349B40708"/>
                    </w:placeholder>
                    <w:showingPlcHdr/>
                    <w:temporary/>
                    <w:id w:val="170000895"/>
                    <w:tag w:val="virke_1700003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84EABEEFF745798A9FF0C9FA8E0514"/>
                    </w:placeholder>
                    <w:showingPlcHdr/>
                    <w:temporary/>
                    <w:id w:val="170000896"/>
                    <w:tag w:val="virke_1700003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DDD44B8FE7F454C99ABE3FE02A3987E"/>
                    </w:placeholder>
                    <w:showingPlcHdr/>
                    <w:temporary/>
                    <w:id w:val="170000897"/>
                    <w:tag w:val="virke_1700003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CF8FCAF85E422A96B2A797F7DC084E"/>
                    </w:placeholder>
                    <w:showingPlcHdr/>
                    <w:temporary/>
                    <w:id w:val="170000898"/>
                    <w:tag w:val="virke_1700003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E379A4D81F3424CBEB00AE5E0555FD3"/>
                    </w:placeholder>
                    <w:showingPlcHdr/>
                    <w:temporary/>
                    <w:id w:val="170000899"/>
                    <w:tag w:val="virke_1700003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68676633334470585A8628BB69DE15C"/>
                    </w:placeholder>
                    <w:showingPlcHdr/>
                    <w:temporary/>
                    <w:id w:val="170000900"/>
                    <w:tag w:val="virke_1700003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DADA903D14746C086DCAD2EF36F6C96"/>
                    </w:placeholder>
                    <w:showingPlcHdr/>
                    <w:temporary/>
                    <w:id w:val="170000901"/>
                    <w:tag w:val="virke_1700003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D421D7185348E3A323E7A731EB45E2"/>
                    </w:placeholder>
                    <w:showingPlcHdr/>
                    <w:temporary/>
                    <w:id w:val="170000902"/>
                    <w:tag w:val="virke_1700003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6122F3957A45A79DC6F09D18880BB1"/>
                    </w:placeholder>
                    <w:showingPlcHdr/>
                    <w:temporary/>
                    <w:id w:val="170000903"/>
                    <w:tag w:val="virke_1700003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9AFDE81C4A149929DBC7E3CC4999793"/>
                    </w:placeholder>
                    <w:showingPlcHdr/>
                    <w:temporary/>
                    <w:id w:val="170000904"/>
                    <w:tag w:val="virke_1700003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BF424D0B149413E8376A04B21A9E900"/>
                    </w:placeholder>
                    <w:showingPlcHdr/>
                    <w:temporary/>
                    <w:id w:val="170000905"/>
                    <w:tag w:val="virke_1700003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61169D656C48399EC4077341A60648"/>
                    </w:placeholder>
                    <w:showingPlcHdr/>
                    <w:temporary/>
                    <w:id w:val="170000906"/>
                    <w:tag w:val="virke_1700003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012881A9F074E5094FD2AB1AAC701A8"/>
                    </w:placeholder>
                    <w:showingPlcHdr/>
                    <w:temporary/>
                    <w:id w:val="170000907"/>
                    <w:tag w:val="virke_1700003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3CF8E5D4454719A705E45D902E853B"/>
                    </w:placeholder>
                    <w:showingPlcHdr/>
                    <w:temporary/>
                    <w:id w:val="170000908"/>
                    <w:tag w:val="virke_1700003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049FDE0DAD8453D9E294F837C860AE1"/>
                    </w:placeholder>
                    <w:showingPlcHdr/>
                    <w:temporary/>
                    <w:id w:val="170000909"/>
                    <w:tag w:val="virke_1700003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359F2D34848BBB5195B8D3E885C3F"/>
                    </w:placeholder>
                    <w:showingPlcHdr/>
                    <w:temporary/>
                    <w:id w:val="170000910"/>
                    <w:tag w:val="virke_1700003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14757E22D0443B88B54EB3DCED2210"/>
                    </w:placeholder>
                    <w:showingPlcHdr/>
                    <w:temporary/>
                    <w:id w:val="170000911"/>
                    <w:tag w:val="virke_1700003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08468E064446BFDBC98905509597"/>
                    </w:placeholder>
                    <w:showingPlcHdr/>
                    <w:temporary/>
                    <w:id w:val="170000912"/>
                    <w:tag w:val="virke_1700003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FBA395B82034D1FA8AD869590FBC942"/>
                    </w:placeholder>
                    <w:showingPlcHdr/>
                    <w:temporary/>
                    <w:id w:val="170000913"/>
                    <w:tag w:val="virke_1700003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20A87DD86B4899BBD69B5887616F8A"/>
                    </w:placeholder>
                    <w:showingPlcHdr/>
                    <w:temporary/>
                    <w:id w:val="170000914"/>
                    <w:tag w:val="virke_1700003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731EC3DD52484E9BA39A34F619A746"/>
                    </w:placeholder>
                    <w:showingPlcHdr/>
                    <w:temporary/>
                    <w:id w:val="170000915"/>
                    <w:tag w:val="virke_1700003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D53D2E310BE443EA399457C4C81A21C"/>
                    </w:placeholder>
                    <w:showingPlcHdr/>
                    <w:temporary/>
                    <w:id w:val="170000916"/>
                    <w:tag w:val="virke_1700003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Virke topp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7F6ABF45-723C-46E5-A661-FC5C98C35A80}"/>
      </w:docPartPr>
      <w:docPartBody>
        <w:p>
          <w:pPr>
            <w:pStyle w:val="Topptekst"/>
          </w:pPr>
          <w:sdt>
            <w:sdtPr>
              <w:rPr>
                <w:color w:val="616161"/>
              </w:rPr>
              <w:alias w:val="Tema eller dokumentkategori"/>
              <w:placeholder>
                <w:docPart w:val="VIRKE_PH_DBE83D512625423F88AAC7BCDD447007"/>
              </w:placeholder>
              <w:showingPlcHdr/>
              <w:temporary/>
              <w:id w:val="170000917"/>
              <w:tag w:val="virke_170000394"/>
            </w:sdtPr>
            <w:sdtContent>
              <w:r>
                <w:rPr>
                  <w:color w:val="C9007F"/>
                </w:rPr>
                <w:t xml:space="preserve">[Tema eller dokumentkategori]</w:t>
              </w:r>
            </w:sdtContent>
          </w:sdt>
        </w:p>
      </w:docPartBody>
    </w:docPart>
    <w:docPart>
      <w:docPartPr>
        <w:name w:val="Virke bunn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739E445-0503-4D07-9555-EA3FA2585756}"/>
      </w:docPartPr>
      <w:docPartBody>
        <w:p>
          <w:pPr>
            <w:pStyle w:val="Bunntekst"/>
            <w:tabs>
              <w:tab w:val="right" w:pos="9330"/>
            </w:tabs>
          </w:pPr>
          <w:r>
            <w:rPr>
              <w:color w:val="616161"/>
            </w:rPr>
            <w:t xml:space="preserve">Side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PAGE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rPr>
              <w:color w:val="616161"/>
            </w:rPr>
            <w:t xml:space="preserve"> av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NUMPAGES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tab/>
          </w:r>
          <w:sdt>
            <w:sdtPr>
              <w:rPr>
                <w:color w:val="616161"/>
              </w:rPr>
              <w:alias w:val="Dokumentnavn"/>
              <w:placeholder>
                <w:docPart w:val="VIRKE_PH_A6784EBD2068418CBA32BEFCDDF5DD09"/>
              </w:placeholder>
              <w:showingPlcHdr/>
              <w:temporary/>
              <w:id w:val="170000918"/>
              <w:tag w:val="virke_170000396"/>
            </w:sdtPr>
            <w:sdtContent>
              <w:r>
                <w:rPr>
                  <w:color w:val="C9007F"/>
                </w:rPr>
                <w:t xml:space="preserve">[Dokumentnavn]</w:t>
              </w:r>
            </w:sdtContent>
          </w:sdt>
        </w:p>
      </w:docPartBody>
    </w:docPart>
    <w:docPart>
      <w:docPartPr>
        <w:name w:val="Diagram søyl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F5E5695-D05C-45F9-B9D9-824EE788D7D5}"/>
      </w:docPartPr>
      <w:docPartBody>
        <w:p w14:paraId="6A43B21B" w14:textId="465A148D">
          <w:r>
            <w:rPr>
              <w:noProof/>
            </w:rPr>
            <w:drawing>
              <wp:inline distT="0" distB="0" distL="0" distR="0" wp14:anchorId="08D34090" wp14:editId="440B80BF">
                <wp:extent cx="5924550" cy="2667000"/>
                <wp:effectExtent l="0" t="0" r="0" b="0"/>
                <wp:docPr id="170000919" name="Diagram 6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1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Diagram sekto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6672FED-82A4-4D65-9E18-91C65D53FAB8}"/>
      </w:docPartPr>
      <w:docPartBody>
        <w:p w14:paraId="093CD36C" w14:textId="19A471E5">
          <w:r>
            <w:rPr>
              <w:noProof/>
            </w:rPr>
            <w:drawing>
              <wp:inline distT="0" distB="0" distL="0" distR="0" wp14:anchorId="54B22958" wp14:editId="075AD906">
                <wp:extent cx="5924550" cy="2667000"/>
                <wp:effectExtent l="0" t="0" r="0" b="0"/>
                <wp:docPr id="170000920" name="Diagram 7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2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VIRKE_PH_AE3927D0EE9D48AA922A50F36854A33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747EC2-07B6-4973-92FE-C8FF5DFC775B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B934AC83C7FF4C2EA70908EFA2D5637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2A2FB6D-9146-4920-9FBF-C734510E5F8A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5547625EFD64B38AEB194FE4B3F7F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133D8B-E340-419C-9597-4555875BE273}"/>
      </w:docPartPr>
      <w:docPartBody>
        <w:p>
          <w:pPr>
            <w:pStyle w:val="Normal"/>
          </w:pPr>
          <w:r>
            <w:rPr>
              <w:color w:val="C9007F"/>
            </w:rPr>
            <w:t xml:space="preserve">[foretaksnavn]</w:t>
          </w:r>
        </w:p>
      </w:docPartBody>
    </w:docPart>
    <w:docPart>
      <w:docPartPr>
        <w:name w:val="VIRKE_PH_AEA59321859740A5A7F28458B2D5B6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27011E6-D114-4D68-A9D5-F5CD7CB9FFF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8B892E87ACE6476E9E9A3D88F9E3DBD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64E5286-2D46-40EF-8C08-383F15908F3E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8FE6CC6626024B58B21980FC9BA779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3B588C-E7DA-4860-83C6-59D6E52AB0CA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1.000.000,-]</w:t>
          </w:r>
        </w:p>
      </w:docPartBody>
    </w:docPart>
    <w:docPart>
      <w:docPartPr>
        <w:name w:val="VIRKE_PH_874D6179F3974F21A8B9BF93EC947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F2ACD1-A283-4D7B-8A01-9FCF154646F6}"/>
      </w:docPartPr>
      <w:docPartBody>
        <w:p>
          <w:pPr>
            <w:pStyle w:val="Normal"/>
          </w:pPr>
          <w:r>
            <w:rPr>
              <w:color w:val="C9007F"/>
            </w:rPr>
            <w:t xml:space="preserve">[kr. 500.000,-]</w:t>
          </w:r>
        </w:p>
      </w:docPartBody>
    </w:docPart>
    <w:docPart>
      <w:docPartPr>
        <w:name w:val="VIRKE_PH_FEB8CE7F248B4055B117783F2DA2DBB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B1D5313-5FAE-4B9A-8DA8-F02627835E66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1.500.000,-]</w:t>
          </w:r>
        </w:p>
      </w:docPartBody>
    </w:docPart>
    <w:docPart>
      <w:docPartPr>
        <w:name w:val="VIRKE_PH_3D32FF7CE9B54750BF1AB24D9CDFD1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69CCB-1DB3-423C-BBB4-413B1A510EB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D82DD49DB0F464FB6CB573EEE4BA8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B6BD80-0BE6-4DB9-AA2B-BB4DE53FFDA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F48B93191AD04CC79659876A9300251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E874FB2-D9F7-44CC-83C7-881A73EA0F3B}"/>
      </w:docPartPr>
      <w:docPartBody>
        <w:p>
          <w:pPr>
            <w:pStyle w:val="Normal"/>
          </w:pPr>
          <w:r>
            <w:rPr>
              <w:color w:val="C9007F"/>
            </w:rPr>
            <w:t xml:space="preserve">[innta]</w:t>
          </w:r>
        </w:p>
      </w:docPartBody>
    </w:docPart>
    <w:docPart>
      <w:docPartPr>
        <w:name w:val="VIRKE_PH_B1CD112DF9884F4B9FB088D8148357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49ECA2-0F26-4507-BD00-05A0CDC347F8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9C0300319494265A0AAFB09871354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C5394CF-9568-41D8-B360-3CC0AB222368}"/>
      </w:docPartPr>
      <w:docPartBody>
        <w:p>
          <w:pPr>
            <w:pStyle w:val="Normal"/>
          </w:pPr>
          <w:r>
            <w:rPr>
              <w:color w:val="C9007F"/>
            </w:rPr>
            <w:t xml:space="preserve">[enten møtested/møteform (digitalt)]</w:t>
          </w:r>
        </w:p>
      </w:docPartBody>
    </w:docPart>
    <w:docPart>
      <w:docPartPr>
        <w:name w:val="VIRKE_PH_3BEA6ECA012D47E1A242C218C87DE12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C12FDE-C5F7-4766-ADF2-33FFC485BA8B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ACACC3F12154B88A624CA90D82B3E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1E18583-E7D2-45C8-A75F-8A574A67E48E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0CB8AE6B5CDF4B2BA1BEAE4978F91C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998668-409F-418C-8AC1-ADD27338FBE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[Måned]</w:t>
          </w:r>
        </w:p>
      </w:docPartBody>
    </w:docPart>
    <w:docPart>
      <w:docPartPr>
        <w:name w:val="VIRKE_PH_7DD1E6E70DA34DB39785C48D52C86B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18CC6BB-0467-4FD4-BC03-70C63ADFF10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E55055FC429742FE8C6AB46B3D1E226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524159-9619-496A-A199-E5DD4FA4EF66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2BEC0EF17BC74791A01B000FC9B8743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1D5466-E7F0-4F59-AA19-A0C6F021D70F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763A03679FC4E7BBB352DB8B42E5F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CF411A-3E2D-4156-B008-3349B772CE72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FE33DD91DB8E411392E590C80D52C16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AA43B1-AEB3-4F12-AAD1-D68783700C56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92933B4FEAA24E9BAC10C972FE6435D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CF95CA1-052A-479A-B4B9-B82804372F68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E5F"/>
    <w:rsid w:val="001A1F86"/>
    <w:rsid w:val="004413BF"/>
    <w:rsid w:val="00442068"/>
    <w:rsid w:val="0048432C"/>
    <w:rsid w:val="00594E5F"/>
    <w:rsid w:val="00860CD1"/>
    <w:rsid w:val="008D690F"/>
    <w:rsid w:val="009704E1"/>
    <w:rsid w:val="00AB437D"/>
    <w:rsid w:val="00AE00E6"/>
    <w:rsid w:val="00B07A5B"/>
    <w:rsid w:val="00C22387"/>
    <w:rsid w:val="00D21CD2"/>
    <w:rsid w:val="00D7223D"/>
    <w:rsid w:val="00EE54A8"/>
    <w:rsid w:val="00FA5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Normal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9F68DC"/>
    <w:pPr>
      <w:keepNext/>
      <w:keepLines/>
      <w:widowControl/>
      <w:spacing w:before="0" w:after="45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D56EB9"/>
    <w:pPr>
      <w:keepNext/>
      <w:keepLines/>
      <w:widowControl/>
      <w:spacing w:before="45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"/>
    <w:unhideWhenUsed/>
    <w:qFormat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"/>
    <w:unhideWhenUsed/>
    <w:qFormat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"/>
    <w:unhideWhenUsed/>
    <w:qFormat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"/>
    <w:unhideWhenUsed/>
    <w:qFormat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9F68DC"/>
    <w:rPr>
      <w:rFonts w:asciiTheme="majorHAnsi" w:hAnsiTheme="majorHAnsi"/>
      <w:b w:val="1"/>
      <w:bCs w:val="1"/>
      <w:color w:val="00000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9F68DC"/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"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"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"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"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-1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10"/>
    <w:rsid w:val="00C76F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34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21"/>
    <w:qFormat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32"/>
    <w:qFormat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19"/>
    <w:qFormat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33"/>
    <w:qFormat/>
    <w:rsid w:val="00E80FCA"/>
    <w:rPr>
      <w:b/>
      <w:bCs/>
      <w:i/>
      <w:iCs/>
      <w:spacing w:val="5"/>
    </w:rPr>
  </w:style>
  <w:style w:type="paragraph" w:styleId="Ingenmellomrom">
    <w:name w:val="No Spacing"/>
    <w:uiPriority w:val="1"/>
    <w:qFormat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22"/>
    <w:qFormat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unhideWhenUsed/>
    <w:qFormat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unhideWhenUsed/>
    <w:qFormat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unhideWhenUsed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unhideWhenUsed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unhideWhenUsed/>
    <w:rsid w:val="00721075"/>
    <w:pPr>
      <w:ind w:left="283" w:hanging="283"/>
    </w:pPr>
  </w:style>
  <w:style w:type="paragraph" w:styleId="Nummerertliste">
    <w:name w:val="List Number"/>
    <w:basedOn w:val="Normal"/>
    <w:uiPriority w:val="99"/>
    <w:unhideWhenUsed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unhideWhenUsed/>
    <w:rsid w:val="00721075"/>
    <w:pPr>
      <w:numPr>
        <w:numId w:val="7"/>
      </w:numPr>
    </w:pPr>
  </w:style>
  <w:style w:type="numbering" w:customStyle="1" w:styleId="VirkeListe">
    <w:name w:val="Virke Liste"/>
    <w:uiPriority w:val="99"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35"/>
    <w:unhideWhenUsed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39"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49"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20" w:type="dxa"/>
        <w:left w:w="120" w:type="dxa"/>
        <w:bottom w:w="120" w:type="dxa"/>
        <w:right w:w="120" w:type="dxa"/>
      </w:tblCellMar>
    </w:tblPr>
    <w:tcPr>
      <w:vAlign w:val="center"/>
    </w:tcPr>
    <w:tblStylePr w:type="firstRow">
      <w:rPr>
        <w:rFonts w:asciiTheme="majorHAnsi" w:hAnsiTheme="majorHAnsi"/>
        <w:b/>
        <w:color w:val="000000"/>
        <w:sz w:val="15"/>
      </w:rPr>
      <w:tcPr>
        <w:shd w:val="clear" w:fill="EDEDED"/>
      </w:tcPr>
    </w:tblStylePr>
  </w:style>
  <w:style w:type="table" w:styleId="Vanligtabell5">
    <w:name w:val="Plain Table 5"/>
    <w:basedOn w:val="Vanligtabell"/>
    <w:uiPriority w:val="45"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44"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40"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98" w:type="dxa"/>
        <w:bottom w:w="198" w:type="dxa"/>
      </w:tblCellMar>
    </w:tblPr>
    <w:tcPr>
      <w:shd w:val="clear" w:color="auto" w:fill="auto"/>
    </w:tcPr>
    <w:tblStylePr w:type="lastRow"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</w:tcPr>
    </w:tblStylePr>
  </w:style>
  <w:style w:type="paragraph" w:styleId="Overskriftforinnholdsfortegnelse">
    <w:name w:val="TOC Heading"/>
    <w:basedOn w:val="Normal"/>
    <w:next w:val="Normal"/>
    <w:uiPriority w:val="39"/>
    <w:unhideWhenUsed/>
    <w:qFormat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39"/>
    <w:unhideWhenUsed/>
    <w:qFormat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39"/>
    <w:unhideWhenUsed/>
    <w:qFormat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540" w:hanging="180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39"/>
    <w:unhideWhenUsed/>
    <w:qFormat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00" w:hanging="180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unhideWhenUsed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unhideWhenUsed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unhideWhenUsed/>
    <w:qFormat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unhideWhenUsed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unhideWhenUsed/>
    <w:rsid w:val="00D26B6A"/>
    <w:rPr/>
  </w:style>
  <w:style w:type="paragraph" w:styleId="INNH4">
    <w:name w:val="toc 4"/>
    <w:basedOn w:val="Normal"/>
    <w:next w:val="Normal"/>
    <w:autoRedefine/>
    <w:uiPriority w:val="39"/>
    <w:unhideWhenUsed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39"/>
    <w:unhideWhenUsed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39"/>
    <w:unhideWhenUsed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39"/>
    <w:unhideWhenUsed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39"/>
    <w:unhideWhenUsed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39"/>
    <w:unhideWhenUsed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unhideWhenUsed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unhideWhenUsed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unhideWhenUsed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unhideWhenUsed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37"/>
    <w:semiHidden/>
    <w:unhideWhenUsed/>
    <w:rsid w:val="006C2084"/>
  </w:style>
  <w:style w:type="paragraph" w:styleId="Blokktekst">
    <w:name w:val="Block Text"/>
    <w:basedOn w:val="Normal"/>
    <w:uiPriority w:val="99"/>
    <w:semiHidden/>
    <w:unhideWhenUsed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unhideWhenUsed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unhideWhenUsed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unhideWhenUsed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unhideWhenUsed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unhideWhenUsed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unhideWhenUsed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unhideWhenUsed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unhideWhenUsed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unhideWhenUsed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unhideWhenUsed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unhideWhenUsed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unhideWhenUsed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unhideWhenUsed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unhideWhenUsed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unhideWhenUsed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unhideWhenUsed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unhideWhenUsed/>
    <w:rsid w:val="006C2084"/>
  </w:style>
  <w:style w:type="character" w:styleId="HTML-definisjon">
    <w:name w:val="HTML Definition"/>
    <w:basedOn w:val="Standardskriftforavsnitt"/>
    <w:uiPriority w:val="99"/>
    <w:semiHidden/>
    <w:unhideWhenUsed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unhideWhenUsed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unhideWhenUsed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unhideWhenUsed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unhideWhenUsed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unhideWhenUsed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unhideWhenUsed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unhideWhenUsed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unhideWhenUsed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unhideWhenUsed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unhideWhenUsed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unhideWhenUsed/>
    <w:rsid w:val="006C2084"/>
  </w:style>
  <w:style w:type="paragraph" w:styleId="Liste-forts">
    <w:name w:val="List Continue"/>
    <w:basedOn w:val="Normal"/>
    <w:uiPriority w:val="99"/>
    <w:semiHidden/>
    <w:unhideWhenUsed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unhideWhenUsed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unhideWhenUsed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unhideWhenUsed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unhideWhenUsed/>
    <w:rsid w:val="006C2084"/>
    <w:pPr>
      <w:ind w:left="1415"/>
    </w:pPr>
  </w:style>
  <w:style w:type="paragraph" w:styleId="Liste2">
    <w:name w:val="List 2"/>
    <w:basedOn w:val="Normal"/>
    <w:uiPriority w:val="99"/>
    <w:semiHidden/>
    <w:unhideWhenUsed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unhideWhenUsed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unhideWhenUsed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unhideWhenUsed/>
    <w:rsid w:val="006C2084"/>
    <w:pPr>
      <w:ind w:left="1415" w:hanging="283"/>
    </w:pPr>
  </w:style>
  <w:style w:type="table" w:styleId="Listetabell1lys">
    <w:name w:val="List Table 1 Light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51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51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51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51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51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51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51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52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52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52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52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52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52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52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60"/>
    <w:semiHidden/>
    <w:unhideWhenUsed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60"/>
    <w:semiHidden/>
    <w:unhideWhenUsed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60"/>
    <w:semiHidden/>
    <w:unhideWhenUsed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60"/>
    <w:semiHidden/>
    <w:unhideWhenUsed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60"/>
    <w:semiHidden/>
    <w:unhideWhenUsed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60"/>
    <w:semiHidden/>
    <w:unhideWhenUsed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60"/>
    <w:semiHidden/>
    <w:unhideWhenUsed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unhideWhenUsed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unhideWhenUsed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unhideWhenUsed/>
    <w:rsid w:val="006C2084"/>
    <w:rPr>
      <w:sz w:val="16"/>
      <w:szCs w:val="16"/>
    </w:rPr>
  </w:style>
  <w:style w:type="table" w:styleId="Middelsliste1">
    <w:name w:val="Medium List 1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unhideWhenUsed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unhideWhenUsed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unhideWhenUsed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unhideWhenUsed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unhideWhenUsed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unhideWhenUsed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unhideWhenUsed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unhideWhenUsed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unhideWhenUsed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unhideWhenUsed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51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51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51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51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51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51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51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52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52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52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52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52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52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52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unhideWhenUsed/>
    <w:rsid w:val="006C2084"/>
  </w:style>
  <w:style w:type="character" w:styleId="Sluttnotereferanse">
    <w:name w:val="endnote reference"/>
    <w:basedOn w:val="Standardskriftforavsnitt"/>
    <w:uiPriority w:val="99"/>
    <w:semiHidden/>
    <w:unhideWhenUsed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unhideWhenUsed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unhideWhenUsed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unhideWhenUsed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31"/>
    <w:qFormat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unhideWhenUsed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unhideWhenUsed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20"/>
    <w:qFormat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unhideWhenUsed/>
    <w:rsid w:val="006C2084"/>
    <w:pPr>
      <w:ind w:left="708"/>
    </w:pPr>
  </w:style>
  <w:style w:type="table" w:styleId="Vanligtabell1">
    <w:name w:val="Plain Table 1"/>
    <w:basedOn w:val="Vanligtabell"/>
    <w:uiPriority w:val="41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42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43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qFormat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qFormat/>
    <w:pPr>
      <w:widowControl/>
      <w:spacing w:before="0" w:after="0" w:line="240" w:lineRule="atLeast"/>
      <w:contextualSpacing w:val="0"/>
    </w:pPr>
    <w:rPr>
      <w:rFonts w:asciiTheme="majorHAnsi" w:hAnsiTheme="majorHAnsi"/>
      <w:b w:val="1"/>
      <w:bCs w:val="1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qFormat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qFormat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qFormat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qFormat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rPr>
      <w:color w:val="616161"/>
      <w:sz w:val="15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Virke">
      <a:dk1>
        <a:srgbClr val="000000"/>
      </a:dk1>
      <a:lt1>
        <a:sysClr val="window" lastClr="FFFFFF"/>
      </a:lt1>
      <a:dk2>
        <a:srgbClr val="000000"/>
      </a:dk2>
      <a:lt2>
        <a:srgbClr val="CACACA"/>
      </a:lt2>
      <a:accent1>
        <a:srgbClr val="C9007F"/>
      </a:accent1>
      <a:accent2>
        <a:srgbClr val="F9CFE3"/>
      </a:accent2>
      <a:accent3>
        <a:srgbClr val="851E59"/>
      </a:accent3>
      <a:accent4>
        <a:srgbClr val="F57F00"/>
      </a:accent4>
      <a:accent5>
        <a:srgbClr val="FDDFBF"/>
      </a:accent5>
      <a:accent6>
        <a:srgbClr val="E58DBF"/>
      </a:accent6>
      <a:hlink>
        <a:srgbClr val="C9007F"/>
      </a:hlink>
      <a:folHlink>
        <a:srgbClr val="FFFFFF"/>
      </a:folHlink>
    </a:clrScheme>
    <a:fontScheme name="Virke">
      <a:majorFont>
        <a:latin typeface="Clan Offc"/>
        <a:ea typeface=""/>
        <a:cs typeface="Arial"/>
      </a:majorFont>
      <a:minorFont>
        <a:latin typeface="Clan Offc"/>
        <a:ea typeface="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8C08CF-3A74-4061-ADE4-ADF3B1086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Virke_02.dotx</Template>
  <TotalTime>4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Eksempel på avtalemal</dc:title>
  <dc:subject/>
  <dc:creator>Prototypen</dc:creator>
  <cp:keywords/>
  <dc:description/>
  <cp:lastModifiedBy>Prototypen</cp:lastModifiedBy>
  <cp:revision>4</cp:revision>
  <dcterms:created xsi:type="dcterms:W3CDTF">2026-10-15T13:06:00Z</dcterms:created>
  <dcterms:modified xsi:type="dcterms:W3CDTF">2026-10-15T14:05:00Z</dcterms:modified>
</cp:coreProperties>
</file>