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</w:rPr>
          <w:alias w:val="Arbeidsoppgave"/>
          <w:placeholder>
            <w:docPart w:val="VIRKE_PH_42E2B9D708C048F4A2F13740F5DB850E"/>
          </w:placeholder>
          <w:showingPlcHdr/>
          <w:temporary/>
          <w:id w:val="1900000272"/>
          <w:tag w:val="virke_1900000254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900000273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900000274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</w:rPr>
          <w:alias w:val="Arbeidsoppgave"/>
          <w:placeholder>
            <w:docPart w:val="VIRKE_PH_105CE22E93A645DDAE1502F537EBB466"/>
          </w:placeholder>
          <w:showingPlcHdr/>
          <w:temporary/>
          <w:id w:val="1900000275"/>
          <w:tag w:val="virke_1900000260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900000276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900000277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</w:rPr>
          <w:alias w:val="Arbeidsoppgave"/>
          <w:placeholder>
            <w:docPart w:val="VIRKE_PH_DCB829721F6242A092E99FE6331E6F33"/>
          </w:placeholder>
          <w:showingPlcHdr/>
          <w:temporary/>
          <w:id w:val="1900000278"/>
          <w:tag w:val="virke_1900000266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900000279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900000280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