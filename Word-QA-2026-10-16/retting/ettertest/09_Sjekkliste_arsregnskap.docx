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3AC8AB" w14:textId="77777777" w:rsidR="009A7A70" w:rsidRDefault="00000000">
      <w:pPr>
        <w:pStyle w:val="Tittel"/>
      </w:pPr>
      <w:r>
        <w:t>Sjekkliste for kvalitetssikring av årsregnskapet</w:t>
      </w:r>
    </w:p>
    <w:p w14:paraId="4531136D" w14:textId="77777777" w:rsidR="009A7A70" w:rsidRDefault="00000000">
      <w:pPr>
        <w:keepNext/>
      </w:pPr>
      <w:r>
        <w:rPr>
          <w:rFonts w:asciiTheme="majorHAnsi" w:hAnsiTheme="majorHAnsi"/>
          <w:b/>
        </w:rPr>
        <w:t xml:space="preserve">Dato: </w:t>
      </w:r>
      <w:sdt>
        <w:sdtPr>
          <w:alias w:val="xx.xx.xxxx"/>
          <w:tag w:val="virke_1900000245"/>
          <w:id w:val="1900000251"/>
          <w:placeholder>
            <w:docPart w:val="VIRKE_PH_193B70C4E1D946E5BF66D9C3CF629879"/>
          </w:placeholder>
          <w:temporary/>
          <w:showingPlcHdr/>
        </w:sdtPr>
        <w:sdtContent>
          <w:r>
            <w:rPr>
              <w:color w:val="C9007F"/>
            </w:rPr>
            <w:t>[xx.xx.xxxx]</w:t>
          </w:r>
        </w:sdtContent>
      </w:sdt>
    </w:p>
    <w:p w14:paraId="06C30522" w14:textId="77777777" w:rsidR="009A7A70" w:rsidRDefault="00000000">
      <w:pPr>
        <w:keepNext/>
      </w:pPr>
      <w:r>
        <w:rPr>
          <w:rFonts w:asciiTheme="majorHAnsi" w:hAnsiTheme="majorHAnsi"/>
          <w:b/>
        </w:rPr>
        <w:t xml:space="preserve">Tid: </w:t>
      </w:r>
      <w:sdt>
        <w:sdtPr>
          <w:alias w:val="xx:xx"/>
          <w:tag w:val="virke_1900000247"/>
          <w:id w:val="1900000252"/>
          <w:placeholder>
            <w:docPart w:val="VIRKE_PH_69B18C7D9A7B473883DD0219AC9C6DAE"/>
          </w:placeholder>
          <w:temporary/>
          <w:showingPlcHdr/>
        </w:sdtPr>
        <w:sdtContent>
          <w:r>
            <w:rPr>
              <w:color w:val="C9007F"/>
            </w:rPr>
            <w:t>[xx:xx]</w:t>
          </w:r>
        </w:sdtContent>
      </w:sdt>
    </w:p>
    <w:p w14:paraId="02A8963D" w14:textId="77777777" w:rsidR="009A7A70" w:rsidRDefault="00000000">
      <w:pPr>
        <w:keepNext/>
      </w:pPr>
      <w:r>
        <w:rPr>
          <w:rFonts w:asciiTheme="majorHAnsi" w:hAnsiTheme="majorHAnsi"/>
          <w:b/>
        </w:rPr>
        <w:t xml:space="preserve">Sted: </w:t>
      </w:r>
      <w:sdt>
        <w:sdtPr>
          <w:alias w:val="Sted"/>
          <w:tag w:val="virke_1900000249"/>
          <w:id w:val="1900000253"/>
          <w:placeholder>
            <w:docPart w:val="VIRKE_PH_8DB1158CB1F24225881B9F20993B1FD3"/>
          </w:placeholder>
          <w:temporary/>
          <w:showingPlcHdr/>
        </w:sdtPr>
        <w:sdtContent>
          <w:r>
            <w:rPr>
              <w:color w:val="C9007F"/>
            </w:rPr>
            <w:t>[Sted]</w:t>
          </w:r>
        </w:sdtContent>
      </w:sdt>
    </w:p>
    <w:p w14:paraId="18984E12" w14:textId="77777777" w:rsidR="009A7A70" w:rsidRDefault="009A7A70">
      <w:pPr>
        <w:pStyle w:val="Virkemellomrom"/>
        <w:spacing w:line="270" w:lineRule="exact"/>
      </w:pP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 w:rsidR="009A7A70" w14:paraId="1DA94BD9" w14:textId="77777777" w:rsidTr="009A7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</w:tcPr>
          <w:p w14:paraId="25F7CCF4" w14:textId="77777777" w:rsidR="009A7A70" w:rsidRDefault="00000000">
            <w:pPr>
              <w:pStyle w:val="Virketabelloverskrift"/>
            </w:pPr>
            <w:r>
              <w:t>Avstemninger</w:t>
            </w:r>
          </w:p>
        </w:tc>
        <w:tc>
          <w:tcPr>
            <w:tcW w:w="600" w:type="dxa"/>
          </w:tcPr>
          <w:p w14:paraId="2E7E70E7" w14:textId="77777777" w:rsidR="009A7A70" w:rsidRDefault="00000000">
            <w:pPr>
              <w:pStyle w:val="Virketabelloverskrift"/>
            </w:pPr>
            <w:r>
              <w:t>OK</w:t>
            </w:r>
          </w:p>
        </w:tc>
        <w:tc>
          <w:tcPr>
            <w:tcW w:w="600" w:type="dxa"/>
          </w:tcPr>
          <w:p w14:paraId="43BE139A" w14:textId="77777777" w:rsidR="009A7A70" w:rsidRDefault="00000000">
            <w:pPr>
              <w:pStyle w:val="Virketabelloverskrift"/>
            </w:pPr>
            <w:r>
              <w:t>I/A</w:t>
            </w:r>
          </w:p>
        </w:tc>
        <w:tc>
          <w:tcPr>
            <w:tcW w:w="2415" w:type="dxa"/>
          </w:tcPr>
          <w:p w14:paraId="6E02D1EF" w14:textId="77777777" w:rsidR="009A7A70" w:rsidRDefault="00000000">
            <w:pPr>
              <w:pStyle w:val="Virketabelloverskrift"/>
            </w:pPr>
            <w:r>
              <w:t>Oppfølgingsansvar</w:t>
            </w:r>
          </w:p>
        </w:tc>
        <w:tc>
          <w:tcPr>
            <w:tcW w:w="2415" w:type="dxa"/>
          </w:tcPr>
          <w:p w14:paraId="7D3CB99A" w14:textId="77777777" w:rsidR="009A7A70" w:rsidRDefault="00000000">
            <w:pPr>
              <w:pStyle w:val="Virketabelloverskrift"/>
            </w:pPr>
            <w:r>
              <w:t>Merknad</w:t>
            </w:r>
          </w:p>
        </w:tc>
      </w:tr>
      <w:tr w:rsidR="009A7A70" w14:paraId="1E721940" w14:textId="77777777" w:rsidTr="009A7A70">
        <w:trPr>
          <w:cantSplit/>
          <w:trHeight w:val="360"/>
        </w:trPr>
        <w:tc>
          <w:tcPr>
            <w:tcW w:w="3300" w:type="dxa"/>
            <w:vAlign w:val="top"/>
          </w:tcPr>
          <w:p w14:paraId="02CF83E6" w14:textId="77777777" w:rsidR="009A7A70" w:rsidRDefault="00000000">
            <w:pPr>
              <w:pStyle w:val="Virketabelltekst"/>
              <w:spacing w:after="180"/>
            </w:pPr>
            <w:r>
              <w:t>Er det foretatt avstemminger og tilfredsstillende dokumentert:</w:t>
            </w:r>
          </w:p>
          <w:p w14:paraId="6E03CDA4" w14:textId="77777777" w:rsidR="009A7A70" w:rsidRDefault="00000000">
            <w:pPr>
              <w:pStyle w:val="Virketabelltekst"/>
              <w:spacing w:after="180"/>
            </w:pPr>
            <w:r>
              <w:t>Kassetelling</w:t>
            </w:r>
          </w:p>
          <w:p w14:paraId="22F50A89" w14:textId="77777777" w:rsidR="009A7A70" w:rsidRDefault="00000000">
            <w:pPr>
              <w:pStyle w:val="Virketabelltekst"/>
            </w:pPr>
            <w:r>
              <w:t>Bank – åpne poster</w:t>
            </w:r>
          </w:p>
        </w:tc>
        <w:tc>
          <w:tcPr>
            <w:tcW w:w="600" w:type="dxa"/>
            <w:vAlign w:val="top"/>
          </w:tcPr>
          <w:p w14:paraId="2DA20136" w14:textId="7A7CE40C" w:rsidR="009A7A70" w:rsidRDefault="007015B8">
            <w:pPr>
              <w:pStyle w:val="Virketabelltekst"/>
            </w:pPr>
            <w:proofErr w:type="spellStart"/>
            <w:r>
              <w:t>X</w:t>
            </w:r>
            <w:proofErr w:type="spellEnd"/>
          </w:p>
        </w:tc>
        <w:tc>
          <w:tcPr>
            <w:tcW w:w="600" w:type="dxa"/>
            <w:vAlign w:val="top"/>
          </w:tcPr>
          <w:p w14:paraId="3B154D7C" w14:textId="77777777" w:rsidR="009A7A70" w:rsidRDefault="009A7A70">
            <w:pPr>
              <w:pStyle w:val="Virketabelltekst"/>
            </w:pPr>
          </w:p>
        </w:tc>
        <w:tc>
          <w:tcPr>
            <w:tcW w:w="2415" w:type="dxa"/>
            <w:vAlign w:val="top"/>
          </w:tcPr>
          <w:p w14:paraId="3B4A51DC" w14:textId="5941FD51" w:rsidR="009A7A70" w:rsidRDefault="007015B8">
            <w:pPr>
              <w:pStyle w:val="Virketabelltekst"/>
            </w:pPr>
            <w:proofErr w:type="spellStart"/>
            <w:r>
              <w:t>QA</w:t>
            </w:r>
            <w:proofErr w:type="spellEnd"/>
            <w:r>
              <w:t>-test ansvarlig</w:t>
            </w:r>
          </w:p>
        </w:tc>
        <w:tc>
          <w:tcPr>
            <w:tcW w:w="2415" w:type="dxa"/>
            <w:vAlign w:val="top"/>
          </w:tcPr>
          <w:p w14:paraId="2D332729" w14:textId="760099CD" w:rsidR="009A7A70" w:rsidRDefault="007015B8">
            <w:pPr>
              <w:pStyle w:val="Virketabelltekst"/>
            </w:pPr>
            <w:proofErr w:type="spellStart"/>
            <w:r>
              <w:t>QA</w:t>
            </w:r>
            <w:proofErr w:type="spellEnd"/>
            <w:r>
              <w:t>-test merknad</w:t>
            </w:r>
          </w:p>
        </w:tc>
      </w:tr>
      <w:tr w:rsidR="007015B8" w14:paraId="4DFE96E1" w14:textId="77777777" w:rsidTr="009A7A70">
        <w:trPr>
          <w:cantSplit/>
          <w:trHeight w:val="360"/>
        </w:trPr>
        <w:tc>
          <w:tcPr>
            <w:tcW w:w="3300" w:type="dxa"/>
            <w:vAlign w:val="top"/>
          </w:tcPr>
          <w:p w14:paraId="2EC3B0AE" w14:textId="30AFCB28" w:rsidR="007015B8" w:rsidRDefault="007015B8">
            <w:pPr>
              <w:pStyle w:val="Virketabelltekst"/>
              <w:spacing w:after="180"/>
            </w:pPr>
            <w:proofErr w:type="spellStart"/>
            <w:r>
              <w:t>QA</w:t>
            </w:r>
            <w:proofErr w:type="spellEnd"/>
            <w:r>
              <w:t>-test ny rad</w:t>
            </w:r>
          </w:p>
        </w:tc>
        <w:tc>
          <w:tcPr>
            <w:tcW w:w="600" w:type="dxa"/>
            <w:vAlign w:val="top"/>
          </w:tcPr>
          <w:p w14:paraId="245DCE24" w14:textId="77777777" w:rsidR="007015B8" w:rsidRDefault="007015B8">
            <w:pPr>
              <w:pStyle w:val="Virketabelltekst"/>
            </w:pPr>
          </w:p>
        </w:tc>
        <w:tc>
          <w:tcPr>
            <w:tcW w:w="600" w:type="dxa"/>
            <w:vAlign w:val="top"/>
          </w:tcPr>
          <w:p w14:paraId="3DBA0721" w14:textId="77777777" w:rsidR="007015B8" w:rsidRDefault="007015B8">
            <w:pPr>
              <w:pStyle w:val="Virketabelltekst"/>
            </w:pPr>
          </w:p>
        </w:tc>
        <w:tc>
          <w:tcPr>
            <w:tcW w:w="2415" w:type="dxa"/>
            <w:vAlign w:val="top"/>
          </w:tcPr>
          <w:p w14:paraId="24B064D7" w14:textId="77777777" w:rsidR="007015B8" w:rsidRDefault="007015B8">
            <w:pPr>
              <w:pStyle w:val="Virketabelltekst"/>
            </w:pPr>
          </w:p>
        </w:tc>
        <w:tc>
          <w:tcPr>
            <w:tcW w:w="2415" w:type="dxa"/>
            <w:vAlign w:val="top"/>
          </w:tcPr>
          <w:p w14:paraId="1E195C82" w14:textId="77777777" w:rsidR="007015B8" w:rsidRDefault="007015B8">
            <w:pPr>
              <w:pStyle w:val="Virketabelltekst"/>
            </w:pPr>
          </w:p>
        </w:tc>
      </w:tr>
    </w:tbl>
    <w:p w14:paraId="1A3F7F6C" w14:textId="77777777" w:rsidR="009A7A70" w:rsidRDefault="009A7A70">
      <w:pPr>
        <w:pStyle w:val="Virkemellomrom"/>
        <w:spacing w:line="450" w:lineRule="exact"/>
      </w:pP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 w:rsidR="009A7A70" w14:paraId="7AFF4C81" w14:textId="77777777" w:rsidTr="009A7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</w:tcPr>
          <w:p w14:paraId="11081D8A" w14:textId="77777777" w:rsidR="009A7A70" w:rsidRDefault="00000000">
            <w:pPr>
              <w:pStyle w:val="Virketabelloverskrift"/>
            </w:pPr>
            <w:r>
              <w:t>Avstemninger</w:t>
            </w:r>
          </w:p>
        </w:tc>
        <w:tc>
          <w:tcPr>
            <w:tcW w:w="600" w:type="dxa"/>
          </w:tcPr>
          <w:p w14:paraId="7F61FFA9" w14:textId="77777777" w:rsidR="009A7A70" w:rsidRDefault="00000000">
            <w:pPr>
              <w:pStyle w:val="Virketabelloverskrift"/>
            </w:pPr>
            <w:r>
              <w:t>OK</w:t>
            </w:r>
          </w:p>
        </w:tc>
        <w:tc>
          <w:tcPr>
            <w:tcW w:w="600" w:type="dxa"/>
          </w:tcPr>
          <w:p w14:paraId="6D99F000" w14:textId="77777777" w:rsidR="009A7A70" w:rsidRDefault="00000000">
            <w:pPr>
              <w:pStyle w:val="Virketabelloverskrift"/>
            </w:pPr>
            <w:r>
              <w:t>I/A</w:t>
            </w:r>
          </w:p>
        </w:tc>
        <w:tc>
          <w:tcPr>
            <w:tcW w:w="2415" w:type="dxa"/>
          </w:tcPr>
          <w:p w14:paraId="459928B6" w14:textId="77777777" w:rsidR="009A7A70" w:rsidRDefault="00000000">
            <w:pPr>
              <w:pStyle w:val="Virketabelloverskrift"/>
            </w:pPr>
            <w:r>
              <w:t>Oppfølgingsansvar</w:t>
            </w:r>
          </w:p>
        </w:tc>
        <w:tc>
          <w:tcPr>
            <w:tcW w:w="2415" w:type="dxa"/>
          </w:tcPr>
          <w:p w14:paraId="1FBB9993" w14:textId="77777777" w:rsidR="009A7A70" w:rsidRDefault="00000000">
            <w:pPr>
              <w:pStyle w:val="Virketabelloverskrift"/>
            </w:pPr>
            <w:r>
              <w:t>Merknad</w:t>
            </w:r>
          </w:p>
        </w:tc>
      </w:tr>
      <w:tr w:rsidR="009A7A70" w14:paraId="5EF73DC9" w14:textId="77777777" w:rsidTr="009A7A70">
        <w:trPr>
          <w:cantSplit/>
          <w:trHeight w:val="360"/>
        </w:trPr>
        <w:tc>
          <w:tcPr>
            <w:tcW w:w="3300" w:type="dxa"/>
            <w:vAlign w:val="top"/>
          </w:tcPr>
          <w:p w14:paraId="2F26E23B" w14:textId="77777777" w:rsidR="009A7A70" w:rsidRDefault="00000000">
            <w:pPr>
              <w:pStyle w:val="Virketabelltekst"/>
              <w:spacing w:after="180"/>
            </w:pPr>
            <w:r>
              <w:t>Er det foretatt avstemminger og tilfredsstillende dokumentert:</w:t>
            </w:r>
          </w:p>
          <w:p w14:paraId="01C1C488" w14:textId="77777777" w:rsidR="009A7A70" w:rsidRDefault="00000000">
            <w:pPr>
              <w:pStyle w:val="Virketabelltekst"/>
              <w:spacing w:after="180"/>
            </w:pPr>
            <w:r>
              <w:t>Kassetelling</w:t>
            </w:r>
          </w:p>
          <w:p w14:paraId="019D59BF" w14:textId="77777777" w:rsidR="009A7A70" w:rsidRDefault="00000000">
            <w:pPr>
              <w:pStyle w:val="Virketabelltekst"/>
            </w:pPr>
            <w:r>
              <w:t>Bank – åpne poster</w:t>
            </w:r>
          </w:p>
        </w:tc>
        <w:tc>
          <w:tcPr>
            <w:tcW w:w="600" w:type="dxa"/>
            <w:vAlign w:val="top"/>
          </w:tcPr>
          <w:p w14:paraId="0C889AAE" w14:textId="77777777" w:rsidR="009A7A70" w:rsidRDefault="009A7A70">
            <w:pPr>
              <w:pStyle w:val="Virketabelltekst"/>
            </w:pPr>
          </w:p>
        </w:tc>
        <w:tc>
          <w:tcPr>
            <w:tcW w:w="600" w:type="dxa"/>
            <w:vAlign w:val="top"/>
          </w:tcPr>
          <w:p w14:paraId="6FA2C8B7" w14:textId="77777777" w:rsidR="009A7A70" w:rsidRDefault="009A7A70">
            <w:pPr>
              <w:pStyle w:val="Virketabelltekst"/>
            </w:pPr>
          </w:p>
        </w:tc>
        <w:tc>
          <w:tcPr>
            <w:tcW w:w="2415" w:type="dxa"/>
            <w:vAlign w:val="top"/>
          </w:tcPr>
          <w:p w14:paraId="52FAF472" w14:textId="77777777" w:rsidR="009A7A70" w:rsidRDefault="009A7A70">
            <w:pPr>
              <w:pStyle w:val="Virketabelltekst"/>
            </w:pPr>
          </w:p>
        </w:tc>
        <w:tc>
          <w:tcPr>
            <w:tcW w:w="2415" w:type="dxa"/>
            <w:vAlign w:val="top"/>
          </w:tcPr>
          <w:p w14:paraId="00808EE9" w14:textId="77777777" w:rsidR="009A7A70" w:rsidRDefault="009A7A70">
            <w:pPr>
              <w:pStyle w:val="Virketabelltekst"/>
            </w:pPr>
          </w:p>
        </w:tc>
      </w:tr>
    </w:tbl>
    <w:p w14:paraId="4E0A2A40" w14:textId="77777777" w:rsidR="009A7A70" w:rsidRDefault="009A7A70">
      <w:pPr>
        <w:pStyle w:val="Virkemellomrom"/>
        <w:spacing w:line="20" w:lineRule="exact"/>
      </w:pPr>
    </w:p>
    <w:sectPr w:rsidR="009A7A70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CC88E" w14:textId="77777777" w:rsidR="008E5E49" w:rsidRDefault="008E5E49" w:rsidP="00A834E2">
      <w:pPr>
        <w:spacing w:after="0" w:line="240" w:lineRule="auto"/>
      </w:pPr>
      <w:r>
        <w:separator/>
      </w:r>
    </w:p>
  </w:endnote>
  <w:endnote w:type="continuationSeparator" w:id="0">
    <w:p w14:paraId="45712B3C" w14:textId="77777777" w:rsidR="008E5E49" w:rsidRDefault="008E5E49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CA465E" w14:textId="77777777" w:rsidR="009A7A70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Sjekkliste for årsregnskapet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0FDC5D" w14:textId="77777777" w:rsidR="008E5E49" w:rsidRDefault="008E5E49" w:rsidP="00A834E2">
      <w:pPr>
        <w:spacing w:after="0" w:line="240" w:lineRule="auto"/>
      </w:pPr>
      <w:r>
        <w:separator/>
      </w:r>
    </w:p>
  </w:footnote>
  <w:footnote w:type="continuationSeparator" w:id="0">
    <w:p w14:paraId="24842211" w14:textId="77777777" w:rsidR="008E5E49" w:rsidRDefault="008E5E49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632792" w14:textId="77777777" w:rsidR="009A7A70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113E33"/>
    <w:multiLevelType w:val="multilevel"/>
    <w:tmpl w:val="CA64E8FE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2C4B76AE"/>
    <w:multiLevelType w:val="multilevel"/>
    <w:tmpl w:val="8BCC8ED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C15442E"/>
    <w:multiLevelType w:val="multilevel"/>
    <w:tmpl w:val="CEEA8E24"/>
    <w:numStyleLink w:val="VirkeListe"/>
  </w:abstractNum>
  <w:abstractNum w:abstractNumId="26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C743B3F"/>
    <w:multiLevelType w:val="multilevel"/>
    <w:tmpl w:val="4FDAC336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1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3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B95A23"/>
    <w:multiLevelType w:val="multilevel"/>
    <w:tmpl w:val="8A36DE84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415AE"/>
    <w:multiLevelType w:val="multilevel"/>
    <w:tmpl w:val="B3FC49FA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1"/>
  </w:num>
  <w:num w:numId="2" w16cid:durableId="645400299">
    <w:abstractNumId w:val="20"/>
  </w:num>
  <w:num w:numId="3" w16cid:durableId="1165437520">
    <w:abstractNumId w:val="35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2"/>
  </w:num>
  <w:num w:numId="10" w16cid:durableId="865022870">
    <w:abstractNumId w:val="22"/>
  </w:num>
  <w:num w:numId="11" w16cid:durableId="766772816">
    <w:abstractNumId w:val="22"/>
  </w:num>
  <w:num w:numId="12" w16cid:durableId="1785340853">
    <w:abstractNumId w:val="22"/>
  </w:num>
  <w:num w:numId="13" w16cid:durableId="284392130">
    <w:abstractNumId w:val="22"/>
  </w:num>
  <w:num w:numId="14" w16cid:durableId="1162116571">
    <w:abstractNumId w:val="22"/>
  </w:num>
  <w:num w:numId="15" w16cid:durableId="530458177">
    <w:abstractNumId w:val="22"/>
  </w:num>
  <w:num w:numId="16" w16cid:durableId="494224054">
    <w:abstractNumId w:val="37"/>
  </w:num>
  <w:num w:numId="17" w16cid:durableId="521747363">
    <w:abstractNumId w:val="18"/>
  </w:num>
  <w:num w:numId="18" w16cid:durableId="1648122134">
    <w:abstractNumId w:val="26"/>
  </w:num>
  <w:num w:numId="19" w16cid:durableId="1901864556">
    <w:abstractNumId w:val="33"/>
  </w:num>
  <w:num w:numId="20" w16cid:durableId="511650067">
    <w:abstractNumId w:val="10"/>
  </w:num>
  <w:num w:numId="21" w16cid:durableId="1727800628">
    <w:abstractNumId w:val="36"/>
  </w:num>
  <w:num w:numId="22" w16cid:durableId="1489056773">
    <w:abstractNumId w:val="30"/>
  </w:num>
  <w:num w:numId="23" w16cid:durableId="231278841">
    <w:abstractNumId w:val="32"/>
  </w:num>
  <w:num w:numId="24" w16cid:durableId="417604701">
    <w:abstractNumId w:val="27"/>
  </w:num>
  <w:num w:numId="25" w16cid:durableId="316567667">
    <w:abstractNumId w:val="2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28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4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859002478">
    <w:abstractNumId w:val="29"/>
  </w:num>
  <w:num w:numId="47" w16cid:durableId="209997071">
    <w:abstractNumId w:val="34"/>
  </w:num>
  <w:num w:numId="48" w16cid:durableId="31150016">
    <w:abstractNumId w:val="21"/>
  </w:num>
  <w:num w:numId="49" w16cid:durableId="1242367905">
    <w:abstractNumId w:val="38"/>
  </w:num>
  <w:num w:numId="50" w16cid:durableId="44107037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70"/>
    <w:rsid w:val="007015B8"/>
    <w:rsid w:val="008E5E49"/>
    <w:rsid w:val="009A7A70"/>
    <w:rsid w:val="00B4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84CE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retting/ettertest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2D61D0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2D61D0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2D61D0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2D61D0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2D61D0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2D61D0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2D61D0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2D61D0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2D61D0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2D61D0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2D61D0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2D61D0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2D61D0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2D61D0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2D61D0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2D61D0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2D61D0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2D61D0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2D61D0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2D61D0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2D61D0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2D61D0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2D61D0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2D61D0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2D61D0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2D61D0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2D61D0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2D61D0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2D61D0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2D61D0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2D61D0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2D61D0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2D61D0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2D61D0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 w:rsidR="002D61D0" w:rsidRDefault="00000000">
          <w:r>
            <w:rPr>
              <w:color w:val="C9007F"/>
            </w:rPr>
            <w:t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 w:rsidR="002D61D0" w:rsidRDefault="00000000">
          <w:r>
            <w:rPr>
              <w:color w:val="C9007F"/>
            </w:rPr>
            <w:t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 w:rsidR="002D61D0" w:rsidRDefault="00000000">
          <w:r>
            <w:rPr>
              <w:color w:val="C9007F"/>
            </w:rPr>
            <w:t>[Sted]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2D61D0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B40445"/>
    <w:rsid w:val="00C22387"/>
    <w:rsid w:val="00D21CD2"/>
    <w:rsid w:val="00D7223D"/>
    <w:rsid w:val="00E430C8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5</TotalTime>
  <Pages>1</Pages>
  <Words>71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Sjekkliste for årsregnskapet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2026-10-16T11:46:00Z</dcterms:modified>
</cp:coreProperties>
</file>