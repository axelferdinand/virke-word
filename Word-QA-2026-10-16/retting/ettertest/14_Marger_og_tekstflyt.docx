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900000317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900000318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900000319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900000320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900000321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