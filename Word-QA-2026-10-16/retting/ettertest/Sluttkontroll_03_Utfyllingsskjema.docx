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B7267" w14:textId="77777777" w:rsidR="00844A3B" w:rsidRDefault="00000000">
      <w:pPr>
        <w:pStyle w:val="Tittel"/>
      </w:pPr>
      <w:r>
        <w:t>Utfyllingsskjema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844A3B" w14:paraId="1DAA77BA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0B49C" w14:textId="2EB68B98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1900000060"/>
                <w:placeholder>
                  <w:docPart w:val="VIRKE_PH_395DDE2299CB47C59E9945546BABC35B"/>
                </w:placeholder>
                <w:text/>
              </w:sdtPr>
              <w:sdtContent>
                <w:proofErr w:type="spellStart"/>
                <w:r w:rsidR="00E87506">
                  <w:t>QA</w:t>
                </w:r>
                <w:proofErr w:type="spellEnd"/>
                <w:r w:rsidR="00E87506">
                  <w:t>-test Ada Nordmann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D7A51" w14:textId="0A0E4450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1900000061"/>
                <w:placeholder>
                  <w:docPart w:val="VIRKE_PH_B947399D679E405BB8D8978DE05AE153"/>
                </w:placeholder>
                <w:text/>
              </w:sdtPr>
              <w:sdtContent>
                <w:proofErr w:type="spellStart"/>
                <w:r w:rsidR="00E87506">
                  <w:t>QA</w:t>
                </w:r>
                <w:proofErr w:type="spellEnd"/>
                <w:r w:rsidR="00E87506">
                  <w:t>-test Ola Nordmann</w:t>
                </w:r>
              </w:sdtContent>
            </w:sdt>
          </w:p>
        </w:tc>
      </w:tr>
      <w:tr w:rsidR="00844A3B" w14:paraId="60B97F50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FEF9E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90000006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3A17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90000006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44A3B" w14:paraId="26A20618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5FCC0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90000006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E1FAD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90000006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44A3B" w14:paraId="49513D4F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07CD1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90000006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44A3B" w14:paraId="2C5BA5AD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9E24E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90000006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44A3B" w14:paraId="4E10F305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FA16F" w14:textId="77777777" w:rsidR="00844A3B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90000006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7B47DC88" w14:textId="77777777" w:rsidR="00844A3B" w:rsidRDefault="00844A3B">
      <w:pPr>
        <w:pStyle w:val="Virkemellomrom"/>
        <w:spacing w:line="20" w:lineRule="exact"/>
      </w:pPr>
    </w:p>
    <w:sectPr w:rsidR="00844A3B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70862" w14:textId="77777777" w:rsidR="00933730" w:rsidRDefault="00933730" w:rsidP="00A834E2">
      <w:pPr>
        <w:spacing w:after="0" w:line="240" w:lineRule="auto"/>
      </w:pPr>
      <w:r>
        <w:separator/>
      </w:r>
    </w:p>
  </w:endnote>
  <w:endnote w:type="continuationSeparator" w:id="0">
    <w:p w14:paraId="4B1C79CE" w14:textId="77777777" w:rsidR="00933730" w:rsidRDefault="00933730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B2EE8" w14:textId="77777777" w:rsidR="00844A3B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B0E4A" w14:textId="77777777" w:rsidR="00933730" w:rsidRDefault="00933730" w:rsidP="00A834E2">
      <w:pPr>
        <w:spacing w:after="0" w:line="240" w:lineRule="auto"/>
      </w:pPr>
      <w:r>
        <w:separator/>
      </w:r>
    </w:p>
  </w:footnote>
  <w:footnote w:type="continuationSeparator" w:id="0">
    <w:p w14:paraId="2D95F829" w14:textId="77777777" w:rsidR="00933730" w:rsidRDefault="00933730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2AE34" w14:textId="77777777" w:rsidR="00844A3B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81779B5"/>
    <w:multiLevelType w:val="multilevel"/>
    <w:tmpl w:val="B7FCC57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1A7A9B"/>
    <w:multiLevelType w:val="multilevel"/>
    <w:tmpl w:val="BB6E0AA0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DE91B8D"/>
    <w:multiLevelType w:val="multilevel"/>
    <w:tmpl w:val="6EC6082C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2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5B1206A1"/>
    <w:multiLevelType w:val="multilevel"/>
    <w:tmpl w:val="DB828DE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8695F"/>
    <w:multiLevelType w:val="multilevel"/>
    <w:tmpl w:val="8156315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3"/>
  </w:num>
  <w:num w:numId="3" w16cid:durableId="1165437520">
    <w:abstractNumId w:val="36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2"/>
  </w:num>
  <w:num w:numId="9" w16cid:durableId="1972712342">
    <w:abstractNumId w:val="24"/>
  </w:num>
  <w:num w:numId="10" w16cid:durableId="865022870">
    <w:abstractNumId w:val="24"/>
  </w:num>
  <w:num w:numId="11" w16cid:durableId="766772816">
    <w:abstractNumId w:val="24"/>
  </w:num>
  <w:num w:numId="12" w16cid:durableId="1785340853">
    <w:abstractNumId w:val="24"/>
  </w:num>
  <w:num w:numId="13" w16cid:durableId="284392130">
    <w:abstractNumId w:val="24"/>
  </w:num>
  <w:num w:numId="14" w16cid:durableId="1162116571">
    <w:abstractNumId w:val="24"/>
  </w:num>
  <w:num w:numId="15" w16cid:durableId="530458177">
    <w:abstractNumId w:val="24"/>
  </w:num>
  <w:num w:numId="16" w16cid:durableId="494224054">
    <w:abstractNumId w:val="38"/>
  </w:num>
  <w:num w:numId="17" w16cid:durableId="521747363">
    <w:abstractNumId w:val="21"/>
  </w:num>
  <w:num w:numId="18" w16cid:durableId="1648122134">
    <w:abstractNumId w:val="27"/>
  </w:num>
  <w:num w:numId="19" w16cid:durableId="1901864556">
    <w:abstractNumId w:val="34"/>
  </w:num>
  <w:num w:numId="20" w16cid:durableId="511650067">
    <w:abstractNumId w:val="11"/>
  </w:num>
  <w:num w:numId="21" w16cid:durableId="1727800628">
    <w:abstractNumId w:val="37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8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20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1767725308">
    <w:abstractNumId w:val="17"/>
  </w:num>
  <w:num w:numId="47" w16cid:durableId="2090421409">
    <w:abstractNumId w:val="10"/>
  </w:num>
  <w:num w:numId="48" w16cid:durableId="1357124117">
    <w:abstractNumId w:val="35"/>
  </w:num>
  <w:num w:numId="49" w16cid:durableId="41562377">
    <w:abstractNumId w:val="19"/>
  </w:num>
  <w:num w:numId="50" w16cid:durableId="18974309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3B"/>
    <w:rsid w:val="00844A3B"/>
    <w:rsid w:val="00933730"/>
    <w:rsid w:val="00B40445"/>
    <w:rsid w:val="00E8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A612A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64665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64665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64665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64665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64665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64665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64665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64665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646655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646655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646655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64665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64665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64665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64665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64665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64665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64665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64665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64665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64665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64665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646655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646655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646655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64665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64665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64665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64665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64665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64665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64665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646655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646655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646655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6447F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33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2026-10-16T11:58:00Z</dcterms:modified>
</cp:coreProperties>
</file>