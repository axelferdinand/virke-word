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glossary/charts/chart1.xml" ContentType="application/vnd.openxmlformats-officedocument.drawingml.chart+xml"/>
  <Override PartName="/word/glossary/charts/chart2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Protokoll fra styremøte i Prototypen AS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Dato: </w:t>
      </w:r>
      <w:r>
        <w:t xml:space="preserve">Emil Steinhov</w:t>
      </w:r>
      <w:r>
        <w:t xml:space="preserve">  </w:t>
      </w:r>
      <w:r>
        <w:rPr>
          <w:rFonts w:asciiTheme="majorHAnsi" w:hAnsiTheme="majorHAnsi"/>
          <w:b/>
        </w:rPr>
        <w:t xml:space="preserve">Sted: </w:t>
      </w:r>
      <w:r>
        <w:t xml:space="preserve">Oslo</w:t>
      </w:r>
      <w:r>
        <w:t xml:space="preserve">  </w:t>
      </w:r>
      <w:r>
        <w:rPr>
          <w:rFonts w:asciiTheme="majorHAnsi" w:hAnsiTheme="majorHAnsi"/>
          <w:b/>
        </w:rPr>
        <w:t xml:space="preserve">Møtestart: </w:t>
      </w:r>
      <w:r>
        <w:t xml:space="preserve">10:30</w:t>
      </w:r>
      <w:r>
        <w:t xml:space="preserve">  </w:t>
      </w:r>
      <w:r>
        <w:rPr>
          <w:rFonts w:asciiTheme="majorHAnsi" w:hAnsiTheme="majorHAnsi"/>
          <w:b/>
        </w:rPr>
        <w:t xml:space="preserve">Møteslutt: </w:t>
      </w:r>
      <w:r>
        <w:t xml:space="preserve">12:30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Til stede: </w:t>
      </w:r>
      <w:r>
        <w:t xml:space="preserve">Erling Kvaale, administrerende direktør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Forfall: </w:t>
      </w:r>
      <w:r>
        <w:t xml:space="preserve">Britt Brittnes</w:t>
      </w:r>
    </w:p>
    <w:p>
      <w:pPr>
        <w:pStyle w:val="VirkeMetadata"/>
        <w:spacing w:after="450"/>
      </w:pPr>
      <w:r>
        <w:rPr>
          <w:rFonts w:asciiTheme="majorHAnsi" w:hAnsiTheme="majorHAnsi"/>
          <w:b/>
        </w:rPr>
        <w:t xml:space="preserve">Referent: </w:t>
      </w:r>
      <w:r>
        <w:t xml:space="preserve">Åse Andersen</w:t>
      </w:r>
    </w:p>
    <w:tbl>
      <w:tblPr>
        <w:tblStyle w:val="Virke1"/>
        <w:tblW w:w="1542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0" w:lastColumn="0" w:noHBand="1" w:noVBand="1"/>
      </w:tblPr>
      <w:tblGrid>
        <w:gridCol w:w="1713"/>
        <w:gridCol w:w="1713"/>
        <w:gridCol w:w="1713"/>
        <w:gridCol w:w="1713"/>
        <w:gridCol w:w="1713"/>
        <w:gridCol w:w="1713"/>
        <w:gridCol w:w="1713"/>
        <w:gridCol w:w="1713"/>
        <w:gridCol w:w="1716"/>
      </w:tblGrid>
      <w:tr>
        <w:trPr>
          <w:cantSplit/>
          <w:tblHeader/>
        </w:trPr>
        <w:tc>
          <w:tcPr>
            <w:tcW w:w="1713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Navn</w:t>
            </w:r>
          </w:p>
        </w:tc>
        <w:tc>
          <w:tcPr>
            <w:tcW w:w="1713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Fødselsdato eller org. nr.</w:t>
            </w:r>
          </w:p>
        </w:tc>
        <w:tc>
          <w:tcPr>
            <w:tcW w:w="1713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Adresse</w:t>
            </w:r>
          </w:p>
        </w:tc>
        <w:tc>
          <w:tcPr>
            <w:tcW w:w="1713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Antall aksjer</w:t>
            </w:r>
          </w:p>
        </w:tc>
        <w:tc>
          <w:tcPr>
            <w:tcW w:w="1713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Aksjenr. (fra–til)</w:t>
            </w:r>
          </w:p>
        </w:tc>
        <w:tc>
          <w:tcPr>
            <w:tcW w:w="1713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Aksjeklasse</w:t>
            </w:r>
          </w:p>
        </w:tc>
        <w:tc>
          <w:tcPr>
            <w:tcW w:w="1713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Dato for innføring i aksjeeierboken</w:t>
            </w:r>
          </w:p>
        </w:tc>
        <w:tc>
          <w:tcPr>
            <w:tcW w:w="1713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Solgt dato</w:t>
            </w:r>
          </w:p>
        </w:tc>
        <w:tc>
          <w:tcPr>
            <w:tcW w:w="1716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Evt. merknader</w:t>
            </w:r>
          </w:p>
        </w:tc>
      </w:tr>
      <w:tr>
        <w:trPr>
          <w:cantSplit/>
        </w:trPr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900000141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900000142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900000143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900000144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900000145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900000146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900000147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900000148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900000149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900000150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900000151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900000152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900000153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900000154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900000155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900000156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900000157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900000158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900000159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900000160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900000161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900000162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900000163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900000164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900000165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900000166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900000167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900000168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900000169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900000170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900000171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900000172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900000173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900000174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900000175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900000176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900000177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900000178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900000179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900000180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900000181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900000182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900000183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900000184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900000185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900000186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900000187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900000188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900000189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900000190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900000191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900000192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900000193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900000194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900000195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900000196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900000197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900000198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900000199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900000200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900000201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900000202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900000203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900000204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900000205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900000206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900000207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900000208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900000209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900000210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900000211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900000212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900000213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900000214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900000215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900000216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900000217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900000218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900000219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900000220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900000221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6838" w:h="11906" w:orient="landscape"/>
      <w:pgMar w:top="1995" w:right="709" w:bottom="1410" w:left="709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clear" w:pos="9330"/>
        <w:tab w:val="right" w:pos="1542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Protokoll fra styremøte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Stolpediagram (satt i H3)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C9007F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9CFE3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851E59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57F00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E9CCAC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one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  <c:max val="7"/>
          <c:min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Kakediagram (satt i H3)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dPt>
            <c:idx val="0"/>
            <c:bubble3D val="0"/>
            <c:spPr>
              <a:solidFill>
                <a:srgbClr val="C9007F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rgbClr val="F9CFE3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rgbClr val="851E59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rgbClr val="F57F0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rgbClr val="E9CCAC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Caption</c:v>
                </c:pt>
                <c:pt idx="1">
                  <c:v>Caption</c:v>
                </c:pt>
                <c:pt idx="2">
                  <c:v>Caption</c:v>
                </c:pt>
                <c:pt idx="3">
                  <c:v>Caption</c:v>
                </c:pt>
                <c:pt idx="4">
                  <c:v>Caption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35</c:v>
                </c:pt>
                <c:pt idx="1">
                  <c:v>25</c:v>
                </c:pt>
                <c:pt idx="2">
                  <c:v>15</c:v>
                </c:pt>
                <c:pt idx="3">
                  <c:v>17</c:v>
                </c:pt>
                <c:pt idx="4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234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.xlsx"/></Relationships>
</file>

<file path=word/glossary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1.xlsx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Stolpediagram (satt i H3)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C9007F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9CFE3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851E59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57F00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E9CCAC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one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  <c:max val="7"/>
          <c:min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Kakediagram (satt i H3)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dPt>
            <c:idx val="0"/>
            <c:bubble3D val="0"/>
            <c:spPr>
              <a:solidFill>
                <a:srgbClr val="C9007F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rgbClr val="F9CFE3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rgbClr val="851E59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rgbClr val="F57F0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rgbClr val="E9CCAC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Caption</c:v>
                </c:pt>
                <c:pt idx="1">
                  <c:v>Caption</c:v>
                </c:pt>
                <c:pt idx="2">
                  <c:v>Caption</c:v>
                </c:pt>
                <c:pt idx="3">
                  <c:v>Caption</c:v>
                </c:pt>
                <c:pt idx="4">
                  <c:v>Caption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35</c:v>
                </c:pt>
                <c:pt idx="1">
                  <c:v>25</c:v>
                </c:pt>
                <c:pt idx="2">
                  <c:v>15</c:v>
                </c:pt>
                <c:pt idx="3">
                  <c:v>17</c:v>
                </c:pt>
                <c:pt idx="4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234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center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70000720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70000721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70000722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70000723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70000724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70000725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70000726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70000727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_Virk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70000728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70000729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70000730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70000731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70000732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70000733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70000734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70000735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70000736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70000737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70000738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70000739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70000740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70000741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70000742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70000743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ergefield 1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70000744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70000745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70000746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70000747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70000748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70000749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70000750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ergefield 2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70000751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70000752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70000753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70000754"/>
                    <w:tag w:val="virke_17000006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70000755"/>
                    <w:tag w:val="virke_17000007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70000756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70000757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70000758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70000759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70000760"/>
                    <w:tag w:val="virke_17000008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70000761"/>
                    <w:tag w:val="virke_17000008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70000762"/>
                    <w:tag w:val="virke_17000008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70000763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70000764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70000765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70000766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70000767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70000768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70000769"/>
                    <w:tag w:val="virke_17000009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70000770"/>
                    <w:tag w:val="virke_17000010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70000771"/>
                    <w:tag w:val="virke_17000010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70000772"/>
                    <w:tag w:val="virke_17000010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70000773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70000774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70000775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70000776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70000777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70000778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70000779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70000780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70000781"/>
                    <w:tag w:val="virke_17000012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70000782"/>
                    <w:tag w:val="virke_17000012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70000783"/>
                    <w:tag w:val="virke_17000012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70000784"/>
                    <w:tag w:val="virke_1700001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70000785"/>
                    <w:tag w:val="virke_17000013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70000786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70000787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70000788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70000789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70000790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70000791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70000792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70000793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70000794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70000795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70000796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70000797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70000798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70000799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70000800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70000801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70000802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70000803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70000804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center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70000805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70000806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70000807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70000808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70000809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70000810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70000811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70000812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70000813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70000814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70000815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70000816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70000817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70000818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70000819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70000820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70000821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70000822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70000823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70000824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70000825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70000826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70000827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70000828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70000829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70000830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70000831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70000832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70000833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70000834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70000835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70000836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70000837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70000838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70000839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70000840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70000841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70000842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70000843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70000844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70000845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70000846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70000847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70000848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70000849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70000850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70000851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70000852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70000853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70000854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70000855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70000856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70000857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70000858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70000859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70000860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70000861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70000862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70000863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70000864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70000865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70000866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70000867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70000868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70000869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70000870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70000871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70000872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70000873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70000874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70000875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70000876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70000877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70000878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70000879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70000880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70000881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70000882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70000883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70000884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70000885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70000886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70000887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70000888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70000889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70000890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70000891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70000892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70000893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70000894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70000895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70000896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70000897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70000898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70000899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70000900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70000901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70000902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70000903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70000904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70000905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70000906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70000907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70000908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70000909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70000910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70000911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70000912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70000913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70000914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70000915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70000916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70000917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70000918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Protokoll fra styremøte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