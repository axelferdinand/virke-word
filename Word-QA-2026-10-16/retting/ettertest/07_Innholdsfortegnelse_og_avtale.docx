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B53BE0" w14:textId="77777777" w:rsidR="00EF6257" w:rsidRDefault="00000000">
      <w:pPr>
        <w:pStyle w:val="Tittel"/>
      </w:pPr>
      <w:r>
        <w:t>Eksempel på innholdsfortegnelse</w:t>
      </w:r>
    </w:p>
    <w:sdt>
      <w:sdtPr>
        <w:rPr>
          <w:rFonts w:asciiTheme="minorHAnsi" w:hAnsiTheme="minorHAnsi"/>
          <w:b w:val="0"/>
          <w:bCs w:val="0"/>
          <w:kern w:val="2"/>
          <w:sz w:val="15"/>
          <w:szCs w:val="15"/>
          <w14:ligatures w14:val="standardContextual"/>
        </w:rPr>
        <w:id w:val="1900000240"/>
        <w:docPartObj>
          <w:docPartGallery w:val="Table of Contents"/>
          <w:docPartUnique/>
        </w:docPartObj>
      </w:sdtPr>
      <w:sdtContent>
        <w:p w14:paraId="3CC6D0C6" w14:textId="77777777" w:rsidR="00000000" w:rsidRDefault="00000000">
          <w:pPr>
            <w:pStyle w:val="Overskriftforinnholdsfortegnelse"/>
          </w:pPr>
          <w:r>
            <w:t>Innhold</w:t>
          </w:r>
        </w:p>
        <w:p w14:paraId="314DCDB3" w14:textId="1070EB5B" w:rsidR="002B540C" w:rsidRDefault="00000000">
          <w:pPr>
            <w:pStyle w:val="INNH2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>
            <w:fldChar w:fldCharType="begin"/>
          </w:r>
          <w:r>
            <w:rPr>
              <w:color w:val="000000"/>
            </w:rPr>
            <w:instrText xml:space="preserve"> TOC \o "1-3" \h \z \u \* MERGEFORMAT </w:instrText>
          </w:r>
          <w:r>
            <w:fldChar w:fldCharType="separate"/>
          </w:r>
          <w:hyperlink w:anchor="_Toc243050974" w:history="1">
            <w:r w:rsidR="002B540C" w:rsidRPr="002B58EE">
              <w:rPr>
                <w:rStyle w:val="Hyperkobling"/>
                <w:noProof/>
              </w:rPr>
              <w:t>1. Bakgrunn og Virksomhetens formål</w:t>
            </w:r>
            <w:r w:rsidR="002B540C">
              <w:rPr>
                <w:noProof/>
                <w:webHidden/>
              </w:rPr>
              <w:tab/>
            </w:r>
            <w:r w:rsidR="002B540C">
              <w:rPr>
                <w:noProof/>
                <w:webHidden/>
              </w:rPr>
              <w:fldChar w:fldCharType="begin"/>
            </w:r>
            <w:r w:rsidR="002B540C">
              <w:rPr>
                <w:noProof/>
                <w:webHidden/>
              </w:rPr>
              <w:instrText xml:space="preserve"> PAGEREF _Toc243050974 \h </w:instrText>
            </w:r>
            <w:r w:rsidR="002B540C">
              <w:rPr>
                <w:noProof/>
                <w:webHidden/>
              </w:rPr>
            </w:r>
            <w:r w:rsidR="002B540C">
              <w:rPr>
                <w:noProof/>
                <w:webHidden/>
              </w:rPr>
              <w:fldChar w:fldCharType="separate"/>
            </w:r>
            <w:r w:rsidR="002B540C">
              <w:rPr>
                <w:noProof/>
                <w:webHidden/>
              </w:rPr>
              <w:t>1</w:t>
            </w:r>
            <w:r w:rsidR="002B540C">
              <w:rPr>
                <w:noProof/>
                <w:webHidden/>
              </w:rPr>
              <w:fldChar w:fldCharType="end"/>
            </w:r>
          </w:hyperlink>
        </w:p>
        <w:p w14:paraId="78715ED5" w14:textId="10D922E0" w:rsidR="00000000" w:rsidRDefault="00000000">
          <w:pPr>
            <w:pStyle w:val="INNH1"/>
            <w:spacing w:before="120" w:after="60"/>
          </w:pPr>
          <w:r>
            <w:fldChar w:fldCharType="end"/>
          </w:r>
        </w:p>
      </w:sdtContent>
    </w:sdt>
    <w:p w14:paraId="304FFD21" w14:textId="77777777" w:rsidR="00EF6257" w:rsidRDefault="00000000">
      <w:pPr>
        <w:pStyle w:val="Overskrift2"/>
      </w:pPr>
      <w:bookmarkStart w:id="0" w:name="_Toc243050974"/>
      <w:r>
        <w:t>1. Bakgrunn og Virksomhetens formål</w:t>
      </w:r>
      <w:bookmarkEnd w:id="0"/>
    </w:p>
    <w:p w14:paraId="07AE961C" w14:textId="77777777" w:rsidR="00EF6257" w:rsidRDefault="00000000">
      <w:r>
        <w:rPr>
          <w:rFonts w:asciiTheme="majorHAnsi" w:hAnsiTheme="majorHAnsi"/>
          <w:b/>
        </w:rPr>
        <w:t>Bakgrunnen for avtalen</w:t>
      </w:r>
      <w:r>
        <w:t xml:space="preserve"> er at partene ønsker å kombinere sin kompetanse for å utvikle nye digitale løsninger, samt styrke sin posisjon i det nordiske markedet gjennom et langsiktig og gjensidig forpliktende samarbeid.</w:t>
      </w:r>
    </w:p>
    <w:p w14:paraId="4FC16FB6" w14:textId="77777777" w:rsidR="00EF6257" w:rsidRDefault="00000000">
      <w:r>
        <w:rPr>
          <w:rFonts w:asciiTheme="majorHAnsi" w:hAnsiTheme="majorHAnsi"/>
          <w:b/>
        </w:rPr>
        <w:t>Virksomheten driver virksomhet</w:t>
      </w:r>
      <w:r>
        <w:t xml:space="preserve"> innen utvikling av programvare, skybaserte tjenester og IT-rådgivning for bank- og finanssektoren.</w:t>
      </w:r>
    </w:p>
    <w:p w14:paraId="4AE77428" w14:textId="77777777" w:rsidR="00EF6257" w:rsidRDefault="00EF6257">
      <w:pPr>
        <w:pStyle w:val="Virkemellomrom"/>
        <w:spacing w:line="270" w:lineRule="exact"/>
      </w:pPr>
    </w:p>
    <w:tbl>
      <w:tblPr>
        <w:tblW w:w="9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 w:rsidR="00EF6257" w14:paraId="779E4E7C" w14:textId="77777777"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center"/>
          </w:tcPr>
          <w:p w14:paraId="2C5FF09C" w14:textId="77777777" w:rsidR="00EF6257" w:rsidRDefault="00000000">
            <w:pPr>
              <w:keepNext/>
              <w:spacing w:after="0"/>
            </w:pPr>
            <w:sdt>
              <w:sdtPr>
                <w:alias w:val="Sted/dato"/>
                <w:tag w:val="virke_1900000238"/>
                <w:id w:val="1900000241"/>
                <w:placeholder>
                  <w:docPart w:val="VIRKE_PH_FE33DD91DB8E411392E590C80D52C16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[Sted/dato]</w:t>
                </w:r>
              </w:sdtContent>
            </w:sdt>
          </w:p>
        </w:tc>
      </w:tr>
      <w:tr w:rsidR="00EF6257" w14:paraId="637A64D6" w14:textId="77777777">
        <w:trPr>
          <w:cantSplit/>
        </w:trPr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 w14:paraId="0F35E5A2" w14:textId="77777777" w:rsidR="00EF6257" w:rsidRDefault="00000000">
            <w:pPr>
              <w:pStyle w:val="Virkesignaturtekst"/>
              <w:keepNext/>
            </w:pPr>
            <w:r>
              <w:t>Fornavn, Etternavn</w:t>
            </w:r>
          </w:p>
          <w:p w14:paraId="21B731A0" w14:textId="77777777" w:rsidR="00EF6257" w:rsidRDefault="00000000">
            <w:pPr>
              <w:pStyle w:val="Virkesignaturtekst"/>
              <w:keepNext/>
            </w:pPr>
            <w:r>
              <w:t>Styreleder</w:t>
            </w:r>
          </w:p>
        </w:tc>
        <w:tc>
          <w:tcPr>
            <w:tcW w:w="300" w:type="dxa"/>
            <w:vAlign w:val="center"/>
          </w:tcPr>
          <w:p w14:paraId="0BF77C54" w14:textId="77777777" w:rsidR="00EF6257" w:rsidRDefault="00EF6257">
            <w:pPr>
              <w:pStyle w:val="Virkemellomrom"/>
              <w:keepNext/>
            </w:pPr>
          </w:p>
        </w:tc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 w14:paraId="306954A5" w14:textId="77777777" w:rsidR="00EF6257" w:rsidRDefault="00000000">
            <w:pPr>
              <w:pStyle w:val="Virkesignaturtekst"/>
              <w:keepNext/>
            </w:pPr>
            <w:r>
              <w:t>Fornavn, Etternavn</w:t>
            </w:r>
          </w:p>
          <w:p w14:paraId="53E10546" w14:textId="77777777" w:rsidR="00EF6257" w:rsidRDefault="00000000">
            <w:pPr>
              <w:pStyle w:val="Virkesignaturtekst"/>
              <w:keepNext/>
            </w:pPr>
            <w:r>
              <w:t>Styremedlem</w:t>
            </w:r>
          </w:p>
        </w:tc>
        <w:tc>
          <w:tcPr>
            <w:tcW w:w="300" w:type="dxa"/>
            <w:vAlign w:val="center"/>
          </w:tcPr>
          <w:p w14:paraId="7A942545" w14:textId="77777777" w:rsidR="00EF6257" w:rsidRDefault="00EF6257">
            <w:pPr>
              <w:pStyle w:val="Virkemellomrom"/>
              <w:keepNext/>
            </w:pPr>
          </w:p>
        </w:tc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 w14:paraId="2066B5EA" w14:textId="77777777" w:rsidR="00EF6257" w:rsidRDefault="00000000">
            <w:pPr>
              <w:pStyle w:val="Virkesignaturtekst"/>
              <w:keepNext/>
            </w:pPr>
            <w:r>
              <w:t>Fornavn, Etternavn</w:t>
            </w:r>
          </w:p>
          <w:p w14:paraId="1F5D906D" w14:textId="77777777" w:rsidR="00EF6257" w:rsidRDefault="00000000">
            <w:pPr>
              <w:pStyle w:val="Virkesignaturtekst"/>
            </w:pPr>
            <w:r>
              <w:t>Styremedlem</w:t>
            </w:r>
          </w:p>
        </w:tc>
      </w:tr>
    </w:tbl>
    <w:p w14:paraId="697B4B45" w14:textId="77777777" w:rsidR="00EF6257" w:rsidRDefault="00EF6257">
      <w:pPr>
        <w:pStyle w:val="Virkemellomrom"/>
        <w:spacing w:line="20" w:lineRule="exact"/>
      </w:pPr>
    </w:p>
    <w:sectPr w:rsidR="00EF6257"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56F211" w14:textId="77777777" w:rsidR="00874679" w:rsidRDefault="00874679" w:rsidP="00A834E2">
      <w:pPr>
        <w:spacing w:after="0" w:line="240" w:lineRule="auto"/>
      </w:pPr>
      <w:r>
        <w:separator/>
      </w:r>
    </w:p>
  </w:endnote>
  <w:endnote w:type="continuationSeparator" w:id="0">
    <w:p w14:paraId="65AEDB83" w14:textId="77777777" w:rsidR="00874679" w:rsidRDefault="00874679" w:rsidP="00A83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6CCB14" w14:textId="77777777" w:rsidR="00EF6257" w:rsidRDefault="00000000">
    <w:pPr>
      <w:pStyle w:val="Bunntekst"/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  <w:r>
      <w:tab/>
      <w:t>Eksempel på innholdsfortegnelse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A830DA" w14:textId="77777777" w:rsidR="00874679" w:rsidRDefault="00874679" w:rsidP="00A834E2">
      <w:pPr>
        <w:spacing w:after="0" w:line="240" w:lineRule="auto"/>
      </w:pPr>
      <w:r>
        <w:separator/>
      </w:r>
    </w:p>
  </w:footnote>
  <w:footnote w:type="continuationSeparator" w:id="0">
    <w:p w14:paraId="3000FE5D" w14:textId="77777777" w:rsidR="00874679" w:rsidRDefault="00874679" w:rsidP="00A83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4FEAC7" w14:textId="77777777" w:rsidR="00EF6257" w:rsidRDefault="00000000">
    <w:pPr>
      <w:pStyle w:val="Topptekst"/>
    </w:pPr>
    <w:r>
      <w:t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28551250"/>
    <w:multiLevelType w:val="multilevel"/>
    <w:tmpl w:val="59126E12"/>
    <w:lvl w:ilvl="0">
      <w:start w:val="1"/>
      <w:numFmt w:val="bullet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3C15442E"/>
    <w:multiLevelType w:val="multilevel"/>
    <w:tmpl w:val="CEEA8E24"/>
    <w:numStyleLink w:val="VirkeListe"/>
  </w:abstractNum>
  <w:abstractNum w:abstractNumId="25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9" w15:restartNumberingAfterBreak="0">
    <w:nsid w:val="51CD6A3D"/>
    <w:multiLevelType w:val="multilevel"/>
    <w:tmpl w:val="DCD6979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C4062F"/>
    <w:multiLevelType w:val="multilevel"/>
    <w:tmpl w:val="DA963C1E"/>
    <w:lvl w:ilvl="0">
      <w:start w:val="1"/>
      <w:numFmt w:val="decimal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8207D48"/>
    <w:multiLevelType w:val="multilevel"/>
    <w:tmpl w:val="1238443E"/>
    <w:lvl w:ilvl="0">
      <w:start w:val="1"/>
      <w:numFmt w:val="decimal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4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7163B6"/>
    <w:multiLevelType w:val="multilevel"/>
    <w:tmpl w:val="2C809A56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color w:val="000000"/>
      </w:rPr>
    </w:lvl>
    <w:lvl w:ilvl="1">
      <w:start w:val="1"/>
      <w:numFmt w:val="decimal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30"/>
  </w:num>
  <w:num w:numId="2" w16cid:durableId="645400299">
    <w:abstractNumId w:val="20"/>
  </w:num>
  <w:num w:numId="3" w16cid:durableId="1165437520">
    <w:abstractNumId w:val="35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7"/>
  </w:num>
  <w:num w:numId="17" w16cid:durableId="521747363">
    <w:abstractNumId w:val="18"/>
  </w:num>
  <w:num w:numId="18" w16cid:durableId="1648122134">
    <w:abstractNumId w:val="25"/>
  </w:num>
  <w:num w:numId="19" w16cid:durableId="1901864556">
    <w:abstractNumId w:val="34"/>
  </w:num>
  <w:num w:numId="20" w16cid:durableId="511650067">
    <w:abstractNumId w:val="10"/>
  </w:num>
  <w:num w:numId="21" w16cid:durableId="1727800628">
    <w:abstractNumId w:val="36"/>
  </w:num>
  <w:num w:numId="22" w16cid:durableId="1489056773">
    <w:abstractNumId w:val="28"/>
  </w:num>
  <w:num w:numId="23" w16cid:durableId="231278841">
    <w:abstractNumId w:val="33"/>
  </w:num>
  <w:num w:numId="24" w16cid:durableId="417604701">
    <w:abstractNumId w:val="26"/>
  </w:num>
  <w:num w:numId="25" w16cid:durableId="316567667">
    <w:abstractNumId w:val="24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9"/>
  </w:num>
  <w:num w:numId="31" w16cid:durableId="953942447">
    <w:abstractNumId w:val="27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3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 w16cid:durableId="1214807640">
    <w:abstractNumId w:val="22"/>
  </w:num>
  <w:num w:numId="47" w16cid:durableId="416288913">
    <w:abstractNumId w:val="32"/>
  </w:num>
  <w:num w:numId="48" w16cid:durableId="1663002021">
    <w:abstractNumId w:val="38"/>
  </w:num>
  <w:num w:numId="49" w16cid:durableId="661080518">
    <w:abstractNumId w:val="31"/>
  </w:num>
  <w:num w:numId="50" w16cid:durableId="185580516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efaultTableStyle w:val="Virke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257"/>
    <w:rsid w:val="002B540C"/>
    <w:rsid w:val="00874679"/>
    <w:rsid w:val="00B40445"/>
    <w:rsid w:val="00EF6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067965"/>
  <w15:chartTrackingRefBased/>
  <w15:docId w15:val="{4F1B05EF-66F0-6E4F-A8D7-322F78C4E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/>
      <w:bCs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/>
      <w:bCs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spacing w:val="-10"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blPr/>
      <w:tcPr>
        <w:shd w:val="clear" w:color="auto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numPr>
        <w:numId w:val="30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numPr>
        <w:numId w:val="31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qFormat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qFormat/>
    <w:pPr>
      <w:spacing w:after="0"/>
    </w:pPr>
  </w:style>
  <w:style w:type="paragraph" w:customStyle="1" w:styleId="Virkemteinformasjon">
    <w:name w:val="Virke møteinformasjon"/>
    <w:basedOn w:val="Normal"/>
    <w:next w:val="Normal"/>
    <w:qFormat/>
  </w:style>
  <w:style w:type="paragraph" w:customStyle="1" w:styleId="Virkehjelpetekst">
    <w:name w:val="Virke hjelpetekst"/>
    <w:basedOn w:val="Normal"/>
    <w:next w:val="Normal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qFormat/>
    <w:pPr>
      <w:spacing w:after="0" w:line="240" w:lineRule="auto"/>
    </w:pPr>
    <w:rPr>
      <w:sz w:val="2"/>
      <w:szCs w:val="2"/>
    </w:rPr>
  </w:style>
  <w:style w:type="paragraph" w:customStyle="1" w:styleId="Virkeoversiktstittel">
    <w:name w:val="Virke oversiktstittel"/>
    <w:basedOn w:val="Normal"/>
    <w:next w:val="Normal"/>
    <w:qFormat/>
    <w:pPr>
      <w:keepNext/>
      <w:keepLines/>
      <w:spacing w:line="324" w:lineRule="auto"/>
    </w:pPr>
    <w:rPr>
      <w:rFonts w:asciiTheme="majorHAnsi" w:hAnsiTheme="majorHAnsi"/>
      <w:b/>
      <w:bCs/>
      <w:sz w:val="27"/>
      <w:szCs w:val="27"/>
    </w:rPr>
  </w:style>
  <w:style w:type="character" w:customStyle="1" w:styleId="Virkesidetall">
    <w:name w:val="Virke sidetall"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fg/Nettsteder/virke-word/Word-QA-2026-10-16/retting/ettertest/Virke_master_tes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 w:rsidR="0016220D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 w:rsidR="0016220D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 w:rsidR="0016220D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 w:rsidR="0016220D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 w:rsidR="0016220D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 w:rsidR="0016220D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 w:rsidR="0016220D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 w:rsidR="0016220D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 w:rsidR="0016220D" w:rsidRDefault="00000000">
          <w:r>
            <w:rPr>
              <w:color w:val="C9007F"/>
            </w:rPr>
            <w:t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 w:rsidR="0016220D" w:rsidRDefault="00000000">
          <w:r>
            <w:rPr>
              <w:color w:val="C9007F"/>
            </w:rPr>
            <w:t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 w:rsidR="0016220D" w:rsidRDefault="00000000">
          <w:r>
            <w:rPr>
              <w:color w:val="C9007F"/>
            </w:rPr>
            <w:t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 w:rsidR="0016220D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 w:rsidR="0016220D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 w:rsidR="0016220D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 w:rsidR="0016220D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 w:rsidR="0016220D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 w:rsidR="0016220D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 w:rsidR="0016220D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 w:rsidR="0016220D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 w:rsidR="0016220D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 w:rsidR="0016220D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 w:rsidR="0016220D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 w:rsidR="0016220D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 w:rsidR="0016220D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 w:rsidR="0016220D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 w:rsidR="0016220D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 w:rsidR="0016220D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 w:rsidR="0016220D" w:rsidRDefault="00000000">
          <w:r>
            <w:rPr>
              <w:color w:val="C9007F"/>
            </w:rPr>
            <w:t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 w:rsidR="0016220D" w:rsidRDefault="00000000">
          <w:r>
            <w:rPr>
              <w:color w:val="C9007F"/>
            </w:rPr>
            <w:t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 w:rsidR="0016220D" w:rsidRDefault="00000000">
          <w:r>
            <w:rPr>
              <w:color w:val="C9007F"/>
            </w:rPr>
            <w:t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 w:rsidR="0016220D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 w:rsidR="0016220D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 w:rsidR="0016220D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 w:rsidR="0016220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 w:rsidR="0016220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 w:rsidR="0016220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 w:rsidR="0016220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 w:rsidR="0016220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 w:rsidR="0016220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 w:rsidR="0016220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 w:rsidR="0016220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 w:rsidR="0016220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 w:rsidR="0016220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 w:rsidR="0016220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 w:rsidR="0016220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 w:rsidR="0016220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 w:rsidR="0016220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 w:rsidR="0016220D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 w:rsidR="0016220D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 w:rsidR="0016220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 w:rsidR="0016220D" w:rsidRDefault="00000000">
          <w:r>
            <w:rPr>
              <w:color w:val="C9007F"/>
            </w:rPr>
            <w:t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 w:rsidR="0016220D" w:rsidRDefault="00000000">
          <w:r>
            <w:rPr>
              <w:color w:val="C9007F"/>
            </w:rPr>
            <w:t>[Dokumentnavn]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 w:rsidR="0016220D" w:rsidRDefault="00000000">
          <w:r>
            <w:rPr>
              <w:color w:val="C9007F"/>
            </w:rPr>
            <w:t>[Sted/dato]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156082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6220D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B40445"/>
    <w:rsid w:val="00B52195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/>
      <w:bCs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/>
      <w:bCs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spacing w:val="-10"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blPr/>
      <w:tcPr>
        <w:shd w:val="clear" w:color="auto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156082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numPr>
        <w:numId w:val="30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numPr>
        <w:numId w:val="31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156082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4C94D8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color w:val="747474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156082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96607D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qFormat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qFormat/>
    <w:pPr>
      <w:spacing w:after="0"/>
    </w:pPr>
  </w:style>
  <w:style w:type="paragraph" w:customStyle="1" w:styleId="Virkemteinformasjon">
    <w:name w:val="Virke møteinformasjon"/>
    <w:basedOn w:val="Normal"/>
    <w:next w:val="Normal"/>
    <w:qFormat/>
  </w:style>
  <w:style w:type="paragraph" w:customStyle="1" w:styleId="Virkehjelpetekst">
    <w:name w:val="Virke hjelpetekst"/>
    <w:basedOn w:val="Normal"/>
    <w:next w:val="Normal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qFormat/>
    <w:pPr>
      <w:spacing w:after="0" w:line="240" w:lineRule="auto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Virke_master_test.dotx</Template>
  <TotalTime>5</TotalTime>
  <Pages>1</Pages>
  <Words>108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Eksempel på innholdsfortegnelse</dc:title>
  <dc:subject/>
  <dc:creator>Prototypen</dc:creator>
  <cp:keywords/>
  <dc:description/>
  <cp:lastModifiedBy>Prototypen</cp:lastModifiedBy>
  <cp:revision>5</cp:revision>
  <dcterms:created xsi:type="dcterms:W3CDTF">2026-10-15T13:06:00Z</dcterms:created>
  <dcterms:modified xsi:type="dcterms:W3CDTF">2026-10-16T11:49:00Z</dcterms:modified>
</cp:coreProperties>
</file>