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EFC8FC" w14:textId="3B976F0F" w:rsidR="001850CD" w:rsidRDefault="00000000">
      <w:pPr>
        <w:pStyle w:val="Tittel"/>
        <w:spacing w:after="120"/>
      </w:pPr>
      <w:r>
        <w:t>Eksempel på 2 diagrammer</w:t>
      </w:r>
      <w:r w:rsidR="00255731">
        <w:t xml:space="preserve"> </w:t>
      </w:r>
    </w:p>
    <w:p w14:paraId="3AFE6169" w14:textId="77777777" w:rsidR="001850CD" w:rsidRDefault="00000000">
      <w:r>
        <w:rPr>
          <w:noProof/>
        </w:rPr>
        <w:drawing>
          <wp:inline distT="0" distB="0" distL="0" distR="0" wp14:anchorId="509E0D52" wp14:editId="5A71E29F">
            <wp:extent cx="5924550" cy="3048000"/>
            <wp:effectExtent l="0" t="0" r="0" b="0"/>
            <wp:docPr id="1900000281" name="Diagram 6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BEBC845" w14:textId="77777777" w:rsidR="001850CD" w:rsidRDefault="001850CD">
      <w:pPr>
        <w:pStyle w:val="Virkemellomrom"/>
        <w:spacing w:line="210" w:lineRule="exact"/>
      </w:pPr>
    </w:p>
    <w:p w14:paraId="2F6ED1B7" w14:textId="77777777" w:rsidR="001850CD" w:rsidRDefault="00000000">
      <w:r>
        <w:rPr>
          <w:noProof/>
        </w:rPr>
        <w:drawing>
          <wp:inline distT="0" distB="0" distL="0" distR="0" wp14:anchorId="5E0FD3D0" wp14:editId="203DBB8A">
            <wp:extent cx="5924550" cy="3048000"/>
            <wp:effectExtent l="0" t="0" r="0" b="0"/>
            <wp:docPr id="1900000282" name="Diagram 7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9701A5E" w14:textId="77777777" w:rsidR="001850CD" w:rsidRDefault="001850CD">
      <w:pPr>
        <w:pStyle w:val="Virkemellomrom"/>
        <w:spacing w:line="300" w:lineRule="exact"/>
      </w:pP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00"/>
        <w:gridCol w:w="390"/>
        <w:gridCol w:w="1500"/>
        <w:gridCol w:w="390"/>
        <w:gridCol w:w="1500"/>
        <w:gridCol w:w="390"/>
        <w:gridCol w:w="1500"/>
        <w:gridCol w:w="390"/>
        <w:gridCol w:w="1770"/>
      </w:tblGrid>
      <w:tr w:rsidR="001850CD" w14:paraId="1544666D" w14:textId="77777777">
        <w:trPr>
          <w:cantSplit/>
        </w:trPr>
        <w:tc>
          <w:tcPr>
            <w:tcW w:w="1500" w:type="dxa"/>
            <w:shd w:val="clear" w:color="auto" w:fill="C9007F"/>
            <w:vAlign w:val="center"/>
          </w:tcPr>
          <w:p w14:paraId="6CB06D86" w14:textId="77777777" w:rsidR="001850CD" w:rsidRDefault="001850CD">
            <w:pPr>
              <w:pStyle w:val="Virkemellomrom"/>
              <w:spacing w:line="900" w:lineRule="exact"/>
            </w:pPr>
          </w:p>
        </w:tc>
        <w:tc>
          <w:tcPr>
            <w:tcW w:w="390" w:type="dxa"/>
            <w:vAlign w:val="center"/>
          </w:tcPr>
          <w:p w14:paraId="4766A4AA" w14:textId="77777777" w:rsidR="001850CD" w:rsidRDefault="001850CD">
            <w:pPr>
              <w:pStyle w:val="Virkemellomrom"/>
            </w:pPr>
          </w:p>
        </w:tc>
        <w:tc>
          <w:tcPr>
            <w:tcW w:w="1500" w:type="dxa"/>
            <w:shd w:val="clear" w:color="auto" w:fill="F9CFE3"/>
            <w:vAlign w:val="center"/>
          </w:tcPr>
          <w:p w14:paraId="47C7F8AE" w14:textId="77777777" w:rsidR="001850CD" w:rsidRDefault="001850CD">
            <w:pPr>
              <w:pStyle w:val="Virkemellomrom"/>
              <w:spacing w:line="900" w:lineRule="exact"/>
            </w:pPr>
          </w:p>
        </w:tc>
        <w:tc>
          <w:tcPr>
            <w:tcW w:w="390" w:type="dxa"/>
            <w:vAlign w:val="center"/>
          </w:tcPr>
          <w:p w14:paraId="5D9C0CC4" w14:textId="77777777" w:rsidR="001850CD" w:rsidRDefault="001850CD">
            <w:pPr>
              <w:pStyle w:val="Virkemellomrom"/>
            </w:pPr>
          </w:p>
        </w:tc>
        <w:tc>
          <w:tcPr>
            <w:tcW w:w="1500" w:type="dxa"/>
            <w:shd w:val="clear" w:color="auto" w:fill="851E59"/>
            <w:vAlign w:val="center"/>
          </w:tcPr>
          <w:p w14:paraId="46A2A813" w14:textId="77777777" w:rsidR="001850CD" w:rsidRDefault="001850CD">
            <w:pPr>
              <w:pStyle w:val="Virkemellomrom"/>
              <w:spacing w:line="900" w:lineRule="exact"/>
            </w:pPr>
          </w:p>
        </w:tc>
        <w:tc>
          <w:tcPr>
            <w:tcW w:w="390" w:type="dxa"/>
            <w:vAlign w:val="center"/>
          </w:tcPr>
          <w:p w14:paraId="6916B7D1" w14:textId="77777777" w:rsidR="001850CD" w:rsidRDefault="001850CD">
            <w:pPr>
              <w:pStyle w:val="Virkemellomrom"/>
            </w:pPr>
          </w:p>
        </w:tc>
        <w:tc>
          <w:tcPr>
            <w:tcW w:w="1500" w:type="dxa"/>
            <w:shd w:val="clear" w:color="auto" w:fill="F57F00"/>
            <w:vAlign w:val="center"/>
          </w:tcPr>
          <w:p w14:paraId="2796C1BE" w14:textId="77777777" w:rsidR="001850CD" w:rsidRDefault="001850CD">
            <w:pPr>
              <w:pStyle w:val="Virkemellomrom"/>
              <w:spacing w:line="900" w:lineRule="exact"/>
            </w:pPr>
          </w:p>
        </w:tc>
        <w:tc>
          <w:tcPr>
            <w:tcW w:w="390" w:type="dxa"/>
            <w:vAlign w:val="center"/>
          </w:tcPr>
          <w:p w14:paraId="5D935051" w14:textId="77777777" w:rsidR="001850CD" w:rsidRDefault="001850CD">
            <w:pPr>
              <w:pStyle w:val="Virkemellomrom"/>
            </w:pPr>
          </w:p>
        </w:tc>
        <w:tc>
          <w:tcPr>
            <w:tcW w:w="1770" w:type="dxa"/>
            <w:shd w:val="clear" w:color="auto" w:fill="FDE0BF"/>
            <w:vAlign w:val="center"/>
          </w:tcPr>
          <w:p w14:paraId="777D1966" w14:textId="77777777" w:rsidR="001850CD" w:rsidRDefault="001850CD">
            <w:pPr>
              <w:pStyle w:val="Virkemellomrom"/>
              <w:spacing w:line="900" w:lineRule="exact"/>
            </w:pPr>
          </w:p>
        </w:tc>
      </w:tr>
      <w:tr w:rsidR="001850CD" w14:paraId="589DA96B" w14:textId="77777777">
        <w:trPr>
          <w:cantSplit/>
        </w:trPr>
        <w:tc>
          <w:tcPr>
            <w:tcW w:w="1500" w:type="dxa"/>
            <w:vAlign w:val="center"/>
          </w:tcPr>
          <w:p w14:paraId="7C1A2D8C" w14:textId="77777777" w:rsidR="001850CD" w:rsidRDefault="00000000"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>Signatur Rosa</w:t>
            </w:r>
          </w:p>
          <w:p w14:paraId="13525EC8" w14:textId="77777777" w:rsidR="001850CD" w:rsidRDefault="00000000">
            <w:pPr>
              <w:pStyle w:val="Virketabelltekst"/>
            </w:pPr>
            <w:r>
              <w:t>#C9007F</w:t>
            </w:r>
          </w:p>
        </w:tc>
        <w:tc>
          <w:tcPr>
            <w:tcW w:w="390" w:type="dxa"/>
            <w:vAlign w:val="center"/>
          </w:tcPr>
          <w:p w14:paraId="5A0AC8FD" w14:textId="77777777" w:rsidR="001850CD" w:rsidRDefault="001850CD">
            <w:pPr>
              <w:pStyle w:val="Virkemellomrom"/>
            </w:pPr>
          </w:p>
        </w:tc>
        <w:tc>
          <w:tcPr>
            <w:tcW w:w="1500" w:type="dxa"/>
            <w:vAlign w:val="center"/>
          </w:tcPr>
          <w:p w14:paraId="6ACD83CD" w14:textId="77777777" w:rsidR="001850CD" w:rsidRDefault="00000000"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>Base rosa</w:t>
            </w:r>
          </w:p>
          <w:p w14:paraId="69462CE8" w14:textId="77777777" w:rsidR="001850CD" w:rsidRDefault="00000000">
            <w:pPr>
              <w:pStyle w:val="Virketabelltekst"/>
            </w:pPr>
            <w:r>
              <w:t>#F9CFE3</w:t>
            </w:r>
          </w:p>
        </w:tc>
        <w:tc>
          <w:tcPr>
            <w:tcW w:w="390" w:type="dxa"/>
            <w:vAlign w:val="center"/>
          </w:tcPr>
          <w:p w14:paraId="4435AD9A" w14:textId="77777777" w:rsidR="001850CD" w:rsidRDefault="001850CD">
            <w:pPr>
              <w:pStyle w:val="Virkemellomrom"/>
            </w:pPr>
          </w:p>
        </w:tc>
        <w:tc>
          <w:tcPr>
            <w:tcW w:w="1500" w:type="dxa"/>
            <w:vAlign w:val="center"/>
          </w:tcPr>
          <w:p w14:paraId="5A51C74F" w14:textId="77777777" w:rsidR="001850CD" w:rsidRDefault="00000000"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>Rosa 400</w:t>
            </w:r>
          </w:p>
          <w:p w14:paraId="0E57FDCA" w14:textId="77777777" w:rsidR="001850CD" w:rsidRDefault="00000000">
            <w:pPr>
              <w:pStyle w:val="Virketabelltekst"/>
            </w:pPr>
            <w:r>
              <w:t>#851E59</w:t>
            </w:r>
          </w:p>
        </w:tc>
        <w:tc>
          <w:tcPr>
            <w:tcW w:w="390" w:type="dxa"/>
            <w:vAlign w:val="center"/>
          </w:tcPr>
          <w:p w14:paraId="60AFEAEC" w14:textId="77777777" w:rsidR="001850CD" w:rsidRDefault="001850CD">
            <w:pPr>
              <w:pStyle w:val="Virkemellomrom"/>
            </w:pPr>
          </w:p>
        </w:tc>
        <w:tc>
          <w:tcPr>
            <w:tcW w:w="1500" w:type="dxa"/>
            <w:vAlign w:val="center"/>
          </w:tcPr>
          <w:p w14:paraId="57D456F2" w14:textId="77777777" w:rsidR="001850CD" w:rsidRDefault="00000000"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>Signatur Orange</w:t>
            </w:r>
          </w:p>
          <w:p w14:paraId="08185B62" w14:textId="77777777" w:rsidR="001850CD" w:rsidRDefault="00000000">
            <w:pPr>
              <w:pStyle w:val="Virketabelltekst"/>
            </w:pPr>
            <w:r>
              <w:t>#F57F00</w:t>
            </w:r>
          </w:p>
        </w:tc>
        <w:tc>
          <w:tcPr>
            <w:tcW w:w="390" w:type="dxa"/>
            <w:vAlign w:val="center"/>
          </w:tcPr>
          <w:p w14:paraId="29766D6F" w14:textId="77777777" w:rsidR="001850CD" w:rsidRDefault="001850CD">
            <w:pPr>
              <w:pStyle w:val="Virkemellomrom"/>
            </w:pPr>
          </w:p>
        </w:tc>
        <w:tc>
          <w:tcPr>
            <w:tcW w:w="1770" w:type="dxa"/>
            <w:vAlign w:val="center"/>
          </w:tcPr>
          <w:p w14:paraId="3F5102F5" w14:textId="77777777" w:rsidR="001850CD" w:rsidRDefault="00000000"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>Base orange</w:t>
            </w:r>
          </w:p>
          <w:p w14:paraId="21EB3D5C" w14:textId="77777777" w:rsidR="001850CD" w:rsidRDefault="00000000">
            <w:pPr>
              <w:pStyle w:val="Virketabelltekst"/>
            </w:pPr>
            <w:r>
              <w:t>#FDE0BF</w:t>
            </w:r>
          </w:p>
        </w:tc>
      </w:tr>
    </w:tbl>
    <w:p w14:paraId="33795426" w14:textId="77777777" w:rsidR="001850CD" w:rsidRDefault="001850CD">
      <w:pPr>
        <w:pStyle w:val="Virkemellomrom"/>
        <w:spacing w:line="20" w:lineRule="exact"/>
      </w:pPr>
    </w:p>
    <w:sectPr w:rsidR="001850CD">
      <w:headerReference w:type="default" r:id="rId10"/>
      <w:footerReference w:type="default" r:id="rId11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C0EEBF" w14:textId="77777777" w:rsidR="00D8783C" w:rsidRDefault="00D8783C" w:rsidP="00A834E2">
      <w:pPr>
        <w:spacing w:after="0" w:line="240" w:lineRule="auto"/>
      </w:pPr>
      <w:r>
        <w:separator/>
      </w:r>
    </w:p>
  </w:endnote>
  <w:endnote w:type="continuationSeparator" w:id="0">
    <w:p w14:paraId="0A7BD635" w14:textId="77777777" w:rsidR="00D8783C" w:rsidRDefault="00D8783C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682D1A" w14:textId="77777777" w:rsidR="001850CD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Diagrammer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470FE5" w14:textId="77777777" w:rsidR="00D8783C" w:rsidRDefault="00D8783C" w:rsidP="00A834E2">
      <w:pPr>
        <w:spacing w:after="0" w:line="240" w:lineRule="auto"/>
      </w:pPr>
      <w:r>
        <w:separator/>
      </w:r>
    </w:p>
  </w:footnote>
  <w:footnote w:type="continuationSeparator" w:id="0">
    <w:p w14:paraId="3B44CA10" w14:textId="77777777" w:rsidR="00D8783C" w:rsidRDefault="00D8783C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0AE3F" w14:textId="77777777" w:rsidR="001850CD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1EE2451"/>
    <w:multiLevelType w:val="multilevel"/>
    <w:tmpl w:val="CC4CFE0A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4" w15:restartNumberingAfterBreak="0">
    <w:nsid w:val="13834A36"/>
    <w:multiLevelType w:val="multilevel"/>
    <w:tmpl w:val="5790B96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1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286A298F"/>
    <w:multiLevelType w:val="multilevel"/>
    <w:tmpl w:val="3BCA4566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C15442E"/>
    <w:multiLevelType w:val="multilevel"/>
    <w:tmpl w:val="CEEA8E24"/>
    <w:numStyleLink w:val="VirkeListe"/>
  </w:abstractNum>
  <w:abstractNum w:abstractNumId="27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13A6085"/>
    <w:multiLevelType w:val="multilevel"/>
    <w:tmpl w:val="244E350E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2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4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CE37C2"/>
    <w:multiLevelType w:val="multilevel"/>
    <w:tmpl w:val="73F886E4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2"/>
  </w:num>
  <w:num w:numId="2" w16cid:durableId="645400299">
    <w:abstractNumId w:val="22"/>
  </w:num>
  <w:num w:numId="3" w16cid:durableId="1165437520">
    <w:abstractNumId w:val="36"/>
  </w:num>
  <w:num w:numId="4" w16cid:durableId="1136608941">
    <w:abstractNumId w:val="17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1"/>
  </w:num>
  <w:num w:numId="9" w16cid:durableId="1972712342">
    <w:abstractNumId w:val="23"/>
  </w:num>
  <w:num w:numId="10" w16cid:durableId="865022870">
    <w:abstractNumId w:val="23"/>
  </w:num>
  <w:num w:numId="11" w16cid:durableId="766772816">
    <w:abstractNumId w:val="23"/>
  </w:num>
  <w:num w:numId="12" w16cid:durableId="1785340853">
    <w:abstractNumId w:val="23"/>
  </w:num>
  <w:num w:numId="13" w16cid:durableId="284392130">
    <w:abstractNumId w:val="23"/>
  </w:num>
  <w:num w:numId="14" w16cid:durableId="1162116571">
    <w:abstractNumId w:val="23"/>
  </w:num>
  <w:num w:numId="15" w16cid:durableId="530458177">
    <w:abstractNumId w:val="23"/>
  </w:num>
  <w:num w:numId="16" w16cid:durableId="494224054">
    <w:abstractNumId w:val="38"/>
  </w:num>
  <w:num w:numId="17" w16cid:durableId="521747363">
    <w:abstractNumId w:val="20"/>
  </w:num>
  <w:num w:numId="18" w16cid:durableId="1648122134">
    <w:abstractNumId w:val="27"/>
  </w:num>
  <w:num w:numId="19" w16cid:durableId="1901864556">
    <w:abstractNumId w:val="34"/>
  </w:num>
  <w:num w:numId="20" w16cid:durableId="511650067">
    <w:abstractNumId w:val="11"/>
  </w:num>
  <w:num w:numId="21" w16cid:durableId="1727800628">
    <w:abstractNumId w:val="37"/>
  </w:num>
  <w:num w:numId="22" w16cid:durableId="1489056773">
    <w:abstractNumId w:val="31"/>
  </w:num>
  <w:num w:numId="23" w16cid:durableId="231278841">
    <w:abstractNumId w:val="33"/>
  </w:num>
  <w:num w:numId="24" w16cid:durableId="417604701">
    <w:abstractNumId w:val="28"/>
  </w:num>
  <w:num w:numId="25" w16cid:durableId="316567667">
    <w:abstractNumId w:val="26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6"/>
  </w:num>
  <w:num w:numId="27" w16cid:durableId="418675669">
    <w:abstractNumId w:val="16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8"/>
  </w:num>
  <w:num w:numId="29" w16cid:durableId="786580014">
    <w:abstractNumId w:val="15"/>
  </w:num>
  <w:num w:numId="30" w16cid:durableId="1138570016">
    <w:abstractNumId w:val="39"/>
  </w:num>
  <w:num w:numId="31" w16cid:durableId="953942447">
    <w:abstractNumId w:val="29"/>
  </w:num>
  <w:num w:numId="32" w16cid:durableId="20124872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5"/>
  </w:num>
  <w:num w:numId="35" w16cid:durableId="110054769">
    <w:abstractNumId w:val="19"/>
  </w:num>
  <w:num w:numId="36" w16cid:durableId="796753117">
    <w:abstractNumId w:val="12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3"/>
  </w:num>
  <w:num w:numId="46" w16cid:durableId="854075307">
    <w:abstractNumId w:val="35"/>
  </w:num>
  <w:num w:numId="47" w16cid:durableId="389958697">
    <w:abstractNumId w:val="30"/>
  </w:num>
  <w:num w:numId="48" w16cid:durableId="1419012455">
    <w:abstractNumId w:val="10"/>
  </w:num>
  <w:num w:numId="49" w16cid:durableId="1549413890">
    <w:abstractNumId w:val="24"/>
  </w:num>
  <w:num w:numId="50" w16cid:durableId="18710662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0CD"/>
    <w:rsid w:val="001850CD"/>
    <w:rsid w:val="00255731"/>
    <w:rsid w:val="00B40445"/>
    <w:rsid w:val="00D8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F95611"/>
  <w15:chartTrackingRefBased/>
  <w15:docId w15:val="{4F1B05EF-66F0-6E4F-A8D7-322F78C4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16/retting/ettertest/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2F52AF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2F52AF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2F52AF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2F52AF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2F52AF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2F52AF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2F52AF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2F52AF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2F52AF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2F52AF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2F52AF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2F52AF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2F52AF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2F52AF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2F52AF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2F52AF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2F52AF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2F52AF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2F52AF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2F52AF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2F52AF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2F52AF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2F52AF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2F52AF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2F52AF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2F52AF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2F52AF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2F52AF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2F52AF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2F52AF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2F52AF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2F52AF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2F52AF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2F52A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2F52A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2F52A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2F52A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2F52A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2F52A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2F52A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2F52A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2F52A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2F52A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2F52A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2F52A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2F52A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2F52A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2F52AF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2F52AF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2F52A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2F52AF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2F52AF" w:rsidRDefault="00000000">
          <w:r>
            <w:rPr>
              <w:color w:val="C9007F"/>
            </w:rPr>
            <w:t>[Dokumentnavn]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2F52AF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B40445"/>
    <w:rsid w:val="00C22387"/>
    <w:rsid w:val="00D21CD2"/>
    <w:rsid w:val="00D7223D"/>
    <w:rsid w:val="00DC000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5</TotalTime>
  <Pages>1</Pages>
  <Words>23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Diagrammer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2026-10-16T11:43:00Z</dcterms:modified>
</cp:coreProperties>
</file>