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900000230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900000231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23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23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23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900000235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900000236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45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Styreleder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