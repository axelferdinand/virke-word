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110"/>
        <w:gridCol w:w="3110"/>
        <w:gridCol w:w="3110"/>
      </w:tblGrid>
      <w:tr w:rsidR="00896A3E" w14:paraId="38DCA871" w14:textId="77777777" w:rsidTr="00896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10" w:type="dxa"/>
          </w:tcPr>
          <w:p w14:paraId="68311AC3" w14:textId="77777777" w:rsidR="00896A3E" w:rsidRDefault="00000000">
            <w:pPr>
              <w:pStyle w:val="Virketabelloverskrift"/>
            </w:pPr>
            <w:r>
              <w:t>Navn</w:t>
            </w:r>
          </w:p>
        </w:tc>
        <w:tc>
          <w:tcPr>
            <w:tcW w:w="3110" w:type="dxa"/>
          </w:tcPr>
          <w:p w14:paraId="3EDC99F5" w14:textId="77777777" w:rsidR="00896A3E" w:rsidRDefault="00000000">
            <w:pPr>
              <w:pStyle w:val="Virketabelloverskrift"/>
            </w:pPr>
            <w:r>
              <w:t>Navn</w:t>
            </w:r>
          </w:p>
        </w:tc>
        <w:tc>
          <w:tcPr>
            <w:tcW w:w="3110" w:type="dxa"/>
          </w:tcPr>
          <w:p w14:paraId="300B3428" w14:textId="77777777" w:rsidR="00896A3E" w:rsidRDefault="00000000">
            <w:pPr>
              <w:pStyle w:val="Virketabelloverskrift"/>
            </w:pPr>
            <w:r>
              <w:t>Navn</w:t>
            </w:r>
          </w:p>
        </w:tc>
      </w:tr>
      <w:tr w:rsidR="00896A3E" w14:paraId="1C94891B" w14:textId="77777777" w:rsidTr="00896A3E">
        <w:trPr>
          <w:cantSplit/>
        </w:trPr>
        <w:tc>
          <w:tcPr>
            <w:tcW w:w="3110" w:type="dxa"/>
          </w:tcPr>
          <w:p w14:paraId="0436BC97" w14:textId="655E59B5" w:rsidR="00896A3E" w:rsidRDefault="00610A1E">
            <w:pPr>
              <w:pStyle w:val="Virketabelltekst"/>
            </w:pPr>
            <w:r>
              <w:t>QA-test første navn</w:t>
            </w:r>
          </w:p>
        </w:tc>
        <w:tc>
          <w:tcPr>
            <w:tcW w:w="3110" w:type="dxa"/>
          </w:tcPr>
          <w:p w14:paraId="42ED8F8C" w14:textId="263DF6BA" w:rsidR="00896A3E" w:rsidRDefault="00610A1E">
            <w:pPr>
              <w:pStyle w:val="Virketabelltekst"/>
            </w:pPr>
            <w:r>
              <w:t>QA-test andre navn</w:t>
            </w:r>
          </w:p>
        </w:tc>
        <w:tc>
          <w:tcPr>
            <w:tcW w:w="3110" w:type="dxa"/>
          </w:tcPr>
          <w:p w14:paraId="2EA8CB85" w14:textId="77777777" w:rsidR="00896A3E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1900000349"/>
                <w:placeholder>
                  <w:docPart w:val="VIRKE_PH_67EE2CEF01D04E6C9169B00682211EE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896A3E" w14:paraId="1D4D9DF3" w14:textId="77777777" w:rsidTr="00896A3E">
        <w:trPr>
          <w:cantSplit/>
        </w:trPr>
        <w:tc>
          <w:tcPr>
            <w:tcW w:w="3110" w:type="dxa"/>
          </w:tcPr>
          <w:p w14:paraId="095C97D8" w14:textId="77777777" w:rsidR="00896A3E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1900000350"/>
                <w:placeholder>
                  <w:docPart w:val="VIRKE_PH_5F5BA861B1C849EB82C67584680FAEC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3110" w:type="dxa"/>
          </w:tcPr>
          <w:p w14:paraId="4039F470" w14:textId="77777777" w:rsidR="00896A3E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1900000351"/>
                <w:placeholder>
                  <w:docPart w:val="VIRKE_PH_1E4FA5A4D2ED4A29ABE5088093CACFF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3110" w:type="dxa"/>
          </w:tcPr>
          <w:p w14:paraId="0A6344A8" w14:textId="77777777" w:rsidR="00896A3E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1900000352"/>
                <w:placeholder>
                  <w:docPart w:val="VIRKE_PH_67EE2CEF01D04E6C9169B00682211EE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45B1409A" w14:textId="77777777" w:rsidR="00896A3E" w:rsidRDefault="00896A3E">
      <w:pPr>
        <w:pStyle w:val="Virkemellomrom"/>
        <w:spacing w:line="450" w:lineRule="exact"/>
      </w:pP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110"/>
        <w:gridCol w:w="3110"/>
        <w:gridCol w:w="3110"/>
      </w:tblGrid>
      <w:tr w:rsidR="00896A3E" w14:paraId="0BEED792" w14:textId="77777777" w:rsidTr="00896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10" w:type="dxa"/>
          </w:tcPr>
          <w:p w14:paraId="3C083F2B" w14:textId="77777777" w:rsidR="00896A3E" w:rsidRDefault="00000000">
            <w:pPr>
              <w:pStyle w:val="Virketabelloverskrift"/>
            </w:pPr>
            <w:r>
              <w:t xml:space="preserve">Periode: </w:t>
            </w:r>
            <w:sdt>
              <w:sdtPr>
                <w:alias w:val="Måned"/>
                <w:tag w:val="virke_1900000337"/>
                <w:id w:val="1900000353"/>
                <w:placeholder>
                  <w:docPart w:val="VIRKE_PH_84512B5643DA48F4B80B17019C210D93"/>
                </w:placeholder>
                <w:temporary/>
                <w:showingPlcHdr/>
              </w:sdtPr>
              <w:sdtContent>
                <w:r>
                  <w:rPr>
                    <w:b/>
                    <w:color w:val="C9007F"/>
                  </w:rPr>
                  <w:t>[Måned]</w:t>
                </w:r>
              </w:sdtContent>
            </w:sdt>
          </w:p>
        </w:tc>
        <w:tc>
          <w:tcPr>
            <w:tcW w:w="3110" w:type="dxa"/>
          </w:tcPr>
          <w:p w14:paraId="236C2BB1" w14:textId="77777777" w:rsidR="00896A3E" w:rsidRDefault="00000000">
            <w:pPr>
              <w:pStyle w:val="Virketabelloverskrift"/>
              <w:jc w:val="right"/>
            </w:pPr>
            <w:r>
              <w:t>2026</w:t>
            </w:r>
          </w:p>
        </w:tc>
        <w:tc>
          <w:tcPr>
            <w:tcW w:w="3110" w:type="dxa"/>
          </w:tcPr>
          <w:p w14:paraId="07D4DB54" w14:textId="77777777" w:rsidR="00896A3E" w:rsidRDefault="00000000">
            <w:pPr>
              <w:pStyle w:val="Virketabelloverskrift"/>
              <w:jc w:val="right"/>
            </w:pPr>
            <w:r>
              <w:t>2027</w:t>
            </w:r>
          </w:p>
        </w:tc>
      </w:tr>
      <w:tr w:rsidR="00896A3E" w14:paraId="6871AC0D" w14:textId="77777777" w:rsidTr="00896A3E">
        <w:trPr>
          <w:cantSplit/>
        </w:trPr>
        <w:tc>
          <w:tcPr>
            <w:tcW w:w="3110" w:type="dxa"/>
          </w:tcPr>
          <w:p w14:paraId="64D0BC67" w14:textId="77777777" w:rsidR="00896A3E" w:rsidRDefault="00000000">
            <w:pPr>
              <w:pStyle w:val="Virketabelltekst"/>
            </w:pPr>
            <w:r>
              <w:t>Omsetning denne måneden</w:t>
            </w:r>
          </w:p>
        </w:tc>
        <w:tc>
          <w:tcPr>
            <w:tcW w:w="3110" w:type="dxa"/>
          </w:tcPr>
          <w:p w14:paraId="36D89662" w14:textId="77777777" w:rsidR="00896A3E" w:rsidRDefault="00000000">
            <w:pPr>
              <w:pStyle w:val="Virketabelltekst"/>
              <w:jc w:val="right"/>
            </w:pPr>
            <w:sdt>
              <w:sdtPr>
                <w:alias w:val="Fyll ut"/>
                <w:tag w:val="virke_170000088"/>
                <w:id w:val="1900000354"/>
                <w:placeholder>
                  <w:docPart w:val="VIRKE_PH_1E4FA5A4D2ED4A29ABE5088093CACFF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3110" w:type="dxa"/>
          </w:tcPr>
          <w:p w14:paraId="2E0DF4B6" w14:textId="77777777" w:rsidR="00896A3E" w:rsidRDefault="00000000">
            <w:pPr>
              <w:pStyle w:val="Virketabelltekst"/>
              <w:jc w:val="right"/>
            </w:pPr>
            <w:sdt>
              <w:sdtPr>
                <w:alias w:val="Fyll ut"/>
                <w:tag w:val="virke_170000090"/>
                <w:id w:val="1900000355"/>
                <w:placeholder>
                  <w:docPart w:val="VIRKE_PH_67EE2CEF01D04E6C9169B00682211EE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896A3E" w14:paraId="59C07E02" w14:textId="77777777" w:rsidTr="00896A3E">
        <w:trPr>
          <w:cantSplit/>
        </w:trPr>
        <w:tc>
          <w:tcPr>
            <w:tcW w:w="3110" w:type="dxa"/>
          </w:tcPr>
          <w:p w14:paraId="6BE268EE" w14:textId="77777777" w:rsidR="00896A3E" w:rsidRDefault="00000000">
            <w:pPr>
              <w:pStyle w:val="Virketabelltekst"/>
            </w:pPr>
            <w:r>
              <w:t>Oppnådd av budsjett</w:t>
            </w:r>
          </w:p>
        </w:tc>
        <w:tc>
          <w:tcPr>
            <w:tcW w:w="3110" w:type="dxa"/>
          </w:tcPr>
          <w:p w14:paraId="67E0561D" w14:textId="77777777" w:rsidR="00896A3E" w:rsidRDefault="00000000">
            <w:pPr>
              <w:pStyle w:val="Virketabelltekst"/>
              <w:jc w:val="right"/>
            </w:pPr>
            <w:sdt>
              <w:sdtPr>
                <w:alias w:val="Fyll ut"/>
                <w:tag w:val="virke_170000088"/>
                <w:id w:val="1900000356"/>
                <w:placeholder>
                  <w:docPart w:val="VIRKE_PH_1E4FA5A4D2ED4A29ABE5088093CACFF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3110" w:type="dxa"/>
          </w:tcPr>
          <w:p w14:paraId="245486B4" w14:textId="77777777" w:rsidR="00896A3E" w:rsidRDefault="00000000">
            <w:pPr>
              <w:pStyle w:val="Virketabelltekst"/>
              <w:jc w:val="right"/>
            </w:pPr>
            <w:sdt>
              <w:sdtPr>
                <w:alias w:val="Fyll ut"/>
                <w:tag w:val="virke_170000090"/>
                <w:id w:val="1900000357"/>
                <w:placeholder>
                  <w:docPart w:val="VIRKE_PH_67EE2CEF01D04E6C9169B00682211EE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48AEEBAB" w14:textId="77777777" w:rsidR="00896A3E" w:rsidRDefault="00896A3E">
      <w:pPr>
        <w:pStyle w:val="Virkemellomrom"/>
        <w:spacing w:line="45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896A3E" w14:paraId="0A586014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14:paraId="7993C9E5" w14:textId="77777777" w:rsidR="00896A3E" w:rsidRDefault="00000000">
            <w:pPr>
              <w:pStyle w:val="Virkeoppsummering"/>
              <w:keepNext/>
            </w:pPr>
            <w:r>
              <w:t>Utbytte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14:paraId="35B56109" w14:textId="77777777" w:rsidR="00896A3E" w:rsidRDefault="00000000">
            <w:pPr>
              <w:pStyle w:val="Virkeoppsummering"/>
              <w:keepNext/>
              <w:jc w:val="right"/>
            </w:pPr>
            <w:sdt>
              <w:sdtPr>
                <w:alias w:val="kr. 1.000.000,-"/>
                <w:tag w:val="virke_1900000339"/>
                <w:id w:val="1900000358"/>
                <w:placeholder>
                  <w:docPart w:val="VIRKE_PH_4A75E3DB1EC64473B3F2B5EA0B38461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1.000.000,-]</w:t>
                </w:r>
              </w:sdtContent>
            </w:sdt>
          </w:p>
        </w:tc>
      </w:tr>
      <w:tr w:rsidR="00896A3E" w14:paraId="16C640D5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B6A8F84" w14:textId="77777777" w:rsidR="00896A3E" w:rsidRDefault="00000000">
            <w:pPr>
              <w:pStyle w:val="Virkeoppsummering"/>
              <w:keepNext/>
            </w:pPr>
            <w:r>
              <w:t>Annen egenkapital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210BA42" w14:textId="77777777" w:rsidR="00896A3E" w:rsidRDefault="00000000">
            <w:pPr>
              <w:pStyle w:val="Virkeoppsummering"/>
              <w:keepNext/>
              <w:jc w:val="right"/>
            </w:pPr>
            <w:sdt>
              <w:sdtPr>
                <w:alias w:val="kr. 500.000,-"/>
                <w:tag w:val="virke_1900000341"/>
                <w:id w:val="1900000359"/>
                <w:placeholder>
                  <w:docPart w:val="VIRKE_PH_399E1CD84724405086406C78BB8FA68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500.000,-]</w:t>
                </w:r>
              </w:sdtContent>
            </w:sdt>
          </w:p>
        </w:tc>
      </w:tr>
      <w:tr w:rsidR="00896A3E" w14:paraId="380C6A21" w14:textId="77777777">
        <w:trPr>
          <w:cantSplit/>
        </w:trPr>
        <w:tc>
          <w:tcPr>
            <w:tcW w:w="4665" w:type="dxa"/>
            <w:tcBorders>
              <w:bottom w:val="single" w:sz="6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EB1F076" w14:textId="77777777" w:rsidR="00896A3E" w:rsidRDefault="00000000">
            <w:pPr>
              <w:pStyle w:val="Virkeoppsummering"/>
              <w:keepNext/>
            </w:pPr>
            <w:r>
              <w:rPr>
                <w:rFonts w:asciiTheme="majorHAnsi" w:hAnsiTheme="majorHAnsi"/>
                <w:b/>
              </w:rPr>
              <w:t>Sum disponert</w:t>
            </w:r>
          </w:p>
        </w:tc>
        <w:tc>
          <w:tcPr>
            <w:tcW w:w="4665" w:type="dxa"/>
            <w:tcBorders>
              <w:bottom w:val="single" w:sz="6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B62CAD7" w14:textId="77777777" w:rsidR="00896A3E" w:rsidRDefault="00000000">
            <w:pPr>
              <w:pStyle w:val="Virkeoppsummering"/>
              <w:jc w:val="right"/>
            </w:pPr>
            <w:sdt>
              <w:sdtPr>
                <w:rPr>
                  <w:rFonts w:asciiTheme="majorHAnsi" w:hAnsiTheme="majorHAnsi"/>
                  <w:b/>
                </w:rPr>
                <w:alias w:val="kr. 1.500.000,-"/>
                <w:tag w:val="virke_1900000343"/>
                <w:id w:val="1900000360"/>
                <w:placeholder>
                  <w:docPart w:val="VIRKE_PH_87F169EF50C447BAB47A9DC7A84D9851"/>
                </w:placeholder>
                <w:temporary/>
                <w:showingPlcHdr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>[kr. 1.500.000,-]</w:t>
                </w:r>
              </w:sdtContent>
            </w:sdt>
          </w:p>
        </w:tc>
      </w:tr>
    </w:tbl>
    <w:p w14:paraId="4F504D87" w14:textId="77777777" w:rsidR="00896A3E" w:rsidRDefault="00896A3E">
      <w:pPr>
        <w:pStyle w:val="Virkemellomrom"/>
        <w:spacing w:line="450" w:lineRule="exact"/>
      </w:pPr>
    </w:p>
    <w:tbl>
      <w:tblPr>
        <w:tblW w:w="9330" w:type="dxa"/>
        <w:tblBorders>
          <w:top w:val="single" w:sz="6" w:space="0" w:color="CACACA"/>
          <w:left w:val="nil"/>
          <w:bottom w:val="single" w:sz="6" w:space="0" w:color="CACACA"/>
          <w:right w:val="nil"/>
          <w:insideH w:val="single" w:sz="6" w:space="0" w:color="CACACA"/>
          <w:insideV w:val="single" w:sz="6" w:space="0" w:color="CACACA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896A3E" w14:paraId="28171FEE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BB1034" w14:textId="5B8858BF" w:rsidR="00896A3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2"/>
                <w:id w:val="1900000361"/>
                <w:placeholder>
                  <w:docPart w:val="VIRKE_PH_395DDE2299CB47C59E9945546BABC35B"/>
                </w:placeholder>
                <w:text/>
              </w:sdtPr>
              <w:sdtContent>
                <w:r w:rsidR="00610A1E">
                  <w:t>QA-test felt én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6984C3" w14:textId="277D7B7A" w:rsidR="00896A3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4"/>
                <w:id w:val="1900000362"/>
                <w:placeholder>
                  <w:docPart w:val="VIRKE_PH_B947399D679E405BB8D8978DE05AE153"/>
                </w:placeholder>
                <w:text/>
              </w:sdtPr>
              <w:sdtContent>
                <w:r w:rsidR="00610A1E">
                  <w:t>QA-test felt to</w:t>
                </w:r>
              </w:sdtContent>
            </w:sdt>
          </w:p>
        </w:tc>
      </w:tr>
      <w:tr w:rsidR="00896A3E" w14:paraId="1CB7E155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0C74D" w14:textId="77777777" w:rsidR="00896A3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6"/>
                <w:id w:val="1900000363"/>
                <w:placeholder>
                  <w:docPart w:val="VIRKE_PH_8E41D62FADD04BD9B9F96EB2136D59D2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AA6A5" w14:textId="77777777" w:rsidR="00896A3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8"/>
                <w:id w:val="1900000364"/>
                <w:placeholder>
                  <w:docPart w:val="VIRKE_PH_68E38E3CE357460BB5F060A81A7FD70C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896A3E" w14:paraId="72370349" w14:textId="77777777"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4C481A" w14:textId="77777777" w:rsidR="00896A3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0"/>
                <w:id w:val="1900000365"/>
                <w:placeholder>
                  <w:docPart w:val="VIRKE_PH_F035CD68729F4B23B3C80684A324F3CD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6FF8F" w14:textId="77777777" w:rsidR="00896A3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2"/>
                <w:id w:val="1900000366"/>
                <w:placeholder>
                  <w:docPart w:val="VIRKE_PH_51FF9D0BB06047FEA00314745862D9E4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896A3E" w14:paraId="08F149CD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60EC4" w14:textId="77777777" w:rsidR="00896A3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4"/>
                <w:id w:val="1900000367"/>
                <w:placeholder>
                  <w:docPart w:val="VIRKE_PH_09794E6021CD4C4E8E55A3D80B9C1B58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896A3E" w14:paraId="0B9AC72B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8F3B9" w14:textId="77777777" w:rsidR="00896A3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6"/>
                <w:id w:val="1900000368"/>
                <w:placeholder>
                  <w:docPart w:val="VIRKE_PH_E7436CD6A2734DBBAE7F64C0909D2E45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896A3E" w14:paraId="23085FDA" w14:textId="77777777"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7709F" w14:textId="77777777" w:rsidR="00896A3E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8"/>
                <w:id w:val="1900000369"/>
                <w:placeholder>
                  <w:docPart w:val="VIRKE_PH_8A95FB7A5B634769829B7F50592FFB96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</w:tbl>
    <w:p w14:paraId="1351EABE" w14:textId="77777777" w:rsidR="00896A3E" w:rsidRDefault="00896A3E">
      <w:pPr>
        <w:pStyle w:val="Virkemellomrom"/>
        <w:spacing w:line="45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896A3E" w14:paraId="4F56C5B1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 w14:paraId="48A72582" w14:textId="77777777" w:rsidR="00896A3E" w:rsidRDefault="00000000">
            <w:pPr>
              <w:keepNext/>
              <w:spacing w:after="0"/>
            </w:pPr>
            <w:sdt>
              <w:sdtPr>
                <w:alias w:val="Sted/dato"/>
                <w:tag w:val="virke_1900000345"/>
                <w:id w:val="1900000370"/>
                <w:placeholder>
                  <w:docPart w:val="VIRKE_PH_44F599782A31481F8AA82CE6596348C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[Sted/dato]</w:t>
                </w:r>
              </w:sdtContent>
            </w:sdt>
          </w:p>
        </w:tc>
      </w:tr>
      <w:tr w:rsidR="00896A3E" w14:paraId="164A048C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4EEAEC7E" w14:textId="77777777" w:rsidR="00896A3E" w:rsidRDefault="00000000">
            <w:pPr>
              <w:pStyle w:val="Virkesignaturtekst"/>
              <w:keepNext/>
            </w:pPr>
            <w:r>
              <w:t>Fornavn, Etternavn</w:t>
            </w:r>
          </w:p>
          <w:p w14:paraId="257F8BC5" w14:textId="77777777" w:rsidR="00896A3E" w:rsidRDefault="00000000">
            <w:pPr>
              <w:pStyle w:val="Virkesignaturtekst"/>
              <w:keepNext/>
            </w:pPr>
            <w:r>
              <w:t>Styreleder</w:t>
            </w:r>
          </w:p>
        </w:tc>
        <w:tc>
          <w:tcPr>
            <w:tcW w:w="300" w:type="dxa"/>
            <w:vAlign w:val="center"/>
          </w:tcPr>
          <w:p w14:paraId="2921D0EC" w14:textId="77777777" w:rsidR="00896A3E" w:rsidRDefault="00896A3E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1158A4BC" w14:textId="77777777" w:rsidR="00896A3E" w:rsidRDefault="00000000">
            <w:pPr>
              <w:pStyle w:val="Virkesignaturtekst"/>
              <w:keepNext/>
            </w:pPr>
            <w:r>
              <w:t>Fornavn, Etternavn</w:t>
            </w:r>
          </w:p>
          <w:p w14:paraId="10B48037" w14:textId="77777777" w:rsidR="00896A3E" w:rsidRDefault="00000000">
            <w:pPr>
              <w:pStyle w:val="Virkesignaturtekst"/>
              <w:keepNext/>
            </w:pPr>
            <w:r>
              <w:t>Styremedlem</w:t>
            </w:r>
          </w:p>
        </w:tc>
        <w:tc>
          <w:tcPr>
            <w:tcW w:w="300" w:type="dxa"/>
            <w:vAlign w:val="center"/>
          </w:tcPr>
          <w:p w14:paraId="77A76F21" w14:textId="77777777" w:rsidR="00896A3E" w:rsidRDefault="00896A3E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6D5F4B2F" w14:textId="77777777" w:rsidR="00896A3E" w:rsidRDefault="00000000">
            <w:pPr>
              <w:pStyle w:val="Virkesignaturtekst"/>
              <w:keepNext/>
            </w:pPr>
            <w:r>
              <w:t>Fornavn, Etternavn</w:t>
            </w:r>
          </w:p>
          <w:p w14:paraId="7BD43033" w14:textId="77777777" w:rsidR="00896A3E" w:rsidRDefault="00000000">
            <w:pPr>
              <w:pStyle w:val="Virkesignaturtekst"/>
            </w:pPr>
            <w:r>
              <w:t>Styremedlem</w:t>
            </w:r>
          </w:p>
        </w:tc>
      </w:tr>
    </w:tbl>
    <w:p w14:paraId="309D379E" w14:textId="77777777" w:rsidR="00896A3E" w:rsidRDefault="00896A3E">
      <w:pPr>
        <w:pStyle w:val="Virkemellomrom"/>
        <w:spacing w:line="20" w:lineRule="exact"/>
      </w:pPr>
    </w:p>
    <w:sectPr w:rsidR="00896A3E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350F71" w14:textId="77777777" w:rsidR="00C074AE" w:rsidRDefault="00C074AE" w:rsidP="00A834E2">
      <w:pPr>
        <w:spacing w:after="0" w:line="240" w:lineRule="auto"/>
      </w:pPr>
      <w:r>
        <w:separator/>
      </w:r>
    </w:p>
  </w:endnote>
  <w:endnote w:type="continuationSeparator" w:id="0">
    <w:p w14:paraId="3A1B4115" w14:textId="77777777" w:rsidR="00C074AE" w:rsidRDefault="00C074AE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877264" w14:textId="77777777" w:rsidR="00896A3E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Tabeller og signatur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BED538" w14:textId="77777777" w:rsidR="00C074AE" w:rsidRDefault="00C074AE" w:rsidP="00A834E2">
      <w:pPr>
        <w:spacing w:after="0" w:line="240" w:lineRule="auto"/>
      </w:pPr>
      <w:r>
        <w:separator/>
      </w:r>
    </w:p>
  </w:footnote>
  <w:footnote w:type="continuationSeparator" w:id="0">
    <w:p w14:paraId="1C89489E" w14:textId="77777777" w:rsidR="00C074AE" w:rsidRDefault="00C074AE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6DFC0A" w14:textId="77777777" w:rsidR="00896A3E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0E83C9D"/>
    <w:multiLevelType w:val="multilevel"/>
    <w:tmpl w:val="28C8CA5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0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277A21AD"/>
    <w:multiLevelType w:val="multilevel"/>
    <w:tmpl w:val="46C8B94C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C15442E"/>
    <w:multiLevelType w:val="multilevel"/>
    <w:tmpl w:val="CEEA8E24"/>
    <w:numStyleLink w:val="VirkeListe"/>
  </w:abstractNum>
  <w:abstractNum w:abstractNumId="26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7D6554"/>
    <w:multiLevelType w:val="multilevel"/>
    <w:tmpl w:val="2E7A6254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3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3D31B1"/>
    <w:multiLevelType w:val="multilevel"/>
    <w:tmpl w:val="387A31A0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286BFA"/>
    <w:multiLevelType w:val="multilevel"/>
    <w:tmpl w:val="31F61344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0"/>
  </w:num>
  <w:num w:numId="2" w16cid:durableId="645400299">
    <w:abstractNumId w:val="21"/>
  </w:num>
  <w:num w:numId="3" w16cid:durableId="1165437520">
    <w:abstractNumId w:val="35"/>
  </w:num>
  <w:num w:numId="4" w16cid:durableId="1136608941">
    <w:abstractNumId w:val="16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0"/>
  </w:num>
  <w:num w:numId="9" w16cid:durableId="1972712342">
    <w:abstractNumId w:val="22"/>
  </w:num>
  <w:num w:numId="10" w16cid:durableId="865022870">
    <w:abstractNumId w:val="22"/>
  </w:num>
  <w:num w:numId="11" w16cid:durableId="766772816">
    <w:abstractNumId w:val="22"/>
  </w:num>
  <w:num w:numId="12" w16cid:durableId="1785340853">
    <w:abstractNumId w:val="22"/>
  </w:num>
  <w:num w:numId="13" w16cid:durableId="284392130">
    <w:abstractNumId w:val="22"/>
  </w:num>
  <w:num w:numId="14" w16cid:durableId="1162116571">
    <w:abstractNumId w:val="22"/>
  </w:num>
  <w:num w:numId="15" w16cid:durableId="530458177">
    <w:abstractNumId w:val="22"/>
  </w:num>
  <w:num w:numId="16" w16cid:durableId="494224054">
    <w:abstractNumId w:val="38"/>
  </w:num>
  <w:num w:numId="17" w16cid:durableId="521747363">
    <w:abstractNumId w:val="19"/>
  </w:num>
  <w:num w:numId="18" w16cid:durableId="1648122134">
    <w:abstractNumId w:val="26"/>
  </w:num>
  <w:num w:numId="19" w16cid:durableId="1901864556">
    <w:abstractNumId w:val="33"/>
  </w:num>
  <w:num w:numId="20" w16cid:durableId="511650067">
    <w:abstractNumId w:val="10"/>
  </w:num>
  <w:num w:numId="21" w16cid:durableId="1727800628">
    <w:abstractNumId w:val="37"/>
  </w:num>
  <w:num w:numId="22" w16cid:durableId="1489056773">
    <w:abstractNumId w:val="29"/>
  </w:num>
  <w:num w:numId="23" w16cid:durableId="231278841">
    <w:abstractNumId w:val="32"/>
  </w:num>
  <w:num w:numId="24" w16cid:durableId="417604701">
    <w:abstractNumId w:val="27"/>
  </w:num>
  <w:num w:numId="25" w16cid:durableId="316567667">
    <w:abstractNumId w:val="2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5"/>
  </w:num>
  <w:num w:numId="27" w16cid:durableId="418675669">
    <w:abstractNumId w:val="15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7"/>
  </w:num>
  <w:num w:numId="29" w16cid:durableId="786580014">
    <w:abstractNumId w:val="14"/>
  </w:num>
  <w:num w:numId="30" w16cid:durableId="1138570016">
    <w:abstractNumId w:val="39"/>
  </w:num>
  <w:num w:numId="31" w16cid:durableId="953942447">
    <w:abstractNumId w:val="28"/>
  </w:num>
  <w:num w:numId="32" w16cid:durableId="20124872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4"/>
  </w:num>
  <w:num w:numId="35" w16cid:durableId="110054769">
    <w:abstractNumId w:val="18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387191727">
    <w:abstractNumId w:val="36"/>
  </w:num>
  <w:num w:numId="47" w16cid:durableId="542912089">
    <w:abstractNumId w:val="23"/>
  </w:num>
  <w:num w:numId="48" w16cid:durableId="410274763">
    <w:abstractNumId w:val="31"/>
  </w:num>
  <w:num w:numId="49" w16cid:durableId="388189117">
    <w:abstractNumId w:val="34"/>
  </w:num>
  <w:num w:numId="50" w16cid:durableId="15364573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3E"/>
    <w:rsid w:val="00610A1E"/>
    <w:rsid w:val="00896A3E"/>
    <w:rsid w:val="00B40445"/>
    <w:rsid w:val="00C0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681BD6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retting/ettertest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7E3FF5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7E3FF5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7E3FF5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7E3FF5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7E3FF5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7E3FF5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7E3FF5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7E3FF5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7E3FF5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7E3FF5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7E3FF5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7E3FF5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7E3FF5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7E3FF5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7E3FF5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7E3FF5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7E3FF5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7E3FF5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7E3FF5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7E3FF5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7E3FF5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7E3FF5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7E3FF5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7E3FF5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7E3FF5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7E3FF5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7E3FF5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7E3FF5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7E3FF5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7E3FF5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7E3FF5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7E3FF5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7E3FF5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84512B5643DA48F4B80B17019C210D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BCFE5F-2E60-4C38-A8EF-CF8EDD9A34F9}"/>
      </w:docPartPr>
      <w:docPartBody>
        <w:p w:rsidR="007E3FF5" w:rsidRDefault="00000000">
          <w:r>
            <w:rPr>
              <w:rFonts w:asciiTheme="majorHAnsi" w:hAnsiTheme="majorHAnsi"/>
              <w:b/>
              <w:color w:val="C9007F"/>
            </w:rPr>
            <w:t>[Måned]</w:t>
          </w:r>
        </w:p>
      </w:docPartBody>
    </w:docPart>
    <w:docPart>
      <w:docPartPr>
        <w:name w:val="VIRKE_PH_4A75E3DB1EC64473B3F2B5EA0B38461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227211-D3A2-4773-9EFF-EC69FEF00CB5}"/>
      </w:docPartPr>
      <w:docPartBody>
        <w:p w:rsidR="007E3FF5" w:rsidRDefault="00000000">
          <w:r>
            <w:rPr>
              <w:color w:val="C9007F"/>
            </w:rPr>
            <w:t>[kr. 1.000.000,-]</w:t>
          </w:r>
        </w:p>
      </w:docPartBody>
    </w:docPart>
    <w:docPart>
      <w:docPartPr>
        <w:name w:val="VIRKE_PH_399E1CD84724405086406C78BB8FA68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11DC8C-C452-433E-8A34-F051502F6AE3}"/>
      </w:docPartPr>
      <w:docPartBody>
        <w:p w:rsidR="007E3FF5" w:rsidRDefault="00000000">
          <w:r>
            <w:rPr>
              <w:color w:val="C9007F"/>
            </w:rPr>
            <w:t>[kr. 500.000,-]</w:t>
          </w:r>
        </w:p>
      </w:docPartBody>
    </w:docPart>
    <w:docPart>
      <w:docPartPr>
        <w:name w:val="VIRKE_PH_87F169EF50C447BAB47A9DC7A84D98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0D9308-49B4-4897-92B1-9E834BF06252}"/>
      </w:docPartPr>
      <w:docPartBody>
        <w:p w:rsidR="007E3FF5" w:rsidRDefault="00000000">
          <w:r>
            <w:rPr>
              <w:color w:val="C9007F"/>
            </w:rPr>
            <w:t>[kr. 1.500.000,-]</w:t>
          </w:r>
        </w:p>
      </w:docPartBody>
    </w:docPart>
    <w:docPart>
      <w:docPartPr>
        <w:name w:val="VIRKE_PH_44F599782A31481F8AA82CE6596348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4643F0-F08D-42B8-A60F-BA7D9CC73CCF}"/>
      </w:docPartPr>
      <w:docPartBody>
        <w:p w:rsidR="007E3FF5" w:rsidRDefault="00000000">
          <w:r>
            <w:rPr>
              <w:color w:val="C9007F"/>
            </w:rPr>
            <w:t>[Sted/dato]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6B56FF"/>
    <w:rsid w:val="007E3FF5"/>
    <w:rsid w:val="00860CD1"/>
    <w:rsid w:val="008D690F"/>
    <w:rsid w:val="009704E1"/>
    <w:rsid w:val="00AB437D"/>
    <w:rsid w:val="00AE00E6"/>
    <w:rsid w:val="00B07A5B"/>
    <w:rsid w:val="00B40445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5</TotalTime>
  <Pages>1</Pages>
  <Words>99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Tabeller og signatur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2026-10-16T11:57:00Z</dcterms:modified>
</cp:coreProperties>
</file>