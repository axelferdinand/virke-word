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glossary/charts/chart1.xml" ContentType="application/vnd.openxmlformats-officedocument.drawingml.chart+xml"/>
  <Override PartName="/word/glossary/charts/chart2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Tittel som flyter over på flere linjer fordi den består av veldig mange bokstaver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81F011DF6C6A4A5D84235AD28CC1DCEC"/>
          </w:placeholder>
          <w:showingPlcHdr/>
          <w:temporary/>
          <w:id w:val="1900000332"/>
          <w:tag w:val="virke_1900000322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Overskrift2"/>
      </w:pPr>
      <w:r>
        <w:t xml:space="preserve">Underoverskrift som er litt mindre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9BE911A740784D3393FECA98DFF29126"/>
          </w:placeholder>
          <w:showingPlcHdr/>
          <w:temporary/>
          <w:id w:val="1900000333"/>
          <w:tag w:val="virke_1900000324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Overskrift3"/>
      </w:pPr>
      <w:r>
        <w:t xml:space="preserve">Mindre underoverskrift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28FB55F61B844C4095BF7A37C4FCBED9"/>
          </w:placeholder>
          <w:showingPlcHdr/>
          <w:temporary/>
          <w:id w:val="1900000334"/>
          <w:tag w:val="virke_1900000326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9CC2F13A3F7B4DEF88E5583809938E7E"/>
          </w:placeholder>
          <w:showingPlcHdr/>
          <w:temporary/>
          <w:id w:val="1900000335"/>
          <w:tag w:val="virke_1900000328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Overskrift3"/>
      </w:pPr>
      <w:r>
        <w:t xml:space="preserve">Mindre underoverskrift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C232ED28EFB848D8B0FBC6522392AA18"/>
          </w:placeholder>
          <w:showingPlcHdr/>
          <w:temporary/>
          <w:id w:val="1900000336"/>
          <w:tag w:val="virke_1900000330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Avstand mellom tekststiler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-1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34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cPr>
        <w:shd w:val="clear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54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0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  <w:rPr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qFormat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qFormat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qFormat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Stolpediagram (satt i H3)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C9007F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9CFE3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851E59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57F00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E9CCAC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one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  <c:max val="7"/>
          <c:min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  <c:majorUnit val="1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Kakediagram (satt i H3)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dPt>
            <c:idx val="0"/>
            <c:bubble3D val="0"/>
            <c:spPr>
              <a:solidFill>
                <a:srgbClr val="C9007F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rgbClr val="F9CFE3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rgbClr val="851E59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rgbClr val="F57F00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rgbClr val="E9CCAC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Caption</c:v>
                </c:pt>
                <c:pt idx="1">
                  <c:v>Caption</c:v>
                </c:pt>
                <c:pt idx="2">
                  <c:v>Caption</c:v>
                </c:pt>
                <c:pt idx="3">
                  <c:v>Caption</c:v>
                </c:pt>
                <c:pt idx="4">
                  <c:v>Caption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35</c:v>
                </c:pt>
                <c:pt idx="1">
                  <c:v>25</c:v>
                </c:pt>
                <c:pt idx="2">
                  <c:v>15</c:v>
                </c:pt>
                <c:pt idx="3">
                  <c:v>17</c:v>
                </c:pt>
                <c:pt idx="4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234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.xlsx"/></Relationships>
</file>

<file path=word/glossary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1.xlsx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Stolpediagram (satt i H3)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C9007F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9CFE3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851E59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57F00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E9CCAC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one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  <c:max val="7"/>
          <c:min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  <c:majorUnit val="1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Kakediagram (satt i H3)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dPt>
            <c:idx val="0"/>
            <c:bubble3D val="0"/>
            <c:spPr>
              <a:solidFill>
                <a:srgbClr val="C9007F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rgbClr val="F9CFE3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rgbClr val="851E59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rgbClr val="F57F00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rgbClr val="E9CCAC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Caption</c:v>
                </c:pt>
                <c:pt idx="1">
                  <c:v>Caption</c:v>
                </c:pt>
                <c:pt idx="2">
                  <c:v>Caption</c:v>
                </c:pt>
                <c:pt idx="3">
                  <c:v>Caption</c:v>
                </c:pt>
                <c:pt idx="4">
                  <c:v>Caption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35</c:v>
                </c:pt>
                <c:pt idx="1">
                  <c:v>25</c:v>
                </c:pt>
                <c:pt idx="2">
                  <c:v>15</c:v>
                </c:pt>
                <c:pt idx="3">
                  <c:v>17</c:v>
                </c:pt>
                <c:pt idx="4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234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center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70000720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70000721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70000722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70000723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center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70000724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70000725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center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70000726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70000727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_Virk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70000728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70000729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70000730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70000731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70000732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70000733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70000734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70000735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70000736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70000737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70000738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70000739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70000740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70000741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70000742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70000743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ergefield 1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70000744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70000745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70000746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70000747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70000748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70000749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70000750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ergefield 2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70000751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70000752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70000753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70000754"/>
                    <w:tag w:val="virke_17000006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70000755"/>
                    <w:tag w:val="virke_17000007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70000756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70000757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70000758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70000759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70000760"/>
                    <w:tag w:val="virke_17000008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70000761"/>
                    <w:tag w:val="virke_17000008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70000762"/>
                    <w:tag w:val="virke_17000008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70000763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70000764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70000765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70000766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70000767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70000768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70000769"/>
                    <w:tag w:val="virke_17000009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70000770"/>
                    <w:tag w:val="virke_17000010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70000771"/>
                    <w:tag w:val="virke_17000010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70000772"/>
                    <w:tag w:val="virke_17000010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70000773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70000774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70000775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70000776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70000777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70000778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70000779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70000780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70000781"/>
                    <w:tag w:val="virke_17000012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70000782"/>
                    <w:tag w:val="virke_17000012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70000783"/>
                    <w:tag w:val="virke_17000012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70000784"/>
                    <w:tag w:val="virke_1700001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70000785"/>
                    <w:tag w:val="virke_17000013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70000786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70000787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70000788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70000789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70000790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70000791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70000792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70000793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70000794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70000795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70000796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70000797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70000798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70000799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70000800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70000801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70000802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70000803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70000804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center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70000805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70000806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70000807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70000808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70000809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70000810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70000811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70000812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70000813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70000814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70000815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70000816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70000817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70000818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70000819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70000820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70000821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70000822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70000823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70000824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70000825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70000826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70000827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70000828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70000829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70000830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70000831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70000832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70000833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70000834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70000835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70000836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70000837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70000838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70000839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70000840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70000841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70000842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70000843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70000844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70000845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70000846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70000847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70000848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70000849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70000850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70000851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70000852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70000853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70000854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70000855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70000856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70000857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70000858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70000859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70000860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70000861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70000862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70000863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70000864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70000865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70000866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70000867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70000868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70000869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70000870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70000871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70000872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70000873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70000874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70000875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70000876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70000877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70000878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70000879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70000880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70000881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70000882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70000883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70000884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70000885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70000886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70000887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70000888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70000889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70000890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70000891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70000892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70000893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70000894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70000895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70000896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70000897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70000898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70000899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70000900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70000901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70000902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70000903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70000904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70000905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70000906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70000907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70000908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70000909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70000910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70000911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70000912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70000913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70000914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70000915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70000916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70000917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70000918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>
          <w:pPr>
            <w:pStyle w:val="Normal"/>
          </w:pPr>
          <w:r>
            <w:rPr>
              <w:color w:val="C9007F"/>
            </w:rPr>
            <w:t xml:space="preserve"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>
          <w:pPr>
            <w:pStyle w:val="Normal"/>
          </w:pPr>
          <w:r>
            <w:rPr>
              <w:color w:val="C9007F"/>
            </w:rPr>
            <w:t xml:space="preserve"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42E2B9D708C048F4A2F13740F5DB85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C60B4F-AD62-4F8D-A371-24FD11E6612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76EA9C46A6294CEF80E3FCD0E9D665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809627-4A33-4A37-89AB-BC1944106F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E86D1436C7493C9054358CDF7F09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7A8103-EA72-4468-B2FC-CB50D6AF3A3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5CE22E93A645DDAE1502F537EBB4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108017-BFAA-4147-B7F5-70C03538265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FB5E2B1ACAC744708A6022132F170E7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FD3F37-DAE2-4F54-B229-4911E8915F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8A4DF9C76A44BD8BA8963E0AB3BFA6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BB70A2-E5F4-4D78-8F50-156A65FC7CD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B829721F6242A092E99FE6331E6F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A64D5A6-1CF1-4B42-9628-AC617BC4F7E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DF58A133E270447FA4D85820C02E7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A21BB2-C3A0-40E6-AA10-D634CB0A47E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9651FDB9B3E47BF8A163B3FB9DA17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550F98-0B92-4A47-A9C0-9E7F6166FC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7109CD417C4089AC6786A650561C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6EAB72-AAFF-4378-8C77-4ADCF1142244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AF7B0C64FE8427288EBC41B0DE748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9F2CF-6170-40E5-A67D-E85E2AF30988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51518602DB94AF2A600F41D9D86E5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A8557E4-7E3F-44A8-9EEE-FD31BC7DC4DC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D82E2692E9B342AF83199BF36AB484D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7AAFB-9474-4853-99B1-544B72E41FD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91A2A94AB33B404AB3D2AE7BE4BFE8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2408B8-650B-4E4D-8927-671BD01D6777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616F2E595CA94759BF06EDDB96C29D2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4C0171-9499-4CA4-BAB3-7EEF11C6FD97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80A545C043A749DBBA91C129A21FAE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E223AD-A888-4AFA-87F0-B42137F8DFFE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5A3BDED454124D1A8C302D170F2A42D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E25766-5E09-4A61-BF2A-769ACFE043D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F2B1C694AF34490B9414AB36FFD46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646665-5C3A-4616-857D-8B61795F59EA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412980D1C204BD3B453425FE66270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1DEC36A-AA28-4338-A3F7-C2EC256102A3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2BBB47B9E0384B36A66502236810E7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ED97B1-D85A-41B3-BA65-E74AE54FE45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1F011DF6C6A4A5D84235AD28CC1DCE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6A8DE30-98B3-48C2-89B7-68BB79ABBD24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BE911A740784D3393FECA98DFF29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8DBAFFF-2A59-474C-BB43-F6124E5C6A4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28FB55F61B844C4095BF7A37C4FCBE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ACBFBC5-580C-48B7-AE2C-287C4B5E283C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CC2F13A3F7B4DEF88E5583809938E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422E88-74AD-4543-86B3-00A6C780745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C232ED28EFB848D8B0FBC6522392AA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30C57C-A650-42DF-A984-3578203B480C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-1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34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cPr>
        <w:shd w:val="clear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54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0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  <w:rPr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qFormat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qFormat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qFormat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Avstand mellom tekststiler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