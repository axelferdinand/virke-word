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F0761" w14:textId="77777777" w:rsidR="00B26A1B" w:rsidRDefault="00000000">
      <w:pPr>
        <w:pStyle w:val="Tittel"/>
        <w:spacing w:after="120"/>
      </w:pPr>
      <w:r>
        <w:t>Eksempel på 2 diagrammer</w:t>
      </w:r>
    </w:p>
    <w:p w14:paraId="47CB060E" w14:textId="77777777" w:rsidR="00B26A1B" w:rsidRDefault="00000000">
      <w:r>
        <w:rPr>
          <w:noProof/>
        </w:rPr>
        <w:drawing>
          <wp:inline distT="0" distB="0" distL="0" distR="0" wp14:anchorId="7A1DBAD8" wp14:editId="3AEB4D0D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2B41DA1" w14:textId="77777777" w:rsidR="00B26A1B" w:rsidRDefault="00B26A1B">
      <w:pPr>
        <w:pStyle w:val="Virkemellomrom"/>
        <w:spacing w:line="210" w:lineRule="exact"/>
      </w:pPr>
    </w:p>
    <w:p w14:paraId="62E17B75" w14:textId="77777777" w:rsidR="00B26A1B" w:rsidRDefault="00000000">
      <w:r>
        <w:rPr>
          <w:noProof/>
        </w:rPr>
        <w:drawing>
          <wp:inline distT="0" distB="0" distL="0" distR="0" wp14:anchorId="4CBDF095" wp14:editId="0A67A769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F4A2CC3" w14:textId="77777777" w:rsidR="00B26A1B" w:rsidRDefault="00B26A1B">
      <w:pPr>
        <w:pStyle w:val="Virkemellomrom"/>
        <w:spacing w:line="30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 w:rsidR="00B26A1B" w14:paraId="2024302E" w14:textId="77777777">
        <w:trPr>
          <w:cantSplit/>
        </w:trPr>
        <w:tc>
          <w:tcPr>
            <w:tcW w:w="1500" w:type="dxa"/>
            <w:shd w:val="clear" w:color="auto" w:fill="C9007F"/>
            <w:vAlign w:val="center"/>
          </w:tcPr>
          <w:p w14:paraId="5BA43F4E" w14:textId="77777777" w:rsidR="00B26A1B" w:rsidRDefault="00B26A1B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471D86F3" w14:textId="77777777" w:rsidR="00B26A1B" w:rsidRDefault="00B26A1B">
            <w:pPr>
              <w:pStyle w:val="Virkemellomrom"/>
            </w:pPr>
          </w:p>
        </w:tc>
        <w:tc>
          <w:tcPr>
            <w:tcW w:w="1500" w:type="dxa"/>
            <w:shd w:val="clear" w:color="auto" w:fill="F9CFE3"/>
            <w:vAlign w:val="center"/>
          </w:tcPr>
          <w:p w14:paraId="52CEFC88" w14:textId="77777777" w:rsidR="00B26A1B" w:rsidRDefault="00B26A1B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69BAC897" w14:textId="77777777" w:rsidR="00B26A1B" w:rsidRDefault="00B26A1B">
            <w:pPr>
              <w:pStyle w:val="Virkemellomrom"/>
            </w:pPr>
          </w:p>
        </w:tc>
        <w:tc>
          <w:tcPr>
            <w:tcW w:w="1500" w:type="dxa"/>
            <w:shd w:val="clear" w:color="auto" w:fill="851E59"/>
            <w:vAlign w:val="center"/>
          </w:tcPr>
          <w:p w14:paraId="3DAE4B3B" w14:textId="77777777" w:rsidR="00B26A1B" w:rsidRDefault="00B26A1B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6288F25E" w14:textId="77777777" w:rsidR="00B26A1B" w:rsidRDefault="00B26A1B">
            <w:pPr>
              <w:pStyle w:val="Virkemellomrom"/>
            </w:pPr>
          </w:p>
        </w:tc>
        <w:tc>
          <w:tcPr>
            <w:tcW w:w="1500" w:type="dxa"/>
            <w:shd w:val="clear" w:color="auto" w:fill="F57F00"/>
            <w:vAlign w:val="center"/>
          </w:tcPr>
          <w:p w14:paraId="3AC6FB7B" w14:textId="77777777" w:rsidR="00B26A1B" w:rsidRDefault="00B26A1B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7EAA76C5" w14:textId="77777777" w:rsidR="00B26A1B" w:rsidRDefault="00B26A1B">
            <w:pPr>
              <w:pStyle w:val="Virkemellomrom"/>
            </w:pPr>
          </w:p>
        </w:tc>
        <w:tc>
          <w:tcPr>
            <w:tcW w:w="1770" w:type="dxa"/>
            <w:shd w:val="clear" w:color="auto" w:fill="FDE0BF"/>
            <w:vAlign w:val="center"/>
          </w:tcPr>
          <w:p w14:paraId="6C9B62A4" w14:textId="77777777" w:rsidR="00B26A1B" w:rsidRDefault="00B26A1B">
            <w:pPr>
              <w:pStyle w:val="Virkemellomrom"/>
              <w:spacing w:line="900" w:lineRule="exact"/>
            </w:pPr>
          </w:p>
        </w:tc>
      </w:tr>
      <w:tr w:rsidR="00B26A1B" w14:paraId="49D0F7B7" w14:textId="77777777">
        <w:trPr>
          <w:cantSplit/>
        </w:trPr>
        <w:tc>
          <w:tcPr>
            <w:tcW w:w="1500" w:type="dxa"/>
            <w:vAlign w:val="center"/>
          </w:tcPr>
          <w:p w14:paraId="27591F44" w14:textId="77777777" w:rsidR="00B26A1B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Signatur Rosa</w:t>
            </w:r>
          </w:p>
          <w:p w14:paraId="21114347" w14:textId="77777777" w:rsidR="00B26A1B" w:rsidRDefault="00000000">
            <w:pPr>
              <w:pStyle w:val="Virketabelltekst"/>
            </w:pPr>
            <w:r>
              <w:t>#C9007F</w:t>
            </w:r>
          </w:p>
        </w:tc>
        <w:tc>
          <w:tcPr>
            <w:tcW w:w="390" w:type="dxa"/>
            <w:vAlign w:val="center"/>
          </w:tcPr>
          <w:p w14:paraId="2E4ED0E3" w14:textId="77777777" w:rsidR="00B26A1B" w:rsidRDefault="00B26A1B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20B062FE" w14:textId="77777777" w:rsidR="00B26A1B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Base rosa</w:t>
            </w:r>
          </w:p>
          <w:p w14:paraId="29D26B8A" w14:textId="77777777" w:rsidR="00B26A1B" w:rsidRDefault="00000000">
            <w:pPr>
              <w:pStyle w:val="Virketabelltekst"/>
            </w:pPr>
            <w:r>
              <w:t>#F9CFE3</w:t>
            </w:r>
          </w:p>
        </w:tc>
        <w:tc>
          <w:tcPr>
            <w:tcW w:w="390" w:type="dxa"/>
            <w:vAlign w:val="center"/>
          </w:tcPr>
          <w:p w14:paraId="087448A1" w14:textId="77777777" w:rsidR="00B26A1B" w:rsidRDefault="00B26A1B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70130481" w14:textId="77777777" w:rsidR="00B26A1B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Rosa 400</w:t>
            </w:r>
          </w:p>
          <w:p w14:paraId="24A0B5A9" w14:textId="77777777" w:rsidR="00B26A1B" w:rsidRDefault="00000000">
            <w:pPr>
              <w:pStyle w:val="Virketabelltekst"/>
            </w:pPr>
            <w:r>
              <w:t>#851E59</w:t>
            </w:r>
          </w:p>
        </w:tc>
        <w:tc>
          <w:tcPr>
            <w:tcW w:w="390" w:type="dxa"/>
            <w:vAlign w:val="center"/>
          </w:tcPr>
          <w:p w14:paraId="4465E458" w14:textId="77777777" w:rsidR="00B26A1B" w:rsidRDefault="00B26A1B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13F5D68B" w14:textId="77777777" w:rsidR="00B26A1B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Signatur Orange</w:t>
            </w:r>
          </w:p>
          <w:p w14:paraId="59344C6A" w14:textId="77777777" w:rsidR="00B26A1B" w:rsidRDefault="00000000">
            <w:pPr>
              <w:pStyle w:val="Virketabelltekst"/>
            </w:pPr>
            <w:r>
              <w:t>#F57F00</w:t>
            </w:r>
          </w:p>
        </w:tc>
        <w:tc>
          <w:tcPr>
            <w:tcW w:w="390" w:type="dxa"/>
            <w:vAlign w:val="center"/>
          </w:tcPr>
          <w:p w14:paraId="46646802" w14:textId="77777777" w:rsidR="00B26A1B" w:rsidRDefault="00B26A1B">
            <w:pPr>
              <w:pStyle w:val="Virkemellomrom"/>
            </w:pPr>
          </w:p>
        </w:tc>
        <w:tc>
          <w:tcPr>
            <w:tcW w:w="1770" w:type="dxa"/>
            <w:vAlign w:val="center"/>
          </w:tcPr>
          <w:p w14:paraId="14F6E4FA" w14:textId="77777777" w:rsidR="00B26A1B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Base orange</w:t>
            </w:r>
          </w:p>
          <w:p w14:paraId="5EBB12E6" w14:textId="77777777" w:rsidR="00B26A1B" w:rsidRDefault="00000000">
            <w:pPr>
              <w:pStyle w:val="Virketabelltekst"/>
            </w:pPr>
            <w:r>
              <w:t>#FDE0BF</w:t>
            </w:r>
          </w:p>
        </w:tc>
      </w:tr>
    </w:tbl>
    <w:p w14:paraId="70BC127A" w14:textId="77777777" w:rsidR="00B26A1B" w:rsidRDefault="00B26A1B">
      <w:pPr>
        <w:pStyle w:val="Virkemellomrom"/>
        <w:spacing w:line="20" w:lineRule="exact"/>
      </w:pPr>
    </w:p>
    <w:sectPr w:rsidR="00B26A1B">
      <w:headerReference w:type="default" r:id="rId10"/>
      <w:footerReference w:type="default" r:id="rId11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D759F" w14:textId="77777777" w:rsidR="00705BDC" w:rsidRDefault="00705BDC" w:rsidP="00A834E2">
      <w:pPr>
        <w:spacing w:after="0" w:line="240" w:lineRule="auto"/>
      </w:pPr>
      <w:r>
        <w:separator/>
      </w:r>
    </w:p>
  </w:endnote>
  <w:endnote w:type="continuationSeparator" w:id="0">
    <w:p w14:paraId="43F37B6E" w14:textId="77777777" w:rsidR="00705BDC" w:rsidRDefault="00705BDC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93DDF" w14:textId="77777777" w:rsidR="00B26A1B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639FF" w14:textId="77777777" w:rsidR="00705BDC" w:rsidRDefault="00705BDC" w:rsidP="00A834E2">
      <w:pPr>
        <w:spacing w:after="0" w:line="240" w:lineRule="auto"/>
      </w:pPr>
      <w:r>
        <w:separator/>
      </w:r>
    </w:p>
  </w:footnote>
  <w:footnote w:type="continuationSeparator" w:id="0">
    <w:p w14:paraId="3318CD40" w14:textId="77777777" w:rsidR="00705BDC" w:rsidRDefault="00705BDC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D4000" w14:textId="77777777" w:rsidR="00B26A1B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CA04CCC"/>
    <w:multiLevelType w:val="multilevel"/>
    <w:tmpl w:val="F79A8B2C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0A560DC"/>
    <w:multiLevelType w:val="multilevel"/>
    <w:tmpl w:val="4FB0648A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A2E3B95"/>
    <w:multiLevelType w:val="multilevel"/>
    <w:tmpl w:val="19063C98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063630"/>
    <w:multiLevelType w:val="multilevel"/>
    <w:tmpl w:val="FB20A1B4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336D9"/>
    <w:multiLevelType w:val="multilevel"/>
    <w:tmpl w:val="C1C06B5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1"/>
  </w:num>
  <w:num w:numId="3" w16cid:durableId="1165437520">
    <w:abstractNumId w:val="35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7"/>
  </w:num>
  <w:num w:numId="19" w16cid:durableId="1901864556">
    <w:abstractNumId w:val="34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30"/>
  </w:num>
  <w:num w:numId="23" w16cid:durableId="231278841">
    <w:abstractNumId w:val="33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346442022">
    <w:abstractNumId w:val="17"/>
  </w:num>
  <w:num w:numId="47" w16cid:durableId="1776168361">
    <w:abstractNumId w:val="32"/>
  </w:num>
  <w:num w:numId="48" w16cid:durableId="1806653454">
    <w:abstractNumId w:val="25"/>
  </w:num>
  <w:num w:numId="49" w16cid:durableId="405540935">
    <w:abstractNumId w:val="23"/>
  </w:num>
  <w:num w:numId="50" w16cid:durableId="2945217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1B"/>
    <w:rsid w:val="00140BB9"/>
    <w:rsid w:val="00705BDC"/>
    <w:rsid w:val="00912468"/>
    <w:rsid w:val="00B26A1B"/>
    <w:rsid w:val="00B40445"/>
    <w:rsid w:val="00F6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3B31FC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retting/ettertest/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numRef>
              <c:f>'Ark1'!$A$2</c:f>
              <c:numCache>
                <c:formatCode>General</c:formatCode>
                <c:ptCount val="1"/>
                <c:pt idx="0">
                  <c:v>7</c:v>
                </c:pt>
              </c:numCache>
            </c:numRef>
          </c:cat>
          <c:val>
            <c:numRef>
              <c:f>'Ark1'!$B$2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numRef>
              <c:f>'Ark1'!$A$2</c:f>
              <c:numCache>
                <c:formatCode>General</c:formatCode>
                <c:ptCount val="1"/>
                <c:pt idx="0">
                  <c:v>7</c:v>
                </c:pt>
              </c:numCache>
            </c:num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numRef>
              <c:f>'Ark1'!$A$2</c:f>
              <c:numCache>
                <c:formatCode>General</c:formatCode>
                <c:ptCount val="1"/>
                <c:pt idx="0">
                  <c:v>7</c:v>
                </c:pt>
              </c:numCache>
            </c:num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numRef>
              <c:f>'Ark1'!$A$2</c:f>
              <c:numCache>
                <c:formatCode>General</c:formatCode>
                <c:ptCount val="1"/>
                <c:pt idx="0">
                  <c:v>7</c:v>
                </c:pt>
              </c:numCache>
            </c:num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numRef>
              <c:f>'Ark1'!$A$2</c:f>
              <c:numCache>
                <c:formatCode>General</c:formatCode>
                <c:ptCount val="1"/>
                <c:pt idx="0">
                  <c:v>7</c:v>
                </c:pt>
              </c:numCache>
            </c:num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40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67242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67242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67242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67242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67242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67242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67242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67242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672425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672425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672425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67242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67242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67242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67242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67242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67242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67242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67242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67242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67242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67242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672425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672425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672425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67242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67242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67242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67242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672425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672425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67242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672425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672425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222FC7"/>
    <w:rsid w:val="004413BF"/>
    <w:rsid w:val="00442068"/>
    <w:rsid w:val="0048432C"/>
    <w:rsid w:val="00594E5F"/>
    <w:rsid w:val="00672425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7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7</cp:revision>
  <dcterms:created xsi:type="dcterms:W3CDTF">2026-10-15T13:06:00Z</dcterms:created>
  <dcterms:modified xsi:type="dcterms:W3CDTF">2026-10-16T11:54:00Z</dcterms:modified>
</cp:coreProperties>
</file>