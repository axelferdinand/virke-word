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9A75D" w14:textId="77777777" w:rsidR="00E02323" w:rsidRDefault="00000000">
      <w:pPr>
        <w:pStyle w:val="Tittel"/>
      </w:pPr>
      <w:r>
        <w:t>Utfyllingsskjema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E02323" w14:paraId="1CAB4469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65947" w14:textId="55A359A0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1900000060"/>
                <w:placeholder>
                  <w:docPart w:val="VIRKE_PH_395DDE2299CB47C59E9945546BABC35B"/>
                </w:placeholder>
                <w:text/>
              </w:sdtPr>
              <w:sdtContent>
                <w:r w:rsidR="00087A9B">
                  <w:t>QA-test første navn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BBF00" w14:textId="22528242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1900000061"/>
                <w:placeholder>
                  <w:docPart w:val="VIRKE_PH_B947399D679E405BB8D8978DE05AE153"/>
                </w:placeholder>
                <w:text/>
              </w:sdtPr>
              <w:sdtContent>
                <w:r w:rsidR="00087A9B">
                  <w:t>QA-test neste navn</w:t>
                </w:r>
              </w:sdtContent>
            </w:sdt>
          </w:p>
        </w:tc>
      </w:tr>
      <w:tr w:rsidR="00E02323" w14:paraId="335E0848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C28B6" w14:textId="0C8B79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1900000062"/>
                <w:placeholder>
                  <w:docPart w:val="VIRKE_PH_8E41D62FADD04BD9B9F96EB2136D59D2"/>
                </w:placeholder>
                <w:text/>
              </w:sdtPr>
              <w:sdtContent>
                <w:r w:rsidR="00087A9B">
                  <w:t>QA-test tredje navn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2D3A3" w14:textId="777777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190000006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02323" w14:paraId="18DD78D8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0737F" w14:textId="777777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190000006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B919A" w14:textId="777777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190000006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02323" w14:paraId="3D771938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1BD48" w14:textId="777777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190000006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02323" w14:paraId="718971A3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F5DAD" w14:textId="777777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190000006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E02323" w14:paraId="71EF6FFA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97878" w14:textId="77777777" w:rsidR="00E0232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190000006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09A7C89A" w14:textId="77777777" w:rsidR="00E02323" w:rsidRDefault="00E02323">
      <w:pPr>
        <w:pStyle w:val="Virkemellomrom"/>
        <w:spacing w:line="20" w:lineRule="exact"/>
      </w:pPr>
    </w:p>
    <w:sectPr w:rsidR="00E02323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A62390" w14:textId="77777777" w:rsidR="001C1A26" w:rsidRDefault="001C1A26" w:rsidP="00A834E2">
      <w:pPr>
        <w:spacing w:after="0" w:line="240" w:lineRule="auto"/>
      </w:pPr>
      <w:r>
        <w:separator/>
      </w:r>
    </w:p>
  </w:endnote>
  <w:endnote w:type="continuationSeparator" w:id="0">
    <w:p w14:paraId="2C249660" w14:textId="77777777" w:rsidR="001C1A26" w:rsidRDefault="001C1A26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5D49A" w14:textId="77777777" w:rsidR="00E0232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4CD2E" w14:textId="77777777" w:rsidR="001C1A26" w:rsidRDefault="001C1A26" w:rsidP="00A834E2">
      <w:pPr>
        <w:spacing w:after="0" w:line="240" w:lineRule="auto"/>
      </w:pPr>
      <w:r>
        <w:separator/>
      </w:r>
    </w:p>
  </w:footnote>
  <w:footnote w:type="continuationSeparator" w:id="0">
    <w:p w14:paraId="603BFE8F" w14:textId="77777777" w:rsidR="001C1A26" w:rsidRDefault="001C1A26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0B86D" w14:textId="77777777" w:rsidR="00E02323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6A2C52"/>
    <w:multiLevelType w:val="multilevel"/>
    <w:tmpl w:val="F00E036E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227FAD"/>
    <w:multiLevelType w:val="multilevel"/>
    <w:tmpl w:val="AE5C7324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B74B72"/>
    <w:multiLevelType w:val="multilevel"/>
    <w:tmpl w:val="5248285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C529F"/>
    <w:multiLevelType w:val="multilevel"/>
    <w:tmpl w:val="CF6624B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DF55FE"/>
    <w:multiLevelType w:val="multilevel"/>
    <w:tmpl w:val="4FACF0F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3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6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1"/>
  </w:num>
  <w:num w:numId="20" w16cid:durableId="511650067">
    <w:abstractNumId w:val="10"/>
  </w:num>
  <w:num w:numId="21" w16cid:durableId="1727800628">
    <w:abstractNumId w:val="35"/>
  </w:num>
  <w:num w:numId="22" w16cid:durableId="1489056773">
    <w:abstractNumId w:val="27"/>
  </w:num>
  <w:num w:numId="23" w16cid:durableId="231278841">
    <w:abstractNumId w:val="30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8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854683294">
    <w:abstractNumId w:val="29"/>
  </w:num>
  <w:num w:numId="47" w16cid:durableId="1309477162">
    <w:abstractNumId w:val="37"/>
  </w:num>
  <w:num w:numId="48" w16cid:durableId="1088966931">
    <w:abstractNumId w:val="39"/>
  </w:num>
  <w:num w:numId="49" w16cid:durableId="357242499">
    <w:abstractNumId w:val="32"/>
  </w:num>
  <w:num w:numId="50" w16cid:durableId="15235165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23"/>
    <w:rsid w:val="00087A9B"/>
    <w:rsid w:val="001C1A26"/>
    <w:rsid w:val="00B40445"/>
    <w:rsid w:val="00E0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19F6D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C757D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C757D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C757D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C757D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C757D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C757D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C757D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C757D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C757DD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C757DD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C757DD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C757D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C757D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C757D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C757D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C757D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C757D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C757D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C757D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C757D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C757D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C757D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C757DD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C757DD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C757DD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C757D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C757D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C757D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C757D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C757D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C757D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C757D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C757DD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C757DD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97375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C757DD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34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2026-10-16T11:31:00Z</dcterms:modified>
</cp:coreProperties>
</file>