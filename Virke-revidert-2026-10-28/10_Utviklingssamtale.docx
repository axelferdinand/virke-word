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Utviklingssamtale mellom styreleder og daglig leder</w:t>
      </w:r>
    </w:p>
    <w:p>
      <w:pPr>
        <w:pStyle w:val="Normal"/>
      </w:pPr>
      <w:r>
        <w:t xml:space="preserve">Partene bør være godt forberedt til samtalen. Etter samtalene lages et kort referat som tar utgangspunkt for kommende samtaler og oppfølging.</w:t>
      </w:r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42E2B9D708C048F4A2F13740F5DB850E"/>
          </w:placeholder>
          <w:showingPlcHdr/>
          <w:temporary/>
          <w:id w:val="181000001"/>
          <w:tag w:val="virke_1900000254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6EA9C46A6294CEF80E3FCD0E9D6656C"/>
          </w:placeholder>
          <w:showingPlcHdr/>
          <w:temporary/>
          <w:id w:val="181000002"/>
          <w:tag w:val="virke_1900000256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19E86D1436C7493C9054358CDF7F092F"/>
          </w:placeholder>
          <w:showingPlcHdr/>
          <w:temporary/>
          <w:id w:val="181000003"/>
          <w:tag w:val="virke_190000025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105CE22E93A645DDAE1502F537EBB466"/>
          </w:placeholder>
          <w:showingPlcHdr/>
          <w:temporary/>
          <w:id w:val="181000004"/>
          <w:tag w:val="virke_1900000260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FB5E2B1ACAC744708A6022132F170E78"/>
          </w:placeholder>
          <w:showingPlcHdr/>
          <w:temporary/>
          <w:id w:val="181000005"/>
          <w:tag w:val="virke_1900000262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78A4DF9C76A44BD8BA8963E0AB3BFA63"/>
          </w:placeholder>
          <w:showingPlcHdr/>
          <w:temporary/>
          <w:id w:val="181000006"/>
          <w:tag w:val="virke_1900000264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Overskrift2"/>
        <w:numPr>
          <w:ilvl w:val="0"/>
          <w:numId w:val="50"/>
        </w:numPr>
      </w:pPr>
      <w:sdt>
        <w:sdtPr>
          <w:rPr>
            <w:rFonts w:asciiTheme="majorHAnsi" w:hAnsiTheme="majorHAnsi"/>
            <w:b w:val="1"/>
            <w:color w:val="000000"/>
            <w:spacing w:val="0"/>
          </w:rPr>
          <w:alias w:val="Arbeidsoppgave"/>
          <w:placeholder>
            <w:docPart w:val="VIRKE_PH_DCB829721F6242A092E99FE6331E6F33"/>
          </w:placeholder>
          <w:showingPlcHdr/>
          <w:temporary/>
          <w:id w:val="181000007"/>
          <w:tag w:val="virke_1900000266"/>
        </w:sdtPr>
        <w:sdtContent>
          <w:r>
            <w:rPr>
              <w:rFonts w:asciiTheme="majorHAnsi" w:hAnsiTheme="majorHAnsi"/>
              <w:b/>
              <w:color w:val="C9007F"/>
              <w:spacing w:val="0"/>
            </w:rPr>
            <w:t xml:space="preserve">[Arbeidsoppgave]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DF58A133E270447FA4D85820C02E77F0"/>
          </w:placeholder>
          <w:showingPlcHdr/>
          <w:temporary/>
          <w:id w:val="181000008"/>
          <w:tag w:val="virke_1900000268"/>
        </w:sdtPr>
        <w:sdtContent>
          <w:r>
            <w:rPr>
              <w:color w:val="C9007F"/>
            </w:rPr>
            <w:t xml:space="preserve">[Fyll ut]</w:t>
          </w:r>
        </w:sdtContent>
      </w:sdt>
    </w:p>
    <w:p>
      <w:pPr>
        <w:pStyle w:val="Normal"/>
        <w:keepNext w:val="1"/>
        <w:numPr>
          <w:ilvl w:val="1"/>
          <w:numId w:val="50"/>
        </w:numPr>
        <w:spacing w:after="120"/>
      </w:pPr>
      <w:r>
        <w:t xml:space="preserve">Hvilke oppgaver finner du stimulerende og tilfredsstillende, mindre tilfredsstillende?</w:t>
      </w:r>
    </w:p>
    <w:p>
      <w:pPr>
        <w:pStyle w:val="Normal"/>
        <w:pBdr>
          <w:bottom w:val="single" w:sz="6" w:color="CACACA" w:space="6"/>
        </w:pBdr>
        <w:spacing w:after="180"/>
      </w:pPr>
      <w:sdt>
        <w:sdtPr>
          <w:rPr>
            <w:color w:val="000000"/>
          </w:rPr>
          <w:alias w:val="Fyll ut"/>
          <w:placeholder>
            <w:docPart w:val="VIRKE_PH_89651FDB9B3E47BF8A163B3FB9DA1747"/>
          </w:placeholder>
          <w:showingPlcHdr/>
          <w:temporary/>
          <w:id w:val="181000009"/>
          <w:tag w:val="virke_1900000270"/>
        </w:sdtPr>
        <w:sdtContent>
          <w:r>
            <w:rPr>
              <w:color w:val="C9007F"/>
            </w:rPr>
            <w:t xml:space="preserve">[Fyll ut]</w:t>
          </w:r>
        </w:sdtContent>
      </w:sdt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Utviklingssamtale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Utviklingssamtale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